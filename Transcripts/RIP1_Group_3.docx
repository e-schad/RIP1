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D8310" w14:textId="77777777" w:rsidR="00A549D8" w:rsidRDefault="00A549D8"/>
    <w:p w14:paraId="6C69E99B"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632"/>
        <w:gridCol w:w="6610"/>
      </w:tblGrid>
      <w:tr w:rsidR="00A549D8" w:rsidRPr="00A549D8" w14:paraId="26040809" w14:textId="77777777" w:rsidTr="006B3F95">
        <w:trPr>
          <w:trHeight w:val="567"/>
        </w:trPr>
        <w:tc>
          <w:tcPr>
            <w:tcW w:w="2632" w:type="dxa"/>
            <w:shd w:val="clear" w:color="auto" w:fill="F2F2F2"/>
            <w:vAlign w:val="center"/>
          </w:tcPr>
          <w:p w14:paraId="3633D59F"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7D970767" w14:textId="1242BCB1" w:rsidR="00B75E20" w:rsidRDefault="00121BAA" w:rsidP="00703A2A">
            <w:pPr>
              <w:spacing w:after="0" w:line="240" w:lineRule="auto"/>
              <w:rPr>
                <w:rFonts w:cs="Calibri"/>
              </w:rPr>
            </w:pPr>
            <w:r>
              <w:rPr>
                <w:rFonts w:cs="Calibri"/>
              </w:rPr>
              <w:t>87227_take_3_-_edited</w:t>
            </w:r>
          </w:p>
        </w:tc>
      </w:tr>
      <w:tr w:rsidR="00A549D8" w:rsidRPr="00A549D8" w14:paraId="600340C8" w14:textId="77777777" w:rsidTr="006B3F95">
        <w:trPr>
          <w:trHeight w:val="567"/>
        </w:trPr>
        <w:tc>
          <w:tcPr>
            <w:tcW w:w="2632" w:type="dxa"/>
            <w:shd w:val="clear" w:color="auto" w:fill="F2F2F2"/>
            <w:vAlign w:val="center"/>
          </w:tcPr>
          <w:p w14:paraId="03B50070"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51DE80E2" w14:textId="2444D60A" w:rsidR="00B75E20" w:rsidRPr="00A549D8" w:rsidRDefault="003600C2" w:rsidP="00703A2A">
            <w:pPr>
              <w:spacing w:after="0" w:line="240" w:lineRule="auto"/>
            </w:pPr>
            <w:r>
              <w:t>155 minutes</w:t>
            </w:r>
          </w:p>
        </w:tc>
      </w:tr>
      <w:tr w:rsidR="00A549D8" w:rsidRPr="00A549D8" w14:paraId="26C1934F" w14:textId="77777777" w:rsidTr="006B3F95">
        <w:trPr>
          <w:trHeight w:val="567"/>
        </w:trPr>
        <w:tc>
          <w:tcPr>
            <w:tcW w:w="2632" w:type="dxa"/>
            <w:shd w:val="clear" w:color="auto" w:fill="F2F2F2"/>
            <w:vAlign w:val="center"/>
          </w:tcPr>
          <w:p w14:paraId="77D91AF6"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EEC3531" w14:textId="7FD3FB98" w:rsidR="00B75E20" w:rsidRPr="00A549D8" w:rsidRDefault="003600C2" w:rsidP="00703A2A">
            <w:pPr>
              <w:spacing w:after="0" w:line="240" w:lineRule="auto"/>
            </w:pPr>
            <w:r>
              <w:t>3</w:t>
            </w:r>
          </w:p>
        </w:tc>
      </w:tr>
      <w:tr w:rsidR="00A549D8" w:rsidRPr="00A549D8" w14:paraId="04A9314A" w14:textId="77777777" w:rsidTr="006B3F95">
        <w:trPr>
          <w:trHeight w:val="567"/>
        </w:trPr>
        <w:tc>
          <w:tcPr>
            <w:tcW w:w="2632" w:type="dxa"/>
            <w:shd w:val="clear" w:color="auto" w:fill="F2F2F2"/>
            <w:vAlign w:val="center"/>
          </w:tcPr>
          <w:p w14:paraId="6B3D16DD"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21A2FBF9" w14:textId="45E1B97B" w:rsidR="00B75E20" w:rsidRPr="00A549D8" w:rsidRDefault="00576458" w:rsidP="00703A2A">
            <w:pPr>
              <w:spacing w:after="0" w:line="240" w:lineRule="auto"/>
            </w:pPr>
            <w:r>
              <w:t>26,2</w:t>
            </w:r>
            <w:r w:rsidR="000B6AB6">
              <w:t>79</w:t>
            </w:r>
          </w:p>
        </w:tc>
      </w:tr>
      <w:tr w:rsidR="00A549D8" w:rsidRPr="00A549D8" w14:paraId="03B40DD0" w14:textId="77777777" w:rsidTr="006B3F95">
        <w:trPr>
          <w:trHeight w:val="567"/>
        </w:trPr>
        <w:tc>
          <w:tcPr>
            <w:tcW w:w="2632" w:type="dxa"/>
            <w:shd w:val="clear" w:color="auto" w:fill="F2F2F2"/>
            <w:vAlign w:val="center"/>
          </w:tcPr>
          <w:p w14:paraId="69D48F57"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1A8BE3EF" w14:textId="2716D72B" w:rsidR="00B75E20" w:rsidRPr="00A549D8" w:rsidRDefault="003600C2" w:rsidP="00703A2A">
            <w:pPr>
              <w:spacing w:after="0" w:line="240" w:lineRule="auto"/>
            </w:pPr>
            <w:r>
              <w:t>11</w:t>
            </w:r>
            <w:r w:rsidR="000B6AB6">
              <w:t>0</w:t>
            </w:r>
          </w:p>
        </w:tc>
      </w:tr>
      <w:tr w:rsidR="00A549D8" w:rsidRPr="00A549D8" w14:paraId="701DAE2F" w14:textId="77777777" w:rsidTr="006B3F95">
        <w:trPr>
          <w:trHeight w:val="567"/>
        </w:trPr>
        <w:tc>
          <w:tcPr>
            <w:tcW w:w="2632" w:type="dxa"/>
            <w:shd w:val="clear" w:color="auto" w:fill="F2F2F2"/>
            <w:vAlign w:val="center"/>
          </w:tcPr>
          <w:p w14:paraId="2D828AB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040FE054" w14:textId="7E6ED136" w:rsidR="00B75E20" w:rsidRPr="00A549D8" w:rsidRDefault="00656CDC" w:rsidP="00703A2A">
            <w:pPr>
              <w:spacing w:after="0" w:line="240" w:lineRule="auto"/>
            </w:pPr>
            <w:r>
              <w:t>27 June 2023</w:t>
            </w:r>
          </w:p>
        </w:tc>
      </w:tr>
    </w:tbl>
    <w:p w14:paraId="3DB03FB4" w14:textId="77777777" w:rsidR="00703A2A" w:rsidRDefault="00703A2A" w:rsidP="00703A2A">
      <w:pPr>
        <w:sectPr w:rsidR="00703A2A">
          <w:headerReference w:type="default" r:id="rId6"/>
          <w:footerReference w:type="default" r:id="rId7"/>
          <w:pgSz w:w="11906" w:h="16838"/>
          <w:pgMar w:top="1440" w:right="1440" w:bottom="1440" w:left="1440" w:header="708" w:footer="708" w:gutter="0"/>
          <w:cols w:space="708"/>
          <w:docGrid w:linePitch="360"/>
        </w:sectPr>
      </w:pPr>
    </w:p>
    <w:p w14:paraId="55880B4B" w14:textId="184F5573" w:rsidR="00CE1C07" w:rsidRDefault="004806B1" w:rsidP="00764B6E">
      <w:pPr>
        <w:spacing w:after="0" w:line="240" w:lineRule="auto"/>
        <w:jc w:val="both"/>
        <w:rPr>
          <w:rFonts w:ascii="Arial" w:hAnsi="Arial" w:cs="Arial"/>
          <w:bCs/>
          <w:sz w:val="24"/>
          <w:szCs w:val="24"/>
        </w:rPr>
      </w:pPr>
      <w:r>
        <w:rPr>
          <w:rFonts w:ascii="Arial" w:hAnsi="Arial" w:cs="Arial"/>
          <w:bCs/>
          <w:sz w:val="24"/>
          <w:szCs w:val="24"/>
        </w:rPr>
        <w:lastRenderedPageBreak/>
        <w:t>[</w:t>
      </w:r>
      <w:r w:rsidR="00656CDC">
        <w:rPr>
          <w:rFonts w:ascii="Arial" w:hAnsi="Arial" w:cs="Arial"/>
          <w:bCs/>
          <w:sz w:val="24"/>
          <w:szCs w:val="24"/>
        </w:rPr>
        <w:t>T</w:t>
      </w:r>
      <w:r>
        <w:rPr>
          <w:rFonts w:ascii="Arial" w:hAnsi="Arial" w:cs="Arial"/>
          <w:bCs/>
          <w:sz w:val="24"/>
          <w:szCs w:val="24"/>
        </w:rPr>
        <w:t>ranscription started at 00:03:20]</w:t>
      </w:r>
    </w:p>
    <w:p w14:paraId="5257A9B4" w14:textId="77777777" w:rsidR="004806B1" w:rsidRDefault="004806B1" w:rsidP="00764B6E">
      <w:pPr>
        <w:spacing w:after="0" w:line="240" w:lineRule="auto"/>
        <w:jc w:val="both"/>
        <w:rPr>
          <w:rFonts w:ascii="Arial" w:hAnsi="Arial" w:cs="Arial"/>
          <w:bCs/>
          <w:sz w:val="24"/>
          <w:szCs w:val="24"/>
        </w:rPr>
      </w:pPr>
    </w:p>
    <w:p w14:paraId="5AAF8C04" w14:textId="0BCBA83C" w:rsidR="004806B1" w:rsidRDefault="004806B1" w:rsidP="004806B1">
      <w:pPr>
        <w:spacing w:after="0" w:line="240" w:lineRule="auto"/>
        <w:ind w:left="1134" w:hanging="1134"/>
        <w:jc w:val="both"/>
        <w:rPr>
          <w:rFonts w:ascii="Arial" w:hAnsi="Arial" w:cs="Arial"/>
          <w:bCs/>
          <w:sz w:val="24"/>
          <w:szCs w:val="24"/>
        </w:rPr>
      </w:pPr>
      <w:r>
        <w:rPr>
          <w:rFonts w:ascii="Arial" w:hAnsi="Arial" w:cs="Arial"/>
          <w:bCs/>
          <w:sz w:val="24"/>
          <w:szCs w:val="24"/>
        </w:rPr>
        <w:t>F</w:t>
      </w:r>
      <w:r w:rsidR="00CB6D5A">
        <w:rPr>
          <w:rFonts w:ascii="Arial" w:hAnsi="Arial" w:cs="Arial"/>
          <w:bCs/>
          <w:sz w:val="24"/>
          <w:szCs w:val="24"/>
        </w:rPr>
        <w:t>1</w:t>
      </w:r>
      <w:r>
        <w:rPr>
          <w:rFonts w:ascii="Arial" w:hAnsi="Arial" w:cs="Arial"/>
          <w:bCs/>
          <w:sz w:val="24"/>
          <w:szCs w:val="24"/>
        </w:rPr>
        <w:t>:</w:t>
      </w:r>
      <w:r>
        <w:rPr>
          <w:rFonts w:ascii="Arial" w:hAnsi="Arial" w:cs="Arial"/>
          <w:bCs/>
          <w:sz w:val="24"/>
          <w:szCs w:val="24"/>
        </w:rPr>
        <w:tab/>
      </w:r>
      <w:r w:rsidR="00656CDC">
        <w:rPr>
          <w:rFonts w:ascii="Arial" w:hAnsi="Arial" w:cs="Arial"/>
          <w:bCs/>
          <w:sz w:val="24"/>
          <w:szCs w:val="24"/>
        </w:rPr>
        <w:t>…</w:t>
      </w:r>
      <w:r>
        <w:rPr>
          <w:rFonts w:ascii="Arial" w:hAnsi="Arial" w:cs="Arial"/>
          <w:bCs/>
          <w:sz w:val="24"/>
          <w:szCs w:val="24"/>
        </w:rPr>
        <w:t>but it’s not enough to simply exclude innocent suspects.  To truly crack this case, you’ll need to work out who the real criminal is, and why they committed the crime.  I’m enclosing all of the evidence Carmen sent, as you view her notes, remember, a good investigator never takes a suspect at their word, you should always be able to find information that confirms or contradicts someone’s claims.</w:t>
      </w:r>
      <w:r w:rsidR="00204E74">
        <w:rPr>
          <w:rFonts w:ascii="Arial" w:hAnsi="Arial" w:cs="Arial"/>
          <w:bCs/>
          <w:sz w:val="24"/>
          <w:szCs w:val="24"/>
        </w:rPr>
        <w:t xml:space="preserve">  Okay.</w:t>
      </w:r>
    </w:p>
    <w:p w14:paraId="4AA7EEB8" w14:textId="77777777" w:rsidR="00204E74" w:rsidRDefault="00204E74" w:rsidP="004806B1">
      <w:pPr>
        <w:spacing w:after="0" w:line="240" w:lineRule="auto"/>
        <w:ind w:left="1134" w:hanging="1134"/>
        <w:jc w:val="both"/>
        <w:rPr>
          <w:rFonts w:ascii="Arial" w:hAnsi="Arial" w:cs="Arial"/>
          <w:bCs/>
          <w:sz w:val="24"/>
          <w:szCs w:val="24"/>
        </w:rPr>
      </w:pPr>
    </w:p>
    <w:p w14:paraId="72C4D4AC" w14:textId="209BD761" w:rsidR="00204E74" w:rsidRDefault="00204E74" w:rsidP="00291CC6">
      <w:pPr>
        <w:spacing w:after="0" w:line="240" w:lineRule="auto"/>
        <w:ind w:left="1134" w:hanging="1134"/>
        <w:jc w:val="both"/>
        <w:rPr>
          <w:rFonts w:ascii="Arial" w:hAnsi="Arial" w:cs="Arial"/>
          <w:bCs/>
          <w:sz w:val="24"/>
          <w:szCs w:val="24"/>
        </w:rPr>
      </w:pPr>
      <w:r>
        <w:rPr>
          <w:rFonts w:ascii="Arial" w:hAnsi="Arial" w:cs="Arial"/>
          <w:bCs/>
          <w:sz w:val="24"/>
          <w:szCs w:val="24"/>
        </w:rPr>
        <w:tab/>
        <w:t>Oh, and I should warn you, a little familiarity with code-breaking often comes in handy in cases like this.  Unsurprisingly, people with something to hide often use whatever methods they can to conceal their true intentions.  I’ve had to familiarise myself with a lot of different varieties of cryptic communication over the years, I’ve left you with an example of one of the most common types of codes</w:t>
      </w:r>
      <w:r w:rsidR="00656CDC">
        <w:rPr>
          <w:rFonts w:ascii="Arial" w:hAnsi="Arial" w:cs="Arial"/>
          <w:bCs/>
          <w:sz w:val="24"/>
          <w:szCs w:val="24"/>
        </w:rPr>
        <w:t>,</w:t>
      </w:r>
      <w:r>
        <w:rPr>
          <w:rFonts w:ascii="Arial" w:hAnsi="Arial" w:cs="Arial"/>
          <w:bCs/>
          <w:sz w:val="24"/>
          <w:szCs w:val="24"/>
        </w:rPr>
        <w:t xml:space="preserve"> which Ella has taken away from us, I assume</w:t>
      </w:r>
      <w:r w:rsidR="00291CC6">
        <w:rPr>
          <w:rFonts w:ascii="Arial" w:hAnsi="Arial" w:cs="Arial"/>
          <w:bCs/>
          <w:sz w:val="24"/>
          <w:szCs w:val="24"/>
        </w:rPr>
        <w:t xml:space="preserve">, </w:t>
      </w:r>
      <w:r w:rsidR="00656CDC">
        <w:rPr>
          <w:rFonts w:ascii="Arial" w:hAnsi="Arial" w:cs="Arial"/>
          <w:bCs/>
          <w:sz w:val="24"/>
          <w:szCs w:val="24"/>
        </w:rPr>
        <w:t>[</w:t>
      </w:r>
      <w:r w:rsidR="00656CDC" w:rsidRPr="00656CDC">
        <w:rPr>
          <w:rFonts w:ascii="Arial" w:hAnsi="Arial" w:cs="Arial"/>
          <w:bCs/>
          <w:sz w:val="24"/>
          <w:szCs w:val="24"/>
          <w:highlight w:val="yellow"/>
        </w:rPr>
        <w:t>voices overlap 00:04:02</w:t>
      </w:r>
      <w:r w:rsidR="00656CDC">
        <w:rPr>
          <w:rFonts w:ascii="Arial" w:hAnsi="Arial" w:cs="Arial"/>
          <w:bCs/>
          <w:sz w:val="24"/>
          <w:szCs w:val="24"/>
        </w:rPr>
        <w:t xml:space="preserve">], </w:t>
      </w:r>
      <w:r w:rsidR="00291CC6">
        <w:rPr>
          <w:rFonts w:ascii="Arial" w:hAnsi="Arial" w:cs="Arial"/>
          <w:bCs/>
          <w:sz w:val="24"/>
          <w:szCs w:val="24"/>
        </w:rPr>
        <w:t xml:space="preserve">to help you get up to speed.  </w:t>
      </w:r>
    </w:p>
    <w:p w14:paraId="1AA62C91" w14:textId="77777777" w:rsidR="00291CC6" w:rsidRDefault="00291CC6" w:rsidP="00291CC6">
      <w:pPr>
        <w:spacing w:after="0" w:line="240" w:lineRule="auto"/>
        <w:ind w:left="1134" w:hanging="1134"/>
        <w:jc w:val="both"/>
        <w:rPr>
          <w:rFonts w:ascii="Arial" w:hAnsi="Arial" w:cs="Arial"/>
          <w:bCs/>
          <w:sz w:val="24"/>
          <w:szCs w:val="24"/>
        </w:rPr>
      </w:pPr>
    </w:p>
    <w:p w14:paraId="03A91727" w14:textId="15A26042" w:rsidR="00291CC6" w:rsidRDefault="00291CC6" w:rsidP="00291CC6">
      <w:pPr>
        <w:spacing w:after="0" w:line="240" w:lineRule="auto"/>
        <w:ind w:left="1134" w:hanging="1134"/>
        <w:jc w:val="both"/>
        <w:rPr>
          <w:rFonts w:ascii="Arial" w:hAnsi="Arial" w:cs="Arial"/>
          <w:bCs/>
          <w:sz w:val="24"/>
          <w:szCs w:val="24"/>
        </w:rPr>
      </w:pPr>
      <w:r>
        <w:rPr>
          <w:rFonts w:ascii="Arial" w:hAnsi="Arial" w:cs="Arial"/>
          <w:bCs/>
          <w:sz w:val="24"/>
          <w:szCs w:val="24"/>
        </w:rPr>
        <w:tab/>
        <w:t>Don’t forget</w:t>
      </w:r>
      <w:r w:rsidR="00656CDC">
        <w:rPr>
          <w:rFonts w:ascii="Arial" w:hAnsi="Arial" w:cs="Arial"/>
          <w:bCs/>
          <w:sz w:val="24"/>
          <w:szCs w:val="24"/>
        </w:rPr>
        <w:t>,</w:t>
      </w:r>
      <w:r>
        <w:rPr>
          <w:rFonts w:ascii="Arial" w:hAnsi="Arial" w:cs="Arial"/>
          <w:bCs/>
          <w:sz w:val="24"/>
          <w:szCs w:val="24"/>
        </w:rPr>
        <w:t xml:space="preserve"> once you understand the principle, there are lots of different ways to apply the theory.  Alright, I think I’ve given you all the advice I can, you should have what you need to find the killer, if you’re able to interpret the evidence.  Good luck, Michael Grey, Private Investigator.</w:t>
      </w:r>
    </w:p>
    <w:p w14:paraId="7B946EF5" w14:textId="77777777" w:rsidR="00291CC6" w:rsidRDefault="00291CC6" w:rsidP="00291CC6">
      <w:pPr>
        <w:spacing w:after="0" w:line="240" w:lineRule="auto"/>
        <w:ind w:left="1134" w:hanging="1134"/>
        <w:jc w:val="both"/>
        <w:rPr>
          <w:rFonts w:ascii="Arial" w:hAnsi="Arial" w:cs="Arial"/>
          <w:bCs/>
          <w:sz w:val="24"/>
          <w:szCs w:val="24"/>
        </w:rPr>
      </w:pPr>
    </w:p>
    <w:p w14:paraId="0AA46C4D" w14:textId="44785E9D" w:rsidR="00291CC6" w:rsidRDefault="00291CC6" w:rsidP="00291CC6">
      <w:pPr>
        <w:spacing w:after="0" w:line="240" w:lineRule="auto"/>
        <w:ind w:left="1134" w:hanging="1134"/>
        <w:jc w:val="both"/>
        <w:rPr>
          <w:rFonts w:ascii="Arial" w:hAnsi="Arial" w:cs="Arial"/>
          <w:bCs/>
          <w:sz w:val="24"/>
          <w:szCs w:val="24"/>
        </w:rPr>
      </w:pPr>
      <w:r>
        <w:rPr>
          <w:rFonts w:ascii="Arial" w:hAnsi="Arial" w:cs="Arial"/>
          <w:bCs/>
          <w:sz w:val="24"/>
          <w:szCs w:val="24"/>
        </w:rPr>
        <w:tab/>
        <w:t>And the back of this has…</w:t>
      </w:r>
    </w:p>
    <w:p w14:paraId="1E877CD1" w14:textId="77777777" w:rsidR="00291CC6" w:rsidRDefault="00291CC6" w:rsidP="00291CC6">
      <w:pPr>
        <w:spacing w:after="0" w:line="240" w:lineRule="auto"/>
        <w:ind w:left="1134" w:hanging="1134"/>
        <w:jc w:val="both"/>
        <w:rPr>
          <w:rFonts w:ascii="Arial" w:hAnsi="Arial" w:cs="Arial"/>
          <w:bCs/>
          <w:sz w:val="24"/>
          <w:szCs w:val="24"/>
        </w:rPr>
      </w:pPr>
    </w:p>
    <w:p w14:paraId="0A285B87" w14:textId="0AD04CE9" w:rsidR="00291CC6" w:rsidRDefault="00291CC6" w:rsidP="00291CC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When he said about, once you’ve got the principle, there’s many ways to apply…?</w:t>
      </w:r>
    </w:p>
    <w:p w14:paraId="04770016" w14:textId="77777777" w:rsidR="00291CC6" w:rsidRDefault="00291CC6" w:rsidP="00291CC6">
      <w:pPr>
        <w:spacing w:after="0" w:line="240" w:lineRule="auto"/>
        <w:ind w:left="1134" w:hanging="1134"/>
        <w:jc w:val="both"/>
        <w:rPr>
          <w:rFonts w:ascii="Arial" w:hAnsi="Arial" w:cs="Arial"/>
          <w:bCs/>
          <w:sz w:val="24"/>
          <w:szCs w:val="24"/>
        </w:rPr>
      </w:pPr>
    </w:p>
    <w:p w14:paraId="2D7961C8" w14:textId="14EE574E" w:rsidR="00291CC6" w:rsidRDefault="00291CC6" w:rsidP="00291CC6">
      <w:pPr>
        <w:spacing w:after="0" w:line="240" w:lineRule="auto"/>
        <w:ind w:left="1134" w:hanging="1134"/>
        <w:jc w:val="both"/>
        <w:rPr>
          <w:rFonts w:ascii="Arial" w:hAnsi="Arial" w:cs="Arial"/>
          <w:bCs/>
          <w:sz w:val="24"/>
          <w:szCs w:val="24"/>
        </w:rPr>
      </w:pPr>
      <w:r>
        <w:rPr>
          <w:rFonts w:ascii="Arial" w:hAnsi="Arial" w:cs="Arial"/>
          <w:bCs/>
          <w:sz w:val="24"/>
          <w:szCs w:val="24"/>
        </w:rPr>
        <w:t>F</w:t>
      </w:r>
      <w:r w:rsidR="00C50FEC">
        <w:rPr>
          <w:rFonts w:ascii="Arial" w:hAnsi="Arial" w:cs="Arial"/>
          <w:bCs/>
          <w:sz w:val="24"/>
          <w:szCs w:val="24"/>
        </w:rPr>
        <w:t>3</w:t>
      </w:r>
      <w:r>
        <w:rPr>
          <w:rFonts w:ascii="Arial" w:hAnsi="Arial" w:cs="Arial"/>
          <w:bCs/>
          <w:sz w:val="24"/>
          <w:szCs w:val="24"/>
        </w:rPr>
        <w:t>:</w:t>
      </w:r>
      <w:r>
        <w:rPr>
          <w:rFonts w:ascii="Arial" w:hAnsi="Arial" w:cs="Arial"/>
          <w:bCs/>
          <w:sz w:val="24"/>
          <w:szCs w:val="24"/>
        </w:rPr>
        <w:tab/>
        <w:t>Is it already printed, or is it written?  It’s printed</w:t>
      </w:r>
      <w:r w:rsidR="00E15440">
        <w:rPr>
          <w:rFonts w:ascii="Arial" w:hAnsi="Arial" w:cs="Arial"/>
          <w:bCs/>
          <w:sz w:val="24"/>
          <w:szCs w:val="24"/>
        </w:rPr>
        <w:t>?</w:t>
      </w:r>
    </w:p>
    <w:p w14:paraId="6EEA48CB" w14:textId="77777777" w:rsidR="00E15440" w:rsidRDefault="00E15440" w:rsidP="00291CC6">
      <w:pPr>
        <w:spacing w:after="0" w:line="240" w:lineRule="auto"/>
        <w:ind w:left="1134" w:hanging="1134"/>
        <w:jc w:val="both"/>
        <w:rPr>
          <w:rFonts w:ascii="Arial" w:hAnsi="Arial" w:cs="Arial"/>
          <w:bCs/>
          <w:sz w:val="24"/>
          <w:szCs w:val="24"/>
        </w:rPr>
      </w:pPr>
    </w:p>
    <w:p w14:paraId="47F8C8E8" w14:textId="6050C0A5" w:rsidR="00E15440" w:rsidRDefault="00E15440" w:rsidP="00D85C65">
      <w:pPr>
        <w:spacing w:after="0" w:line="240" w:lineRule="auto"/>
        <w:ind w:left="1134" w:hanging="1134"/>
        <w:jc w:val="both"/>
        <w:rPr>
          <w:rFonts w:ascii="Arial" w:hAnsi="Arial" w:cs="Arial"/>
          <w:bCs/>
          <w:sz w:val="24"/>
          <w:szCs w:val="24"/>
        </w:rPr>
      </w:pPr>
      <w:r>
        <w:rPr>
          <w:rFonts w:ascii="Arial" w:hAnsi="Arial" w:cs="Arial"/>
          <w:bCs/>
          <w:sz w:val="24"/>
          <w:szCs w:val="24"/>
        </w:rPr>
        <w:t>F</w:t>
      </w:r>
      <w:r w:rsidR="00C50FEC">
        <w:rPr>
          <w:rFonts w:ascii="Arial" w:hAnsi="Arial" w:cs="Arial"/>
          <w:bCs/>
          <w:sz w:val="24"/>
          <w:szCs w:val="24"/>
        </w:rPr>
        <w:t>1</w:t>
      </w:r>
      <w:r>
        <w:rPr>
          <w:rFonts w:ascii="Arial" w:hAnsi="Arial" w:cs="Arial"/>
          <w:bCs/>
          <w:sz w:val="24"/>
          <w:szCs w:val="24"/>
        </w:rPr>
        <w:t>:</w:t>
      </w:r>
      <w:r>
        <w:rPr>
          <w:rFonts w:ascii="Arial" w:hAnsi="Arial" w:cs="Arial"/>
          <w:bCs/>
          <w:sz w:val="24"/>
          <w:szCs w:val="24"/>
        </w:rPr>
        <w:tab/>
        <w:t>Apply the theor</w:t>
      </w:r>
      <w:r w:rsidR="00D85C65">
        <w:rPr>
          <w:rFonts w:ascii="Arial" w:hAnsi="Arial" w:cs="Arial"/>
          <w:bCs/>
          <w:sz w:val="24"/>
          <w:szCs w:val="24"/>
        </w:rPr>
        <w:t>y a</w:t>
      </w:r>
      <w:r>
        <w:rPr>
          <w:rFonts w:ascii="Arial" w:hAnsi="Arial" w:cs="Arial"/>
          <w:bCs/>
          <w:sz w:val="24"/>
          <w:szCs w:val="24"/>
        </w:rPr>
        <w:t>bout the cryptic stuff.</w:t>
      </w:r>
    </w:p>
    <w:p w14:paraId="5135BC09" w14:textId="77777777" w:rsidR="00E15440" w:rsidRDefault="00E15440" w:rsidP="00291CC6">
      <w:pPr>
        <w:spacing w:after="0" w:line="240" w:lineRule="auto"/>
        <w:ind w:left="1134" w:hanging="1134"/>
        <w:jc w:val="both"/>
        <w:rPr>
          <w:rFonts w:ascii="Arial" w:hAnsi="Arial" w:cs="Arial"/>
          <w:bCs/>
          <w:sz w:val="24"/>
          <w:szCs w:val="24"/>
        </w:rPr>
      </w:pPr>
    </w:p>
    <w:p w14:paraId="32699CCA" w14:textId="6AFB40F0" w:rsidR="00E15440" w:rsidRDefault="00E15440" w:rsidP="00E154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thing we’re not given, yeah.</w:t>
      </w:r>
    </w:p>
    <w:p w14:paraId="7CDE570A" w14:textId="77777777" w:rsidR="00E15440" w:rsidRDefault="00E15440" w:rsidP="00E15440">
      <w:pPr>
        <w:spacing w:after="0" w:line="240" w:lineRule="auto"/>
        <w:ind w:left="1134" w:hanging="1134"/>
        <w:jc w:val="both"/>
        <w:rPr>
          <w:rFonts w:ascii="Arial" w:hAnsi="Arial" w:cs="Arial"/>
          <w:bCs/>
          <w:sz w:val="24"/>
          <w:szCs w:val="24"/>
        </w:rPr>
      </w:pPr>
    </w:p>
    <w:p w14:paraId="2EC804B2" w14:textId="0D9DF9B9" w:rsidR="00E15440" w:rsidRDefault="00E15440" w:rsidP="00E15440">
      <w:pPr>
        <w:spacing w:after="0" w:line="240" w:lineRule="auto"/>
        <w:ind w:left="1134" w:hanging="1134"/>
        <w:jc w:val="both"/>
        <w:rPr>
          <w:rFonts w:ascii="Arial" w:hAnsi="Arial" w:cs="Arial"/>
          <w:bCs/>
          <w:sz w:val="24"/>
          <w:szCs w:val="24"/>
        </w:rPr>
      </w:pPr>
      <w:r>
        <w:rPr>
          <w:rFonts w:ascii="Arial" w:hAnsi="Arial" w:cs="Arial"/>
          <w:bCs/>
          <w:sz w:val="24"/>
          <w:szCs w:val="24"/>
        </w:rPr>
        <w:t>F</w:t>
      </w:r>
      <w:r w:rsidR="00C50FEC">
        <w:rPr>
          <w:rFonts w:ascii="Arial" w:hAnsi="Arial" w:cs="Arial"/>
          <w:bCs/>
          <w:sz w:val="24"/>
          <w:szCs w:val="24"/>
        </w:rPr>
        <w:t>3</w:t>
      </w:r>
      <w:r>
        <w:rPr>
          <w:rFonts w:ascii="Arial" w:hAnsi="Arial" w:cs="Arial"/>
          <w:bCs/>
          <w:sz w:val="24"/>
          <w:szCs w:val="24"/>
        </w:rPr>
        <w:t>:</w:t>
      </w:r>
      <w:r>
        <w:rPr>
          <w:rFonts w:ascii="Arial" w:hAnsi="Arial" w:cs="Arial"/>
          <w:bCs/>
          <w:sz w:val="24"/>
          <w:szCs w:val="24"/>
        </w:rPr>
        <w:tab/>
        <w:t>I mean that’s just…</w:t>
      </w:r>
      <w:r w:rsidR="00A421E2">
        <w:rPr>
          <w:rFonts w:ascii="Arial" w:hAnsi="Arial" w:cs="Arial"/>
          <w:bCs/>
          <w:sz w:val="24"/>
          <w:szCs w:val="24"/>
        </w:rPr>
        <w:t>[</w:t>
      </w:r>
      <w:r w:rsidR="00A421E2" w:rsidRPr="00C47CD4">
        <w:rPr>
          <w:rFonts w:ascii="Arial" w:hAnsi="Arial" w:cs="Arial"/>
          <w:bCs/>
          <w:sz w:val="24"/>
          <w:szCs w:val="24"/>
          <w:highlight w:val="yellow"/>
        </w:rPr>
        <w:t>inaudible 00:04:34],</w:t>
      </w:r>
      <w:r w:rsidR="00A421E2">
        <w:rPr>
          <w:rFonts w:ascii="Arial" w:hAnsi="Arial" w:cs="Arial"/>
          <w:bCs/>
          <w:sz w:val="24"/>
          <w:szCs w:val="24"/>
        </w:rPr>
        <w:t xml:space="preserve"> yeah.</w:t>
      </w:r>
    </w:p>
    <w:p w14:paraId="24BC45BC" w14:textId="77777777" w:rsidR="00E15440" w:rsidRDefault="00E15440" w:rsidP="00E15440">
      <w:pPr>
        <w:spacing w:after="0" w:line="240" w:lineRule="auto"/>
        <w:ind w:left="1134" w:hanging="1134"/>
        <w:jc w:val="both"/>
        <w:rPr>
          <w:rFonts w:ascii="Arial" w:hAnsi="Arial" w:cs="Arial"/>
          <w:bCs/>
          <w:sz w:val="24"/>
          <w:szCs w:val="24"/>
        </w:rPr>
      </w:pPr>
    </w:p>
    <w:p w14:paraId="5E47D1ED" w14:textId="1090D5B3" w:rsidR="00E15440" w:rsidRDefault="00E15440" w:rsidP="00E15440">
      <w:pPr>
        <w:spacing w:after="0" w:line="240" w:lineRule="auto"/>
        <w:ind w:left="1134" w:hanging="1134"/>
        <w:jc w:val="both"/>
        <w:rPr>
          <w:rFonts w:ascii="Arial" w:hAnsi="Arial" w:cs="Arial"/>
          <w:bCs/>
          <w:sz w:val="24"/>
          <w:szCs w:val="24"/>
        </w:rPr>
      </w:pPr>
      <w:r>
        <w:rPr>
          <w:rFonts w:ascii="Arial" w:hAnsi="Arial" w:cs="Arial"/>
          <w:bCs/>
          <w:sz w:val="24"/>
          <w:szCs w:val="24"/>
        </w:rPr>
        <w:t>F</w:t>
      </w:r>
      <w:r w:rsidR="00C50FEC">
        <w:rPr>
          <w:rFonts w:ascii="Arial" w:hAnsi="Arial" w:cs="Arial"/>
          <w:bCs/>
          <w:sz w:val="24"/>
          <w:szCs w:val="24"/>
        </w:rPr>
        <w:t>1</w:t>
      </w:r>
      <w:r>
        <w:rPr>
          <w:rFonts w:ascii="Arial" w:hAnsi="Arial" w:cs="Arial"/>
          <w:bCs/>
          <w:sz w:val="24"/>
          <w:szCs w:val="24"/>
        </w:rPr>
        <w:t>:</w:t>
      </w:r>
      <w:r>
        <w:rPr>
          <w:rFonts w:ascii="Arial" w:hAnsi="Arial" w:cs="Arial"/>
          <w:bCs/>
          <w:sz w:val="24"/>
          <w:szCs w:val="24"/>
        </w:rPr>
        <w:tab/>
        <w:t>Yes, I feel…</w:t>
      </w:r>
      <w:r w:rsidR="00A421E2">
        <w:rPr>
          <w:rFonts w:ascii="Arial" w:hAnsi="Arial" w:cs="Arial"/>
          <w:bCs/>
          <w:sz w:val="24"/>
          <w:szCs w:val="24"/>
        </w:rPr>
        <w:t>this will be useful for cracking something, I imagine.</w:t>
      </w:r>
    </w:p>
    <w:p w14:paraId="653479F5" w14:textId="77777777" w:rsidR="00A421E2" w:rsidRDefault="00A421E2" w:rsidP="00E15440">
      <w:pPr>
        <w:spacing w:after="0" w:line="240" w:lineRule="auto"/>
        <w:ind w:left="1134" w:hanging="1134"/>
        <w:jc w:val="both"/>
        <w:rPr>
          <w:rFonts w:ascii="Arial" w:hAnsi="Arial" w:cs="Arial"/>
          <w:bCs/>
          <w:sz w:val="24"/>
          <w:szCs w:val="24"/>
        </w:rPr>
      </w:pPr>
    </w:p>
    <w:p w14:paraId="542D2916" w14:textId="3CCFBF80" w:rsidR="00A421E2" w:rsidRDefault="00A421E2" w:rsidP="00E154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So we’ll leave that out on the top, ‘cause I think that’s going be, yeah, you’re right.</w:t>
      </w:r>
    </w:p>
    <w:p w14:paraId="53806325" w14:textId="77777777" w:rsidR="00A421E2" w:rsidRDefault="00A421E2" w:rsidP="00E15440">
      <w:pPr>
        <w:spacing w:after="0" w:line="240" w:lineRule="auto"/>
        <w:ind w:left="1134" w:hanging="1134"/>
        <w:jc w:val="both"/>
        <w:rPr>
          <w:rFonts w:ascii="Arial" w:hAnsi="Arial" w:cs="Arial"/>
          <w:bCs/>
          <w:sz w:val="24"/>
          <w:szCs w:val="24"/>
        </w:rPr>
      </w:pPr>
    </w:p>
    <w:p w14:paraId="61474C39" w14:textId="4CF1AE18" w:rsidR="00A421E2" w:rsidRDefault="00A421E2" w:rsidP="00E15440">
      <w:pPr>
        <w:spacing w:after="0" w:line="240" w:lineRule="auto"/>
        <w:ind w:left="1134" w:hanging="1134"/>
        <w:jc w:val="both"/>
        <w:rPr>
          <w:rFonts w:ascii="Arial" w:hAnsi="Arial" w:cs="Arial"/>
          <w:bCs/>
          <w:sz w:val="24"/>
          <w:szCs w:val="24"/>
        </w:rPr>
      </w:pPr>
      <w:r>
        <w:rPr>
          <w:rFonts w:ascii="Arial" w:hAnsi="Arial" w:cs="Arial"/>
          <w:bCs/>
          <w:sz w:val="24"/>
          <w:szCs w:val="24"/>
        </w:rPr>
        <w:t>F</w:t>
      </w:r>
      <w:r w:rsidR="00D85C65">
        <w:rPr>
          <w:rFonts w:ascii="Arial" w:hAnsi="Arial" w:cs="Arial"/>
          <w:bCs/>
          <w:sz w:val="24"/>
          <w:szCs w:val="24"/>
        </w:rPr>
        <w:t>1</w:t>
      </w:r>
      <w:r>
        <w:rPr>
          <w:rFonts w:ascii="Arial" w:hAnsi="Arial" w:cs="Arial"/>
          <w:bCs/>
          <w:sz w:val="24"/>
          <w:szCs w:val="24"/>
        </w:rPr>
        <w:t>:</w:t>
      </w:r>
      <w:r>
        <w:rPr>
          <w:rFonts w:ascii="Arial" w:hAnsi="Arial" w:cs="Arial"/>
          <w:bCs/>
          <w:sz w:val="24"/>
          <w:szCs w:val="24"/>
        </w:rPr>
        <w:tab/>
        <w:t>Let’s try figure ou</w:t>
      </w:r>
      <w:r w:rsidR="00656CDC">
        <w:rPr>
          <w:rFonts w:ascii="Arial" w:hAnsi="Arial" w:cs="Arial"/>
          <w:bCs/>
          <w:sz w:val="24"/>
          <w:szCs w:val="24"/>
        </w:rPr>
        <w:t>t</w:t>
      </w:r>
      <w:r>
        <w:rPr>
          <w:rFonts w:ascii="Arial" w:hAnsi="Arial" w:cs="Arial"/>
          <w:bCs/>
          <w:sz w:val="24"/>
          <w:szCs w:val="24"/>
        </w:rPr>
        <w:t xml:space="preserve"> our suspects, maybe.</w:t>
      </w:r>
    </w:p>
    <w:p w14:paraId="26C2B382" w14:textId="77777777" w:rsidR="00A421E2" w:rsidRDefault="00A421E2" w:rsidP="00E15440">
      <w:pPr>
        <w:spacing w:after="0" w:line="240" w:lineRule="auto"/>
        <w:ind w:left="1134" w:hanging="1134"/>
        <w:jc w:val="both"/>
        <w:rPr>
          <w:rFonts w:ascii="Arial" w:hAnsi="Arial" w:cs="Arial"/>
          <w:bCs/>
          <w:sz w:val="24"/>
          <w:szCs w:val="24"/>
        </w:rPr>
      </w:pPr>
    </w:p>
    <w:p w14:paraId="78A355B0" w14:textId="6951E6BA" w:rsidR="00A421E2" w:rsidRDefault="00A421E2" w:rsidP="00E154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You’ve got four of them?</w:t>
      </w:r>
    </w:p>
    <w:p w14:paraId="483404E6" w14:textId="77777777" w:rsidR="00A421E2" w:rsidRDefault="00A421E2" w:rsidP="00E15440">
      <w:pPr>
        <w:spacing w:after="0" w:line="240" w:lineRule="auto"/>
        <w:ind w:left="1134" w:hanging="1134"/>
        <w:jc w:val="both"/>
        <w:rPr>
          <w:rFonts w:ascii="Arial" w:hAnsi="Arial" w:cs="Arial"/>
          <w:bCs/>
          <w:sz w:val="24"/>
          <w:szCs w:val="24"/>
        </w:rPr>
      </w:pPr>
    </w:p>
    <w:p w14:paraId="3E7D1E30" w14:textId="1C21B940"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w:t>
      </w:r>
      <w:r w:rsidR="00D85C65">
        <w:rPr>
          <w:rFonts w:ascii="Arial" w:hAnsi="Arial" w:cs="Arial"/>
          <w:bCs/>
          <w:sz w:val="24"/>
          <w:szCs w:val="24"/>
        </w:rPr>
        <w:t>1</w:t>
      </w:r>
      <w:r>
        <w:rPr>
          <w:rFonts w:ascii="Arial" w:hAnsi="Arial" w:cs="Arial"/>
          <w:bCs/>
          <w:sz w:val="24"/>
          <w:szCs w:val="24"/>
        </w:rPr>
        <w:t>:</w:t>
      </w:r>
      <w:r>
        <w:rPr>
          <w:rFonts w:ascii="Arial" w:hAnsi="Arial" w:cs="Arial"/>
          <w:bCs/>
          <w:sz w:val="24"/>
          <w:szCs w:val="24"/>
        </w:rPr>
        <w:tab/>
        <w:t>Yeah.  So okay, so we’ve got…a CCTV camera…</w:t>
      </w:r>
    </w:p>
    <w:p w14:paraId="507EA2A7" w14:textId="77777777" w:rsidR="00A421E2" w:rsidRDefault="00A421E2" w:rsidP="00A421E2">
      <w:pPr>
        <w:spacing w:after="0" w:line="240" w:lineRule="auto"/>
        <w:ind w:left="1134" w:hanging="1134"/>
        <w:jc w:val="both"/>
        <w:rPr>
          <w:rFonts w:ascii="Arial" w:hAnsi="Arial" w:cs="Arial"/>
          <w:bCs/>
          <w:sz w:val="24"/>
          <w:szCs w:val="24"/>
        </w:rPr>
      </w:pPr>
    </w:p>
    <w:p w14:paraId="255DC815" w14:textId="33C14C14"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Of a man and a woman.</w:t>
      </w:r>
    </w:p>
    <w:p w14:paraId="54B2EC72" w14:textId="77777777" w:rsidR="00A421E2" w:rsidRDefault="00A421E2" w:rsidP="00A421E2">
      <w:pPr>
        <w:spacing w:after="0" w:line="240" w:lineRule="auto"/>
        <w:ind w:left="1134" w:hanging="1134"/>
        <w:jc w:val="both"/>
        <w:rPr>
          <w:rFonts w:ascii="Arial" w:hAnsi="Arial" w:cs="Arial"/>
          <w:bCs/>
          <w:sz w:val="24"/>
          <w:szCs w:val="24"/>
        </w:rPr>
      </w:pPr>
    </w:p>
    <w:p w14:paraId="3143D26F" w14:textId="77777777" w:rsidR="00C50FEC" w:rsidRDefault="00A421E2" w:rsidP="00293C5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r w:rsidR="00293C5A">
        <w:rPr>
          <w:rFonts w:ascii="Arial" w:hAnsi="Arial" w:cs="Arial"/>
          <w:bCs/>
          <w:sz w:val="24"/>
          <w:szCs w:val="24"/>
        </w:rPr>
        <w:t xml:space="preserve">  </w:t>
      </w:r>
    </w:p>
    <w:p w14:paraId="40F5B7F7" w14:textId="77777777" w:rsidR="00C50FEC" w:rsidRDefault="00C50FEC" w:rsidP="00293C5A">
      <w:pPr>
        <w:spacing w:after="0" w:line="240" w:lineRule="auto"/>
        <w:ind w:left="1134" w:hanging="1134"/>
        <w:jc w:val="both"/>
        <w:rPr>
          <w:rFonts w:ascii="Arial" w:hAnsi="Arial" w:cs="Arial"/>
          <w:bCs/>
          <w:sz w:val="24"/>
          <w:szCs w:val="24"/>
        </w:rPr>
      </w:pPr>
    </w:p>
    <w:p w14:paraId="78D892C1" w14:textId="6B17CA56" w:rsidR="00A421E2" w:rsidRDefault="00C50FEC" w:rsidP="00293C5A">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r>
      <w:r w:rsidR="00A421E2">
        <w:rPr>
          <w:rFonts w:ascii="Arial" w:hAnsi="Arial" w:cs="Arial"/>
          <w:bCs/>
          <w:sz w:val="24"/>
          <w:szCs w:val="24"/>
        </w:rPr>
        <w:t>And there’s someone in there as well.</w:t>
      </w:r>
    </w:p>
    <w:p w14:paraId="35A59C12" w14:textId="77777777" w:rsidR="00A421E2" w:rsidRDefault="00A421E2" w:rsidP="00A421E2">
      <w:pPr>
        <w:spacing w:after="0" w:line="240" w:lineRule="auto"/>
        <w:ind w:left="1134" w:hanging="1134"/>
        <w:jc w:val="both"/>
        <w:rPr>
          <w:rFonts w:ascii="Arial" w:hAnsi="Arial" w:cs="Arial"/>
          <w:bCs/>
          <w:sz w:val="24"/>
          <w:szCs w:val="24"/>
        </w:rPr>
      </w:pPr>
    </w:p>
    <w:p w14:paraId="05131A8B" w14:textId="2099039D"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Oh, so this is, Old Scratch </w:t>
      </w:r>
      <w:r w:rsidR="00656CDC">
        <w:rPr>
          <w:rFonts w:ascii="Arial" w:hAnsi="Arial" w:cs="Arial"/>
          <w:bCs/>
          <w:sz w:val="24"/>
          <w:szCs w:val="24"/>
        </w:rPr>
        <w:t>owner’s</w:t>
      </w:r>
      <w:r>
        <w:rPr>
          <w:rFonts w:ascii="Arial" w:hAnsi="Arial" w:cs="Arial"/>
          <w:bCs/>
          <w:sz w:val="24"/>
          <w:szCs w:val="24"/>
        </w:rPr>
        <w:t xml:space="preserve"> death r</w:t>
      </w:r>
      <w:r w:rsidR="00C47CD4">
        <w:rPr>
          <w:rFonts w:ascii="Arial" w:hAnsi="Arial" w:cs="Arial"/>
          <w:bCs/>
          <w:sz w:val="24"/>
          <w:szCs w:val="24"/>
        </w:rPr>
        <w:t xml:space="preserve">uled an </w:t>
      </w:r>
      <w:r>
        <w:rPr>
          <w:rFonts w:ascii="Arial" w:hAnsi="Arial" w:cs="Arial"/>
          <w:bCs/>
          <w:sz w:val="24"/>
          <w:szCs w:val="24"/>
        </w:rPr>
        <w:t>accident.</w:t>
      </w:r>
    </w:p>
    <w:p w14:paraId="79AB486D" w14:textId="77777777" w:rsidR="00A421E2" w:rsidRDefault="00A421E2" w:rsidP="00A421E2">
      <w:pPr>
        <w:spacing w:after="0" w:line="240" w:lineRule="auto"/>
        <w:ind w:left="1134" w:hanging="1134"/>
        <w:jc w:val="both"/>
        <w:rPr>
          <w:rFonts w:ascii="Arial" w:hAnsi="Arial" w:cs="Arial"/>
          <w:bCs/>
          <w:sz w:val="24"/>
          <w:szCs w:val="24"/>
        </w:rPr>
      </w:pPr>
    </w:p>
    <w:p w14:paraId="0054B2FC" w14:textId="42A93877"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w:t>
      </w:r>
    </w:p>
    <w:p w14:paraId="1232DA64" w14:textId="77777777" w:rsidR="00A421E2" w:rsidRDefault="00A421E2" w:rsidP="00A421E2">
      <w:pPr>
        <w:spacing w:after="0" w:line="240" w:lineRule="auto"/>
        <w:ind w:left="1134" w:hanging="1134"/>
        <w:jc w:val="both"/>
        <w:rPr>
          <w:rFonts w:ascii="Arial" w:hAnsi="Arial" w:cs="Arial"/>
          <w:bCs/>
          <w:sz w:val="24"/>
          <w:szCs w:val="24"/>
        </w:rPr>
      </w:pPr>
    </w:p>
    <w:p w14:paraId="74D3B88B" w14:textId="03C1E56F"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this is Nick Webster.  R…</w:t>
      </w:r>
    </w:p>
    <w:p w14:paraId="458563B6" w14:textId="77777777" w:rsidR="00A421E2" w:rsidRDefault="00A421E2" w:rsidP="00A421E2">
      <w:pPr>
        <w:spacing w:after="0" w:line="240" w:lineRule="auto"/>
        <w:ind w:left="1134" w:hanging="1134"/>
        <w:jc w:val="both"/>
        <w:rPr>
          <w:rFonts w:ascii="Arial" w:hAnsi="Arial" w:cs="Arial"/>
          <w:bCs/>
          <w:sz w:val="24"/>
          <w:szCs w:val="24"/>
        </w:rPr>
      </w:pPr>
    </w:p>
    <w:p w14:paraId="5A4785A4" w14:textId="004B3A0B" w:rsidR="00A421E2" w:rsidRDefault="00A421E2" w:rsidP="00A421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Old Scratch, what’s that mean?  Oh</w:t>
      </w:r>
      <w:r w:rsidR="00B33E3E">
        <w:rPr>
          <w:rFonts w:ascii="Arial" w:hAnsi="Arial" w:cs="Arial"/>
          <w:bCs/>
          <w:sz w:val="24"/>
          <w:szCs w:val="24"/>
        </w:rPr>
        <w:t>…</w:t>
      </w:r>
    </w:p>
    <w:p w14:paraId="1D1CFF3C" w14:textId="77777777" w:rsidR="00B33E3E" w:rsidRDefault="00B33E3E" w:rsidP="00A421E2">
      <w:pPr>
        <w:spacing w:after="0" w:line="240" w:lineRule="auto"/>
        <w:ind w:left="1134" w:hanging="1134"/>
        <w:jc w:val="both"/>
        <w:rPr>
          <w:rFonts w:ascii="Arial" w:hAnsi="Arial" w:cs="Arial"/>
          <w:bCs/>
          <w:sz w:val="24"/>
          <w:szCs w:val="24"/>
        </w:rPr>
      </w:pPr>
    </w:p>
    <w:p w14:paraId="30B5C28D" w14:textId="5F1635A6" w:rsidR="00B33E3E" w:rsidRDefault="00B33E3E" w:rsidP="00A421E2">
      <w:pPr>
        <w:spacing w:after="0" w:line="240" w:lineRule="auto"/>
        <w:ind w:left="1134" w:hanging="1134"/>
        <w:jc w:val="both"/>
        <w:rPr>
          <w:rFonts w:ascii="Arial" w:hAnsi="Arial" w:cs="Arial"/>
          <w:bCs/>
          <w:sz w:val="24"/>
          <w:szCs w:val="24"/>
        </w:rPr>
      </w:pPr>
      <w:r>
        <w:rPr>
          <w:rFonts w:ascii="Arial" w:hAnsi="Arial" w:cs="Arial"/>
          <w:bCs/>
          <w:sz w:val="24"/>
          <w:szCs w:val="24"/>
        </w:rPr>
        <w:t>F</w:t>
      </w:r>
      <w:r w:rsidR="00293C5A">
        <w:rPr>
          <w:rFonts w:ascii="Arial" w:hAnsi="Arial" w:cs="Arial"/>
          <w:bCs/>
          <w:sz w:val="24"/>
          <w:szCs w:val="24"/>
        </w:rPr>
        <w:t>3</w:t>
      </w:r>
      <w:r>
        <w:rPr>
          <w:rFonts w:ascii="Arial" w:hAnsi="Arial" w:cs="Arial"/>
          <w:bCs/>
          <w:sz w:val="24"/>
          <w:szCs w:val="24"/>
        </w:rPr>
        <w:t>:</w:t>
      </w:r>
      <w:r>
        <w:rPr>
          <w:rFonts w:ascii="Arial" w:hAnsi="Arial" w:cs="Arial"/>
          <w:bCs/>
          <w:sz w:val="24"/>
          <w:szCs w:val="24"/>
        </w:rPr>
        <w:tab/>
        <w:t>Wait, was</w:t>
      </w:r>
      <w:r w:rsidR="00FE2091">
        <w:rPr>
          <w:rFonts w:ascii="Arial" w:hAnsi="Arial" w:cs="Arial"/>
          <w:bCs/>
          <w:sz w:val="24"/>
          <w:szCs w:val="24"/>
        </w:rPr>
        <w:t xml:space="preserve"> Nick</w:t>
      </w:r>
      <w:r>
        <w:rPr>
          <w:rFonts w:ascii="Arial" w:hAnsi="Arial" w:cs="Arial"/>
          <w:bCs/>
          <w:sz w:val="24"/>
          <w:szCs w:val="24"/>
        </w:rPr>
        <w:t xml:space="preserve">, yeah, </w:t>
      </w:r>
      <w:r w:rsidR="003532EE">
        <w:rPr>
          <w:rFonts w:ascii="Arial" w:hAnsi="Arial" w:cs="Arial"/>
          <w:bCs/>
          <w:sz w:val="24"/>
          <w:szCs w:val="24"/>
        </w:rPr>
        <w:t>the Scratch</w:t>
      </w:r>
      <w:r w:rsidR="00FE2091">
        <w:rPr>
          <w:rFonts w:ascii="Arial" w:hAnsi="Arial" w:cs="Arial"/>
          <w:bCs/>
          <w:sz w:val="24"/>
          <w:szCs w:val="24"/>
        </w:rPr>
        <w:t xml:space="preserve"> was the victim</w:t>
      </w:r>
      <w:r>
        <w:rPr>
          <w:rFonts w:ascii="Arial" w:hAnsi="Arial" w:cs="Arial"/>
          <w:bCs/>
          <w:sz w:val="24"/>
          <w:szCs w:val="24"/>
        </w:rPr>
        <w:t xml:space="preserve"> right?</w:t>
      </w:r>
    </w:p>
    <w:p w14:paraId="6F08E426" w14:textId="77777777" w:rsidR="00B33E3E" w:rsidRDefault="00B33E3E" w:rsidP="00A421E2">
      <w:pPr>
        <w:spacing w:after="0" w:line="240" w:lineRule="auto"/>
        <w:ind w:left="1134" w:hanging="1134"/>
        <w:jc w:val="both"/>
        <w:rPr>
          <w:rFonts w:ascii="Arial" w:hAnsi="Arial" w:cs="Arial"/>
          <w:bCs/>
          <w:sz w:val="24"/>
          <w:szCs w:val="24"/>
        </w:rPr>
      </w:pPr>
    </w:p>
    <w:p w14:paraId="105C5A72" w14:textId="1FAE9FFB" w:rsidR="00B33E3E" w:rsidRDefault="00B33E3E" w:rsidP="00A421E2">
      <w:pPr>
        <w:spacing w:after="0" w:line="240" w:lineRule="auto"/>
        <w:ind w:left="1134" w:hanging="1134"/>
        <w:jc w:val="both"/>
        <w:rPr>
          <w:rFonts w:ascii="Arial" w:hAnsi="Arial" w:cs="Arial"/>
          <w:bCs/>
          <w:sz w:val="24"/>
          <w:szCs w:val="24"/>
        </w:rPr>
      </w:pPr>
      <w:r>
        <w:rPr>
          <w:rFonts w:ascii="Arial" w:hAnsi="Arial" w:cs="Arial"/>
          <w:bCs/>
          <w:sz w:val="24"/>
          <w:szCs w:val="24"/>
        </w:rPr>
        <w:t>F</w:t>
      </w:r>
      <w:r w:rsidR="00293C5A">
        <w:rPr>
          <w:rFonts w:ascii="Arial" w:hAnsi="Arial" w:cs="Arial"/>
          <w:bCs/>
          <w:sz w:val="24"/>
          <w:szCs w:val="24"/>
        </w:rPr>
        <w:t>1</w:t>
      </w:r>
      <w:r>
        <w:rPr>
          <w:rFonts w:ascii="Arial" w:hAnsi="Arial" w:cs="Arial"/>
          <w:bCs/>
          <w:sz w:val="24"/>
          <w:szCs w:val="24"/>
        </w:rPr>
        <w:tab/>
        <w:t>He was the owner of Old Scratch Tavern.</w:t>
      </w:r>
    </w:p>
    <w:p w14:paraId="36E882C3" w14:textId="77777777" w:rsidR="00B33E3E" w:rsidRDefault="00B33E3E" w:rsidP="00A421E2">
      <w:pPr>
        <w:spacing w:after="0" w:line="240" w:lineRule="auto"/>
        <w:ind w:left="1134" w:hanging="1134"/>
        <w:jc w:val="both"/>
        <w:rPr>
          <w:rFonts w:ascii="Arial" w:hAnsi="Arial" w:cs="Arial"/>
          <w:bCs/>
          <w:sz w:val="24"/>
          <w:szCs w:val="24"/>
        </w:rPr>
      </w:pPr>
    </w:p>
    <w:p w14:paraId="7C28961C" w14:textId="21D7F487" w:rsidR="00B33E3E" w:rsidRDefault="00B33E3E" w:rsidP="00656CD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owner.</w:t>
      </w:r>
      <w:r w:rsidR="00656CDC">
        <w:rPr>
          <w:rFonts w:ascii="Arial" w:hAnsi="Arial" w:cs="Arial"/>
          <w:bCs/>
          <w:sz w:val="24"/>
          <w:szCs w:val="24"/>
        </w:rPr>
        <w:t xml:space="preserve">  </w:t>
      </w:r>
      <w:r>
        <w:rPr>
          <w:rFonts w:ascii="Arial" w:hAnsi="Arial" w:cs="Arial"/>
          <w:bCs/>
          <w:sz w:val="24"/>
          <w:szCs w:val="24"/>
        </w:rPr>
        <w:t>Oh yeah</w:t>
      </w:r>
      <w:r w:rsidR="00656CDC">
        <w:rPr>
          <w:rFonts w:ascii="Arial" w:hAnsi="Arial" w:cs="Arial"/>
          <w:bCs/>
          <w:sz w:val="24"/>
          <w:szCs w:val="24"/>
        </w:rPr>
        <w:t>,</w:t>
      </w:r>
      <w:r>
        <w:rPr>
          <w:rFonts w:ascii="Arial" w:hAnsi="Arial" w:cs="Arial"/>
          <w:bCs/>
          <w:sz w:val="24"/>
          <w:szCs w:val="24"/>
        </w:rPr>
        <w:t xml:space="preserve"> </w:t>
      </w:r>
      <w:r w:rsidR="003532EE">
        <w:rPr>
          <w:rFonts w:ascii="Arial" w:hAnsi="Arial" w:cs="Arial"/>
          <w:bCs/>
          <w:sz w:val="24"/>
          <w:szCs w:val="24"/>
        </w:rPr>
        <w:t>it’s a di</w:t>
      </w:r>
      <w:r w:rsidR="00656CDC">
        <w:rPr>
          <w:rFonts w:ascii="Arial" w:hAnsi="Arial" w:cs="Arial"/>
          <w:bCs/>
          <w:sz w:val="24"/>
          <w:szCs w:val="24"/>
        </w:rPr>
        <w:t>v</w:t>
      </w:r>
      <w:r w:rsidR="003532EE">
        <w:rPr>
          <w:rFonts w:ascii="Arial" w:hAnsi="Arial" w:cs="Arial"/>
          <w:bCs/>
          <w:sz w:val="24"/>
          <w:szCs w:val="24"/>
        </w:rPr>
        <w:t>e bar.</w:t>
      </w:r>
    </w:p>
    <w:p w14:paraId="4E1FEC03" w14:textId="77777777" w:rsidR="00B33E3E" w:rsidRDefault="00B33E3E" w:rsidP="00A421E2">
      <w:pPr>
        <w:spacing w:after="0" w:line="240" w:lineRule="auto"/>
        <w:ind w:left="1134" w:hanging="1134"/>
        <w:jc w:val="both"/>
        <w:rPr>
          <w:rFonts w:ascii="Arial" w:hAnsi="Arial" w:cs="Arial"/>
          <w:bCs/>
          <w:sz w:val="24"/>
          <w:szCs w:val="24"/>
        </w:rPr>
      </w:pPr>
    </w:p>
    <w:p w14:paraId="67B5A04F" w14:textId="4C11F959" w:rsidR="00B33E3E" w:rsidRDefault="00B33E3E" w:rsidP="00A421E2">
      <w:pPr>
        <w:spacing w:after="0" w:line="240" w:lineRule="auto"/>
        <w:ind w:left="1134" w:hanging="1134"/>
        <w:jc w:val="both"/>
        <w:rPr>
          <w:rFonts w:ascii="Arial" w:hAnsi="Arial" w:cs="Arial"/>
          <w:bCs/>
          <w:sz w:val="24"/>
          <w:szCs w:val="24"/>
        </w:rPr>
      </w:pPr>
      <w:r>
        <w:rPr>
          <w:rFonts w:ascii="Arial" w:hAnsi="Arial" w:cs="Arial"/>
          <w:bCs/>
          <w:sz w:val="24"/>
          <w:szCs w:val="24"/>
        </w:rPr>
        <w:t>F</w:t>
      </w:r>
      <w:r w:rsidR="00293C5A">
        <w:rPr>
          <w:rFonts w:ascii="Arial" w:hAnsi="Arial" w:cs="Arial"/>
          <w:bCs/>
          <w:sz w:val="24"/>
          <w:szCs w:val="24"/>
        </w:rPr>
        <w:t>1</w:t>
      </w:r>
      <w:r>
        <w:rPr>
          <w:rFonts w:ascii="Arial" w:hAnsi="Arial" w:cs="Arial"/>
          <w:bCs/>
          <w:sz w:val="24"/>
          <w:szCs w:val="24"/>
        </w:rPr>
        <w:t>:</w:t>
      </w:r>
      <w:r>
        <w:rPr>
          <w:rFonts w:ascii="Arial" w:hAnsi="Arial" w:cs="Arial"/>
          <w:bCs/>
          <w:sz w:val="24"/>
          <w:szCs w:val="24"/>
        </w:rPr>
        <w:tab/>
        <w:t xml:space="preserve">And this is Carmen </w:t>
      </w:r>
      <w:r w:rsidRPr="003532EE">
        <w:rPr>
          <w:rFonts w:ascii="Arial" w:hAnsi="Arial" w:cs="Arial"/>
          <w:bCs/>
          <w:sz w:val="24"/>
          <w:szCs w:val="24"/>
          <w:highlight w:val="yellow"/>
        </w:rPr>
        <w:t>[Rohas 00:05:22]</w:t>
      </w:r>
    </w:p>
    <w:p w14:paraId="628A2016" w14:textId="77777777" w:rsidR="00B33E3E" w:rsidRDefault="00B33E3E" w:rsidP="00A421E2">
      <w:pPr>
        <w:spacing w:after="0" w:line="240" w:lineRule="auto"/>
        <w:ind w:left="1134" w:hanging="1134"/>
        <w:jc w:val="both"/>
        <w:rPr>
          <w:rFonts w:ascii="Arial" w:hAnsi="Arial" w:cs="Arial"/>
          <w:bCs/>
          <w:sz w:val="24"/>
          <w:szCs w:val="24"/>
        </w:rPr>
      </w:pPr>
    </w:p>
    <w:p w14:paraId="0EEE7ECB" w14:textId="676E1CF6" w:rsidR="00B33E3E" w:rsidRDefault="00B33E3E" w:rsidP="00A421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She’s the lady who came and hired the person, but she might still be the murderer, you never know</w:t>
      </w:r>
      <w:r w:rsidR="00FE2091">
        <w:rPr>
          <w:rFonts w:ascii="Arial" w:hAnsi="Arial" w:cs="Arial"/>
          <w:bCs/>
          <w:sz w:val="24"/>
          <w:szCs w:val="24"/>
        </w:rPr>
        <w:t>, but she’s unlikely.</w:t>
      </w:r>
    </w:p>
    <w:p w14:paraId="448A761A" w14:textId="77777777" w:rsidR="00FE2091" w:rsidRDefault="00FE2091" w:rsidP="00A421E2">
      <w:pPr>
        <w:spacing w:after="0" w:line="240" w:lineRule="auto"/>
        <w:ind w:left="1134" w:hanging="1134"/>
        <w:jc w:val="both"/>
        <w:rPr>
          <w:rFonts w:ascii="Arial" w:hAnsi="Arial" w:cs="Arial"/>
          <w:bCs/>
          <w:sz w:val="24"/>
          <w:szCs w:val="24"/>
        </w:rPr>
      </w:pPr>
    </w:p>
    <w:p w14:paraId="65592496" w14:textId="78D3C819" w:rsidR="00FE2091" w:rsidRDefault="00FE2091" w:rsidP="002C1811">
      <w:pPr>
        <w:spacing w:after="0" w:line="240" w:lineRule="auto"/>
        <w:ind w:left="1134" w:hanging="1134"/>
        <w:jc w:val="both"/>
        <w:rPr>
          <w:rFonts w:ascii="Arial" w:hAnsi="Arial" w:cs="Arial"/>
          <w:bCs/>
          <w:sz w:val="24"/>
          <w:szCs w:val="24"/>
        </w:rPr>
      </w:pPr>
      <w:r>
        <w:rPr>
          <w:rFonts w:ascii="Arial" w:hAnsi="Arial" w:cs="Arial"/>
          <w:bCs/>
          <w:sz w:val="24"/>
          <w:szCs w:val="24"/>
        </w:rPr>
        <w:t>F</w:t>
      </w:r>
      <w:r w:rsidR="00293C5A">
        <w:rPr>
          <w:rFonts w:ascii="Arial" w:hAnsi="Arial" w:cs="Arial"/>
          <w:bCs/>
          <w:sz w:val="24"/>
          <w:szCs w:val="24"/>
        </w:rPr>
        <w:t>1</w:t>
      </w:r>
      <w:r>
        <w:rPr>
          <w:rFonts w:ascii="Arial" w:hAnsi="Arial" w:cs="Arial"/>
          <w:bCs/>
          <w:sz w:val="24"/>
          <w:szCs w:val="24"/>
        </w:rPr>
        <w:t>:</w:t>
      </w:r>
      <w:r>
        <w:rPr>
          <w:rFonts w:ascii="Arial" w:hAnsi="Arial" w:cs="Arial"/>
          <w:bCs/>
          <w:sz w:val="24"/>
          <w:szCs w:val="24"/>
        </w:rPr>
        <w:tab/>
        <w:t>Yeah, Carmen and</w:t>
      </w:r>
      <w:r w:rsidR="00293C5A">
        <w:rPr>
          <w:rFonts w:ascii="Arial" w:hAnsi="Arial" w:cs="Arial"/>
          <w:bCs/>
          <w:sz w:val="24"/>
          <w:szCs w:val="24"/>
        </w:rPr>
        <w:t>…</w:t>
      </w:r>
      <w:r w:rsidR="002C1811">
        <w:rPr>
          <w:rFonts w:ascii="Arial" w:hAnsi="Arial" w:cs="Arial"/>
          <w:bCs/>
          <w:sz w:val="24"/>
          <w:szCs w:val="24"/>
        </w:rPr>
        <w:t>d</w:t>
      </w:r>
      <w:r>
        <w:rPr>
          <w:rFonts w:ascii="Arial" w:hAnsi="Arial" w:cs="Arial"/>
          <w:bCs/>
          <w:sz w:val="24"/>
          <w:szCs w:val="24"/>
        </w:rPr>
        <w:t>oes that look like Carmen as well in that video?</w:t>
      </w:r>
    </w:p>
    <w:p w14:paraId="69977F6E" w14:textId="77777777" w:rsidR="00FE2091" w:rsidRDefault="00FE2091" w:rsidP="00FE2091">
      <w:pPr>
        <w:spacing w:after="0" w:line="240" w:lineRule="auto"/>
        <w:ind w:left="1134" w:hanging="1134"/>
        <w:jc w:val="both"/>
        <w:rPr>
          <w:rFonts w:ascii="Arial" w:hAnsi="Arial" w:cs="Arial"/>
          <w:bCs/>
          <w:sz w:val="24"/>
          <w:szCs w:val="24"/>
        </w:rPr>
      </w:pPr>
    </w:p>
    <w:p w14:paraId="559C4ECD" w14:textId="43462863" w:rsidR="00FE2091" w:rsidRDefault="00FE2091"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it does.</w:t>
      </w:r>
    </w:p>
    <w:p w14:paraId="049299DE" w14:textId="77777777" w:rsidR="00FE2091" w:rsidRDefault="00FE2091" w:rsidP="00FE2091">
      <w:pPr>
        <w:spacing w:after="0" w:line="240" w:lineRule="auto"/>
        <w:ind w:left="1134" w:hanging="1134"/>
        <w:jc w:val="both"/>
        <w:rPr>
          <w:rFonts w:ascii="Arial" w:hAnsi="Arial" w:cs="Arial"/>
          <w:bCs/>
          <w:sz w:val="24"/>
          <w:szCs w:val="24"/>
        </w:rPr>
      </w:pPr>
    </w:p>
    <w:p w14:paraId="46255BFD" w14:textId="4A7E3A9C" w:rsidR="00FE2091" w:rsidRDefault="00FE2091" w:rsidP="00FE209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it’s Carmen.</w:t>
      </w:r>
    </w:p>
    <w:p w14:paraId="4DCCF880" w14:textId="77777777" w:rsidR="00FE2091" w:rsidRDefault="00FE2091" w:rsidP="00FE2091">
      <w:pPr>
        <w:spacing w:after="0" w:line="240" w:lineRule="auto"/>
        <w:ind w:left="1134" w:hanging="1134"/>
        <w:jc w:val="both"/>
        <w:rPr>
          <w:rFonts w:ascii="Arial" w:hAnsi="Arial" w:cs="Arial"/>
          <w:bCs/>
          <w:sz w:val="24"/>
          <w:szCs w:val="24"/>
        </w:rPr>
      </w:pPr>
    </w:p>
    <w:p w14:paraId="286C35D9" w14:textId="55ECFD90" w:rsidR="00FE2091" w:rsidRDefault="00FE2091"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 don’t think it’s her, but we just </w:t>
      </w:r>
      <w:r w:rsidR="003532EE">
        <w:rPr>
          <w:rFonts w:ascii="Arial" w:hAnsi="Arial" w:cs="Arial"/>
          <w:bCs/>
          <w:sz w:val="24"/>
          <w:szCs w:val="24"/>
        </w:rPr>
        <w:t>shouldn’t</w:t>
      </w:r>
      <w:r>
        <w:rPr>
          <w:rFonts w:ascii="Arial" w:hAnsi="Arial" w:cs="Arial"/>
          <w:bCs/>
          <w:sz w:val="24"/>
          <w:szCs w:val="24"/>
        </w:rPr>
        <w:t>…</w:t>
      </w:r>
    </w:p>
    <w:p w14:paraId="614F15FF" w14:textId="77777777" w:rsidR="00FE2091" w:rsidRDefault="00FE2091" w:rsidP="00FE2091">
      <w:pPr>
        <w:spacing w:after="0" w:line="240" w:lineRule="auto"/>
        <w:ind w:left="1134" w:hanging="1134"/>
        <w:jc w:val="both"/>
        <w:rPr>
          <w:rFonts w:ascii="Arial" w:hAnsi="Arial" w:cs="Arial"/>
          <w:bCs/>
          <w:sz w:val="24"/>
          <w:szCs w:val="24"/>
        </w:rPr>
      </w:pPr>
    </w:p>
    <w:p w14:paraId="0A7E2F21" w14:textId="6FE1E75F" w:rsidR="00FE2091" w:rsidRDefault="00FE2091" w:rsidP="00FE2091">
      <w:pPr>
        <w:spacing w:after="0" w:line="240" w:lineRule="auto"/>
        <w:ind w:left="1134" w:hanging="1134"/>
        <w:jc w:val="both"/>
        <w:rPr>
          <w:rFonts w:ascii="Arial" w:hAnsi="Arial" w:cs="Arial"/>
          <w:bCs/>
          <w:sz w:val="24"/>
          <w:szCs w:val="24"/>
        </w:rPr>
      </w:pPr>
      <w:r>
        <w:rPr>
          <w:rFonts w:ascii="Arial" w:hAnsi="Arial" w:cs="Arial"/>
          <w:bCs/>
          <w:sz w:val="24"/>
          <w:szCs w:val="24"/>
        </w:rPr>
        <w:t>F</w:t>
      </w:r>
      <w:r w:rsidR="008D7259">
        <w:rPr>
          <w:rFonts w:ascii="Arial" w:hAnsi="Arial" w:cs="Arial"/>
          <w:bCs/>
          <w:sz w:val="24"/>
          <w:szCs w:val="24"/>
        </w:rPr>
        <w:t>1</w:t>
      </w:r>
      <w:r>
        <w:rPr>
          <w:rFonts w:ascii="Arial" w:hAnsi="Arial" w:cs="Arial"/>
          <w:bCs/>
          <w:sz w:val="24"/>
          <w:szCs w:val="24"/>
        </w:rPr>
        <w:t>:</w:t>
      </w:r>
      <w:r>
        <w:rPr>
          <w:rFonts w:ascii="Arial" w:hAnsi="Arial" w:cs="Arial"/>
          <w:bCs/>
          <w:sz w:val="24"/>
          <w:szCs w:val="24"/>
        </w:rPr>
        <w:tab/>
        <w:t>Yeah.</w:t>
      </w:r>
    </w:p>
    <w:p w14:paraId="1D4DE7F9" w14:textId="77777777" w:rsidR="00526FEF" w:rsidRDefault="00526FEF" w:rsidP="00FE2091">
      <w:pPr>
        <w:spacing w:after="0" w:line="240" w:lineRule="auto"/>
        <w:ind w:left="1134" w:hanging="1134"/>
        <w:jc w:val="both"/>
        <w:rPr>
          <w:rFonts w:ascii="Arial" w:hAnsi="Arial" w:cs="Arial"/>
          <w:bCs/>
          <w:sz w:val="24"/>
          <w:szCs w:val="24"/>
        </w:rPr>
      </w:pPr>
    </w:p>
    <w:p w14:paraId="4912B428" w14:textId="6FB0639C" w:rsidR="00526FEF" w:rsidRDefault="00526FEF" w:rsidP="00FE2091">
      <w:pPr>
        <w:spacing w:after="0" w:line="240" w:lineRule="auto"/>
        <w:ind w:left="1134" w:hanging="1134"/>
        <w:jc w:val="both"/>
        <w:rPr>
          <w:rFonts w:ascii="Arial" w:hAnsi="Arial" w:cs="Arial"/>
          <w:bCs/>
          <w:sz w:val="24"/>
          <w:szCs w:val="24"/>
        </w:rPr>
      </w:pP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the Sheriff’s office announced on Monday that it’s rule</w:t>
      </w:r>
      <w:r w:rsidR="002C1811">
        <w:rPr>
          <w:rFonts w:ascii="Arial" w:hAnsi="Arial" w:cs="Arial"/>
          <w:bCs/>
          <w:sz w:val="24"/>
          <w:szCs w:val="24"/>
        </w:rPr>
        <w:t>d</w:t>
      </w:r>
      <w:r>
        <w:rPr>
          <w:rFonts w:ascii="Arial" w:hAnsi="Arial" w:cs="Arial"/>
          <w:bCs/>
          <w:sz w:val="24"/>
          <w:szCs w:val="24"/>
        </w:rPr>
        <w:t xml:space="preserve"> the death of Old Scratch Tavern owner Nicholas Webster, an accident, according to Sheriff Paul </w:t>
      </w:r>
      <w:r w:rsidRPr="003532EE">
        <w:rPr>
          <w:rFonts w:ascii="Arial" w:hAnsi="Arial" w:cs="Arial"/>
          <w:bCs/>
          <w:sz w:val="24"/>
          <w:szCs w:val="24"/>
          <w:highlight w:val="yellow"/>
        </w:rPr>
        <w:t>[McGinty 00:05:46],</w:t>
      </w:r>
      <w:r>
        <w:rPr>
          <w:rFonts w:ascii="Arial" w:hAnsi="Arial" w:cs="Arial"/>
          <w:bCs/>
          <w:sz w:val="24"/>
          <w:szCs w:val="24"/>
        </w:rPr>
        <w:t xml:space="preserve"> Webster fell to his death in the early hours of Saturday morning, likely minutes after leaving Old Scratch Tavern.  So the early hours of Saturday, he died.</w:t>
      </w:r>
    </w:p>
    <w:p w14:paraId="76FE28B3" w14:textId="77777777" w:rsidR="00526FEF" w:rsidRDefault="00526FEF" w:rsidP="00FE2091">
      <w:pPr>
        <w:spacing w:after="0" w:line="240" w:lineRule="auto"/>
        <w:ind w:left="1134" w:hanging="1134"/>
        <w:jc w:val="both"/>
        <w:rPr>
          <w:rFonts w:ascii="Arial" w:hAnsi="Arial" w:cs="Arial"/>
          <w:bCs/>
          <w:sz w:val="24"/>
          <w:szCs w:val="24"/>
        </w:rPr>
      </w:pPr>
    </w:p>
    <w:p w14:paraId="4A53BF6C" w14:textId="66B91794" w:rsidR="00526FEF" w:rsidRDefault="00526FEF"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Early hours, and how did he die?</w:t>
      </w:r>
    </w:p>
    <w:p w14:paraId="24DBB071" w14:textId="77777777" w:rsidR="00526FEF" w:rsidRDefault="00526FEF" w:rsidP="00FE2091">
      <w:pPr>
        <w:spacing w:after="0" w:line="240" w:lineRule="auto"/>
        <w:ind w:left="1134" w:hanging="1134"/>
        <w:jc w:val="both"/>
        <w:rPr>
          <w:rFonts w:ascii="Arial" w:hAnsi="Arial" w:cs="Arial"/>
          <w:bCs/>
          <w:sz w:val="24"/>
          <w:szCs w:val="24"/>
        </w:rPr>
      </w:pPr>
    </w:p>
    <w:p w14:paraId="4F54F492" w14:textId="60754F63" w:rsidR="00526FEF" w:rsidRDefault="00526FEF" w:rsidP="00FE2091">
      <w:pPr>
        <w:spacing w:after="0" w:line="240" w:lineRule="auto"/>
        <w:ind w:left="1134" w:hanging="1134"/>
        <w:jc w:val="both"/>
        <w:rPr>
          <w:rFonts w:ascii="Arial" w:hAnsi="Arial" w:cs="Arial"/>
          <w:bCs/>
          <w:sz w:val="24"/>
          <w:szCs w:val="24"/>
        </w:rPr>
      </w:pPr>
      <w:r>
        <w:rPr>
          <w:rFonts w:ascii="Arial" w:hAnsi="Arial" w:cs="Arial"/>
          <w:bCs/>
          <w:sz w:val="24"/>
          <w:szCs w:val="24"/>
        </w:rPr>
        <w:t>F</w:t>
      </w:r>
      <w:r w:rsidR="00EB70E1">
        <w:rPr>
          <w:rFonts w:ascii="Arial" w:hAnsi="Arial" w:cs="Arial"/>
          <w:bCs/>
          <w:sz w:val="24"/>
          <w:szCs w:val="24"/>
        </w:rPr>
        <w:t>1</w:t>
      </w:r>
      <w:r>
        <w:rPr>
          <w:rFonts w:ascii="Arial" w:hAnsi="Arial" w:cs="Arial"/>
          <w:bCs/>
          <w:sz w:val="24"/>
          <w:szCs w:val="24"/>
        </w:rPr>
        <w:t>:</w:t>
      </w:r>
      <w:r>
        <w:rPr>
          <w:rFonts w:ascii="Arial" w:hAnsi="Arial" w:cs="Arial"/>
          <w:bCs/>
          <w:sz w:val="24"/>
          <w:szCs w:val="24"/>
        </w:rPr>
        <w:tab/>
        <w:t>Fell to his death.</w:t>
      </w:r>
    </w:p>
    <w:p w14:paraId="07727F3B" w14:textId="77777777" w:rsidR="00526FEF" w:rsidRDefault="00526FEF" w:rsidP="00FE2091">
      <w:pPr>
        <w:spacing w:after="0" w:line="240" w:lineRule="auto"/>
        <w:ind w:left="1134" w:hanging="1134"/>
        <w:jc w:val="both"/>
        <w:rPr>
          <w:rFonts w:ascii="Arial" w:hAnsi="Arial" w:cs="Arial"/>
          <w:bCs/>
          <w:sz w:val="24"/>
          <w:szCs w:val="24"/>
        </w:rPr>
      </w:pPr>
    </w:p>
    <w:p w14:paraId="47FF001B" w14:textId="616D8DEC" w:rsidR="00526FEF" w:rsidRDefault="00526FEF"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Fall?  Yeah, I thought it was, early hours of Saturday?</w:t>
      </w:r>
    </w:p>
    <w:p w14:paraId="37B10048" w14:textId="77777777" w:rsidR="00526FEF" w:rsidRDefault="00526FEF" w:rsidP="00FE2091">
      <w:pPr>
        <w:spacing w:after="0" w:line="240" w:lineRule="auto"/>
        <w:ind w:left="1134" w:hanging="1134"/>
        <w:jc w:val="both"/>
        <w:rPr>
          <w:rFonts w:ascii="Arial" w:hAnsi="Arial" w:cs="Arial"/>
          <w:bCs/>
          <w:sz w:val="24"/>
          <w:szCs w:val="24"/>
        </w:rPr>
      </w:pPr>
    </w:p>
    <w:p w14:paraId="2BC24B0E" w14:textId="018D6581" w:rsidR="00746D25" w:rsidRDefault="00526FEF" w:rsidP="00656CDC">
      <w:pPr>
        <w:spacing w:after="0" w:line="240" w:lineRule="auto"/>
        <w:ind w:left="1134" w:hanging="1134"/>
        <w:jc w:val="both"/>
        <w:rPr>
          <w:rFonts w:ascii="Arial" w:hAnsi="Arial" w:cs="Arial"/>
          <w:bCs/>
          <w:sz w:val="24"/>
          <w:szCs w:val="24"/>
        </w:rPr>
      </w:pPr>
      <w:r>
        <w:rPr>
          <w:rFonts w:ascii="Arial" w:hAnsi="Arial" w:cs="Arial"/>
          <w:bCs/>
          <w:sz w:val="24"/>
          <w:szCs w:val="24"/>
        </w:rPr>
        <w:t>F</w:t>
      </w:r>
      <w:r w:rsidR="00EB70E1">
        <w:rPr>
          <w:rFonts w:ascii="Arial" w:hAnsi="Arial" w:cs="Arial"/>
          <w:bCs/>
          <w:sz w:val="24"/>
          <w:szCs w:val="24"/>
        </w:rPr>
        <w:t>1</w:t>
      </w:r>
      <w:r>
        <w:rPr>
          <w:rFonts w:ascii="Arial" w:hAnsi="Arial" w:cs="Arial"/>
          <w:bCs/>
          <w:sz w:val="24"/>
          <w:szCs w:val="24"/>
        </w:rPr>
        <w:t>:</w:t>
      </w:r>
      <w:r>
        <w:rPr>
          <w:rFonts w:ascii="Arial" w:hAnsi="Arial" w:cs="Arial"/>
          <w:bCs/>
          <w:sz w:val="24"/>
          <w:szCs w:val="24"/>
        </w:rPr>
        <w:tab/>
        <w:t>Aha</w:t>
      </w:r>
      <w:r w:rsidR="00746D25">
        <w:rPr>
          <w:rFonts w:ascii="Arial" w:hAnsi="Arial" w:cs="Arial"/>
          <w:bCs/>
          <w:sz w:val="24"/>
          <w:szCs w:val="24"/>
        </w:rPr>
        <w:t>.</w:t>
      </w:r>
      <w:r w:rsidR="00656CDC">
        <w:rPr>
          <w:rFonts w:ascii="Arial" w:hAnsi="Arial" w:cs="Arial"/>
          <w:bCs/>
          <w:sz w:val="24"/>
          <w:szCs w:val="24"/>
        </w:rPr>
        <w:t xml:space="preserve">  </w:t>
      </w:r>
      <w:r w:rsidR="00746D25">
        <w:rPr>
          <w:rFonts w:ascii="Arial" w:hAnsi="Arial" w:cs="Arial"/>
          <w:bCs/>
          <w:sz w:val="24"/>
          <w:szCs w:val="24"/>
        </w:rPr>
        <w:t>It was dark, and unfortunately Nick just lost his footing</w:t>
      </w:r>
      <w:r w:rsidR="00656CDC">
        <w:rPr>
          <w:rFonts w:ascii="Arial" w:hAnsi="Arial" w:cs="Arial"/>
          <w:bCs/>
          <w:sz w:val="24"/>
          <w:szCs w:val="24"/>
        </w:rPr>
        <w:t>,</w:t>
      </w:r>
      <w:r w:rsidR="00746D25">
        <w:rPr>
          <w:rFonts w:ascii="Arial" w:hAnsi="Arial" w:cs="Arial"/>
          <w:bCs/>
          <w:sz w:val="24"/>
          <w:szCs w:val="24"/>
        </w:rPr>
        <w:t xml:space="preserve"> McGinty said at a press conference, Monday morning</w:t>
      </w:r>
      <w:r w:rsidR="00EB70E1">
        <w:rPr>
          <w:rFonts w:ascii="Arial" w:hAnsi="Arial" w:cs="Arial"/>
          <w:bCs/>
          <w:sz w:val="24"/>
          <w:szCs w:val="24"/>
        </w:rPr>
        <w:t>.</w:t>
      </w:r>
    </w:p>
    <w:p w14:paraId="2CEDABE5" w14:textId="77777777" w:rsidR="00EB70E1" w:rsidRDefault="00EB70E1" w:rsidP="00FE2091">
      <w:pPr>
        <w:spacing w:after="0" w:line="240" w:lineRule="auto"/>
        <w:ind w:left="1134" w:hanging="1134"/>
        <w:jc w:val="both"/>
        <w:rPr>
          <w:rFonts w:ascii="Arial" w:hAnsi="Arial" w:cs="Arial"/>
          <w:bCs/>
          <w:sz w:val="24"/>
          <w:szCs w:val="24"/>
        </w:rPr>
      </w:pPr>
    </w:p>
    <w:p w14:paraId="4C61BE1D" w14:textId="5F1E9F04" w:rsidR="00EB70E1" w:rsidRDefault="00EB70E1" w:rsidP="00FE209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blunt force trauma or something?</w:t>
      </w:r>
      <w:r w:rsidR="002C1811">
        <w:rPr>
          <w:rFonts w:ascii="Arial" w:hAnsi="Arial" w:cs="Arial"/>
          <w:bCs/>
          <w:sz w:val="24"/>
          <w:szCs w:val="24"/>
        </w:rPr>
        <w:t xml:space="preserve"> Something like that?</w:t>
      </w:r>
    </w:p>
    <w:p w14:paraId="5A3E241F" w14:textId="77777777" w:rsidR="002C1811" w:rsidRDefault="002C1811" w:rsidP="00FE2091">
      <w:pPr>
        <w:spacing w:after="0" w:line="240" w:lineRule="auto"/>
        <w:ind w:left="1134" w:hanging="1134"/>
        <w:jc w:val="both"/>
        <w:rPr>
          <w:rFonts w:ascii="Arial" w:hAnsi="Arial" w:cs="Arial"/>
          <w:bCs/>
          <w:sz w:val="24"/>
          <w:szCs w:val="24"/>
        </w:rPr>
      </w:pPr>
    </w:p>
    <w:p w14:paraId="249230DB" w14:textId="4DB711B8" w:rsidR="002C1811" w:rsidRDefault="002C1811" w:rsidP="00FE209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 yeah.</w:t>
      </w:r>
    </w:p>
    <w:p w14:paraId="55E24C54" w14:textId="77777777" w:rsidR="002C1811" w:rsidRDefault="002C1811" w:rsidP="00FE2091">
      <w:pPr>
        <w:spacing w:after="0" w:line="240" w:lineRule="auto"/>
        <w:ind w:left="1134" w:hanging="1134"/>
        <w:jc w:val="both"/>
        <w:rPr>
          <w:rFonts w:ascii="Arial" w:hAnsi="Arial" w:cs="Arial"/>
          <w:bCs/>
          <w:sz w:val="24"/>
          <w:szCs w:val="24"/>
        </w:rPr>
      </w:pPr>
    </w:p>
    <w:p w14:paraId="71514A3F" w14:textId="4BEDFA1B" w:rsidR="002C1811" w:rsidRDefault="002C1811" w:rsidP="00FE2091">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And he was leaving work, was he?</w:t>
      </w:r>
    </w:p>
    <w:p w14:paraId="4B1925CA" w14:textId="77777777" w:rsidR="002C1811" w:rsidRDefault="002C1811" w:rsidP="00FE2091">
      <w:pPr>
        <w:spacing w:after="0" w:line="240" w:lineRule="auto"/>
        <w:ind w:left="1134" w:hanging="1134"/>
        <w:jc w:val="both"/>
        <w:rPr>
          <w:rFonts w:ascii="Arial" w:hAnsi="Arial" w:cs="Arial"/>
          <w:bCs/>
          <w:sz w:val="24"/>
          <w:szCs w:val="24"/>
        </w:rPr>
      </w:pPr>
    </w:p>
    <w:p w14:paraId="04EF6F49" w14:textId="2DCFACCA" w:rsidR="002C1811" w:rsidRDefault="002C1811" w:rsidP="00FE209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leaving the </w:t>
      </w:r>
      <w:r w:rsidR="00656CDC">
        <w:rPr>
          <w:rFonts w:ascii="Arial" w:hAnsi="Arial" w:cs="Arial"/>
          <w:bCs/>
          <w:sz w:val="24"/>
          <w:szCs w:val="24"/>
        </w:rPr>
        <w:t>t</w:t>
      </w:r>
      <w:r>
        <w:rPr>
          <w:rFonts w:ascii="Arial" w:hAnsi="Arial" w:cs="Arial"/>
          <w:bCs/>
          <w:sz w:val="24"/>
          <w:szCs w:val="24"/>
        </w:rPr>
        <w:t>avern.</w:t>
      </w:r>
    </w:p>
    <w:p w14:paraId="6926415E" w14:textId="77777777" w:rsidR="002C1811" w:rsidRDefault="002C1811" w:rsidP="00FE2091">
      <w:pPr>
        <w:spacing w:after="0" w:line="240" w:lineRule="auto"/>
        <w:ind w:left="1134" w:hanging="1134"/>
        <w:jc w:val="both"/>
        <w:rPr>
          <w:rFonts w:ascii="Arial" w:hAnsi="Arial" w:cs="Arial"/>
          <w:bCs/>
          <w:sz w:val="24"/>
          <w:szCs w:val="24"/>
        </w:rPr>
      </w:pPr>
    </w:p>
    <w:p w14:paraId="44D6B9E5" w14:textId="7ADE83EB" w:rsidR="002C1811" w:rsidRDefault="002C1811"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Leaving the </w:t>
      </w:r>
      <w:r w:rsidR="00656CDC">
        <w:rPr>
          <w:rFonts w:ascii="Arial" w:hAnsi="Arial" w:cs="Arial"/>
          <w:bCs/>
          <w:sz w:val="24"/>
          <w:szCs w:val="24"/>
        </w:rPr>
        <w:t>t</w:t>
      </w:r>
      <w:r>
        <w:rPr>
          <w:rFonts w:ascii="Arial" w:hAnsi="Arial" w:cs="Arial"/>
          <w:bCs/>
          <w:sz w:val="24"/>
          <w:szCs w:val="24"/>
        </w:rPr>
        <w:t>avern.</w:t>
      </w:r>
    </w:p>
    <w:p w14:paraId="611C3CCC" w14:textId="77777777" w:rsidR="00197077" w:rsidRDefault="00197077" w:rsidP="00FE2091">
      <w:pPr>
        <w:spacing w:after="0" w:line="240" w:lineRule="auto"/>
        <w:ind w:left="1134" w:hanging="1134"/>
        <w:jc w:val="both"/>
        <w:rPr>
          <w:rFonts w:ascii="Arial" w:hAnsi="Arial" w:cs="Arial"/>
          <w:bCs/>
          <w:sz w:val="24"/>
          <w:szCs w:val="24"/>
        </w:rPr>
      </w:pPr>
    </w:p>
    <w:p w14:paraId="495E3F48" w14:textId="6F95C445" w:rsidR="00197077" w:rsidRDefault="00197077" w:rsidP="00FE209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 neighbour discovered Webster’s remains at Devil’s Well, a local waterfall, early Saturday morning.</w:t>
      </w:r>
    </w:p>
    <w:p w14:paraId="51540401" w14:textId="77777777" w:rsidR="00197077" w:rsidRDefault="00197077" w:rsidP="00FE2091">
      <w:pPr>
        <w:spacing w:after="0" w:line="240" w:lineRule="auto"/>
        <w:ind w:left="1134" w:hanging="1134"/>
        <w:jc w:val="both"/>
        <w:rPr>
          <w:rFonts w:ascii="Arial" w:hAnsi="Arial" w:cs="Arial"/>
          <w:bCs/>
          <w:sz w:val="24"/>
          <w:szCs w:val="24"/>
        </w:rPr>
      </w:pPr>
    </w:p>
    <w:p w14:paraId="3E19F9A3" w14:textId="6CA7CBD4" w:rsidR="00197077" w:rsidRDefault="00197077" w:rsidP="00FE209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40DE9C03" w14:textId="77777777" w:rsidR="00197077" w:rsidRDefault="00197077" w:rsidP="00FE2091">
      <w:pPr>
        <w:spacing w:after="0" w:line="240" w:lineRule="auto"/>
        <w:ind w:left="1134" w:hanging="1134"/>
        <w:jc w:val="both"/>
        <w:rPr>
          <w:rFonts w:ascii="Arial" w:hAnsi="Arial" w:cs="Arial"/>
          <w:bCs/>
          <w:sz w:val="24"/>
          <w:szCs w:val="24"/>
        </w:rPr>
      </w:pPr>
    </w:p>
    <w:p w14:paraId="122AEC31" w14:textId="7EA9139C" w:rsidR="00197077" w:rsidRDefault="00197077" w:rsidP="00FE209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where was it found?</w:t>
      </w:r>
    </w:p>
    <w:p w14:paraId="4ED6E06E" w14:textId="77777777" w:rsidR="00197077" w:rsidRDefault="00197077" w:rsidP="00FE2091">
      <w:pPr>
        <w:spacing w:after="0" w:line="240" w:lineRule="auto"/>
        <w:ind w:left="1134" w:hanging="1134"/>
        <w:jc w:val="both"/>
        <w:rPr>
          <w:rFonts w:ascii="Arial" w:hAnsi="Arial" w:cs="Arial"/>
          <w:bCs/>
          <w:sz w:val="24"/>
          <w:szCs w:val="24"/>
        </w:rPr>
      </w:pPr>
    </w:p>
    <w:p w14:paraId="3FDA6DC6" w14:textId="24A3AAC6" w:rsidR="00197077" w:rsidRDefault="0019707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At the bottom of Devil’s Well, a local waterfall, early Saturday morning.</w:t>
      </w:r>
    </w:p>
    <w:p w14:paraId="35DC1F14" w14:textId="77777777" w:rsidR="00197077" w:rsidRDefault="00197077" w:rsidP="00197077">
      <w:pPr>
        <w:spacing w:after="0" w:line="240" w:lineRule="auto"/>
        <w:ind w:left="1134" w:hanging="1134"/>
        <w:jc w:val="both"/>
        <w:rPr>
          <w:rFonts w:ascii="Arial" w:hAnsi="Arial" w:cs="Arial"/>
          <w:bCs/>
          <w:sz w:val="24"/>
          <w:szCs w:val="24"/>
        </w:rPr>
      </w:pPr>
    </w:p>
    <w:p w14:paraId="376CAD3B" w14:textId="480183F3" w:rsidR="00197077" w:rsidRDefault="00197077" w:rsidP="0019707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w:t>
      </w:r>
    </w:p>
    <w:p w14:paraId="32A7C089" w14:textId="77777777" w:rsidR="00197077" w:rsidRDefault="00197077" w:rsidP="00197077">
      <w:pPr>
        <w:spacing w:after="0" w:line="240" w:lineRule="auto"/>
        <w:ind w:left="1134" w:hanging="1134"/>
        <w:jc w:val="both"/>
        <w:rPr>
          <w:rFonts w:ascii="Arial" w:hAnsi="Arial" w:cs="Arial"/>
          <w:bCs/>
          <w:sz w:val="24"/>
          <w:szCs w:val="24"/>
        </w:rPr>
      </w:pPr>
    </w:p>
    <w:p w14:paraId="4496E397" w14:textId="109B2B57" w:rsidR="00197077" w:rsidRDefault="0019707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This is not the first misfortune to befall Webster and his tavern in recent months.  </w:t>
      </w:r>
    </w:p>
    <w:p w14:paraId="7389DD9C" w14:textId="77777777" w:rsidR="00197077" w:rsidRDefault="00197077" w:rsidP="00197077">
      <w:pPr>
        <w:spacing w:after="0" w:line="240" w:lineRule="auto"/>
        <w:ind w:left="1134" w:hanging="1134"/>
        <w:jc w:val="both"/>
        <w:rPr>
          <w:rFonts w:ascii="Arial" w:hAnsi="Arial" w:cs="Arial"/>
          <w:bCs/>
          <w:sz w:val="24"/>
          <w:szCs w:val="24"/>
        </w:rPr>
      </w:pPr>
    </w:p>
    <w:p w14:paraId="3BCE3902" w14:textId="0B13C74D" w:rsidR="00197077" w:rsidRDefault="0019707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w:t>
      </w:r>
    </w:p>
    <w:p w14:paraId="51FC2EFB" w14:textId="77777777" w:rsidR="00197077" w:rsidRDefault="00197077" w:rsidP="00197077">
      <w:pPr>
        <w:spacing w:after="0" w:line="240" w:lineRule="auto"/>
        <w:ind w:left="1134" w:hanging="1134"/>
        <w:jc w:val="both"/>
        <w:rPr>
          <w:rFonts w:ascii="Arial" w:hAnsi="Arial" w:cs="Arial"/>
          <w:bCs/>
          <w:sz w:val="24"/>
          <w:szCs w:val="24"/>
        </w:rPr>
      </w:pPr>
    </w:p>
    <w:p w14:paraId="5C8F67FC" w14:textId="72968D97" w:rsidR="00197077" w:rsidRDefault="0019707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Interesting.  In July, Webster told this paper, nothing valuable was stolen following a series of petty burglaries, but he said he was taking measures to ensure the incidents did not continue.  Sheriff McGinty confirmed that no perpetrator was apprehended for the thefts</w:t>
      </w:r>
      <w:r w:rsidR="00D24FB7">
        <w:rPr>
          <w:rFonts w:ascii="Arial" w:hAnsi="Arial" w:cs="Arial"/>
          <w:bCs/>
          <w:sz w:val="24"/>
          <w:szCs w:val="24"/>
        </w:rPr>
        <w:t>.</w:t>
      </w:r>
    </w:p>
    <w:p w14:paraId="131D18A6" w14:textId="77777777" w:rsidR="00D24FB7" w:rsidRDefault="00D24FB7" w:rsidP="00197077">
      <w:pPr>
        <w:spacing w:after="0" w:line="240" w:lineRule="auto"/>
        <w:ind w:left="1134" w:hanging="1134"/>
        <w:jc w:val="both"/>
        <w:rPr>
          <w:rFonts w:ascii="Arial" w:hAnsi="Arial" w:cs="Arial"/>
          <w:bCs/>
          <w:sz w:val="24"/>
          <w:szCs w:val="24"/>
        </w:rPr>
      </w:pPr>
    </w:p>
    <w:p w14:paraId="71D99651" w14:textId="6E621100"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Several, he just says several does he?</w:t>
      </w:r>
    </w:p>
    <w:p w14:paraId="19BC5F48" w14:textId="77777777" w:rsidR="00D24FB7" w:rsidRDefault="00D24FB7" w:rsidP="00197077">
      <w:pPr>
        <w:spacing w:after="0" w:line="240" w:lineRule="auto"/>
        <w:ind w:left="1134" w:hanging="1134"/>
        <w:jc w:val="both"/>
        <w:rPr>
          <w:rFonts w:ascii="Arial" w:hAnsi="Arial" w:cs="Arial"/>
          <w:bCs/>
          <w:sz w:val="24"/>
          <w:szCs w:val="24"/>
        </w:rPr>
      </w:pPr>
    </w:p>
    <w:p w14:paraId="1BA34638" w14:textId="381392AC"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AAA539B" w14:textId="77777777" w:rsidR="00D24FB7" w:rsidRDefault="00D24FB7" w:rsidP="00197077">
      <w:pPr>
        <w:spacing w:after="0" w:line="240" w:lineRule="auto"/>
        <w:ind w:left="1134" w:hanging="1134"/>
        <w:jc w:val="both"/>
        <w:rPr>
          <w:rFonts w:ascii="Arial" w:hAnsi="Arial" w:cs="Arial"/>
          <w:bCs/>
          <w:sz w:val="24"/>
          <w:szCs w:val="24"/>
        </w:rPr>
      </w:pPr>
    </w:p>
    <w:p w14:paraId="68F22E7B" w14:textId="61D801C3"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how many before, was the time before it happened, recent?</w:t>
      </w:r>
    </w:p>
    <w:p w14:paraId="46A44784" w14:textId="77777777" w:rsidR="00D24FB7" w:rsidRDefault="00D24FB7" w:rsidP="00197077">
      <w:pPr>
        <w:spacing w:after="0" w:line="240" w:lineRule="auto"/>
        <w:ind w:left="1134" w:hanging="1134"/>
        <w:jc w:val="both"/>
        <w:rPr>
          <w:rFonts w:ascii="Arial" w:hAnsi="Arial" w:cs="Arial"/>
          <w:bCs/>
          <w:sz w:val="24"/>
          <w:szCs w:val="24"/>
        </w:rPr>
      </w:pPr>
    </w:p>
    <w:p w14:paraId="053E85D6" w14:textId="0F65863D"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In July.</w:t>
      </w:r>
    </w:p>
    <w:p w14:paraId="334C7F47" w14:textId="77777777" w:rsidR="00D24FB7" w:rsidRDefault="00D24FB7" w:rsidP="00197077">
      <w:pPr>
        <w:spacing w:after="0" w:line="240" w:lineRule="auto"/>
        <w:ind w:left="1134" w:hanging="1134"/>
        <w:jc w:val="both"/>
        <w:rPr>
          <w:rFonts w:ascii="Arial" w:hAnsi="Arial" w:cs="Arial"/>
          <w:bCs/>
          <w:sz w:val="24"/>
          <w:szCs w:val="24"/>
        </w:rPr>
      </w:pPr>
    </w:p>
    <w:p w14:paraId="6FBDE7A7" w14:textId="5ECA4590"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50C93FE8" w14:textId="77777777" w:rsidR="00D24FB7" w:rsidRDefault="00D24FB7" w:rsidP="00197077">
      <w:pPr>
        <w:spacing w:after="0" w:line="240" w:lineRule="auto"/>
        <w:ind w:left="1134" w:hanging="1134"/>
        <w:jc w:val="both"/>
        <w:rPr>
          <w:rFonts w:ascii="Arial" w:hAnsi="Arial" w:cs="Arial"/>
          <w:bCs/>
          <w:sz w:val="24"/>
          <w:szCs w:val="24"/>
        </w:rPr>
      </w:pPr>
    </w:p>
    <w:p w14:paraId="10C183A4" w14:textId="3F726213"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he died early Saturday morning, and he was found early Saturday morning, right?</w:t>
      </w:r>
    </w:p>
    <w:p w14:paraId="270174B9" w14:textId="77777777" w:rsidR="00D24FB7" w:rsidRDefault="00D24FB7" w:rsidP="00197077">
      <w:pPr>
        <w:spacing w:after="0" w:line="240" w:lineRule="auto"/>
        <w:ind w:left="1134" w:hanging="1134"/>
        <w:jc w:val="both"/>
        <w:rPr>
          <w:rFonts w:ascii="Arial" w:hAnsi="Arial" w:cs="Arial"/>
          <w:bCs/>
          <w:sz w:val="24"/>
          <w:szCs w:val="24"/>
        </w:rPr>
      </w:pPr>
    </w:p>
    <w:p w14:paraId="37F9B77F" w14:textId="67647DF8"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what’s the newspaper, paper, ‘cause this, he must have died in December?</w:t>
      </w:r>
    </w:p>
    <w:p w14:paraId="0A337C0B" w14:textId="77777777" w:rsidR="00D24FB7" w:rsidRDefault="00D24FB7" w:rsidP="00197077">
      <w:pPr>
        <w:spacing w:after="0" w:line="240" w:lineRule="auto"/>
        <w:ind w:left="1134" w:hanging="1134"/>
        <w:jc w:val="both"/>
        <w:rPr>
          <w:rFonts w:ascii="Arial" w:hAnsi="Arial" w:cs="Arial"/>
          <w:bCs/>
          <w:sz w:val="24"/>
          <w:szCs w:val="24"/>
        </w:rPr>
      </w:pPr>
    </w:p>
    <w:p w14:paraId="19360820" w14:textId="7CD45EE8"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it looks like it.</w:t>
      </w:r>
    </w:p>
    <w:p w14:paraId="7DD2AA1A" w14:textId="77777777" w:rsidR="00D24FB7" w:rsidRDefault="00D24FB7" w:rsidP="00197077">
      <w:pPr>
        <w:spacing w:after="0" w:line="240" w:lineRule="auto"/>
        <w:ind w:left="1134" w:hanging="1134"/>
        <w:jc w:val="both"/>
        <w:rPr>
          <w:rFonts w:ascii="Arial" w:hAnsi="Arial" w:cs="Arial"/>
          <w:bCs/>
          <w:sz w:val="24"/>
          <w:szCs w:val="24"/>
        </w:rPr>
      </w:pPr>
    </w:p>
    <w:p w14:paraId="19F6DFA4" w14:textId="4FFDEF78"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‘Cause this must be, he died…</w:t>
      </w:r>
    </w:p>
    <w:p w14:paraId="2107A468" w14:textId="77777777" w:rsidR="00D24FB7" w:rsidRDefault="00D24FB7" w:rsidP="00197077">
      <w:pPr>
        <w:spacing w:after="0" w:line="240" w:lineRule="auto"/>
        <w:ind w:left="1134" w:hanging="1134"/>
        <w:jc w:val="both"/>
        <w:rPr>
          <w:rFonts w:ascii="Arial" w:hAnsi="Arial" w:cs="Arial"/>
          <w:bCs/>
          <w:sz w:val="24"/>
          <w:szCs w:val="24"/>
        </w:rPr>
      </w:pPr>
    </w:p>
    <w:p w14:paraId="161BE097" w14:textId="4F1365C7" w:rsidR="00D24FB7" w:rsidRDefault="00D24FB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‘More recently Webster had </w:t>
      </w:r>
      <w:r w:rsidR="005C1CB7">
        <w:rPr>
          <w:rFonts w:ascii="Arial" w:hAnsi="Arial" w:cs="Arial"/>
          <w:bCs/>
          <w:sz w:val="24"/>
          <w:szCs w:val="24"/>
        </w:rPr>
        <w:t xml:space="preserve">reported a series of small fires and other disturbances at the bar.  Official records show that Webster called </w:t>
      </w:r>
      <w:r w:rsidR="0024604A">
        <w:rPr>
          <w:rFonts w:ascii="Arial" w:hAnsi="Arial" w:cs="Arial"/>
          <w:bCs/>
          <w:sz w:val="24"/>
          <w:szCs w:val="24"/>
        </w:rPr>
        <w:lastRenderedPageBreak/>
        <w:t>Perdition</w:t>
      </w:r>
      <w:r w:rsidR="005C1CB7">
        <w:rPr>
          <w:rFonts w:ascii="Arial" w:hAnsi="Arial" w:cs="Arial"/>
          <w:bCs/>
          <w:sz w:val="24"/>
          <w:szCs w:val="24"/>
        </w:rPr>
        <w:t xml:space="preserve"> emergency services ten times between September 1st and December 7th.’  </w:t>
      </w:r>
    </w:p>
    <w:p w14:paraId="5D8C4FFD" w14:textId="77777777" w:rsidR="005C1CB7" w:rsidRDefault="005C1CB7" w:rsidP="00197077">
      <w:pPr>
        <w:spacing w:after="0" w:line="240" w:lineRule="auto"/>
        <w:ind w:left="1134" w:hanging="1134"/>
        <w:jc w:val="both"/>
        <w:rPr>
          <w:rFonts w:ascii="Arial" w:hAnsi="Arial" w:cs="Arial"/>
          <w:bCs/>
          <w:sz w:val="24"/>
          <w:szCs w:val="24"/>
        </w:rPr>
      </w:pPr>
    </w:p>
    <w:p w14:paraId="03CC6A1A" w14:textId="4CAD821A" w:rsidR="005C1CB7" w:rsidRDefault="005C1C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Ten times, let me get the dates again?</w:t>
      </w:r>
    </w:p>
    <w:p w14:paraId="3879EEA8" w14:textId="77777777" w:rsidR="005C1CB7" w:rsidRDefault="005C1CB7" w:rsidP="00197077">
      <w:pPr>
        <w:spacing w:after="0" w:line="240" w:lineRule="auto"/>
        <w:ind w:left="1134" w:hanging="1134"/>
        <w:jc w:val="both"/>
        <w:rPr>
          <w:rFonts w:ascii="Arial" w:hAnsi="Arial" w:cs="Arial"/>
          <w:bCs/>
          <w:sz w:val="24"/>
          <w:szCs w:val="24"/>
        </w:rPr>
      </w:pPr>
    </w:p>
    <w:p w14:paraId="0ABECF69" w14:textId="6D1E5D3D" w:rsidR="005C1CB7" w:rsidRDefault="005C1CB7" w:rsidP="0019707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happened there?</w:t>
      </w:r>
    </w:p>
    <w:p w14:paraId="36039A46" w14:textId="77777777" w:rsidR="005C1CB7" w:rsidRDefault="005C1CB7" w:rsidP="00197077">
      <w:pPr>
        <w:spacing w:after="0" w:line="240" w:lineRule="auto"/>
        <w:ind w:left="1134" w:hanging="1134"/>
        <w:jc w:val="both"/>
        <w:rPr>
          <w:rFonts w:ascii="Arial" w:hAnsi="Arial" w:cs="Arial"/>
          <w:bCs/>
          <w:sz w:val="24"/>
          <w:szCs w:val="24"/>
        </w:rPr>
      </w:pPr>
    </w:p>
    <w:p w14:paraId="60BF90B6" w14:textId="08F3CEEA" w:rsidR="005C1CB7" w:rsidRDefault="005C1CB7"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September 1st and December 2nd.  So they were fires, and he called emergency services.</w:t>
      </w:r>
    </w:p>
    <w:p w14:paraId="48D57295" w14:textId="77777777" w:rsidR="005C1CB7" w:rsidRDefault="005C1CB7" w:rsidP="00197077">
      <w:pPr>
        <w:spacing w:after="0" w:line="240" w:lineRule="auto"/>
        <w:ind w:left="1134" w:hanging="1134"/>
        <w:jc w:val="both"/>
        <w:rPr>
          <w:rFonts w:ascii="Arial" w:hAnsi="Arial" w:cs="Arial"/>
          <w:bCs/>
          <w:sz w:val="24"/>
          <w:szCs w:val="24"/>
        </w:rPr>
      </w:pPr>
    </w:p>
    <w:p w14:paraId="051F7779" w14:textId="4A8E86BD" w:rsidR="005C1CB7" w:rsidRDefault="005C1CB7"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it’s several petty burglaries in July</w:t>
      </w:r>
      <w:r w:rsidR="00390758">
        <w:rPr>
          <w:rFonts w:ascii="Arial" w:hAnsi="Arial" w:cs="Arial"/>
          <w:bCs/>
          <w:sz w:val="24"/>
          <w:szCs w:val="24"/>
        </w:rPr>
        <w:t>, a fire in September, and he called ten times, so that’s a bit poor.</w:t>
      </w:r>
    </w:p>
    <w:p w14:paraId="52BFCEAE" w14:textId="77777777" w:rsidR="00390758" w:rsidRDefault="00390758" w:rsidP="00197077">
      <w:pPr>
        <w:spacing w:after="0" w:line="240" w:lineRule="auto"/>
        <w:ind w:left="1134" w:hanging="1134"/>
        <w:jc w:val="both"/>
        <w:rPr>
          <w:rFonts w:ascii="Arial" w:hAnsi="Arial" w:cs="Arial"/>
          <w:bCs/>
          <w:sz w:val="24"/>
          <w:szCs w:val="24"/>
        </w:rPr>
      </w:pPr>
    </w:p>
    <w:p w14:paraId="0590F594" w14:textId="358AEB31" w:rsidR="00390758" w:rsidRDefault="00390758"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several.  So then Carmen was a bartender at Old Scratch and said that Webster feared someone was out to get him, though she didn’t know who would have wanted to harm her employer.</w:t>
      </w:r>
    </w:p>
    <w:p w14:paraId="5B8FC093" w14:textId="77777777" w:rsidR="00390758" w:rsidRDefault="00390758" w:rsidP="00197077">
      <w:pPr>
        <w:spacing w:after="0" w:line="240" w:lineRule="auto"/>
        <w:ind w:left="1134" w:hanging="1134"/>
        <w:jc w:val="both"/>
        <w:rPr>
          <w:rFonts w:ascii="Arial" w:hAnsi="Arial" w:cs="Arial"/>
          <w:bCs/>
          <w:sz w:val="24"/>
          <w:szCs w:val="24"/>
        </w:rPr>
      </w:pPr>
    </w:p>
    <w:p w14:paraId="68A03AE0" w14:textId="3954A8FD" w:rsidR="00390758" w:rsidRDefault="00390758" w:rsidP="00197077">
      <w:pPr>
        <w:spacing w:after="0" w:line="240" w:lineRule="auto"/>
        <w:ind w:left="1134" w:hanging="1134"/>
        <w:jc w:val="both"/>
        <w:rPr>
          <w:rFonts w:ascii="Arial" w:hAnsi="Arial" w:cs="Arial"/>
          <w:bCs/>
          <w:sz w:val="24"/>
          <w:szCs w:val="24"/>
        </w:rPr>
      </w:pP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the circumstances of Webster’s death led some</w:t>
      </w:r>
      <w:r w:rsidR="0024604A">
        <w:rPr>
          <w:rFonts w:ascii="Arial" w:hAnsi="Arial" w:cs="Arial"/>
          <w:bCs/>
          <w:sz w:val="24"/>
          <w:szCs w:val="24"/>
        </w:rPr>
        <w:t xml:space="preserve"> Perdition </w:t>
      </w:r>
      <w:r>
        <w:rPr>
          <w:rFonts w:ascii="Arial" w:hAnsi="Arial" w:cs="Arial"/>
          <w:bCs/>
          <w:sz w:val="24"/>
          <w:szCs w:val="24"/>
        </w:rPr>
        <w:t>residents</w:t>
      </w:r>
      <w:r w:rsidR="00656CDC">
        <w:rPr>
          <w:rFonts w:ascii="Arial" w:hAnsi="Arial" w:cs="Arial"/>
          <w:bCs/>
          <w:sz w:val="24"/>
          <w:szCs w:val="24"/>
        </w:rPr>
        <w:t>,</w:t>
      </w:r>
      <w:r>
        <w:rPr>
          <w:rFonts w:ascii="Arial" w:hAnsi="Arial" w:cs="Arial"/>
          <w:bCs/>
          <w:sz w:val="24"/>
          <w:szCs w:val="24"/>
        </w:rPr>
        <w:t xml:space="preserve"> including Rohas</w:t>
      </w:r>
      <w:r w:rsidR="00656CDC">
        <w:rPr>
          <w:rFonts w:ascii="Arial" w:hAnsi="Arial" w:cs="Arial"/>
          <w:bCs/>
          <w:sz w:val="24"/>
          <w:szCs w:val="24"/>
        </w:rPr>
        <w:t>,</w:t>
      </w:r>
      <w:r>
        <w:rPr>
          <w:rFonts w:ascii="Arial" w:hAnsi="Arial" w:cs="Arial"/>
          <w:bCs/>
          <w:sz w:val="24"/>
          <w:szCs w:val="24"/>
        </w:rPr>
        <w:t xml:space="preserve"> to speculate whether his fall might have been accidental.  So that’s Rohas as in Cameron Rohas.  However, Sheriff M</w:t>
      </w:r>
      <w:r w:rsidR="000738CB">
        <w:rPr>
          <w:rFonts w:ascii="Arial" w:hAnsi="Arial" w:cs="Arial"/>
          <w:bCs/>
          <w:sz w:val="24"/>
          <w:szCs w:val="24"/>
        </w:rPr>
        <w:t>cGinty was adamant these claims were groundless.</w:t>
      </w:r>
    </w:p>
    <w:p w14:paraId="47FA406A" w14:textId="77777777" w:rsidR="000738CB" w:rsidRDefault="000738CB" w:rsidP="00197077">
      <w:pPr>
        <w:spacing w:after="0" w:line="240" w:lineRule="auto"/>
        <w:ind w:left="1134" w:hanging="1134"/>
        <w:jc w:val="both"/>
        <w:rPr>
          <w:rFonts w:ascii="Arial" w:hAnsi="Arial" w:cs="Arial"/>
          <w:bCs/>
          <w:sz w:val="24"/>
          <w:szCs w:val="24"/>
        </w:rPr>
      </w:pPr>
    </w:p>
    <w:p w14:paraId="3C349F41" w14:textId="55032F78" w:rsidR="000738CB" w:rsidRDefault="000738CB"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who thought it might be…?</w:t>
      </w:r>
    </w:p>
    <w:p w14:paraId="320248EE" w14:textId="77777777" w:rsidR="000738CB" w:rsidRDefault="000738CB" w:rsidP="00197077">
      <w:pPr>
        <w:spacing w:after="0" w:line="240" w:lineRule="auto"/>
        <w:ind w:left="1134" w:hanging="1134"/>
        <w:jc w:val="both"/>
        <w:rPr>
          <w:rFonts w:ascii="Arial" w:hAnsi="Arial" w:cs="Arial"/>
          <w:bCs/>
          <w:sz w:val="24"/>
          <w:szCs w:val="24"/>
        </w:rPr>
      </w:pPr>
    </w:p>
    <w:p w14:paraId="58BBE93B" w14:textId="03028FA8" w:rsidR="000738CB" w:rsidRDefault="000738CB"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Carmen Rohas, yeah.</w:t>
      </w:r>
    </w:p>
    <w:p w14:paraId="3E86B7A2" w14:textId="77777777" w:rsidR="000738CB" w:rsidRDefault="000738CB" w:rsidP="00197077">
      <w:pPr>
        <w:spacing w:after="0" w:line="240" w:lineRule="auto"/>
        <w:ind w:left="1134" w:hanging="1134"/>
        <w:jc w:val="both"/>
        <w:rPr>
          <w:rFonts w:ascii="Arial" w:hAnsi="Arial" w:cs="Arial"/>
          <w:bCs/>
          <w:sz w:val="24"/>
          <w:szCs w:val="24"/>
        </w:rPr>
      </w:pPr>
    </w:p>
    <w:p w14:paraId="0D05EC5A" w14:textId="4960E118" w:rsidR="000738CB" w:rsidRDefault="000738CB"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Carmen, okay </w:t>
      </w:r>
      <w:r w:rsidR="005C47E4">
        <w:rPr>
          <w:rFonts w:ascii="Arial" w:hAnsi="Arial" w:cs="Arial"/>
          <w:bCs/>
          <w:sz w:val="24"/>
          <w:szCs w:val="24"/>
          <w:highlight w:val="yellow"/>
        </w:rPr>
        <w:t>[</w:t>
      </w:r>
      <w:r w:rsidR="00656CDC">
        <w:rPr>
          <w:rFonts w:ascii="Arial" w:hAnsi="Arial" w:cs="Arial"/>
          <w:bCs/>
          <w:sz w:val="24"/>
          <w:szCs w:val="24"/>
          <w:highlight w:val="yellow"/>
        </w:rPr>
        <w:t xml:space="preserve">voices overlap </w:t>
      </w:r>
      <w:r w:rsidRPr="005C47E4">
        <w:rPr>
          <w:rFonts w:ascii="Arial" w:hAnsi="Arial" w:cs="Arial"/>
          <w:bCs/>
          <w:sz w:val="24"/>
          <w:szCs w:val="24"/>
          <w:highlight w:val="yellow"/>
        </w:rPr>
        <w:t>00:08:28],</w:t>
      </w:r>
      <w:r>
        <w:rPr>
          <w:rFonts w:ascii="Arial" w:hAnsi="Arial" w:cs="Arial"/>
          <w:bCs/>
          <w:sz w:val="24"/>
          <w:szCs w:val="24"/>
        </w:rPr>
        <w:t xml:space="preserve"> </w:t>
      </w:r>
      <w:r w:rsidR="00656CDC">
        <w:rPr>
          <w:rFonts w:ascii="Arial" w:hAnsi="Arial" w:cs="Arial"/>
          <w:bCs/>
          <w:sz w:val="24"/>
          <w:szCs w:val="24"/>
        </w:rPr>
        <w:t xml:space="preserve">okay, </w:t>
      </w:r>
      <w:r>
        <w:rPr>
          <w:rFonts w:ascii="Arial" w:hAnsi="Arial" w:cs="Arial"/>
          <w:bCs/>
          <w:sz w:val="24"/>
          <w:szCs w:val="24"/>
        </w:rPr>
        <w:t>yeah.</w:t>
      </w:r>
    </w:p>
    <w:p w14:paraId="45D7B927" w14:textId="77777777" w:rsidR="000738CB" w:rsidRDefault="000738CB" w:rsidP="00197077">
      <w:pPr>
        <w:spacing w:after="0" w:line="240" w:lineRule="auto"/>
        <w:ind w:left="1134" w:hanging="1134"/>
        <w:jc w:val="both"/>
        <w:rPr>
          <w:rFonts w:ascii="Arial" w:hAnsi="Arial" w:cs="Arial"/>
          <w:bCs/>
          <w:sz w:val="24"/>
          <w:szCs w:val="24"/>
        </w:rPr>
      </w:pPr>
    </w:p>
    <w:p w14:paraId="58B1C3F7" w14:textId="285A25E4" w:rsidR="000738CB" w:rsidRDefault="000738CB" w:rsidP="0019707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I’m sure my deputy would</w:t>
      </w:r>
      <w:r w:rsidR="00F656C1">
        <w:rPr>
          <w:rFonts w:ascii="Arial" w:hAnsi="Arial" w:cs="Arial"/>
          <w:bCs/>
          <w:sz w:val="24"/>
          <w:szCs w:val="24"/>
        </w:rPr>
        <w:t xml:space="preserve"> have discovered any signs of foul play, he said, we’re looking at someone who was a little worked up, who’d had a drink or two.  It’s tragic but accidents happen.  And Webster’s widow, Sher</w:t>
      </w:r>
      <w:r w:rsidR="00931C74">
        <w:rPr>
          <w:rFonts w:ascii="Arial" w:hAnsi="Arial" w:cs="Arial"/>
          <w:bCs/>
          <w:sz w:val="24"/>
          <w:szCs w:val="24"/>
        </w:rPr>
        <w:t>i</w:t>
      </w:r>
      <w:r w:rsidR="00F656C1">
        <w:rPr>
          <w:rFonts w:ascii="Arial" w:hAnsi="Arial" w:cs="Arial"/>
          <w:bCs/>
          <w:sz w:val="24"/>
          <w:szCs w:val="24"/>
        </w:rPr>
        <w:t>, said in a statement, ‘I have faith in the Sheriff’s office, and I’m grateful for their help.’</w:t>
      </w:r>
    </w:p>
    <w:p w14:paraId="02B0FA7A" w14:textId="77777777" w:rsidR="00F656C1" w:rsidRDefault="00F656C1" w:rsidP="00197077">
      <w:pPr>
        <w:spacing w:after="0" w:line="240" w:lineRule="auto"/>
        <w:ind w:left="1134" w:hanging="1134"/>
        <w:jc w:val="both"/>
        <w:rPr>
          <w:rFonts w:ascii="Arial" w:hAnsi="Arial" w:cs="Arial"/>
          <w:bCs/>
          <w:sz w:val="24"/>
          <w:szCs w:val="24"/>
        </w:rPr>
      </w:pPr>
    </w:p>
    <w:p w14:paraId="57469E89" w14:textId="32A767E4" w:rsidR="00F656C1" w:rsidRDefault="00F656C1" w:rsidP="00197077">
      <w:pPr>
        <w:spacing w:after="0" w:line="240" w:lineRule="auto"/>
        <w:ind w:left="1134" w:hanging="1134"/>
        <w:jc w:val="both"/>
        <w:rPr>
          <w:rFonts w:ascii="Arial" w:hAnsi="Arial" w:cs="Arial"/>
          <w:bCs/>
          <w:sz w:val="24"/>
          <w:szCs w:val="24"/>
        </w:rPr>
      </w:pPr>
      <w:r>
        <w:rPr>
          <w:rFonts w:ascii="Arial" w:hAnsi="Arial" w:cs="Arial"/>
          <w:bCs/>
          <w:sz w:val="24"/>
          <w:szCs w:val="24"/>
        </w:rPr>
        <w:tab/>
        <w:t>Maybe we should draw out like a, so we’ve got</w:t>
      </w:r>
      <w:r w:rsidR="00E349F6">
        <w:rPr>
          <w:rFonts w:ascii="Arial" w:hAnsi="Arial" w:cs="Arial"/>
          <w:bCs/>
          <w:sz w:val="24"/>
          <w:szCs w:val="24"/>
        </w:rPr>
        <w:t>, Nick Webster, and then he had a wife.</w:t>
      </w:r>
    </w:p>
    <w:p w14:paraId="2B73231D" w14:textId="77777777" w:rsidR="00E349F6" w:rsidRDefault="00E349F6" w:rsidP="00197077">
      <w:pPr>
        <w:spacing w:after="0" w:line="240" w:lineRule="auto"/>
        <w:ind w:left="1134" w:hanging="1134"/>
        <w:jc w:val="both"/>
        <w:rPr>
          <w:rFonts w:ascii="Arial" w:hAnsi="Arial" w:cs="Arial"/>
          <w:bCs/>
          <w:sz w:val="24"/>
          <w:szCs w:val="24"/>
        </w:rPr>
      </w:pPr>
    </w:p>
    <w:p w14:paraId="36AB1494" w14:textId="42915CD0" w:rsidR="00E349F6" w:rsidRDefault="00E349F6" w:rsidP="0019707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has she got a name yet?</w:t>
      </w:r>
    </w:p>
    <w:p w14:paraId="3A27C223" w14:textId="77777777" w:rsidR="00E349F6" w:rsidRDefault="00E349F6" w:rsidP="00197077">
      <w:pPr>
        <w:spacing w:after="0" w:line="240" w:lineRule="auto"/>
        <w:ind w:left="1134" w:hanging="1134"/>
        <w:jc w:val="both"/>
        <w:rPr>
          <w:rFonts w:ascii="Arial" w:hAnsi="Arial" w:cs="Arial"/>
          <w:bCs/>
          <w:sz w:val="24"/>
          <w:szCs w:val="24"/>
        </w:rPr>
      </w:pPr>
    </w:p>
    <w:p w14:paraId="42A2DF3C" w14:textId="6101EBF8" w:rsidR="00931C74" w:rsidRDefault="00E349F6" w:rsidP="00656CD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Sher</w:t>
      </w:r>
      <w:r w:rsidR="00931C74">
        <w:rPr>
          <w:rFonts w:ascii="Arial" w:hAnsi="Arial" w:cs="Arial"/>
          <w:bCs/>
          <w:sz w:val="24"/>
          <w:szCs w:val="24"/>
        </w:rPr>
        <w:t>i</w:t>
      </w:r>
      <w:r>
        <w:rPr>
          <w:rFonts w:ascii="Arial" w:hAnsi="Arial" w:cs="Arial"/>
          <w:bCs/>
          <w:sz w:val="24"/>
          <w:szCs w:val="24"/>
        </w:rPr>
        <w:t>, S, H, E, R, I</w:t>
      </w:r>
      <w:r w:rsidR="00931C74">
        <w:rPr>
          <w:rFonts w:ascii="Arial" w:hAnsi="Arial" w:cs="Arial"/>
          <w:bCs/>
          <w:sz w:val="24"/>
          <w:szCs w:val="24"/>
        </w:rPr>
        <w:t>.  And then…</w:t>
      </w:r>
    </w:p>
    <w:p w14:paraId="63691521" w14:textId="77777777" w:rsidR="00931C74" w:rsidRDefault="00931C74" w:rsidP="00197077">
      <w:pPr>
        <w:spacing w:after="0" w:line="240" w:lineRule="auto"/>
        <w:ind w:left="1134" w:hanging="1134"/>
        <w:jc w:val="both"/>
        <w:rPr>
          <w:rFonts w:ascii="Arial" w:hAnsi="Arial" w:cs="Arial"/>
          <w:bCs/>
          <w:sz w:val="24"/>
          <w:szCs w:val="24"/>
        </w:rPr>
      </w:pPr>
    </w:p>
    <w:p w14:paraId="62DBC645" w14:textId="50D1A9B9" w:rsidR="00931C74" w:rsidRDefault="00931C74" w:rsidP="0019707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Bartender, Carmen?</w:t>
      </w:r>
    </w:p>
    <w:p w14:paraId="552E8873" w14:textId="77777777" w:rsidR="00931C74" w:rsidRDefault="00931C74" w:rsidP="00197077">
      <w:pPr>
        <w:spacing w:after="0" w:line="240" w:lineRule="auto"/>
        <w:ind w:left="1134" w:hanging="1134"/>
        <w:jc w:val="both"/>
        <w:rPr>
          <w:rFonts w:ascii="Arial" w:hAnsi="Arial" w:cs="Arial"/>
          <w:bCs/>
          <w:sz w:val="24"/>
          <w:szCs w:val="24"/>
        </w:rPr>
      </w:pPr>
    </w:p>
    <w:p w14:paraId="01A7DFB4" w14:textId="3D4DB7D4"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5C47E4">
        <w:rPr>
          <w:rFonts w:ascii="Arial" w:hAnsi="Arial" w:cs="Arial"/>
          <w:bCs/>
          <w:sz w:val="24"/>
          <w:szCs w:val="24"/>
        </w:rPr>
        <w:t xml:space="preserve"> </w:t>
      </w:r>
      <w:r>
        <w:rPr>
          <w:rFonts w:ascii="Arial" w:hAnsi="Arial" w:cs="Arial"/>
          <w:bCs/>
          <w:sz w:val="24"/>
          <w:szCs w:val="24"/>
        </w:rPr>
        <w:t xml:space="preserve"> Okay.</w:t>
      </w:r>
    </w:p>
    <w:p w14:paraId="0287F6A6" w14:textId="77777777" w:rsidR="00931C74" w:rsidRDefault="00931C74" w:rsidP="00931C74">
      <w:pPr>
        <w:spacing w:after="0" w:line="240" w:lineRule="auto"/>
        <w:ind w:left="1134" w:hanging="1134"/>
        <w:jc w:val="both"/>
        <w:rPr>
          <w:rFonts w:ascii="Arial" w:hAnsi="Arial" w:cs="Arial"/>
          <w:bCs/>
          <w:sz w:val="24"/>
          <w:szCs w:val="24"/>
        </w:rPr>
      </w:pPr>
    </w:p>
    <w:p w14:paraId="71242CCC" w14:textId="55603EB9"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Did they mention anybody else.</w:t>
      </w:r>
    </w:p>
    <w:p w14:paraId="59B21379" w14:textId="77777777" w:rsidR="00931C74" w:rsidRDefault="00931C74" w:rsidP="00931C74">
      <w:pPr>
        <w:spacing w:after="0" w:line="240" w:lineRule="auto"/>
        <w:ind w:left="1134" w:hanging="1134"/>
        <w:jc w:val="both"/>
        <w:rPr>
          <w:rFonts w:ascii="Arial" w:hAnsi="Arial" w:cs="Arial"/>
          <w:bCs/>
          <w:sz w:val="24"/>
          <w:szCs w:val="24"/>
        </w:rPr>
      </w:pPr>
    </w:p>
    <w:p w14:paraId="24FE8A50" w14:textId="44ECFDA2"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there’s the deputy…</w:t>
      </w:r>
    </w:p>
    <w:p w14:paraId="52DAD5FD" w14:textId="77777777" w:rsidR="00931C74" w:rsidRDefault="00931C74" w:rsidP="00931C74">
      <w:pPr>
        <w:spacing w:after="0" w:line="240" w:lineRule="auto"/>
        <w:ind w:left="1134" w:hanging="1134"/>
        <w:jc w:val="both"/>
        <w:rPr>
          <w:rFonts w:ascii="Arial" w:hAnsi="Arial" w:cs="Arial"/>
          <w:bCs/>
          <w:sz w:val="24"/>
          <w:szCs w:val="24"/>
        </w:rPr>
      </w:pPr>
    </w:p>
    <w:p w14:paraId="0EB29F03" w14:textId="0DD4A757"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Just the Sheriff.</w:t>
      </w:r>
    </w:p>
    <w:p w14:paraId="3BD3471E" w14:textId="77777777" w:rsidR="00931C74" w:rsidRDefault="00931C74" w:rsidP="00931C74">
      <w:pPr>
        <w:spacing w:after="0" w:line="240" w:lineRule="auto"/>
        <w:ind w:left="1134" w:hanging="1134"/>
        <w:jc w:val="both"/>
        <w:rPr>
          <w:rFonts w:ascii="Arial" w:hAnsi="Arial" w:cs="Arial"/>
          <w:bCs/>
          <w:sz w:val="24"/>
          <w:szCs w:val="24"/>
        </w:rPr>
      </w:pPr>
    </w:p>
    <w:p w14:paraId="537A4983" w14:textId="0B5F75C0"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he’s got a deputy as well, so the Sheriff, Paul McGinty, and he also mentions his deputy but not by name.  ‘Cause he sai</w:t>
      </w:r>
      <w:r w:rsidR="00AB7497">
        <w:rPr>
          <w:rFonts w:ascii="Arial" w:hAnsi="Arial" w:cs="Arial"/>
          <w:bCs/>
          <w:sz w:val="24"/>
          <w:szCs w:val="24"/>
        </w:rPr>
        <w:t>d, ‘T</w:t>
      </w:r>
      <w:r>
        <w:rPr>
          <w:rFonts w:ascii="Arial" w:hAnsi="Arial" w:cs="Arial"/>
          <w:bCs/>
          <w:sz w:val="24"/>
          <w:szCs w:val="24"/>
        </w:rPr>
        <w:t>he deputy investigated it, and he would have told me if there was something.</w:t>
      </w:r>
      <w:r w:rsidR="00AB7497">
        <w:rPr>
          <w:rFonts w:ascii="Arial" w:hAnsi="Arial" w:cs="Arial"/>
          <w:bCs/>
          <w:sz w:val="24"/>
          <w:szCs w:val="24"/>
        </w:rPr>
        <w:t>’</w:t>
      </w:r>
    </w:p>
    <w:p w14:paraId="35483CF3" w14:textId="77777777" w:rsidR="00931C74" w:rsidRDefault="00931C74" w:rsidP="00931C74">
      <w:pPr>
        <w:spacing w:after="0" w:line="240" w:lineRule="auto"/>
        <w:ind w:left="1134" w:hanging="1134"/>
        <w:jc w:val="both"/>
        <w:rPr>
          <w:rFonts w:ascii="Arial" w:hAnsi="Arial" w:cs="Arial"/>
          <w:bCs/>
          <w:sz w:val="24"/>
          <w:szCs w:val="24"/>
        </w:rPr>
      </w:pPr>
    </w:p>
    <w:p w14:paraId="3A7F5BA8" w14:textId="3F11ECEE"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0398DBE8" w14:textId="77777777" w:rsidR="00931C74" w:rsidRDefault="00931C74" w:rsidP="00931C74">
      <w:pPr>
        <w:spacing w:after="0" w:line="240" w:lineRule="auto"/>
        <w:ind w:left="1134" w:hanging="1134"/>
        <w:jc w:val="both"/>
        <w:rPr>
          <w:rFonts w:ascii="Arial" w:hAnsi="Arial" w:cs="Arial"/>
          <w:bCs/>
          <w:sz w:val="24"/>
          <w:szCs w:val="24"/>
        </w:rPr>
      </w:pPr>
    </w:p>
    <w:p w14:paraId="19F004B3" w14:textId="41F27758" w:rsidR="00931C74" w:rsidRDefault="00931C74"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it almost feels like Paul McGinty hasn’t investigated anything, he’s just </w:t>
      </w:r>
      <w:r w:rsidR="008E571B">
        <w:rPr>
          <w:rFonts w:ascii="Arial" w:hAnsi="Arial" w:cs="Arial"/>
          <w:bCs/>
          <w:sz w:val="24"/>
          <w:szCs w:val="24"/>
        </w:rPr>
        <w:t>quoting other people.</w:t>
      </w:r>
    </w:p>
    <w:p w14:paraId="653413B8" w14:textId="77777777" w:rsidR="008E571B" w:rsidRDefault="008E571B" w:rsidP="00931C74">
      <w:pPr>
        <w:spacing w:after="0" w:line="240" w:lineRule="auto"/>
        <w:ind w:left="1134" w:hanging="1134"/>
        <w:jc w:val="both"/>
        <w:rPr>
          <w:rFonts w:ascii="Arial" w:hAnsi="Arial" w:cs="Arial"/>
          <w:bCs/>
          <w:sz w:val="24"/>
          <w:szCs w:val="24"/>
        </w:rPr>
      </w:pPr>
    </w:p>
    <w:p w14:paraId="4BF93865" w14:textId="6CDFFACC" w:rsidR="008E571B" w:rsidRDefault="008E571B" w:rsidP="00656CD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So, the widow Sheri, said in her statement, ‘I have faith in the Sheriff’s Office and I’m so grateful for their help.  Nick was the love of my </w:t>
      </w:r>
      <w:proofErr w:type="gramStart"/>
      <w:r>
        <w:rPr>
          <w:rFonts w:ascii="Arial" w:hAnsi="Arial" w:cs="Arial"/>
          <w:bCs/>
          <w:sz w:val="24"/>
          <w:szCs w:val="24"/>
        </w:rPr>
        <w:t>life,</w:t>
      </w:r>
      <w:proofErr w:type="gramEnd"/>
      <w:r>
        <w:rPr>
          <w:rFonts w:ascii="Arial" w:hAnsi="Arial" w:cs="Arial"/>
          <w:bCs/>
          <w:sz w:val="24"/>
          <w:szCs w:val="24"/>
        </w:rPr>
        <w:t xml:space="preserve"> I don’t know what I’ll do without him.  She did not address whether Old Scratch Tavern </w:t>
      </w:r>
      <w:r w:rsidR="00656CDC">
        <w:rPr>
          <w:rFonts w:ascii="Arial" w:hAnsi="Arial" w:cs="Arial"/>
          <w:bCs/>
          <w:sz w:val="24"/>
          <w:szCs w:val="24"/>
        </w:rPr>
        <w:t xml:space="preserve">[10.00] </w:t>
      </w:r>
      <w:r>
        <w:rPr>
          <w:rFonts w:ascii="Arial" w:hAnsi="Arial" w:cs="Arial"/>
          <w:bCs/>
          <w:sz w:val="24"/>
          <w:szCs w:val="24"/>
        </w:rPr>
        <w:t>will reopen</w:t>
      </w:r>
      <w:r w:rsidR="00656CDC">
        <w:rPr>
          <w:rFonts w:ascii="Arial" w:hAnsi="Arial" w:cs="Arial"/>
          <w:bCs/>
          <w:sz w:val="24"/>
          <w:szCs w:val="24"/>
        </w:rPr>
        <w:t>,</w:t>
      </w:r>
      <w:r>
        <w:rPr>
          <w:rFonts w:ascii="Arial" w:hAnsi="Arial" w:cs="Arial"/>
          <w:bCs/>
          <w:sz w:val="24"/>
          <w:szCs w:val="24"/>
        </w:rPr>
        <w:t xml:space="preserve"> but </w:t>
      </w:r>
      <w:r w:rsidR="00AB7497">
        <w:rPr>
          <w:rFonts w:ascii="Arial" w:hAnsi="Arial" w:cs="Arial"/>
          <w:bCs/>
          <w:sz w:val="24"/>
          <w:szCs w:val="24"/>
        </w:rPr>
        <w:t>Perdition’s</w:t>
      </w:r>
      <w:r>
        <w:rPr>
          <w:rFonts w:ascii="Arial" w:hAnsi="Arial" w:cs="Arial"/>
          <w:bCs/>
          <w:sz w:val="24"/>
          <w:szCs w:val="24"/>
        </w:rPr>
        <w:t xml:space="preserve"> residents will surely miss their favourite neighbourhood </w:t>
      </w:r>
      <w:r w:rsidR="00656CDC">
        <w:rPr>
          <w:rFonts w:ascii="Arial" w:hAnsi="Arial" w:cs="Arial"/>
          <w:bCs/>
          <w:sz w:val="24"/>
          <w:szCs w:val="24"/>
        </w:rPr>
        <w:t>bar-keep.’</w:t>
      </w:r>
    </w:p>
    <w:p w14:paraId="0910E470" w14:textId="77777777" w:rsidR="005D42EB" w:rsidRDefault="005D42EB" w:rsidP="00931C74">
      <w:pPr>
        <w:spacing w:after="0" w:line="240" w:lineRule="auto"/>
        <w:ind w:left="1134" w:hanging="1134"/>
        <w:jc w:val="both"/>
        <w:rPr>
          <w:rFonts w:ascii="Arial" w:hAnsi="Arial" w:cs="Arial"/>
          <w:bCs/>
          <w:sz w:val="24"/>
          <w:szCs w:val="24"/>
        </w:rPr>
      </w:pPr>
    </w:p>
    <w:p w14:paraId="057AE772" w14:textId="36802401" w:rsidR="005D42EB" w:rsidRDefault="005D42EB" w:rsidP="00931C74">
      <w:pPr>
        <w:spacing w:after="0" w:line="240" w:lineRule="auto"/>
        <w:ind w:left="1134" w:hanging="1134"/>
        <w:jc w:val="both"/>
        <w:rPr>
          <w:rFonts w:ascii="Arial" w:hAnsi="Arial" w:cs="Arial"/>
          <w:bCs/>
          <w:sz w:val="24"/>
          <w:szCs w:val="24"/>
        </w:rPr>
      </w:pPr>
      <w:r>
        <w:rPr>
          <w:rFonts w:ascii="Arial" w:hAnsi="Arial" w:cs="Arial"/>
          <w:bCs/>
          <w:sz w:val="24"/>
          <w:szCs w:val="24"/>
        </w:rPr>
        <w:tab/>
        <w:t xml:space="preserve">Okay, so now we’ve got someone new, Carole </w:t>
      </w:r>
      <w:proofErr w:type="spellStart"/>
      <w:r w:rsidR="00656CDC">
        <w:rPr>
          <w:rFonts w:ascii="Arial" w:hAnsi="Arial" w:cs="Arial"/>
          <w:bCs/>
          <w:sz w:val="24"/>
          <w:szCs w:val="24"/>
        </w:rPr>
        <w:t>Euber</w:t>
      </w:r>
      <w:proofErr w:type="spellEnd"/>
      <w:r w:rsidR="00656CDC">
        <w:rPr>
          <w:rFonts w:ascii="Arial" w:hAnsi="Arial" w:cs="Arial"/>
          <w:bCs/>
          <w:sz w:val="24"/>
          <w:szCs w:val="24"/>
        </w:rPr>
        <w:t>,</w:t>
      </w:r>
      <w:r>
        <w:rPr>
          <w:rFonts w:ascii="Arial" w:hAnsi="Arial" w:cs="Arial"/>
          <w:bCs/>
          <w:sz w:val="24"/>
          <w:szCs w:val="24"/>
        </w:rPr>
        <w:t xml:space="preserve"> a member of the old Perdition </w:t>
      </w:r>
      <w:r w:rsidR="00262EE5">
        <w:rPr>
          <w:rFonts w:ascii="Arial" w:hAnsi="Arial" w:cs="Arial"/>
          <w:bCs/>
          <w:sz w:val="24"/>
          <w:szCs w:val="24"/>
        </w:rPr>
        <w:t>billiard’s club</w:t>
      </w:r>
      <w:r>
        <w:rPr>
          <w:rFonts w:ascii="Arial" w:hAnsi="Arial" w:cs="Arial"/>
          <w:bCs/>
          <w:sz w:val="24"/>
          <w:szCs w:val="24"/>
        </w:rPr>
        <w:t xml:space="preserve"> said, ‘Old Scratch’s </w:t>
      </w:r>
      <w:r w:rsidR="00BB4EA7">
        <w:rPr>
          <w:rFonts w:ascii="Arial" w:hAnsi="Arial" w:cs="Arial"/>
          <w:bCs/>
          <w:sz w:val="24"/>
          <w:szCs w:val="24"/>
        </w:rPr>
        <w:t>P</w:t>
      </w:r>
      <w:r>
        <w:rPr>
          <w:rFonts w:ascii="Arial" w:hAnsi="Arial" w:cs="Arial"/>
          <w:bCs/>
          <w:sz w:val="24"/>
          <w:szCs w:val="24"/>
        </w:rPr>
        <w:t xml:space="preserve">ool </w:t>
      </w:r>
      <w:r w:rsidR="00BB4EA7">
        <w:rPr>
          <w:rFonts w:ascii="Arial" w:hAnsi="Arial" w:cs="Arial"/>
          <w:bCs/>
          <w:sz w:val="24"/>
          <w:szCs w:val="24"/>
        </w:rPr>
        <w:t>C</w:t>
      </w:r>
      <w:r>
        <w:rPr>
          <w:rFonts w:ascii="Arial" w:hAnsi="Arial" w:cs="Arial"/>
          <w:bCs/>
          <w:sz w:val="24"/>
          <w:szCs w:val="24"/>
        </w:rPr>
        <w:t>hampionship won’t be the same without Nick Cheering us on.’</w:t>
      </w:r>
    </w:p>
    <w:p w14:paraId="1327C846" w14:textId="77777777" w:rsidR="005D42EB" w:rsidRDefault="005D42EB" w:rsidP="00931C74">
      <w:pPr>
        <w:spacing w:after="0" w:line="240" w:lineRule="auto"/>
        <w:ind w:left="1134" w:hanging="1134"/>
        <w:jc w:val="both"/>
        <w:rPr>
          <w:rFonts w:ascii="Arial" w:hAnsi="Arial" w:cs="Arial"/>
          <w:bCs/>
          <w:sz w:val="24"/>
          <w:szCs w:val="24"/>
        </w:rPr>
      </w:pPr>
    </w:p>
    <w:p w14:paraId="03EAF61B" w14:textId="376E306A" w:rsidR="005D42EB" w:rsidRDefault="005D42E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yeah, so that’s just another, like, person who knows him.</w:t>
      </w:r>
    </w:p>
    <w:p w14:paraId="68ADD542" w14:textId="77777777" w:rsidR="005D42EB" w:rsidRDefault="005D42EB" w:rsidP="00931C74">
      <w:pPr>
        <w:spacing w:after="0" w:line="240" w:lineRule="auto"/>
        <w:ind w:left="1134" w:hanging="1134"/>
        <w:jc w:val="both"/>
        <w:rPr>
          <w:rFonts w:ascii="Arial" w:hAnsi="Arial" w:cs="Arial"/>
          <w:bCs/>
          <w:sz w:val="24"/>
          <w:szCs w:val="24"/>
        </w:rPr>
      </w:pPr>
    </w:p>
    <w:p w14:paraId="6C2A2DE3" w14:textId="0439DFDC" w:rsidR="005D42EB" w:rsidRDefault="005D42EB" w:rsidP="00656CD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Aha.</w:t>
      </w:r>
      <w:r w:rsidR="00656CDC">
        <w:rPr>
          <w:rFonts w:ascii="Arial" w:hAnsi="Arial" w:cs="Arial"/>
          <w:bCs/>
          <w:sz w:val="24"/>
          <w:szCs w:val="24"/>
        </w:rPr>
        <w:t xml:space="preserve">  </w:t>
      </w:r>
      <w:proofErr w:type="gramStart"/>
      <w:r>
        <w:rPr>
          <w:rFonts w:ascii="Arial" w:hAnsi="Arial" w:cs="Arial"/>
          <w:bCs/>
          <w:sz w:val="24"/>
          <w:szCs w:val="24"/>
        </w:rPr>
        <w:t>So</w:t>
      </w:r>
      <w:proofErr w:type="gramEnd"/>
      <w:r>
        <w:rPr>
          <w:rFonts w:ascii="Arial" w:hAnsi="Arial" w:cs="Arial"/>
          <w:bCs/>
          <w:sz w:val="24"/>
          <w:szCs w:val="24"/>
        </w:rPr>
        <w:t xml:space="preserve"> Carole…</w:t>
      </w:r>
      <w:r w:rsidR="002B34CC">
        <w:rPr>
          <w:rFonts w:ascii="Arial" w:hAnsi="Arial" w:cs="Arial"/>
          <w:bCs/>
          <w:sz w:val="24"/>
          <w:szCs w:val="24"/>
        </w:rPr>
        <w:t>E, U, B, E, R</w:t>
      </w:r>
      <w:r w:rsidR="00BB4EA7">
        <w:rPr>
          <w:rFonts w:ascii="Arial" w:hAnsi="Arial" w:cs="Arial"/>
          <w:bCs/>
          <w:sz w:val="24"/>
          <w:szCs w:val="24"/>
        </w:rPr>
        <w:t>…then we’ve got Donna Goddard.</w:t>
      </w:r>
    </w:p>
    <w:p w14:paraId="23988A04" w14:textId="77777777" w:rsidR="00BB4EA7" w:rsidRDefault="00BB4EA7" w:rsidP="00931C74">
      <w:pPr>
        <w:spacing w:after="0" w:line="240" w:lineRule="auto"/>
        <w:ind w:left="1134" w:hanging="1134"/>
        <w:jc w:val="both"/>
        <w:rPr>
          <w:rFonts w:ascii="Arial" w:hAnsi="Arial" w:cs="Arial"/>
          <w:bCs/>
          <w:sz w:val="24"/>
          <w:szCs w:val="24"/>
        </w:rPr>
      </w:pPr>
    </w:p>
    <w:p w14:paraId="70550239" w14:textId="79431F22" w:rsidR="00BB4EA7" w:rsidRDefault="00BB4EA7"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This is the </w:t>
      </w:r>
      <w:r w:rsidRPr="00E25E8C">
        <w:rPr>
          <w:rFonts w:ascii="Arial" w:hAnsi="Arial" w:cs="Arial"/>
          <w:bCs/>
          <w:sz w:val="24"/>
          <w:szCs w:val="24"/>
          <w:highlight w:val="yellow"/>
        </w:rPr>
        <w:t>[inaudible 00:10:36]</w:t>
      </w:r>
      <w:r>
        <w:rPr>
          <w:rFonts w:ascii="Arial" w:hAnsi="Arial" w:cs="Arial"/>
          <w:bCs/>
          <w:sz w:val="24"/>
          <w:szCs w:val="24"/>
        </w:rPr>
        <w:t xml:space="preserve"> person?</w:t>
      </w:r>
    </w:p>
    <w:p w14:paraId="0484EC37" w14:textId="77777777" w:rsidR="00BB4EA7" w:rsidRDefault="00BB4EA7" w:rsidP="00931C74">
      <w:pPr>
        <w:spacing w:after="0" w:line="240" w:lineRule="auto"/>
        <w:ind w:left="1134" w:hanging="1134"/>
        <w:jc w:val="both"/>
        <w:rPr>
          <w:rFonts w:ascii="Arial" w:hAnsi="Arial" w:cs="Arial"/>
          <w:bCs/>
          <w:sz w:val="24"/>
          <w:szCs w:val="24"/>
        </w:rPr>
      </w:pPr>
    </w:p>
    <w:p w14:paraId="7B2BAE15" w14:textId="118751F0" w:rsidR="00BB4EA7" w:rsidRDefault="00BB4EA7" w:rsidP="00656CD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these are all just people who seem to be supportive.  She says she’s a longterm patron of Webster’s bar, it’s heartbreaking, like mad the best old-fashioned gin in town, and I won’t be the only person having one in his honour tonight.</w:t>
      </w:r>
      <w:r w:rsidR="00656CDC">
        <w:rPr>
          <w:rFonts w:ascii="Arial" w:hAnsi="Arial" w:cs="Arial"/>
          <w:bCs/>
          <w:sz w:val="24"/>
          <w:szCs w:val="24"/>
        </w:rPr>
        <w:t xml:space="preserve">  </w:t>
      </w:r>
      <w:r>
        <w:rPr>
          <w:rFonts w:ascii="Arial" w:hAnsi="Arial" w:cs="Arial"/>
          <w:bCs/>
          <w:sz w:val="24"/>
          <w:szCs w:val="24"/>
        </w:rPr>
        <w:t>So…</w:t>
      </w:r>
    </w:p>
    <w:p w14:paraId="62C570F7" w14:textId="77777777" w:rsidR="00BB4EA7" w:rsidRDefault="00BB4EA7" w:rsidP="00931C74">
      <w:pPr>
        <w:spacing w:after="0" w:line="240" w:lineRule="auto"/>
        <w:ind w:left="1134" w:hanging="1134"/>
        <w:jc w:val="both"/>
        <w:rPr>
          <w:rFonts w:ascii="Arial" w:hAnsi="Arial" w:cs="Arial"/>
          <w:bCs/>
          <w:sz w:val="24"/>
          <w:szCs w:val="24"/>
        </w:rPr>
      </w:pPr>
    </w:p>
    <w:p w14:paraId="470D25D1" w14:textId="4FA613E6" w:rsidR="00BB4EA7" w:rsidRDefault="00BB4EA7"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E25E8C">
        <w:rPr>
          <w:rFonts w:ascii="Arial" w:hAnsi="Arial" w:cs="Arial"/>
          <w:bCs/>
          <w:sz w:val="24"/>
          <w:szCs w:val="24"/>
        </w:rPr>
        <w:t>Clients.</w:t>
      </w:r>
    </w:p>
    <w:p w14:paraId="2E0F09FF" w14:textId="77777777" w:rsidR="00BB4EA7" w:rsidRDefault="00BB4EA7" w:rsidP="00931C74">
      <w:pPr>
        <w:spacing w:after="0" w:line="240" w:lineRule="auto"/>
        <w:ind w:left="1134" w:hanging="1134"/>
        <w:jc w:val="both"/>
        <w:rPr>
          <w:rFonts w:ascii="Arial" w:hAnsi="Arial" w:cs="Arial"/>
          <w:bCs/>
          <w:sz w:val="24"/>
          <w:szCs w:val="24"/>
        </w:rPr>
      </w:pPr>
    </w:p>
    <w:p w14:paraId="5B3D3ADE" w14:textId="0CF6D48B" w:rsidR="00BC455A" w:rsidRDefault="00BB4EA7" w:rsidP="00656CD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656CDC">
        <w:rPr>
          <w:rFonts w:ascii="Arial" w:hAnsi="Arial" w:cs="Arial"/>
          <w:bCs/>
          <w:sz w:val="24"/>
          <w:szCs w:val="24"/>
        </w:rPr>
        <w:t xml:space="preserve">  </w:t>
      </w:r>
      <w:r w:rsidR="00BC455A">
        <w:rPr>
          <w:rFonts w:ascii="Arial" w:hAnsi="Arial" w:cs="Arial"/>
          <w:bCs/>
          <w:sz w:val="24"/>
          <w:szCs w:val="24"/>
        </w:rPr>
        <w:t>And funeral services will be held Sunday at 11am at [</w:t>
      </w:r>
      <w:r w:rsidR="00E25E8C" w:rsidRPr="00C846D9">
        <w:rPr>
          <w:rFonts w:ascii="Arial" w:hAnsi="Arial" w:cs="Arial"/>
          <w:bCs/>
          <w:sz w:val="24"/>
          <w:szCs w:val="24"/>
          <w:highlight w:val="yellow"/>
        </w:rPr>
        <w:t>Bogg’s</w:t>
      </w:r>
      <w:r w:rsidR="00BC455A" w:rsidRPr="00C846D9">
        <w:rPr>
          <w:rFonts w:ascii="Arial" w:hAnsi="Arial" w:cs="Arial"/>
          <w:bCs/>
          <w:sz w:val="24"/>
          <w:szCs w:val="24"/>
          <w:highlight w:val="yellow"/>
        </w:rPr>
        <w:t xml:space="preserve"> 00:11:12]</w:t>
      </w:r>
      <w:r w:rsidR="00BC455A">
        <w:rPr>
          <w:rFonts w:ascii="Arial" w:hAnsi="Arial" w:cs="Arial"/>
          <w:bCs/>
          <w:sz w:val="24"/>
          <w:szCs w:val="24"/>
        </w:rPr>
        <w:t xml:space="preserve"> Funeral Home.  </w:t>
      </w:r>
    </w:p>
    <w:p w14:paraId="5695E771" w14:textId="77777777" w:rsidR="00BC455A" w:rsidRDefault="00BC455A" w:rsidP="00931C74">
      <w:pPr>
        <w:spacing w:after="0" w:line="240" w:lineRule="auto"/>
        <w:ind w:left="1134" w:hanging="1134"/>
        <w:jc w:val="both"/>
        <w:rPr>
          <w:rFonts w:ascii="Arial" w:hAnsi="Arial" w:cs="Arial"/>
          <w:bCs/>
          <w:sz w:val="24"/>
          <w:szCs w:val="24"/>
        </w:rPr>
      </w:pPr>
    </w:p>
    <w:p w14:paraId="603BCB84" w14:textId="7F097D52"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Funeral…on Sunday at 11am.</w:t>
      </w:r>
    </w:p>
    <w:p w14:paraId="387B7A6F" w14:textId="77777777" w:rsidR="00BC455A" w:rsidRDefault="00BC455A" w:rsidP="00931C74">
      <w:pPr>
        <w:spacing w:after="0" w:line="240" w:lineRule="auto"/>
        <w:ind w:left="1134" w:hanging="1134"/>
        <w:jc w:val="both"/>
        <w:rPr>
          <w:rFonts w:ascii="Arial" w:hAnsi="Arial" w:cs="Arial"/>
          <w:bCs/>
          <w:sz w:val="24"/>
          <w:szCs w:val="24"/>
        </w:rPr>
      </w:pPr>
    </w:p>
    <w:p w14:paraId="5AAF3007" w14:textId="4ACCE50F"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it hasn’t been a week, so…</w:t>
      </w:r>
    </w:p>
    <w:p w14:paraId="08F5A227" w14:textId="77777777" w:rsidR="00BC455A" w:rsidRDefault="00BC455A" w:rsidP="00931C74">
      <w:pPr>
        <w:spacing w:after="0" w:line="240" w:lineRule="auto"/>
        <w:ind w:left="1134" w:hanging="1134"/>
        <w:jc w:val="both"/>
        <w:rPr>
          <w:rFonts w:ascii="Arial" w:hAnsi="Arial" w:cs="Arial"/>
          <w:bCs/>
          <w:sz w:val="24"/>
          <w:szCs w:val="24"/>
        </w:rPr>
      </w:pPr>
    </w:p>
    <w:p w14:paraId="7102DC39" w14:textId="05CCD049"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if that’s Tuesday…</w:t>
      </w:r>
    </w:p>
    <w:p w14:paraId="66DC4082" w14:textId="77777777" w:rsidR="00BC455A" w:rsidRDefault="00BC455A" w:rsidP="00931C74">
      <w:pPr>
        <w:spacing w:after="0" w:line="240" w:lineRule="auto"/>
        <w:ind w:left="1134" w:hanging="1134"/>
        <w:jc w:val="both"/>
        <w:rPr>
          <w:rFonts w:ascii="Arial" w:hAnsi="Arial" w:cs="Arial"/>
          <w:bCs/>
          <w:sz w:val="24"/>
          <w:szCs w:val="24"/>
        </w:rPr>
      </w:pPr>
    </w:p>
    <w:p w14:paraId="622FCC9C" w14:textId="4D1E2C4F"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It doesn’t mean he died on…</w:t>
      </w:r>
    </w:p>
    <w:p w14:paraId="44157F6D" w14:textId="77777777" w:rsidR="00BC455A" w:rsidRDefault="00BC455A" w:rsidP="00931C74">
      <w:pPr>
        <w:spacing w:after="0" w:line="240" w:lineRule="auto"/>
        <w:ind w:left="1134" w:hanging="1134"/>
        <w:jc w:val="both"/>
        <w:rPr>
          <w:rFonts w:ascii="Arial" w:hAnsi="Arial" w:cs="Arial"/>
          <w:bCs/>
          <w:sz w:val="24"/>
          <w:szCs w:val="24"/>
        </w:rPr>
      </w:pPr>
    </w:p>
    <w:p w14:paraId="5E4FA49E" w14:textId="55C515C4"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 will be the 6th, 7th.</w:t>
      </w:r>
    </w:p>
    <w:p w14:paraId="44A600CD" w14:textId="77777777" w:rsidR="00BC455A" w:rsidRDefault="00BC455A" w:rsidP="00931C74">
      <w:pPr>
        <w:spacing w:after="0" w:line="240" w:lineRule="auto"/>
        <w:ind w:left="1134" w:hanging="1134"/>
        <w:jc w:val="both"/>
        <w:rPr>
          <w:rFonts w:ascii="Arial" w:hAnsi="Arial" w:cs="Arial"/>
          <w:bCs/>
          <w:sz w:val="24"/>
          <w:szCs w:val="24"/>
        </w:rPr>
      </w:pPr>
    </w:p>
    <w:p w14:paraId="662E15E3" w14:textId="1970E15C"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Seventh.</w:t>
      </w:r>
    </w:p>
    <w:p w14:paraId="159CE88F" w14:textId="77777777" w:rsidR="00BC455A" w:rsidRDefault="00BC455A" w:rsidP="00931C74">
      <w:pPr>
        <w:spacing w:after="0" w:line="240" w:lineRule="auto"/>
        <w:ind w:left="1134" w:hanging="1134"/>
        <w:jc w:val="both"/>
        <w:rPr>
          <w:rFonts w:ascii="Arial" w:hAnsi="Arial" w:cs="Arial"/>
          <w:bCs/>
          <w:sz w:val="24"/>
          <w:szCs w:val="24"/>
        </w:rPr>
      </w:pPr>
    </w:p>
    <w:p w14:paraId="713C113D" w14:textId="6A93089D"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Yes, if he died on, if this is from Tuesday, and he died on Saturday, so that would have been December 7th.</w:t>
      </w:r>
    </w:p>
    <w:p w14:paraId="11E17553" w14:textId="77777777" w:rsidR="00BC455A" w:rsidRDefault="00BC455A" w:rsidP="00931C74">
      <w:pPr>
        <w:spacing w:after="0" w:line="240" w:lineRule="auto"/>
        <w:ind w:left="1134" w:hanging="1134"/>
        <w:jc w:val="both"/>
        <w:rPr>
          <w:rFonts w:ascii="Arial" w:hAnsi="Arial" w:cs="Arial"/>
          <w:bCs/>
          <w:sz w:val="24"/>
          <w:szCs w:val="24"/>
        </w:rPr>
      </w:pPr>
    </w:p>
    <w:p w14:paraId="76884A09" w14:textId="4B7AE4F3" w:rsidR="00BC455A" w:rsidRDefault="00BC455A"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good.</w:t>
      </w:r>
    </w:p>
    <w:p w14:paraId="7321811A" w14:textId="77777777" w:rsidR="004C6811" w:rsidRDefault="004C6811" w:rsidP="00931C74">
      <w:pPr>
        <w:spacing w:after="0" w:line="240" w:lineRule="auto"/>
        <w:ind w:left="1134" w:hanging="1134"/>
        <w:jc w:val="both"/>
        <w:rPr>
          <w:rFonts w:ascii="Arial" w:hAnsi="Arial" w:cs="Arial"/>
          <w:bCs/>
          <w:sz w:val="24"/>
          <w:szCs w:val="24"/>
        </w:rPr>
      </w:pPr>
    </w:p>
    <w:p w14:paraId="4F4E749B" w14:textId="0C4594A5" w:rsidR="004C6811" w:rsidRDefault="004C681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and then the reception after the funeral would be at Old Scratch Tavern, so his tavern.</w:t>
      </w:r>
    </w:p>
    <w:p w14:paraId="74219805" w14:textId="77777777" w:rsidR="004C6811" w:rsidRDefault="004C6811" w:rsidP="00931C74">
      <w:pPr>
        <w:spacing w:after="0" w:line="240" w:lineRule="auto"/>
        <w:ind w:left="1134" w:hanging="1134"/>
        <w:jc w:val="both"/>
        <w:rPr>
          <w:rFonts w:ascii="Arial" w:hAnsi="Arial" w:cs="Arial"/>
          <w:bCs/>
          <w:sz w:val="24"/>
          <w:szCs w:val="24"/>
        </w:rPr>
      </w:pPr>
    </w:p>
    <w:p w14:paraId="5DB46318" w14:textId="404AE5E6" w:rsidR="004C6811" w:rsidRDefault="004C6811" w:rsidP="00931C74">
      <w:pPr>
        <w:spacing w:after="0" w:line="240" w:lineRule="auto"/>
        <w:ind w:left="1134" w:hanging="1134"/>
        <w:jc w:val="both"/>
        <w:rPr>
          <w:rFonts w:ascii="Arial" w:hAnsi="Arial" w:cs="Arial"/>
          <w:bCs/>
          <w:sz w:val="24"/>
          <w:szCs w:val="24"/>
        </w:rPr>
      </w:pPr>
      <w:r>
        <w:rPr>
          <w:rFonts w:ascii="Arial" w:hAnsi="Arial" w:cs="Arial"/>
          <w:bCs/>
          <w:sz w:val="24"/>
          <w:szCs w:val="24"/>
        </w:rPr>
        <w:tab/>
        <w:t>Okay, on the other side of the newspaper, new developments for Devil’s Well.  Is this the waterfall that he died in?</w:t>
      </w:r>
    </w:p>
    <w:p w14:paraId="1EE13484" w14:textId="77777777" w:rsidR="004C6811" w:rsidRDefault="004C6811" w:rsidP="00931C74">
      <w:pPr>
        <w:spacing w:after="0" w:line="240" w:lineRule="auto"/>
        <w:ind w:left="1134" w:hanging="1134"/>
        <w:jc w:val="both"/>
        <w:rPr>
          <w:rFonts w:ascii="Arial" w:hAnsi="Arial" w:cs="Arial"/>
          <w:bCs/>
          <w:sz w:val="24"/>
          <w:szCs w:val="24"/>
        </w:rPr>
      </w:pPr>
    </w:p>
    <w:p w14:paraId="1A4743C2" w14:textId="32FE03E6" w:rsidR="004C6811" w:rsidRDefault="004C6811"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4EF70801" w14:textId="77777777" w:rsidR="004C6811" w:rsidRDefault="004C6811" w:rsidP="00931C74">
      <w:pPr>
        <w:spacing w:after="0" w:line="240" w:lineRule="auto"/>
        <w:ind w:left="1134" w:hanging="1134"/>
        <w:jc w:val="both"/>
        <w:rPr>
          <w:rFonts w:ascii="Arial" w:hAnsi="Arial" w:cs="Arial"/>
          <w:bCs/>
          <w:sz w:val="24"/>
          <w:szCs w:val="24"/>
        </w:rPr>
      </w:pPr>
    </w:p>
    <w:p w14:paraId="33B0FB53" w14:textId="6FDD638F" w:rsidR="004C6811" w:rsidRDefault="004C681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it says, ‘The scenic waterfall, just outside of Perdition, could be included in the sale of land if negotiations proceed.’</w:t>
      </w:r>
    </w:p>
    <w:p w14:paraId="575367D4" w14:textId="77777777" w:rsidR="00CF315B" w:rsidRDefault="00CF315B" w:rsidP="00931C74">
      <w:pPr>
        <w:spacing w:after="0" w:line="240" w:lineRule="auto"/>
        <w:ind w:left="1134" w:hanging="1134"/>
        <w:jc w:val="both"/>
        <w:rPr>
          <w:rFonts w:ascii="Arial" w:hAnsi="Arial" w:cs="Arial"/>
          <w:bCs/>
          <w:sz w:val="24"/>
          <w:szCs w:val="24"/>
        </w:rPr>
      </w:pPr>
    </w:p>
    <w:p w14:paraId="194C267B" w14:textId="34420271"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does that mean, sale of land?</w:t>
      </w:r>
    </w:p>
    <w:p w14:paraId="23EEE32F" w14:textId="77777777" w:rsidR="00CF315B" w:rsidRDefault="00CF315B" w:rsidP="00931C74">
      <w:pPr>
        <w:spacing w:after="0" w:line="240" w:lineRule="auto"/>
        <w:ind w:left="1134" w:hanging="1134"/>
        <w:jc w:val="both"/>
        <w:rPr>
          <w:rFonts w:ascii="Arial" w:hAnsi="Arial" w:cs="Arial"/>
          <w:bCs/>
          <w:sz w:val="24"/>
          <w:szCs w:val="24"/>
        </w:rPr>
      </w:pPr>
    </w:p>
    <w:p w14:paraId="51782A95" w14:textId="5F2856F0"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there’s an incentive.</w:t>
      </w:r>
    </w:p>
    <w:p w14:paraId="642CE360" w14:textId="77777777" w:rsidR="00CF315B" w:rsidRDefault="00CF315B" w:rsidP="00931C74">
      <w:pPr>
        <w:spacing w:after="0" w:line="240" w:lineRule="auto"/>
        <w:ind w:left="1134" w:hanging="1134"/>
        <w:jc w:val="both"/>
        <w:rPr>
          <w:rFonts w:ascii="Arial" w:hAnsi="Arial" w:cs="Arial"/>
          <w:bCs/>
          <w:sz w:val="24"/>
          <w:szCs w:val="24"/>
        </w:rPr>
      </w:pPr>
    </w:p>
    <w:p w14:paraId="29A1846F" w14:textId="2A33BFE1"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someone could sell the land that has the waterfall in it.  So, will I just…</w:t>
      </w:r>
      <w:r w:rsidR="00C846D9">
        <w:rPr>
          <w:rFonts w:ascii="Arial" w:hAnsi="Arial" w:cs="Arial"/>
          <w:bCs/>
          <w:sz w:val="24"/>
          <w:szCs w:val="24"/>
        </w:rPr>
        <w:t>?</w:t>
      </w:r>
    </w:p>
    <w:p w14:paraId="32C0AC13" w14:textId="77777777" w:rsidR="00CF315B" w:rsidRDefault="00CF315B" w:rsidP="00931C74">
      <w:pPr>
        <w:spacing w:after="0" w:line="240" w:lineRule="auto"/>
        <w:ind w:left="1134" w:hanging="1134"/>
        <w:jc w:val="both"/>
        <w:rPr>
          <w:rFonts w:ascii="Arial" w:hAnsi="Arial" w:cs="Arial"/>
          <w:bCs/>
          <w:sz w:val="24"/>
          <w:szCs w:val="24"/>
        </w:rPr>
      </w:pPr>
    </w:p>
    <w:p w14:paraId="30808137" w14:textId="78DE0E0D"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 does it belong to?</w:t>
      </w:r>
    </w:p>
    <w:p w14:paraId="6F0E4B4B" w14:textId="77777777" w:rsidR="00CF315B" w:rsidRDefault="00CF315B" w:rsidP="00931C74">
      <w:pPr>
        <w:spacing w:after="0" w:line="240" w:lineRule="auto"/>
        <w:ind w:left="1134" w:hanging="1134"/>
        <w:jc w:val="both"/>
        <w:rPr>
          <w:rFonts w:ascii="Arial" w:hAnsi="Arial" w:cs="Arial"/>
          <w:bCs/>
          <w:sz w:val="24"/>
          <w:szCs w:val="24"/>
        </w:rPr>
      </w:pPr>
    </w:p>
    <w:p w14:paraId="3CCC44FA" w14:textId="3BC4524B"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I’ll read the thing and see if we find out.  Also, so the article’s written by Boyd Blumenthal?</w:t>
      </w:r>
    </w:p>
    <w:p w14:paraId="125615C1" w14:textId="77777777" w:rsidR="00CF315B" w:rsidRDefault="00CF315B" w:rsidP="00931C74">
      <w:pPr>
        <w:spacing w:after="0" w:line="240" w:lineRule="auto"/>
        <w:ind w:left="1134" w:hanging="1134"/>
        <w:jc w:val="both"/>
        <w:rPr>
          <w:rFonts w:ascii="Arial" w:hAnsi="Arial" w:cs="Arial"/>
          <w:bCs/>
          <w:sz w:val="24"/>
          <w:szCs w:val="24"/>
        </w:rPr>
      </w:pPr>
    </w:p>
    <w:p w14:paraId="4469B8BC" w14:textId="66D7589A"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this is Mitzie.</w:t>
      </w:r>
    </w:p>
    <w:p w14:paraId="3212C36E" w14:textId="77777777" w:rsidR="00CF315B" w:rsidRDefault="00CF315B" w:rsidP="00931C74">
      <w:pPr>
        <w:spacing w:after="0" w:line="240" w:lineRule="auto"/>
        <w:ind w:left="1134" w:hanging="1134"/>
        <w:jc w:val="both"/>
        <w:rPr>
          <w:rFonts w:ascii="Arial" w:hAnsi="Arial" w:cs="Arial"/>
          <w:bCs/>
          <w:sz w:val="24"/>
          <w:szCs w:val="24"/>
        </w:rPr>
      </w:pPr>
    </w:p>
    <w:p w14:paraId="76490FF8" w14:textId="06C6674A"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this is Mitzie Sutherland, so they’re, what they’re called, journalists?</w:t>
      </w:r>
    </w:p>
    <w:p w14:paraId="21C042BF" w14:textId="77777777" w:rsidR="00CF315B" w:rsidRDefault="00CF315B" w:rsidP="00931C74">
      <w:pPr>
        <w:spacing w:after="0" w:line="240" w:lineRule="auto"/>
        <w:ind w:left="1134" w:hanging="1134"/>
        <w:jc w:val="both"/>
        <w:rPr>
          <w:rFonts w:ascii="Arial" w:hAnsi="Arial" w:cs="Arial"/>
          <w:bCs/>
          <w:sz w:val="24"/>
          <w:szCs w:val="24"/>
        </w:rPr>
      </w:pPr>
    </w:p>
    <w:p w14:paraId="4F688E23" w14:textId="694E1B8A" w:rsidR="00CF315B" w:rsidRDefault="00CF315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w:t>
      </w:r>
      <w:r w:rsidR="006D4C61">
        <w:rPr>
          <w:rFonts w:ascii="Arial" w:hAnsi="Arial" w:cs="Arial"/>
          <w:bCs/>
          <w:sz w:val="24"/>
          <w:szCs w:val="24"/>
        </w:rPr>
        <w:t xml:space="preserve"> </w:t>
      </w:r>
    </w:p>
    <w:p w14:paraId="6E41D967" w14:textId="77777777" w:rsidR="00910525" w:rsidRDefault="00910525" w:rsidP="00931C74">
      <w:pPr>
        <w:spacing w:after="0" w:line="240" w:lineRule="auto"/>
        <w:ind w:left="1134" w:hanging="1134"/>
        <w:jc w:val="both"/>
        <w:rPr>
          <w:rFonts w:ascii="Arial" w:hAnsi="Arial" w:cs="Arial"/>
          <w:bCs/>
          <w:sz w:val="24"/>
          <w:szCs w:val="24"/>
        </w:rPr>
      </w:pPr>
    </w:p>
    <w:p w14:paraId="3F7180D3" w14:textId="11CC9148" w:rsidR="00910525" w:rsidRDefault="00910525" w:rsidP="00931C74">
      <w:pPr>
        <w:spacing w:after="0" w:line="240" w:lineRule="auto"/>
        <w:ind w:left="1134" w:hanging="1134"/>
        <w:jc w:val="both"/>
        <w:rPr>
          <w:rFonts w:ascii="Arial" w:hAnsi="Arial" w:cs="Arial"/>
          <w:bCs/>
          <w:sz w:val="24"/>
          <w:szCs w:val="24"/>
        </w:rPr>
      </w:pPr>
      <w:r>
        <w:rPr>
          <w:rFonts w:ascii="Arial" w:hAnsi="Arial" w:cs="Arial"/>
          <w:bCs/>
          <w:sz w:val="24"/>
          <w:szCs w:val="24"/>
        </w:rPr>
        <w:tab/>
        <w:t>We should write the sheriff in as well</w:t>
      </w:r>
      <w:r w:rsidR="00C846D9">
        <w:rPr>
          <w:rFonts w:ascii="Arial" w:hAnsi="Arial" w:cs="Arial"/>
          <w:bCs/>
          <w:sz w:val="24"/>
          <w:szCs w:val="24"/>
        </w:rPr>
        <w:t>, I imagine</w:t>
      </w:r>
    </w:p>
    <w:p w14:paraId="20289688" w14:textId="77777777" w:rsidR="00910525" w:rsidRDefault="00910525" w:rsidP="00931C74">
      <w:pPr>
        <w:spacing w:after="0" w:line="240" w:lineRule="auto"/>
        <w:ind w:left="1134" w:hanging="1134"/>
        <w:jc w:val="both"/>
        <w:rPr>
          <w:rFonts w:ascii="Arial" w:hAnsi="Arial" w:cs="Arial"/>
          <w:bCs/>
          <w:sz w:val="24"/>
          <w:szCs w:val="24"/>
        </w:rPr>
      </w:pPr>
    </w:p>
    <w:p w14:paraId="0095B077" w14:textId="27C072E8" w:rsidR="00910525" w:rsidRDefault="00B81439"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sidR="00910525">
        <w:rPr>
          <w:rFonts w:ascii="Arial" w:hAnsi="Arial" w:cs="Arial"/>
          <w:bCs/>
          <w:sz w:val="24"/>
          <w:szCs w:val="24"/>
        </w:rPr>
        <w:t>:</w:t>
      </w:r>
      <w:r w:rsidR="00910525">
        <w:rPr>
          <w:rFonts w:ascii="Arial" w:hAnsi="Arial" w:cs="Arial"/>
          <w:bCs/>
          <w:sz w:val="24"/>
          <w:szCs w:val="24"/>
        </w:rPr>
        <w:tab/>
        <w:t>Yeah.</w:t>
      </w:r>
    </w:p>
    <w:p w14:paraId="02F47591" w14:textId="77777777" w:rsidR="00656CDC" w:rsidRDefault="00656CDC" w:rsidP="00931C74">
      <w:pPr>
        <w:spacing w:after="0" w:line="240" w:lineRule="auto"/>
        <w:ind w:left="1134" w:hanging="1134"/>
        <w:jc w:val="both"/>
        <w:rPr>
          <w:rFonts w:ascii="Arial" w:hAnsi="Arial" w:cs="Arial"/>
          <w:bCs/>
          <w:sz w:val="24"/>
          <w:szCs w:val="24"/>
        </w:rPr>
      </w:pPr>
    </w:p>
    <w:p w14:paraId="2031C416" w14:textId="7E9D0C26" w:rsidR="00B81439" w:rsidRDefault="00910525" w:rsidP="00C846D9">
      <w:pPr>
        <w:spacing w:after="0" w:line="240" w:lineRule="auto"/>
        <w:ind w:left="1134" w:hanging="1134"/>
        <w:jc w:val="both"/>
        <w:rPr>
          <w:rFonts w:ascii="Arial" w:hAnsi="Arial" w:cs="Arial"/>
          <w:bCs/>
          <w:sz w:val="24"/>
          <w:szCs w:val="24"/>
        </w:rPr>
      </w:pPr>
      <w:r>
        <w:rPr>
          <w:rFonts w:ascii="Arial" w:hAnsi="Arial" w:cs="Arial"/>
          <w:bCs/>
          <w:sz w:val="24"/>
          <w:szCs w:val="24"/>
        </w:rPr>
        <w:t>F</w:t>
      </w:r>
      <w:r w:rsidR="00B81439">
        <w:rPr>
          <w:rFonts w:ascii="Arial" w:hAnsi="Arial" w:cs="Arial"/>
          <w:bCs/>
          <w:sz w:val="24"/>
          <w:szCs w:val="24"/>
        </w:rPr>
        <w:t>3:</w:t>
      </w:r>
      <w:r w:rsidR="00B81439">
        <w:rPr>
          <w:rFonts w:ascii="Arial" w:hAnsi="Arial" w:cs="Arial"/>
          <w:bCs/>
          <w:sz w:val="24"/>
          <w:szCs w:val="24"/>
        </w:rPr>
        <w:tab/>
        <w:t>So this is Mitzie, a main article, and this is a Devil’s Well article?</w:t>
      </w:r>
    </w:p>
    <w:p w14:paraId="46B9BF8B" w14:textId="77777777" w:rsidR="00B81439" w:rsidRDefault="00B81439" w:rsidP="00931C74">
      <w:pPr>
        <w:spacing w:after="0" w:line="240" w:lineRule="auto"/>
        <w:ind w:left="1134" w:hanging="1134"/>
        <w:jc w:val="both"/>
        <w:rPr>
          <w:rFonts w:ascii="Arial" w:hAnsi="Arial" w:cs="Arial"/>
          <w:bCs/>
          <w:sz w:val="24"/>
          <w:szCs w:val="24"/>
        </w:rPr>
      </w:pPr>
    </w:p>
    <w:p w14:paraId="20434A95" w14:textId="0E5E3634" w:rsidR="00B81439" w:rsidRDefault="00B81439"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and I think that has got a clue in it.  I’ll just have a look there’s no adverts, </w:t>
      </w:r>
      <w:r w:rsidR="00CE5E5D">
        <w:rPr>
          <w:rFonts w:ascii="Arial" w:hAnsi="Arial" w:cs="Arial"/>
          <w:bCs/>
          <w:sz w:val="24"/>
          <w:szCs w:val="24"/>
        </w:rPr>
        <w:t>I was just seeing if there was any adverts, but no.</w:t>
      </w:r>
    </w:p>
    <w:p w14:paraId="1D3C46A2" w14:textId="77777777" w:rsidR="00CE5E5D" w:rsidRDefault="00CE5E5D" w:rsidP="00931C74">
      <w:pPr>
        <w:spacing w:after="0" w:line="240" w:lineRule="auto"/>
        <w:ind w:left="1134" w:hanging="1134"/>
        <w:jc w:val="both"/>
        <w:rPr>
          <w:rFonts w:ascii="Arial" w:hAnsi="Arial" w:cs="Arial"/>
          <w:bCs/>
          <w:sz w:val="24"/>
          <w:szCs w:val="24"/>
        </w:rPr>
      </w:pPr>
    </w:p>
    <w:p w14:paraId="22D32E1F" w14:textId="4ABAD7E3" w:rsidR="00CE5E5D" w:rsidRDefault="00CE5E5D"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Just [</w:t>
      </w:r>
      <w:r w:rsidRPr="00C846D9">
        <w:rPr>
          <w:rFonts w:ascii="Arial" w:hAnsi="Arial" w:cs="Arial"/>
          <w:bCs/>
          <w:sz w:val="24"/>
          <w:szCs w:val="24"/>
          <w:highlight w:val="yellow"/>
        </w:rPr>
        <w:t>holiday craft market 00:12:46]</w:t>
      </w:r>
      <w:r>
        <w:rPr>
          <w:rFonts w:ascii="Arial" w:hAnsi="Arial" w:cs="Arial"/>
          <w:bCs/>
          <w:sz w:val="24"/>
          <w:szCs w:val="24"/>
        </w:rPr>
        <w:t xml:space="preserve"> here.</w:t>
      </w:r>
    </w:p>
    <w:p w14:paraId="748CCD82" w14:textId="77777777" w:rsidR="00CE5E5D" w:rsidRDefault="00CE5E5D" w:rsidP="00931C74">
      <w:pPr>
        <w:spacing w:after="0" w:line="240" w:lineRule="auto"/>
        <w:ind w:left="1134" w:hanging="1134"/>
        <w:jc w:val="both"/>
        <w:rPr>
          <w:rFonts w:ascii="Arial" w:hAnsi="Arial" w:cs="Arial"/>
          <w:bCs/>
          <w:sz w:val="24"/>
          <w:szCs w:val="24"/>
        </w:rPr>
      </w:pPr>
    </w:p>
    <w:p w14:paraId="2F3A86EB" w14:textId="23FF2D9E" w:rsidR="00CE5E5D" w:rsidRDefault="00CE5E5D" w:rsidP="00931C74">
      <w:pPr>
        <w:spacing w:after="0" w:line="240" w:lineRule="auto"/>
        <w:ind w:left="1134" w:hanging="1134"/>
        <w:jc w:val="both"/>
        <w:rPr>
          <w:rFonts w:ascii="Arial" w:hAnsi="Arial" w:cs="Arial"/>
          <w:bCs/>
          <w:sz w:val="24"/>
          <w:szCs w:val="24"/>
        </w:rPr>
      </w:pPr>
      <w:r>
        <w:rPr>
          <w:rFonts w:ascii="Arial" w:hAnsi="Arial" w:cs="Arial"/>
          <w:bCs/>
          <w:sz w:val="24"/>
          <w:szCs w:val="24"/>
        </w:rPr>
        <w:tab/>
        <w:t>What’s this…Boyd…</w:t>
      </w:r>
      <w:r w:rsidR="008447D1">
        <w:rPr>
          <w:rFonts w:ascii="Arial" w:hAnsi="Arial" w:cs="Arial"/>
          <w:bCs/>
          <w:sz w:val="24"/>
          <w:szCs w:val="24"/>
        </w:rPr>
        <w:t>Blumenthal</w:t>
      </w:r>
      <w:r w:rsidR="00840C65">
        <w:rPr>
          <w:rFonts w:ascii="Arial" w:hAnsi="Arial" w:cs="Arial"/>
          <w:bCs/>
          <w:sz w:val="24"/>
          <w:szCs w:val="24"/>
        </w:rPr>
        <w:t>.</w:t>
      </w:r>
    </w:p>
    <w:p w14:paraId="788DA4DA" w14:textId="77777777" w:rsidR="00CE5E5D" w:rsidRDefault="00CE5E5D" w:rsidP="00931C74">
      <w:pPr>
        <w:spacing w:after="0" w:line="240" w:lineRule="auto"/>
        <w:ind w:left="1134" w:hanging="1134"/>
        <w:jc w:val="both"/>
        <w:rPr>
          <w:rFonts w:ascii="Arial" w:hAnsi="Arial" w:cs="Arial"/>
          <w:bCs/>
          <w:sz w:val="24"/>
          <w:szCs w:val="24"/>
        </w:rPr>
      </w:pPr>
    </w:p>
    <w:p w14:paraId="551A57ED" w14:textId="2579F885" w:rsidR="00CE5E5D" w:rsidRDefault="00CE5E5D"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there’s a potential motive, money.</w:t>
      </w:r>
    </w:p>
    <w:p w14:paraId="5308E167" w14:textId="77777777" w:rsidR="00CE5E5D" w:rsidRDefault="00CE5E5D" w:rsidP="00931C74">
      <w:pPr>
        <w:spacing w:after="0" w:line="240" w:lineRule="auto"/>
        <w:ind w:left="1134" w:hanging="1134"/>
        <w:jc w:val="both"/>
        <w:rPr>
          <w:rFonts w:ascii="Arial" w:hAnsi="Arial" w:cs="Arial"/>
          <w:bCs/>
          <w:sz w:val="24"/>
          <w:szCs w:val="24"/>
        </w:rPr>
      </w:pPr>
    </w:p>
    <w:p w14:paraId="47DE316A" w14:textId="460BCDA2" w:rsidR="00CE5E5D" w:rsidRDefault="00CE5E5D"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8447D1">
        <w:rPr>
          <w:rFonts w:ascii="Arial" w:hAnsi="Arial" w:cs="Arial"/>
          <w:bCs/>
          <w:sz w:val="24"/>
          <w:szCs w:val="24"/>
        </w:rPr>
        <w:t xml:space="preserve">Yeah, so Monday’s town council meeting turned contentious, when a  preliminary hearing about selling a parcel of municipal land, ended in threats against the council members.  So there was a town meeting, and it </w:t>
      </w:r>
      <w:r w:rsidR="008447D1">
        <w:rPr>
          <w:rFonts w:ascii="Arial" w:hAnsi="Arial" w:cs="Arial"/>
          <w:bCs/>
          <w:sz w:val="24"/>
          <w:szCs w:val="24"/>
        </w:rPr>
        <w:lastRenderedPageBreak/>
        <w:t>turned contentious, so I’m assuming they mean there was like arguing and stuff, when hearing about selling the land ended in threats against the council members.</w:t>
      </w:r>
    </w:p>
    <w:p w14:paraId="23686852" w14:textId="77777777" w:rsidR="008447D1" w:rsidRDefault="008447D1" w:rsidP="00931C74">
      <w:pPr>
        <w:spacing w:after="0" w:line="240" w:lineRule="auto"/>
        <w:ind w:left="1134" w:hanging="1134"/>
        <w:jc w:val="both"/>
        <w:rPr>
          <w:rFonts w:ascii="Arial" w:hAnsi="Arial" w:cs="Arial"/>
          <w:bCs/>
          <w:sz w:val="24"/>
          <w:szCs w:val="24"/>
        </w:rPr>
      </w:pPr>
    </w:p>
    <w:p w14:paraId="232CCB5C" w14:textId="151EE2D5" w:rsidR="008447D1" w:rsidRDefault="008447D1" w:rsidP="00931C74">
      <w:pPr>
        <w:spacing w:after="0" w:line="240" w:lineRule="auto"/>
        <w:ind w:left="1134" w:hanging="1134"/>
        <w:jc w:val="both"/>
        <w:rPr>
          <w:rFonts w:ascii="Arial" w:hAnsi="Arial" w:cs="Arial"/>
          <w:bCs/>
          <w:sz w:val="24"/>
          <w:szCs w:val="24"/>
        </w:rPr>
      </w:pPr>
      <w:r>
        <w:rPr>
          <w:rFonts w:ascii="Arial" w:hAnsi="Arial" w:cs="Arial"/>
          <w:bCs/>
          <w:sz w:val="24"/>
          <w:szCs w:val="24"/>
        </w:rPr>
        <w:tab/>
        <w:t>The meeting, scheduled originally for 13 minutes, continued for over an hour</w:t>
      </w:r>
      <w:r w:rsidR="003E10A7">
        <w:rPr>
          <w:rFonts w:ascii="Arial" w:hAnsi="Arial" w:cs="Arial"/>
          <w:bCs/>
          <w:sz w:val="24"/>
          <w:szCs w:val="24"/>
        </w:rPr>
        <w:t>.  W</w:t>
      </w:r>
      <w:r>
        <w:rPr>
          <w:rFonts w:ascii="Arial" w:hAnsi="Arial" w:cs="Arial"/>
          <w:bCs/>
          <w:sz w:val="24"/>
          <w:szCs w:val="24"/>
        </w:rPr>
        <w:t>hen Jo</w:t>
      </w:r>
      <w:r w:rsidR="003E10A7">
        <w:rPr>
          <w:rFonts w:ascii="Arial" w:hAnsi="Arial" w:cs="Arial"/>
          <w:bCs/>
          <w:sz w:val="24"/>
          <w:szCs w:val="24"/>
        </w:rPr>
        <w:t>an</w:t>
      </w:r>
      <w:r>
        <w:rPr>
          <w:rFonts w:ascii="Arial" w:hAnsi="Arial" w:cs="Arial"/>
          <w:bCs/>
          <w:sz w:val="24"/>
          <w:szCs w:val="24"/>
        </w:rPr>
        <w:t xml:space="preserve"> Campbell</w:t>
      </w:r>
      <w:r w:rsidR="003E10A7">
        <w:rPr>
          <w:rFonts w:ascii="Arial" w:hAnsi="Arial" w:cs="Arial"/>
          <w:bCs/>
          <w:sz w:val="24"/>
          <w:szCs w:val="24"/>
        </w:rPr>
        <w:t>…we don’t know who that is yet, right?</w:t>
      </w:r>
    </w:p>
    <w:p w14:paraId="247A8D3E" w14:textId="77777777" w:rsidR="003E10A7" w:rsidRDefault="003E10A7" w:rsidP="00931C74">
      <w:pPr>
        <w:spacing w:after="0" w:line="240" w:lineRule="auto"/>
        <w:ind w:left="1134" w:hanging="1134"/>
        <w:jc w:val="both"/>
        <w:rPr>
          <w:rFonts w:ascii="Arial" w:hAnsi="Arial" w:cs="Arial"/>
          <w:bCs/>
          <w:sz w:val="24"/>
          <w:szCs w:val="24"/>
        </w:rPr>
      </w:pPr>
    </w:p>
    <w:p w14:paraId="0B039F27" w14:textId="2B6766BF" w:rsidR="003E10A7" w:rsidRDefault="003E10A7"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2143FFAA" w14:textId="77777777" w:rsidR="003E10A7" w:rsidRDefault="003E10A7" w:rsidP="00931C74">
      <w:pPr>
        <w:spacing w:after="0" w:line="240" w:lineRule="auto"/>
        <w:ind w:left="1134" w:hanging="1134"/>
        <w:jc w:val="both"/>
        <w:rPr>
          <w:rFonts w:ascii="Arial" w:hAnsi="Arial" w:cs="Arial"/>
          <w:bCs/>
          <w:sz w:val="24"/>
          <w:szCs w:val="24"/>
        </w:rPr>
      </w:pPr>
    </w:p>
    <w:p w14:paraId="37E34177" w14:textId="20CF340A" w:rsidR="003E10A7" w:rsidRDefault="003E10A7"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…Joan Campbell stood up during the question and answer period, the tone of the discussion quickly became tense.  Campbell identified herself as the </w:t>
      </w:r>
      <w:r w:rsidR="00EE6A44">
        <w:rPr>
          <w:rFonts w:ascii="Arial" w:hAnsi="Arial" w:cs="Arial"/>
          <w:bCs/>
          <w:sz w:val="24"/>
          <w:szCs w:val="24"/>
        </w:rPr>
        <w:t xml:space="preserve">founder and sole member of the Save Devil’s Well Foundation, an organisation she claimed is devoted to protecting the wilderness around Devil’s Well.  She accused the council of accepting bribes and </w:t>
      </w:r>
      <w:r w:rsidR="00B62DA9">
        <w:rPr>
          <w:rFonts w:ascii="Arial" w:hAnsi="Arial" w:cs="Arial"/>
          <w:bCs/>
          <w:sz w:val="24"/>
          <w:szCs w:val="24"/>
        </w:rPr>
        <w:t>claimed that Devil’s Well is a sacred site that deserves official protection</w:t>
      </w:r>
      <w:r w:rsidR="00F1460F">
        <w:rPr>
          <w:rFonts w:ascii="Arial" w:hAnsi="Arial" w:cs="Arial"/>
          <w:bCs/>
          <w:sz w:val="24"/>
          <w:szCs w:val="24"/>
        </w:rPr>
        <w:t>.  She ended by threatening…</w:t>
      </w:r>
    </w:p>
    <w:p w14:paraId="152CA456" w14:textId="77777777" w:rsidR="00F1460F" w:rsidRDefault="00F1460F" w:rsidP="00931C74">
      <w:pPr>
        <w:spacing w:after="0" w:line="240" w:lineRule="auto"/>
        <w:ind w:left="1134" w:hanging="1134"/>
        <w:jc w:val="both"/>
        <w:rPr>
          <w:rFonts w:ascii="Arial" w:hAnsi="Arial" w:cs="Arial"/>
          <w:bCs/>
          <w:sz w:val="24"/>
          <w:szCs w:val="24"/>
        </w:rPr>
      </w:pPr>
    </w:p>
    <w:p w14:paraId="30A7C8B7" w14:textId="26622F52" w:rsidR="00F1460F" w:rsidRDefault="00F1460F"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Secret or sacred?</w:t>
      </w:r>
    </w:p>
    <w:p w14:paraId="5A910638" w14:textId="77777777" w:rsidR="00F1460F" w:rsidRDefault="00F1460F" w:rsidP="00931C74">
      <w:pPr>
        <w:spacing w:after="0" w:line="240" w:lineRule="auto"/>
        <w:ind w:left="1134" w:hanging="1134"/>
        <w:jc w:val="both"/>
        <w:rPr>
          <w:rFonts w:ascii="Arial" w:hAnsi="Arial" w:cs="Arial"/>
          <w:bCs/>
          <w:sz w:val="24"/>
          <w:szCs w:val="24"/>
        </w:rPr>
      </w:pPr>
    </w:p>
    <w:p w14:paraId="3FAA1FFD" w14:textId="01B4459C" w:rsidR="00F1460F" w:rsidRDefault="00F1460F"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Sacred.  She ended by threatening to come to the councillors’ homes and ‘Do to you what you what to do to your environment.’  Security attempted to remove Campbell from the meeting, but she resisted, injuring a bystander in the process.  </w:t>
      </w:r>
      <w:r w:rsidR="00DE7C73">
        <w:rPr>
          <w:rFonts w:ascii="Arial" w:hAnsi="Arial" w:cs="Arial"/>
          <w:bCs/>
          <w:sz w:val="24"/>
          <w:szCs w:val="24"/>
        </w:rPr>
        <w:t>‘</w:t>
      </w:r>
      <w:r>
        <w:rPr>
          <w:rFonts w:ascii="Arial" w:hAnsi="Arial" w:cs="Arial"/>
          <w:bCs/>
          <w:sz w:val="24"/>
          <w:szCs w:val="24"/>
        </w:rPr>
        <w:t>No one was seriously h</w:t>
      </w:r>
      <w:r w:rsidR="00DE7C73">
        <w:rPr>
          <w:rFonts w:ascii="Arial" w:hAnsi="Arial" w:cs="Arial"/>
          <w:bCs/>
          <w:sz w:val="24"/>
          <w:szCs w:val="24"/>
        </w:rPr>
        <w:t>urt,’</w:t>
      </w:r>
      <w:r>
        <w:rPr>
          <w:rFonts w:ascii="Arial" w:hAnsi="Arial" w:cs="Arial"/>
          <w:bCs/>
          <w:sz w:val="24"/>
          <w:szCs w:val="24"/>
        </w:rPr>
        <w:t xml:space="preserve"> said councilman Dale Lynch, </w:t>
      </w:r>
      <w:r w:rsidR="00DE7C73">
        <w:rPr>
          <w:rFonts w:ascii="Arial" w:hAnsi="Arial" w:cs="Arial"/>
          <w:bCs/>
          <w:sz w:val="24"/>
          <w:szCs w:val="24"/>
        </w:rPr>
        <w:t>‘B</w:t>
      </w:r>
      <w:r>
        <w:rPr>
          <w:rFonts w:ascii="Arial" w:hAnsi="Arial" w:cs="Arial"/>
          <w:bCs/>
          <w:sz w:val="24"/>
          <w:szCs w:val="24"/>
        </w:rPr>
        <w:t>ut none of expected this to get so ugly.</w:t>
      </w:r>
    </w:p>
    <w:p w14:paraId="540968A8" w14:textId="77777777" w:rsidR="00F1460F" w:rsidRDefault="00F1460F" w:rsidP="00931C74">
      <w:pPr>
        <w:spacing w:after="0" w:line="240" w:lineRule="auto"/>
        <w:ind w:left="1134" w:hanging="1134"/>
        <w:jc w:val="both"/>
        <w:rPr>
          <w:rFonts w:ascii="Arial" w:hAnsi="Arial" w:cs="Arial"/>
          <w:bCs/>
          <w:sz w:val="24"/>
          <w:szCs w:val="24"/>
        </w:rPr>
      </w:pPr>
    </w:p>
    <w:p w14:paraId="224C4FD7" w14:textId="042C03DD" w:rsidR="00F1460F" w:rsidRDefault="00F1460F"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What was the councillor’s name?</w:t>
      </w:r>
    </w:p>
    <w:p w14:paraId="49FEEDFC" w14:textId="77777777" w:rsidR="00F1460F" w:rsidRDefault="00F1460F" w:rsidP="00931C74">
      <w:pPr>
        <w:spacing w:after="0" w:line="240" w:lineRule="auto"/>
        <w:ind w:left="1134" w:hanging="1134"/>
        <w:jc w:val="both"/>
        <w:rPr>
          <w:rFonts w:ascii="Arial" w:hAnsi="Arial" w:cs="Arial"/>
          <w:bCs/>
          <w:sz w:val="24"/>
          <w:szCs w:val="24"/>
        </w:rPr>
      </w:pPr>
    </w:p>
    <w:p w14:paraId="223E1682" w14:textId="48FF31D4" w:rsidR="00F1460F" w:rsidRDefault="00F1460F"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Dale Lynch.</w:t>
      </w:r>
    </w:p>
    <w:p w14:paraId="5E001DA5" w14:textId="77777777" w:rsidR="00F1460F" w:rsidRDefault="00F1460F" w:rsidP="00931C74">
      <w:pPr>
        <w:spacing w:after="0" w:line="240" w:lineRule="auto"/>
        <w:ind w:left="1134" w:hanging="1134"/>
        <w:jc w:val="both"/>
        <w:rPr>
          <w:rFonts w:ascii="Arial" w:hAnsi="Arial" w:cs="Arial"/>
          <w:bCs/>
          <w:sz w:val="24"/>
          <w:szCs w:val="24"/>
        </w:rPr>
      </w:pPr>
    </w:p>
    <w:p w14:paraId="16840F5C" w14:textId="71BDE7D9" w:rsidR="00F1460F" w:rsidRDefault="00F1460F" w:rsidP="00931C74">
      <w:pPr>
        <w:spacing w:after="0" w:line="240" w:lineRule="auto"/>
        <w:ind w:left="1134" w:hanging="1134"/>
        <w:jc w:val="both"/>
        <w:rPr>
          <w:rFonts w:ascii="Arial" w:hAnsi="Arial" w:cs="Arial"/>
          <w:bCs/>
          <w:sz w:val="24"/>
          <w:szCs w:val="24"/>
        </w:rPr>
      </w:pPr>
      <w:r>
        <w:rPr>
          <w:rFonts w:ascii="Arial" w:hAnsi="Arial" w:cs="Arial"/>
          <w:bCs/>
          <w:sz w:val="24"/>
          <w:szCs w:val="24"/>
        </w:rPr>
        <w:tab/>
        <w:t xml:space="preserve">The proposed sale would include roughly 600 acres of land west of town, most of which is old growth forest, as </w:t>
      </w:r>
      <w:r w:rsidR="004A18F3">
        <w:rPr>
          <w:rFonts w:ascii="Arial" w:hAnsi="Arial" w:cs="Arial"/>
          <w:bCs/>
          <w:sz w:val="24"/>
          <w:szCs w:val="24"/>
        </w:rPr>
        <w:t xml:space="preserve">well as several residential and commercial properties.  There’s no word yet about the purpose about the sale, for Lynch stated that the council  considers a deal advantageous.  </w:t>
      </w:r>
    </w:p>
    <w:p w14:paraId="1396C213" w14:textId="77777777" w:rsidR="004A18F3" w:rsidRDefault="004A18F3" w:rsidP="00931C74">
      <w:pPr>
        <w:spacing w:after="0" w:line="240" w:lineRule="auto"/>
        <w:ind w:left="1134" w:hanging="1134"/>
        <w:jc w:val="both"/>
        <w:rPr>
          <w:rFonts w:ascii="Arial" w:hAnsi="Arial" w:cs="Arial"/>
          <w:bCs/>
          <w:sz w:val="24"/>
          <w:szCs w:val="24"/>
        </w:rPr>
      </w:pPr>
    </w:p>
    <w:p w14:paraId="2EA5406F" w14:textId="0CE9F7D3" w:rsidR="004A18F3" w:rsidRDefault="004A18F3" w:rsidP="00931C74">
      <w:pPr>
        <w:spacing w:after="0" w:line="240" w:lineRule="auto"/>
        <w:ind w:left="1134" w:hanging="1134"/>
        <w:jc w:val="both"/>
        <w:rPr>
          <w:rFonts w:ascii="Arial" w:hAnsi="Arial" w:cs="Arial"/>
          <w:bCs/>
          <w:sz w:val="24"/>
          <w:szCs w:val="24"/>
        </w:rPr>
      </w:pPr>
      <w:r>
        <w:rPr>
          <w:rFonts w:ascii="Arial" w:hAnsi="Arial" w:cs="Arial"/>
          <w:bCs/>
          <w:sz w:val="24"/>
          <w:szCs w:val="24"/>
        </w:rPr>
        <w:tab/>
        <w:t>‘We think this could greatly enrich our town,’ said Lynch, ‘But of course, if everyone is against it, the deal won’t go forward.’</w:t>
      </w:r>
    </w:p>
    <w:p w14:paraId="37C9ECA0" w14:textId="77777777" w:rsidR="004A18F3" w:rsidRDefault="004A18F3" w:rsidP="00931C74">
      <w:pPr>
        <w:spacing w:after="0" w:line="240" w:lineRule="auto"/>
        <w:ind w:left="1134" w:hanging="1134"/>
        <w:jc w:val="both"/>
        <w:rPr>
          <w:rFonts w:ascii="Arial" w:hAnsi="Arial" w:cs="Arial"/>
          <w:bCs/>
          <w:sz w:val="24"/>
          <w:szCs w:val="24"/>
        </w:rPr>
      </w:pPr>
    </w:p>
    <w:p w14:paraId="61C21E63" w14:textId="0270FFCE" w:rsidR="004A18F3" w:rsidRDefault="004A18F3" w:rsidP="00931C74">
      <w:pPr>
        <w:spacing w:after="0" w:line="240" w:lineRule="auto"/>
        <w:ind w:left="1134" w:hanging="1134"/>
        <w:jc w:val="both"/>
        <w:rPr>
          <w:rFonts w:ascii="Arial" w:hAnsi="Arial" w:cs="Arial"/>
          <w:bCs/>
          <w:sz w:val="24"/>
          <w:szCs w:val="24"/>
        </w:rPr>
      </w:pPr>
      <w:r>
        <w:rPr>
          <w:rFonts w:ascii="Arial" w:hAnsi="Arial" w:cs="Arial"/>
          <w:bCs/>
          <w:sz w:val="24"/>
          <w:szCs w:val="24"/>
        </w:rPr>
        <w:tab/>
        <w:t>So potential motive, did you have…yeah, we could have potential motive as something to do with the sale of the waterfall.</w:t>
      </w:r>
    </w:p>
    <w:p w14:paraId="07B40556" w14:textId="77777777" w:rsidR="004A18F3" w:rsidRDefault="004A18F3" w:rsidP="00931C74">
      <w:pPr>
        <w:spacing w:after="0" w:line="240" w:lineRule="auto"/>
        <w:ind w:left="1134" w:hanging="1134"/>
        <w:jc w:val="both"/>
        <w:rPr>
          <w:rFonts w:ascii="Arial" w:hAnsi="Arial" w:cs="Arial"/>
          <w:bCs/>
          <w:sz w:val="24"/>
          <w:szCs w:val="24"/>
        </w:rPr>
      </w:pPr>
    </w:p>
    <w:p w14:paraId="71C8EC98" w14:textId="7F890C76" w:rsidR="004A18F3" w:rsidRDefault="004A18F3"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I feel Dale Lynch, isn’t totally, he said, </w:t>
      </w:r>
      <w:r w:rsidR="005A5C1B">
        <w:rPr>
          <w:rFonts w:ascii="Arial" w:hAnsi="Arial" w:cs="Arial"/>
          <w:bCs/>
          <w:sz w:val="24"/>
          <w:szCs w:val="24"/>
        </w:rPr>
        <w:t>‘If there’s enough against it, it’s advantageous, but if no one wants it…’</w:t>
      </w:r>
    </w:p>
    <w:p w14:paraId="49602F5F" w14:textId="77777777" w:rsidR="005A5C1B" w:rsidRDefault="005A5C1B" w:rsidP="00931C74">
      <w:pPr>
        <w:spacing w:after="0" w:line="240" w:lineRule="auto"/>
        <w:ind w:left="1134" w:hanging="1134"/>
        <w:jc w:val="both"/>
        <w:rPr>
          <w:rFonts w:ascii="Arial" w:hAnsi="Arial" w:cs="Arial"/>
          <w:bCs/>
          <w:sz w:val="24"/>
          <w:szCs w:val="24"/>
        </w:rPr>
      </w:pPr>
    </w:p>
    <w:p w14:paraId="27482C12" w14:textId="69A919D7"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deal won’t go forward.</w:t>
      </w:r>
    </w:p>
    <w:p w14:paraId="24324B55" w14:textId="77777777" w:rsidR="005A5C1B" w:rsidRDefault="005A5C1B" w:rsidP="00931C74">
      <w:pPr>
        <w:spacing w:after="0" w:line="240" w:lineRule="auto"/>
        <w:ind w:left="1134" w:hanging="1134"/>
        <w:jc w:val="both"/>
        <w:rPr>
          <w:rFonts w:ascii="Arial" w:hAnsi="Arial" w:cs="Arial"/>
          <w:bCs/>
          <w:sz w:val="24"/>
          <w:szCs w:val="24"/>
        </w:rPr>
      </w:pPr>
    </w:p>
    <w:p w14:paraId="3D525688" w14:textId="1615E106"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 don’t think he’s the one that’s benefitting particularly, except he might have bribes, but yeah, he’s sort of…</w:t>
      </w:r>
    </w:p>
    <w:p w14:paraId="50708434" w14:textId="77777777" w:rsidR="005A5C1B" w:rsidRDefault="005A5C1B" w:rsidP="00931C74">
      <w:pPr>
        <w:spacing w:after="0" w:line="240" w:lineRule="auto"/>
        <w:ind w:left="1134" w:hanging="1134"/>
        <w:jc w:val="both"/>
        <w:rPr>
          <w:rFonts w:ascii="Arial" w:hAnsi="Arial" w:cs="Arial"/>
          <w:bCs/>
          <w:sz w:val="24"/>
          <w:szCs w:val="24"/>
        </w:rPr>
      </w:pPr>
    </w:p>
    <w:p w14:paraId="390E011F" w14:textId="63214381"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ab/>
        <w:t>[</w:t>
      </w:r>
      <w:r w:rsidRPr="00DE7C73">
        <w:rPr>
          <w:rFonts w:ascii="Arial" w:hAnsi="Arial" w:cs="Arial"/>
          <w:bCs/>
          <w:sz w:val="24"/>
          <w:szCs w:val="24"/>
          <w:highlight w:val="yellow"/>
        </w:rPr>
        <w:t>voices overlap 00:15:05]</w:t>
      </w:r>
    </w:p>
    <w:p w14:paraId="1FF8BCC5" w14:textId="77777777" w:rsidR="005A5C1B" w:rsidRDefault="005A5C1B" w:rsidP="00931C74">
      <w:pPr>
        <w:spacing w:after="0" w:line="240" w:lineRule="auto"/>
        <w:ind w:left="1134" w:hanging="1134"/>
        <w:jc w:val="both"/>
        <w:rPr>
          <w:rFonts w:ascii="Arial" w:hAnsi="Arial" w:cs="Arial"/>
          <w:bCs/>
          <w:sz w:val="24"/>
          <w:szCs w:val="24"/>
        </w:rPr>
      </w:pPr>
    </w:p>
    <w:p w14:paraId="3EE74930" w14:textId="0F85D154"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I think, just because, he was killed here, it might be a way to like, discourage the sale of the land, and make it worth less</w:t>
      </w:r>
      <w:r w:rsidR="00840C65">
        <w:rPr>
          <w:rFonts w:ascii="Arial" w:hAnsi="Arial" w:cs="Arial"/>
          <w:bCs/>
          <w:sz w:val="24"/>
          <w:szCs w:val="24"/>
        </w:rPr>
        <w:t>,</w:t>
      </w:r>
      <w:r>
        <w:rPr>
          <w:rFonts w:ascii="Arial" w:hAnsi="Arial" w:cs="Arial"/>
          <w:bCs/>
          <w:sz w:val="24"/>
          <w:szCs w:val="24"/>
        </w:rPr>
        <w:t xml:space="preserve"> if there had been…</w:t>
      </w:r>
    </w:p>
    <w:p w14:paraId="3340CE0E" w14:textId="77777777" w:rsidR="005A5C1B" w:rsidRDefault="005A5C1B" w:rsidP="00931C74">
      <w:pPr>
        <w:spacing w:after="0" w:line="240" w:lineRule="auto"/>
        <w:ind w:left="1134" w:hanging="1134"/>
        <w:jc w:val="both"/>
        <w:rPr>
          <w:rFonts w:ascii="Arial" w:hAnsi="Arial" w:cs="Arial"/>
          <w:bCs/>
          <w:sz w:val="24"/>
          <w:szCs w:val="24"/>
        </w:rPr>
      </w:pPr>
    </w:p>
    <w:p w14:paraId="6BADC9DE" w14:textId="02C3D071"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DE7C73">
        <w:rPr>
          <w:rFonts w:ascii="Arial" w:hAnsi="Arial" w:cs="Arial"/>
          <w:bCs/>
          <w:sz w:val="24"/>
          <w:szCs w:val="24"/>
          <w:highlight w:val="yellow"/>
        </w:rPr>
        <w:t>[inaudible 00:15:14].</w:t>
      </w:r>
    </w:p>
    <w:p w14:paraId="4708992D" w14:textId="77777777" w:rsidR="005A5C1B" w:rsidRDefault="005A5C1B" w:rsidP="00931C74">
      <w:pPr>
        <w:spacing w:after="0" w:line="240" w:lineRule="auto"/>
        <w:ind w:left="1134" w:hanging="1134"/>
        <w:jc w:val="both"/>
        <w:rPr>
          <w:rFonts w:ascii="Arial" w:hAnsi="Arial" w:cs="Arial"/>
          <w:bCs/>
          <w:sz w:val="24"/>
          <w:szCs w:val="24"/>
        </w:rPr>
      </w:pPr>
    </w:p>
    <w:p w14:paraId="1D5534AF" w14:textId="2DF59744"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A3CFA58" w14:textId="77777777" w:rsidR="005A5C1B" w:rsidRDefault="005A5C1B" w:rsidP="00931C74">
      <w:pPr>
        <w:spacing w:after="0" w:line="240" w:lineRule="auto"/>
        <w:ind w:left="1134" w:hanging="1134"/>
        <w:jc w:val="both"/>
        <w:rPr>
          <w:rFonts w:ascii="Arial" w:hAnsi="Arial" w:cs="Arial"/>
          <w:bCs/>
          <w:sz w:val="24"/>
          <w:szCs w:val="24"/>
        </w:rPr>
      </w:pPr>
    </w:p>
    <w:p w14:paraId="469A182A" w14:textId="614D86AE" w:rsidR="005A5C1B" w:rsidRDefault="005A5C1B"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Or I think we’ll probably find out that he’s got shares or </w:t>
      </w:r>
      <w:r w:rsidR="00EF1DC4">
        <w:rPr>
          <w:rFonts w:ascii="Arial" w:hAnsi="Arial" w:cs="Arial"/>
          <w:bCs/>
          <w:sz w:val="24"/>
          <w:szCs w:val="24"/>
        </w:rPr>
        <w:t>[</w:t>
      </w:r>
      <w:r w:rsidR="00EF1DC4" w:rsidRPr="00DE7C73">
        <w:rPr>
          <w:rFonts w:ascii="Arial" w:hAnsi="Arial" w:cs="Arial"/>
          <w:bCs/>
          <w:sz w:val="24"/>
          <w:szCs w:val="24"/>
          <w:highlight w:val="yellow"/>
        </w:rPr>
        <w:t>inaudible 00:15:21].</w:t>
      </w:r>
    </w:p>
    <w:p w14:paraId="5F7A01DC" w14:textId="77777777" w:rsidR="00EF1DC4" w:rsidRDefault="00EF1DC4" w:rsidP="00931C74">
      <w:pPr>
        <w:spacing w:after="0" w:line="240" w:lineRule="auto"/>
        <w:ind w:left="1134" w:hanging="1134"/>
        <w:jc w:val="both"/>
        <w:rPr>
          <w:rFonts w:ascii="Arial" w:hAnsi="Arial" w:cs="Arial"/>
          <w:bCs/>
          <w:sz w:val="24"/>
          <w:szCs w:val="24"/>
        </w:rPr>
      </w:pPr>
    </w:p>
    <w:p w14:paraId="153C4863" w14:textId="1A281808" w:rsidR="00EF1DC4" w:rsidRDefault="00EF1DC4"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let’s see there’ll be more, lots of…</w:t>
      </w:r>
    </w:p>
    <w:p w14:paraId="0A95E63E" w14:textId="77777777" w:rsidR="00EF1DC4" w:rsidRDefault="00EF1DC4" w:rsidP="00931C74">
      <w:pPr>
        <w:spacing w:after="0" w:line="240" w:lineRule="auto"/>
        <w:ind w:left="1134" w:hanging="1134"/>
        <w:jc w:val="both"/>
        <w:rPr>
          <w:rFonts w:ascii="Arial" w:hAnsi="Arial" w:cs="Arial"/>
          <w:bCs/>
          <w:sz w:val="24"/>
          <w:szCs w:val="24"/>
        </w:rPr>
      </w:pPr>
    </w:p>
    <w:p w14:paraId="4AFB6523" w14:textId="7CF69555" w:rsidR="00EF1DC4" w:rsidRDefault="00EF1DC4"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 good, there was a lot in there.</w:t>
      </w:r>
    </w:p>
    <w:p w14:paraId="186A3085" w14:textId="77777777" w:rsidR="00EF1DC4" w:rsidRDefault="00EF1DC4" w:rsidP="00931C74">
      <w:pPr>
        <w:spacing w:after="0" w:line="240" w:lineRule="auto"/>
        <w:ind w:left="1134" w:hanging="1134"/>
        <w:jc w:val="both"/>
        <w:rPr>
          <w:rFonts w:ascii="Arial" w:hAnsi="Arial" w:cs="Arial"/>
          <w:bCs/>
          <w:sz w:val="24"/>
          <w:szCs w:val="24"/>
        </w:rPr>
      </w:pPr>
    </w:p>
    <w:p w14:paraId="2F2005E5" w14:textId="1BCD1566" w:rsidR="00EF1DC4" w:rsidRDefault="00EF1DC4"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know.</w:t>
      </w:r>
    </w:p>
    <w:p w14:paraId="0584A1B3" w14:textId="77777777" w:rsidR="00EF1DC4" w:rsidRDefault="00EF1DC4" w:rsidP="00931C74">
      <w:pPr>
        <w:spacing w:after="0" w:line="240" w:lineRule="auto"/>
        <w:ind w:left="1134" w:hanging="1134"/>
        <w:jc w:val="both"/>
        <w:rPr>
          <w:rFonts w:ascii="Arial" w:hAnsi="Arial" w:cs="Arial"/>
          <w:bCs/>
          <w:sz w:val="24"/>
          <w:szCs w:val="24"/>
        </w:rPr>
      </w:pPr>
    </w:p>
    <w:p w14:paraId="35CC789F" w14:textId="25D19922" w:rsidR="00EF1DC4" w:rsidRDefault="00EF1DC4" w:rsidP="00931C74">
      <w:pPr>
        <w:spacing w:after="0" w:line="240" w:lineRule="auto"/>
        <w:ind w:left="1134" w:hanging="1134"/>
        <w:jc w:val="both"/>
        <w:rPr>
          <w:rFonts w:ascii="Arial" w:hAnsi="Arial" w:cs="Arial"/>
          <w:bCs/>
          <w:sz w:val="24"/>
          <w:szCs w:val="24"/>
        </w:rPr>
      </w:pPr>
      <w:r>
        <w:rPr>
          <w:rFonts w:ascii="Arial" w:hAnsi="Arial" w:cs="Arial"/>
          <w:bCs/>
          <w:sz w:val="24"/>
          <w:szCs w:val="24"/>
        </w:rPr>
        <w:tab/>
        <w:t xml:space="preserve">Hopefully that’s the </w:t>
      </w:r>
      <w:proofErr w:type="gramStart"/>
      <w:r>
        <w:rPr>
          <w:rFonts w:ascii="Arial" w:hAnsi="Arial" w:cs="Arial"/>
          <w:bCs/>
          <w:sz w:val="24"/>
          <w:szCs w:val="24"/>
        </w:rPr>
        <w:t>most heavy</w:t>
      </w:r>
      <w:proofErr w:type="gramEnd"/>
      <w:r w:rsidR="00547266">
        <w:rPr>
          <w:rFonts w:ascii="Arial" w:hAnsi="Arial" w:cs="Arial"/>
          <w:bCs/>
          <w:sz w:val="24"/>
          <w:szCs w:val="24"/>
        </w:rPr>
        <w:t xml:space="preserve"> bit done</w:t>
      </w:r>
      <w:r w:rsidR="00840C65">
        <w:rPr>
          <w:rFonts w:ascii="Arial" w:hAnsi="Arial" w:cs="Arial"/>
          <w:bCs/>
          <w:sz w:val="24"/>
          <w:szCs w:val="24"/>
        </w:rPr>
        <w:t>.  Well,</w:t>
      </w:r>
      <w:r w:rsidR="00547266">
        <w:rPr>
          <w:rFonts w:ascii="Arial" w:hAnsi="Arial" w:cs="Arial"/>
          <w:bCs/>
          <w:sz w:val="24"/>
          <w:szCs w:val="24"/>
        </w:rPr>
        <w:t xml:space="preserve"> Ella’s </w:t>
      </w:r>
      <w:r w:rsidR="00840C65">
        <w:rPr>
          <w:rFonts w:ascii="Arial" w:hAnsi="Arial" w:cs="Arial"/>
          <w:bCs/>
          <w:sz w:val="24"/>
          <w:szCs w:val="24"/>
        </w:rPr>
        <w:t xml:space="preserve">laughing, maybe not. </w:t>
      </w:r>
    </w:p>
    <w:p w14:paraId="7DC3C1DB" w14:textId="77777777" w:rsidR="00EF1DC4" w:rsidRDefault="00EF1DC4" w:rsidP="00931C74">
      <w:pPr>
        <w:spacing w:after="0" w:line="240" w:lineRule="auto"/>
        <w:ind w:left="1134" w:hanging="1134"/>
        <w:jc w:val="both"/>
        <w:rPr>
          <w:rFonts w:ascii="Arial" w:hAnsi="Arial" w:cs="Arial"/>
          <w:bCs/>
          <w:sz w:val="24"/>
          <w:szCs w:val="24"/>
        </w:rPr>
      </w:pPr>
    </w:p>
    <w:p w14:paraId="0A553F7B" w14:textId="74EC7DE6" w:rsidR="00EF1DC4" w:rsidRDefault="00EF1DC4" w:rsidP="00931C74">
      <w:pPr>
        <w:spacing w:after="0" w:line="240" w:lineRule="auto"/>
        <w:ind w:left="1134" w:hanging="1134"/>
        <w:jc w:val="both"/>
        <w:rPr>
          <w:rFonts w:ascii="Arial" w:hAnsi="Arial" w:cs="Arial"/>
          <w:bCs/>
          <w:sz w:val="24"/>
          <w:szCs w:val="24"/>
        </w:rPr>
      </w:pPr>
      <w:r>
        <w:rPr>
          <w:rFonts w:ascii="Arial" w:hAnsi="Arial" w:cs="Arial"/>
          <w:bCs/>
          <w:sz w:val="24"/>
          <w:szCs w:val="24"/>
        </w:rPr>
        <w:tab/>
        <w:t>Okay, so we have blog</w:t>
      </w:r>
      <w:r w:rsidR="00840C65">
        <w:rPr>
          <w:rFonts w:ascii="Arial" w:hAnsi="Arial" w:cs="Arial"/>
          <w:bCs/>
          <w:sz w:val="24"/>
          <w:szCs w:val="24"/>
        </w:rPr>
        <w:t xml:space="preserve"> </w:t>
      </w:r>
      <w:r>
        <w:rPr>
          <w:rFonts w:ascii="Arial" w:hAnsi="Arial" w:cs="Arial"/>
          <w:bCs/>
          <w:sz w:val="24"/>
          <w:szCs w:val="24"/>
        </w:rPr>
        <w:t xml:space="preserve">posts or social media posts of some sort.  So, </w:t>
      </w:r>
      <w:r w:rsidR="00CA3C01" w:rsidRPr="00547266">
        <w:rPr>
          <w:rFonts w:ascii="Arial" w:hAnsi="Arial" w:cs="Arial"/>
          <w:bCs/>
          <w:sz w:val="24"/>
          <w:szCs w:val="24"/>
          <w:highlight w:val="yellow"/>
        </w:rPr>
        <w:t>[Mia Roma 00:15:43]</w:t>
      </w:r>
      <w:r w:rsidR="00CA3C01">
        <w:rPr>
          <w:rFonts w:ascii="Arial" w:hAnsi="Arial" w:cs="Arial"/>
          <w:bCs/>
          <w:sz w:val="24"/>
          <w:szCs w:val="24"/>
        </w:rPr>
        <w:t xml:space="preserve"> someone from Perdition.</w:t>
      </w:r>
    </w:p>
    <w:p w14:paraId="360DF633" w14:textId="77777777" w:rsidR="00CA3C01" w:rsidRDefault="00CA3C01" w:rsidP="00931C74">
      <w:pPr>
        <w:spacing w:after="0" w:line="240" w:lineRule="auto"/>
        <w:ind w:left="1134" w:hanging="1134"/>
        <w:jc w:val="both"/>
        <w:rPr>
          <w:rFonts w:ascii="Arial" w:hAnsi="Arial" w:cs="Arial"/>
          <w:bCs/>
          <w:sz w:val="24"/>
          <w:szCs w:val="24"/>
        </w:rPr>
      </w:pPr>
    </w:p>
    <w:p w14:paraId="458FD6ED" w14:textId="11963925"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put dates.</w:t>
      </w:r>
    </w:p>
    <w:p w14:paraId="6753AA47" w14:textId="77777777" w:rsidR="00CA3C01" w:rsidRDefault="00CA3C01" w:rsidP="00931C74">
      <w:pPr>
        <w:spacing w:after="0" w:line="240" w:lineRule="auto"/>
        <w:ind w:left="1134" w:hanging="1134"/>
        <w:jc w:val="both"/>
        <w:rPr>
          <w:rFonts w:ascii="Arial" w:hAnsi="Arial" w:cs="Arial"/>
          <w:bCs/>
          <w:sz w:val="24"/>
          <w:szCs w:val="24"/>
        </w:rPr>
      </w:pPr>
    </w:p>
    <w:p w14:paraId="2E001266" w14:textId="6A26326E"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Are these in American format, 6th December </w:t>
      </w:r>
      <w:r w:rsidRPr="00547266">
        <w:rPr>
          <w:rFonts w:ascii="Arial" w:hAnsi="Arial" w:cs="Arial"/>
          <w:bCs/>
          <w:sz w:val="24"/>
          <w:szCs w:val="24"/>
          <w:highlight w:val="yellow"/>
        </w:rPr>
        <w:t>[inaudible 00:15:49].</w:t>
      </w:r>
    </w:p>
    <w:p w14:paraId="2C01C2FC" w14:textId="77777777" w:rsidR="00CA3C01" w:rsidRDefault="00CA3C01" w:rsidP="00931C74">
      <w:pPr>
        <w:spacing w:after="0" w:line="240" w:lineRule="auto"/>
        <w:ind w:left="1134" w:hanging="1134"/>
        <w:jc w:val="both"/>
        <w:rPr>
          <w:rFonts w:ascii="Arial" w:hAnsi="Arial" w:cs="Arial"/>
          <w:bCs/>
          <w:sz w:val="24"/>
          <w:szCs w:val="24"/>
        </w:rPr>
      </w:pPr>
    </w:p>
    <w:p w14:paraId="173A04B5" w14:textId="56629237"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for fuck’s sake.</w:t>
      </w:r>
    </w:p>
    <w:p w14:paraId="1BF53560" w14:textId="77777777" w:rsidR="00CA3C01" w:rsidRDefault="00CA3C01" w:rsidP="00931C74">
      <w:pPr>
        <w:spacing w:after="0" w:line="240" w:lineRule="auto"/>
        <w:ind w:left="1134" w:hanging="1134"/>
        <w:jc w:val="both"/>
        <w:rPr>
          <w:rFonts w:ascii="Arial" w:hAnsi="Arial" w:cs="Arial"/>
          <w:bCs/>
          <w:sz w:val="24"/>
          <w:szCs w:val="24"/>
        </w:rPr>
      </w:pPr>
    </w:p>
    <w:p w14:paraId="020A9048" w14:textId="1C56D36B"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it could also be the 12th June.</w:t>
      </w:r>
    </w:p>
    <w:p w14:paraId="00E08DF0" w14:textId="77777777" w:rsidR="00CA3C01" w:rsidRDefault="00CA3C01" w:rsidP="00931C74">
      <w:pPr>
        <w:spacing w:after="0" w:line="240" w:lineRule="auto"/>
        <w:ind w:left="1134" w:hanging="1134"/>
        <w:jc w:val="both"/>
        <w:rPr>
          <w:rFonts w:ascii="Arial" w:hAnsi="Arial" w:cs="Arial"/>
          <w:bCs/>
          <w:sz w:val="24"/>
          <w:szCs w:val="24"/>
        </w:rPr>
      </w:pPr>
    </w:p>
    <w:p w14:paraId="58F26A2B" w14:textId="7D17E6B9" w:rsidR="00CA3C01" w:rsidRDefault="00CA3C01" w:rsidP="00840C6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Let’s see more.</w:t>
      </w:r>
      <w:r w:rsidR="00840C65">
        <w:rPr>
          <w:rFonts w:ascii="Arial" w:hAnsi="Arial" w:cs="Arial"/>
          <w:bCs/>
          <w:sz w:val="24"/>
          <w:szCs w:val="24"/>
        </w:rPr>
        <w:t xml:space="preserve">, </w:t>
      </w:r>
      <w:r>
        <w:rPr>
          <w:rFonts w:ascii="Arial" w:hAnsi="Arial" w:cs="Arial"/>
          <w:bCs/>
          <w:sz w:val="24"/>
          <w:szCs w:val="24"/>
        </w:rPr>
        <w:t>12, 7…</w:t>
      </w:r>
    </w:p>
    <w:p w14:paraId="76DD8BA6" w14:textId="77777777" w:rsidR="00CA3C01" w:rsidRDefault="00CA3C01" w:rsidP="00931C74">
      <w:pPr>
        <w:spacing w:after="0" w:line="240" w:lineRule="auto"/>
        <w:ind w:left="1134" w:hanging="1134"/>
        <w:jc w:val="both"/>
        <w:rPr>
          <w:rFonts w:ascii="Arial" w:hAnsi="Arial" w:cs="Arial"/>
          <w:bCs/>
          <w:sz w:val="24"/>
          <w:szCs w:val="24"/>
        </w:rPr>
      </w:pPr>
    </w:p>
    <w:p w14:paraId="2CAE92D7" w14:textId="5B1ED06B"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Seven, 12…so it looks like it’s December, ‘cause this is continuing on, I think it’s December.</w:t>
      </w:r>
    </w:p>
    <w:p w14:paraId="3AAE2DE0" w14:textId="77777777" w:rsidR="00CA3C01" w:rsidRDefault="00CA3C01" w:rsidP="00931C74">
      <w:pPr>
        <w:spacing w:after="0" w:line="240" w:lineRule="auto"/>
        <w:ind w:left="1134" w:hanging="1134"/>
        <w:jc w:val="both"/>
        <w:rPr>
          <w:rFonts w:ascii="Arial" w:hAnsi="Arial" w:cs="Arial"/>
          <w:bCs/>
          <w:sz w:val="24"/>
          <w:szCs w:val="24"/>
        </w:rPr>
      </w:pPr>
    </w:p>
    <w:p w14:paraId="189DE862" w14:textId="7F4A86B4"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 think it’s December.</w:t>
      </w:r>
    </w:p>
    <w:p w14:paraId="55FF5BC3" w14:textId="77777777" w:rsidR="00CA3C01" w:rsidRDefault="00CA3C01" w:rsidP="00931C74">
      <w:pPr>
        <w:spacing w:after="0" w:line="240" w:lineRule="auto"/>
        <w:ind w:left="1134" w:hanging="1134"/>
        <w:jc w:val="both"/>
        <w:rPr>
          <w:rFonts w:ascii="Arial" w:hAnsi="Arial" w:cs="Arial"/>
          <w:bCs/>
          <w:sz w:val="24"/>
          <w:szCs w:val="24"/>
        </w:rPr>
      </w:pPr>
    </w:p>
    <w:p w14:paraId="286A0627" w14:textId="2E3F2DA9"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it’s…yeah.</w:t>
      </w:r>
    </w:p>
    <w:p w14:paraId="2598A9F5" w14:textId="77777777" w:rsidR="00CA3C01" w:rsidRDefault="00CA3C01" w:rsidP="00931C74">
      <w:pPr>
        <w:spacing w:after="0" w:line="240" w:lineRule="auto"/>
        <w:ind w:left="1134" w:hanging="1134"/>
        <w:jc w:val="both"/>
        <w:rPr>
          <w:rFonts w:ascii="Arial" w:hAnsi="Arial" w:cs="Arial"/>
          <w:bCs/>
          <w:sz w:val="24"/>
          <w:szCs w:val="24"/>
        </w:rPr>
      </w:pPr>
    </w:p>
    <w:p w14:paraId="27D9F506" w14:textId="21BD06BE"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guy died on 7th December, right?</w:t>
      </w:r>
    </w:p>
    <w:p w14:paraId="1B3DE91F" w14:textId="77777777" w:rsidR="00CA3C01" w:rsidRDefault="00CA3C01" w:rsidP="00931C74">
      <w:pPr>
        <w:spacing w:after="0" w:line="240" w:lineRule="auto"/>
        <w:ind w:left="1134" w:hanging="1134"/>
        <w:jc w:val="both"/>
        <w:rPr>
          <w:rFonts w:ascii="Arial" w:hAnsi="Arial" w:cs="Arial"/>
          <w:bCs/>
          <w:sz w:val="24"/>
          <w:szCs w:val="24"/>
        </w:rPr>
      </w:pPr>
    </w:p>
    <w:p w14:paraId="75D8EE4A" w14:textId="7014E2C0"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4C1B210" w14:textId="77777777" w:rsidR="00CA3C01" w:rsidRDefault="00CA3C01" w:rsidP="00931C74">
      <w:pPr>
        <w:spacing w:after="0" w:line="240" w:lineRule="auto"/>
        <w:ind w:left="1134" w:hanging="1134"/>
        <w:jc w:val="both"/>
        <w:rPr>
          <w:rFonts w:ascii="Arial" w:hAnsi="Arial" w:cs="Arial"/>
          <w:bCs/>
          <w:sz w:val="24"/>
          <w:szCs w:val="24"/>
        </w:rPr>
      </w:pPr>
    </w:p>
    <w:p w14:paraId="6BCDD141" w14:textId="03043E22"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When you’re saying, yeah, December, you’re saying that’s the…?</w:t>
      </w:r>
    </w:p>
    <w:p w14:paraId="57615DDE" w14:textId="77777777" w:rsidR="00CA3C01" w:rsidRDefault="00CA3C01" w:rsidP="00931C74">
      <w:pPr>
        <w:spacing w:after="0" w:line="240" w:lineRule="auto"/>
        <w:ind w:left="1134" w:hanging="1134"/>
        <w:jc w:val="both"/>
        <w:rPr>
          <w:rFonts w:ascii="Arial" w:hAnsi="Arial" w:cs="Arial"/>
          <w:bCs/>
          <w:sz w:val="24"/>
          <w:szCs w:val="24"/>
        </w:rPr>
      </w:pPr>
    </w:p>
    <w:p w14:paraId="37C5062A" w14:textId="00AB60EB" w:rsidR="00CA3C01" w:rsidRDefault="00CA3C01"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Day before.</w:t>
      </w:r>
    </w:p>
    <w:p w14:paraId="7B0F4389" w14:textId="77777777" w:rsidR="00622313" w:rsidRDefault="00622313" w:rsidP="00931C74">
      <w:pPr>
        <w:spacing w:after="0" w:line="240" w:lineRule="auto"/>
        <w:ind w:left="1134" w:hanging="1134"/>
        <w:jc w:val="both"/>
        <w:rPr>
          <w:rFonts w:ascii="Arial" w:hAnsi="Arial" w:cs="Arial"/>
          <w:bCs/>
          <w:sz w:val="24"/>
          <w:szCs w:val="24"/>
        </w:rPr>
      </w:pPr>
    </w:p>
    <w:p w14:paraId="4EDA3F47" w14:textId="3FC53C29"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 day before.</w:t>
      </w:r>
    </w:p>
    <w:p w14:paraId="3458F213" w14:textId="77777777" w:rsidR="00622313" w:rsidRDefault="00622313" w:rsidP="00931C74">
      <w:pPr>
        <w:spacing w:after="0" w:line="240" w:lineRule="auto"/>
        <w:ind w:left="1134" w:hanging="1134"/>
        <w:jc w:val="both"/>
        <w:rPr>
          <w:rFonts w:ascii="Arial" w:hAnsi="Arial" w:cs="Arial"/>
          <w:bCs/>
          <w:sz w:val="24"/>
          <w:szCs w:val="24"/>
        </w:rPr>
      </w:pPr>
    </w:p>
    <w:p w14:paraId="16F134E3" w14:textId="4452FA10"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 xml:space="preserve">Yeah, 6th December. </w:t>
      </w:r>
    </w:p>
    <w:p w14:paraId="20072DC0" w14:textId="77777777" w:rsidR="00622313" w:rsidRDefault="00622313" w:rsidP="00931C74">
      <w:pPr>
        <w:spacing w:after="0" w:line="240" w:lineRule="auto"/>
        <w:ind w:left="1134" w:hanging="1134"/>
        <w:jc w:val="both"/>
        <w:rPr>
          <w:rFonts w:ascii="Arial" w:hAnsi="Arial" w:cs="Arial"/>
          <w:bCs/>
          <w:sz w:val="24"/>
          <w:szCs w:val="24"/>
        </w:rPr>
      </w:pPr>
    </w:p>
    <w:p w14:paraId="25CCAEAF" w14:textId="4CC83832"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the message says, ‘Hey, I know it’s last minute, but is anyone going to this Banishing Ceremony out by Devil’s Well tonight?’</w:t>
      </w:r>
    </w:p>
    <w:p w14:paraId="581B72E6" w14:textId="6E47F78F" w:rsidR="00622313" w:rsidRDefault="00622313" w:rsidP="00931C74">
      <w:pPr>
        <w:spacing w:after="0" w:line="240" w:lineRule="auto"/>
        <w:ind w:left="1134" w:hanging="1134"/>
        <w:jc w:val="both"/>
        <w:rPr>
          <w:rFonts w:ascii="Arial" w:hAnsi="Arial" w:cs="Arial"/>
          <w:bCs/>
          <w:sz w:val="24"/>
          <w:szCs w:val="24"/>
        </w:rPr>
      </w:pPr>
    </w:p>
    <w:p w14:paraId="107A54E3" w14:textId="501AF44B"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so…that was on the 6th.</w:t>
      </w:r>
    </w:p>
    <w:p w14:paraId="600ECF90" w14:textId="77777777" w:rsidR="00622313" w:rsidRDefault="00622313" w:rsidP="00931C74">
      <w:pPr>
        <w:spacing w:after="0" w:line="240" w:lineRule="auto"/>
        <w:ind w:left="1134" w:hanging="1134"/>
        <w:jc w:val="both"/>
        <w:rPr>
          <w:rFonts w:ascii="Arial" w:hAnsi="Arial" w:cs="Arial"/>
          <w:bCs/>
          <w:sz w:val="24"/>
          <w:szCs w:val="24"/>
        </w:rPr>
      </w:pPr>
    </w:p>
    <w:p w14:paraId="631090A7" w14:textId="063EF9EA"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19B3BE8" w14:textId="77777777" w:rsidR="00622313" w:rsidRDefault="00622313" w:rsidP="00931C74">
      <w:pPr>
        <w:spacing w:after="0" w:line="240" w:lineRule="auto"/>
        <w:ind w:left="1134" w:hanging="1134"/>
        <w:jc w:val="both"/>
        <w:rPr>
          <w:rFonts w:ascii="Arial" w:hAnsi="Arial" w:cs="Arial"/>
          <w:bCs/>
          <w:sz w:val="24"/>
          <w:szCs w:val="24"/>
        </w:rPr>
      </w:pPr>
    </w:p>
    <w:p w14:paraId="2CBE4CE7" w14:textId="3D999C98"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they’re indicating that maybe he was at one of those…</w:t>
      </w:r>
    </w:p>
    <w:p w14:paraId="695DB940" w14:textId="77777777" w:rsidR="00622313" w:rsidRDefault="00622313" w:rsidP="00931C74">
      <w:pPr>
        <w:spacing w:after="0" w:line="240" w:lineRule="auto"/>
        <w:ind w:left="1134" w:hanging="1134"/>
        <w:jc w:val="both"/>
        <w:rPr>
          <w:rFonts w:ascii="Arial" w:hAnsi="Arial" w:cs="Arial"/>
          <w:bCs/>
          <w:sz w:val="24"/>
          <w:szCs w:val="24"/>
        </w:rPr>
      </w:pPr>
    </w:p>
    <w:p w14:paraId="3D5BCD2C" w14:textId="4E9F5C32" w:rsidR="00622313" w:rsidRDefault="00622313" w:rsidP="00931C7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we need, guys, we need a timeline.</w:t>
      </w:r>
    </w:p>
    <w:p w14:paraId="7BC01537" w14:textId="77777777" w:rsidR="00622313" w:rsidRDefault="00622313" w:rsidP="00931C74">
      <w:pPr>
        <w:spacing w:after="0" w:line="240" w:lineRule="auto"/>
        <w:ind w:left="1134" w:hanging="1134"/>
        <w:jc w:val="both"/>
        <w:rPr>
          <w:rFonts w:ascii="Arial" w:hAnsi="Arial" w:cs="Arial"/>
          <w:bCs/>
          <w:sz w:val="24"/>
          <w:szCs w:val="24"/>
        </w:rPr>
      </w:pPr>
    </w:p>
    <w:p w14:paraId="6C358571" w14:textId="783AF02A" w:rsidR="005B41B2" w:rsidRDefault="005B41B2" w:rsidP="00840C6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 think we keep getting the information, yeah, ‘</w:t>
      </w:r>
      <w:proofErr w:type="gramStart"/>
      <w:r>
        <w:rPr>
          <w:rFonts w:ascii="Arial" w:hAnsi="Arial" w:cs="Arial"/>
          <w:bCs/>
          <w:sz w:val="24"/>
          <w:szCs w:val="24"/>
        </w:rPr>
        <w:t>cause</w:t>
      </w:r>
      <w:proofErr w:type="gramEnd"/>
      <w:r>
        <w:rPr>
          <w:rFonts w:ascii="Arial" w:hAnsi="Arial" w:cs="Arial"/>
          <w:bCs/>
          <w:sz w:val="24"/>
          <w:szCs w:val="24"/>
        </w:rPr>
        <w:t xml:space="preserve"> I think </w:t>
      </w:r>
      <w:r w:rsidR="00840C65">
        <w:rPr>
          <w:rFonts w:ascii="Arial" w:hAnsi="Arial" w:cs="Arial"/>
          <w:bCs/>
          <w:sz w:val="24"/>
          <w:szCs w:val="24"/>
        </w:rPr>
        <w:t xml:space="preserve">we’re going to rewrite the timeline.  </w:t>
      </w:r>
      <w:proofErr w:type="spellStart"/>
      <w:r>
        <w:rPr>
          <w:rFonts w:ascii="Arial" w:hAnsi="Arial" w:cs="Arial"/>
          <w:bCs/>
          <w:sz w:val="24"/>
          <w:szCs w:val="24"/>
        </w:rPr>
        <w:t>‘</w:t>
      </w:r>
      <w:proofErr w:type="gramStart"/>
      <w:r>
        <w:rPr>
          <w:rFonts w:ascii="Arial" w:hAnsi="Arial" w:cs="Arial"/>
          <w:bCs/>
          <w:sz w:val="24"/>
          <w:szCs w:val="24"/>
        </w:rPr>
        <w:t>Cause</w:t>
      </w:r>
      <w:proofErr w:type="spellEnd"/>
      <w:proofErr w:type="gramEnd"/>
      <w:r>
        <w:rPr>
          <w:rFonts w:ascii="Arial" w:hAnsi="Arial" w:cs="Arial"/>
          <w:bCs/>
          <w:sz w:val="24"/>
          <w:szCs w:val="24"/>
        </w:rPr>
        <w:t xml:space="preserve"> I think this is suggesting a sacrifice.</w:t>
      </w:r>
    </w:p>
    <w:p w14:paraId="5914E5F9" w14:textId="77777777" w:rsidR="005B41B2" w:rsidRDefault="005B41B2" w:rsidP="00931C74">
      <w:pPr>
        <w:spacing w:after="0" w:line="240" w:lineRule="auto"/>
        <w:ind w:left="1134" w:hanging="1134"/>
        <w:jc w:val="both"/>
        <w:rPr>
          <w:rFonts w:ascii="Arial" w:hAnsi="Arial" w:cs="Arial"/>
          <w:bCs/>
          <w:sz w:val="24"/>
          <w:szCs w:val="24"/>
        </w:rPr>
      </w:pPr>
    </w:p>
    <w:p w14:paraId="3AFA952E" w14:textId="09762DE7" w:rsidR="005B41B2" w:rsidRDefault="005B41B2"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‘I’ve seen flyers around town and it sounds cool, but also, do you want to get murdered or whatever?  Anyone know who’s organising or what their deal is?’  So then someone’s saying, ‘No idea who’s running it, but I wouldn’t hang out with a bunch of strangers in the woods at night.’</w:t>
      </w:r>
    </w:p>
    <w:p w14:paraId="442ED584" w14:textId="77777777" w:rsidR="005B41B2" w:rsidRDefault="005B41B2" w:rsidP="005B41B2">
      <w:pPr>
        <w:spacing w:after="0" w:line="240" w:lineRule="auto"/>
        <w:ind w:left="1134" w:hanging="1134"/>
        <w:jc w:val="both"/>
        <w:rPr>
          <w:rFonts w:ascii="Arial" w:hAnsi="Arial" w:cs="Arial"/>
          <w:bCs/>
          <w:sz w:val="24"/>
          <w:szCs w:val="24"/>
        </w:rPr>
      </w:pPr>
    </w:p>
    <w:p w14:paraId="533D0B13" w14:textId="081C6CB4" w:rsidR="005B41B2" w:rsidRDefault="005B41B2" w:rsidP="005B41B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 her</w:t>
      </w:r>
      <w:r w:rsidR="00840C65">
        <w:rPr>
          <w:rFonts w:ascii="Arial" w:hAnsi="Arial" w:cs="Arial"/>
          <w:bCs/>
          <w:sz w:val="24"/>
          <w:szCs w:val="24"/>
        </w:rPr>
        <w:t>,</w:t>
      </w:r>
      <w:r>
        <w:rPr>
          <w:rFonts w:ascii="Arial" w:hAnsi="Arial" w:cs="Arial"/>
          <w:bCs/>
          <w:sz w:val="24"/>
          <w:szCs w:val="24"/>
        </w:rPr>
        <w:t xml:space="preserve"> isn’t it?</w:t>
      </w:r>
      <w:r w:rsidR="00C357B8">
        <w:rPr>
          <w:rFonts w:ascii="Arial" w:hAnsi="Arial" w:cs="Arial"/>
          <w:bCs/>
          <w:sz w:val="24"/>
          <w:szCs w:val="24"/>
        </w:rPr>
        <w:t xml:space="preserve"> </w:t>
      </w:r>
    </w:p>
    <w:p w14:paraId="1604AC67" w14:textId="77777777" w:rsidR="00C357B8" w:rsidRDefault="00C357B8" w:rsidP="005B41B2">
      <w:pPr>
        <w:spacing w:after="0" w:line="240" w:lineRule="auto"/>
        <w:ind w:left="1134" w:hanging="1134"/>
        <w:jc w:val="both"/>
        <w:rPr>
          <w:rFonts w:ascii="Arial" w:hAnsi="Arial" w:cs="Arial"/>
          <w:bCs/>
          <w:sz w:val="24"/>
          <w:szCs w:val="24"/>
        </w:rPr>
      </w:pPr>
    </w:p>
    <w:p w14:paraId="314B922D" w14:textId="7596EBE2"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Mia Roma, asking what’s going on with this Banishing Ceremony.</w:t>
      </w:r>
    </w:p>
    <w:p w14:paraId="047266B1" w14:textId="77777777" w:rsidR="00C357B8" w:rsidRDefault="00C357B8" w:rsidP="005B41B2">
      <w:pPr>
        <w:spacing w:after="0" w:line="240" w:lineRule="auto"/>
        <w:ind w:left="1134" w:hanging="1134"/>
        <w:jc w:val="both"/>
        <w:rPr>
          <w:rFonts w:ascii="Arial" w:hAnsi="Arial" w:cs="Arial"/>
          <w:bCs/>
          <w:sz w:val="24"/>
          <w:szCs w:val="24"/>
        </w:rPr>
      </w:pPr>
    </w:p>
    <w:p w14:paraId="553A6EE8" w14:textId="5FE9BFF0"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20F44D32" w14:textId="77777777" w:rsidR="00C357B8" w:rsidRDefault="00C357B8" w:rsidP="005B41B2">
      <w:pPr>
        <w:spacing w:after="0" w:line="240" w:lineRule="auto"/>
        <w:ind w:left="1134" w:hanging="1134"/>
        <w:jc w:val="both"/>
        <w:rPr>
          <w:rFonts w:ascii="Arial" w:hAnsi="Arial" w:cs="Arial"/>
          <w:bCs/>
          <w:sz w:val="24"/>
          <w:szCs w:val="24"/>
        </w:rPr>
      </w:pPr>
    </w:p>
    <w:p w14:paraId="201A2AE0" w14:textId="1B88FBEC"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she went.  Okay, sorry.  So someone said, ‘I can’t make this ritual, I’m at a coven meeting in Indianapolis tonight. ‘</w:t>
      </w:r>
    </w:p>
    <w:p w14:paraId="268D9F85" w14:textId="77777777" w:rsidR="00C357B8" w:rsidRDefault="00C357B8" w:rsidP="005B41B2">
      <w:pPr>
        <w:spacing w:after="0" w:line="240" w:lineRule="auto"/>
        <w:ind w:left="1134" w:hanging="1134"/>
        <w:jc w:val="both"/>
        <w:rPr>
          <w:rFonts w:ascii="Arial" w:hAnsi="Arial" w:cs="Arial"/>
          <w:bCs/>
          <w:sz w:val="24"/>
          <w:szCs w:val="24"/>
        </w:rPr>
      </w:pPr>
    </w:p>
    <w:p w14:paraId="442FBE05" w14:textId="47341F90"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my goodness.</w:t>
      </w:r>
    </w:p>
    <w:p w14:paraId="153C87EA" w14:textId="77777777" w:rsidR="00C357B8" w:rsidRDefault="00C357B8" w:rsidP="005B41B2">
      <w:pPr>
        <w:spacing w:after="0" w:line="240" w:lineRule="auto"/>
        <w:ind w:left="1134" w:hanging="1134"/>
        <w:jc w:val="both"/>
        <w:rPr>
          <w:rFonts w:ascii="Arial" w:hAnsi="Arial" w:cs="Arial"/>
          <w:bCs/>
          <w:sz w:val="24"/>
          <w:szCs w:val="24"/>
        </w:rPr>
      </w:pPr>
    </w:p>
    <w:p w14:paraId="28B9CE99" w14:textId="269C5B20"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for fuck’s sake guys.</w:t>
      </w:r>
    </w:p>
    <w:p w14:paraId="2FCABB03" w14:textId="77777777" w:rsidR="00C357B8" w:rsidRDefault="00C357B8" w:rsidP="005B41B2">
      <w:pPr>
        <w:spacing w:after="0" w:line="240" w:lineRule="auto"/>
        <w:ind w:left="1134" w:hanging="1134"/>
        <w:jc w:val="both"/>
        <w:rPr>
          <w:rFonts w:ascii="Arial" w:hAnsi="Arial" w:cs="Arial"/>
          <w:bCs/>
          <w:sz w:val="24"/>
          <w:szCs w:val="24"/>
        </w:rPr>
      </w:pPr>
    </w:p>
    <w:p w14:paraId="1F3E2E7F" w14:textId="2A55FDC5"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I promise you’ll come to no harm.</w:t>
      </w:r>
    </w:p>
    <w:p w14:paraId="3AA64BFA" w14:textId="77777777" w:rsidR="00C357B8" w:rsidRDefault="00C357B8" w:rsidP="005B41B2">
      <w:pPr>
        <w:spacing w:after="0" w:line="240" w:lineRule="auto"/>
        <w:ind w:left="1134" w:hanging="1134"/>
        <w:jc w:val="both"/>
        <w:rPr>
          <w:rFonts w:ascii="Arial" w:hAnsi="Arial" w:cs="Arial"/>
          <w:bCs/>
          <w:sz w:val="24"/>
          <w:szCs w:val="24"/>
        </w:rPr>
      </w:pPr>
    </w:p>
    <w:p w14:paraId="3CBE46BD" w14:textId="01533404" w:rsidR="00C357B8" w:rsidRDefault="00C357B8" w:rsidP="005B41B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Who’s that</w:t>
      </w:r>
      <w:r w:rsidR="00E70A5C">
        <w:rPr>
          <w:rFonts w:ascii="Arial" w:hAnsi="Arial" w:cs="Arial"/>
          <w:bCs/>
          <w:sz w:val="24"/>
          <w:szCs w:val="24"/>
        </w:rPr>
        <w:t>, Doreen</w:t>
      </w:r>
      <w:r>
        <w:rPr>
          <w:rFonts w:ascii="Arial" w:hAnsi="Arial" w:cs="Arial"/>
          <w:bCs/>
          <w:sz w:val="24"/>
          <w:szCs w:val="24"/>
        </w:rPr>
        <w:t>?</w:t>
      </w:r>
    </w:p>
    <w:p w14:paraId="2F1FD92A" w14:textId="77777777" w:rsidR="00C357B8" w:rsidRDefault="00C357B8" w:rsidP="005B41B2">
      <w:pPr>
        <w:spacing w:after="0" w:line="240" w:lineRule="auto"/>
        <w:ind w:left="1134" w:hanging="1134"/>
        <w:jc w:val="both"/>
        <w:rPr>
          <w:rFonts w:ascii="Arial" w:hAnsi="Arial" w:cs="Arial"/>
          <w:bCs/>
          <w:sz w:val="24"/>
          <w:szCs w:val="24"/>
        </w:rPr>
      </w:pPr>
    </w:p>
    <w:p w14:paraId="2E4CD5B6" w14:textId="4BEB7296" w:rsidR="00C357B8" w:rsidRDefault="00E70A5C"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Doreen Norville seems like she knows what’s up</w:t>
      </w:r>
      <w:r w:rsidR="00C64177">
        <w:rPr>
          <w:rFonts w:ascii="Arial" w:hAnsi="Arial" w:cs="Arial"/>
          <w:bCs/>
          <w:sz w:val="24"/>
          <w:szCs w:val="24"/>
        </w:rPr>
        <w:t>.</w:t>
      </w:r>
    </w:p>
    <w:p w14:paraId="314861BE" w14:textId="77777777" w:rsidR="00C64177" w:rsidRDefault="00C64177" w:rsidP="005B41B2">
      <w:pPr>
        <w:spacing w:after="0" w:line="240" w:lineRule="auto"/>
        <w:ind w:left="1134" w:hanging="1134"/>
        <w:jc w:val="both"/>
        <w:rPr>
          <w:rFonts w:ascii="Arial" w:hAnsi="Arial" w:cs="Arial"/>
          <w:bCs/>
          <w:sz w:val="24"/>
          <w:szCs w:val="24"/>
        </w:rPr>
      </w:pPr>
    </w:p>
    <w:p w14:paraId="1B7D6695" w14:textId="11FD6B6B" w:rsidR="00C64177" w:rsidRDefault="00C64177" w:rsidP="005B41B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so this, what’s her name, Joan Campbell, the Save Devil’s Well Foundation person, is a fricking cult person, ‘cause she called it sacred.</w:t>
      </w:r>
    </w:p>
    <w:p w14:paraId="485015A3" w14:textId="77777777" w:rsidR="00C64177" w:rsidRDefault="00C64177" w:rsidP="005B41B2">
      <w:pPr>
        <w:spacing w:after="0" w:line="240" w:lineRule="auto"/>
        <w:ind w:left="1134" w:hanging="1134"/>
        <w:jc w:val="both"/>
        <w:rPr>
          <w:rFonts w:ascii="Arial" w:hAnsi="Arial" w:cs="Arial"/>
          <w:bCs/>
          <w:sz w:val="24"/>
          <w:szCs w:val="24"/>
        </w:rPr>
      </w:pPr>
    </w:p>
    <w:p w14:paraId="1317A0A8" w14:textId="46099046" w:rsidR="00C64177" w:rsidRDefault="00C64177"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maybe.</w:t>
      </w:r>
    </w:p>
    <w:p w14:paraId="66C0CE90" w14:textId="77777777" w:rsidR="00C64177" w:rsidRDefault="00C64177" w:rsidP="005B41B2">
      <w:pPr>
        <w:spacing w:after="0" w:line="240" w:lineRule="auto"/>
        <w:ind w:left="1134" w:hanging="1134"/>
        <w:jc w:val="both"/>
        <w:rPr>
          <w:rFonts w:ascii="Arial" w:hAnsi="Arial" w:cs="Arial"/>
          <w:bCs/>
          <w:sz w:val="24"/>
          <w:szCs w:val="24"/>
        </w:rPr>
      </w:pPr>
    </w:p>
    <w:p w14:paraId="4E5FAFCD" w14:textId="55ED0752" w:rsidR="00C64177" w:rsidRDefault="00C64177" w:rsidP="005B41B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BB0C9E">
        <w:rPr>
          <w:rFonts w:ascii="Arial" w:hAnsi="Arial" w:cs="Arial"/>
          <w:bCs/>
          <w:sz w:val="24"/>
          <w:szCs w:val="24"/>
        </w:rPr>
        <w:t>Looking at Ella</w:t>
      </w:r>
      <w:r>
        <w:rPr>
          <w:rFonts w:ascii="Arial" w:hAnsi="Arial" w:cs="Arial"/>
          <w:bCs/>
          <w:sz w:val="24"/>
          <w:szCs w:val="24"/>
        </w:rPr>
        <w:t>.</w:t>
      </w:r>
    </w:p>
    <w:p w14:paraId="7762E88C" w14:textId="77777777" w:rsidR="00C64177" w:rsidRDefault="00C64177" w:rsidP="005B41B2">
      <w:pPr>
        <w:spacing w:after="0" w:line="240" w:lineRule="auto"/>
        <w:ind w:left="1134" w:hanging="1134"/>
        <w:jc w:val="both"/>
        <w:rPr>
          <w:rFonts w:ascii="Arial" w:hAnsi="Arial" w:cs="Arial"/>
          <w:bCs/>
          <w:sz w:val="24"/>
          <w:szCs w:val="24"/>
        </w:rPr>
      </w:pPr>
    </w:p>
    <w:p w14:paraId="5B68B0D5" w14:textId="4851F94C" w:rsidR="00C64177" w:rsidRDefault="00C64177" w:rsidP="005B41B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update.  ‘So I wound up going by myself, and it was totally bonkers</w:t>
      </w:r>
      <w:r w:rsidR="0084463E">
        <w:rPr>
          <w:rFonts w:ascii="Arial" w:hAnsi="Arial" w:cs="Arial"/>
          <w:bCs/>
          <w:sz w:val="24"/>
          <w:szCs w:val="24"/>
        </w:rPr>
        <w:t>.  I got there at like three in the morning, and it was just me and this lady with a basket of weird herbs.</w:t>
      </w:r>
    </w:p>
    <w:p w14:paraId="225C3E3C" w14:textId="77777777" w:rsidR="0084463E" w:rsidRDefault="0084463E" w:rsidP="005B41B2">
      <w:pPr>
        <w:spacing w:after="0" w:line="240" w:lineRule="auto"/>
        <w:ind w:left="1134" w:hanging="1134"/>
        <w:jc w:val="both"/>
        <w:rPr>
          <w:rFonts w:ascii="Arial" w:hAnsi="Arial" w:cs="Arial"/>
          <w:bCs/>
          <w:sz w:val="24"/>
          <w:szCs w:val="24"/>
        </w:rPr>
      </w:pPr>
    </w:p>
    <w:p w14:paraId="79157203" w14:textId="5BE2BF6F"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It was Campbell, right?</w:t>
      </w:r>
    </w:p>
    <w:p w14:paraId="64A06FD8" w14:textId="77777777" w:rsidR="0084463E" w:rsidRDefault="0084463E" w:rsidP="0084463E">
      <w:pPr>
        <w:spacing w:after="0" w:line="240" w:lineRule="auto"/>
        <w:ind w:left="1134" w:hanging="1134"/>
        <w:jc w:val="both"/>
        <w:rPr>
          <w:rFonts w:ascii="Arial" w:hAnsi="Arial" w:cs="Arial"/>
          <w:bCs/>
          <w:sz w:val="24"/>
          <w:szCs w:val="24"/>
        </w:rPr>
      </w:pPr>
    </w:p>
    <w:p w14:paraId="7AEA6BE1" w14:textId="02DF7F77"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w:t>
      </w:r>
    </w:p>
    <w:p w14:paraId="021CFFE1" w14:textId="77777777" w:rsidR="0084463E" w:rsidRDefault="0084463E" w:rsidP="0084463E">
      <w:pPr>
        <w:spacing w:after="0" w:line="240" w:lineRule="auto"/>
        <w:ind w:left="1134" w:hanging="1134"/>
        <w:jc w:val="both"/>
        <w:rPr>
          <w:rFonts w:ascii="Arial" w:hAnsi="Arial" w:cs="Arial"/>
          <w:bCs/>
          <w:sz w:val="24"/>
          <w:szCs w:val="24"/>
        </w:rPr>
      </w:pPr>
    </w:p>
    <w:p w14:paraId="2FEC9064" w14:textId="3C02723D"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Probably.</w:t>
      </w:r>
    </w:p>
    <w:p w14:paraId="2F32A0EA" w14:textId="77777777" w:rsidR="0084463E" w:rsidRDefault="0084463E" w:rsidP="0084463E">
      <w:pPr>
        <w:spacing w:after="0" w:line="240" w:lineRule="auto"/>
        <w:ind w:left="1134" w:hanging="1134"/>
        <w:jc w:val="both"/>
        <w:rPr>
          <w:rFonts w:ascii="Arial" w:hAnsi="Arial" w:cs="Arial"/>
          <w:bCs/>
          <w:sz w:val="24"/>
          <w:szCs w:val="24"/>
        </w:rPr>
      </w:pPr>
    </w:p>
    <w:p w14:paraId="6736B83E" w14:textId="2FEEAE47"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‘We spent like, 30 or 40 minutes burning herbs and chanting.  At one point I heard something crashing around in the </w:t>
      </w:r>
      <w:r w:rsidR="00840C65">
        <w:rPr>
          <w:rFonts w:ascii="Arial" w:hAnsi="Arial" w:cs="Arial"/>
          <w:bCs/>
          <w:sz w:val="24"/>
          <w:szCs w:val="24"/>
        </w:rPr>
        <w:t>underbrush</w:t>
      </w:r>
      <w:r>
        <w:rPr>
          <w:rFonts w:ascii="Arial" w:hAnsi="Arial" w:cs="Arial"/>
          <w:bCs/>
          <w:sz w:val="24"/>
          <w:szCs w:val="24"/>
        </w:rPr>
        <w:t xml:space="preserve"> and I got worried she’d actually summoned something.</w:t>
      </w:r>
    </w:p>
    <w:p w14:paraId="07ECA7A5" w14:textId="77777777" w:rsidR="0084463E" w:rsidRDefault="0084463E" w:rsidP="0084463E">
      <w:pPr>
        <w:spacing w:after="0" w:line="240" w:lineRule="auto"/>
        <w:ind w:left="1134" w:hanging="1134"/>
        <w:jc w:val="both"/>
        <w:rPr>
          <w:rFonts w:ascii="Arial" w:hAnsi="Arial" w:cs="Arial"/>
          <w:bCs/>
          <w:sz w:val="24"/>
          <w:szCs w:val="24"/>
        </w:rPr>
      </w:pPr>
    </w:p>
    <w:p w14:paraId="0F428F71" w14:textId="52CCE068"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well he died on 7th September.</w:t>
      </w:r>
    </w:p>
    <w:p w14:paraId="10DE5C0F" w14:textId="77777777" w:rsidR="0084463E" w:rsidRDefault="0084463E" w:rsidP="0084463E">
      <w:pPr>
        <w:spacing w:after="0" w:line="240" w:lineRule="auto"/>
        <w:ind w:left="1134" w:hanging="1134"/>
        <w:jc w:val="both"/>
        <w:rPr>
          <w:rFonts w:ascii="Arial" w:hAnsi="Arial" w:cs="Arial"/>
          <w:bCs/>
          <w:sz w:val="24"/>
          <w:szCs w:val="24"/>
        </w:rPr>
      </w:pPr>
    </w:p>
    <w:p w14:paraId="3406BC07" w14:textId="1ED6DCA4" w:rsidR="0084463E" w:rsidRDefault="0084463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exactly.</w:t>
      </w:r>
    </w:p>
    <w:p w14:paraId="7AF4D53F" w14:textId="77777777" w:rsidR="0084463E" w:rsidRDefault="0084463E" w:rsidP="0084463E">
      <w:pPr>
        <w:spacing w:after="0" w:line="240" w:lineRule="auto"/>
        <w:ind w:left="1134" w:hanging="1134"/>
        <w:jc w:val="both"/>
        <w:rPr>
          <w:rFonts w:ascii="Arial" w:hAnsi="Arial" w:cs="Arial"/>
          <w:bCs/>
          <w:sz w:val="24"/>
          <w:szCs w:val="24"/>
        </w:rPr>
      </w:pPr>
    </w:p>
    <w:p w14:paraId="7CD5B58C" w14:textId="69F21D54" w:rsidR="0084463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that was the Friday night.</w:t>
      </w:r>
    </w:p>
    <w:p w14:paraId="4ED56310" w14:textId="77777777" w:rsidR="00C960FE" w:rsidRDefault="00C960FE" w:rsidP="0084463E">
      <w:pPr>
        <w:spacing w:after="0" w:line="240" w:lineRule="auto"/>
        <w:ind w:left="1134" w:hanging="1134"/>
        <w:jc w:val="both"/>
        <w:rPr>
          <w:rFonts w:ascii="Arial" w:hAnsi="Arial" w:cs="Arial"/>
          <w:bCs/>
          <w:sz w:val="24"/>
          <w:szCs w:val="24"/>
        </w:rPr>
      </w:pPr>
    </w:p>
    <w:p w14:paraId="7EEADF00" w14:textId="30F214A0"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she posted…</w:t>
      </w:r>
    </w:p>
    <w:p w14:paraId="011657C7" w14:textId="77777777" w:rsidR="00C960FE" w:rsidRDefault="00C960FE" w:rsidP="0084463E">
      <w:pPr>
        <w:spacing w:after="0" w:line="240" w:lineRule="auto"/>
        <w:ind w:left="1134" w:hanging="1134"/>
        <w:jc w:val="both"/>
        <w:rPr>
          <w:rFonts w:ascii="Arial" w:hAnsi="Arial" w:cs="Arial"/>
          <w:bCs/>
          <w:sz w:val="24"/>
          <w:szCs w:val="24"/>
        </w:rPr>
      </w:pPr>
    </w:p>
    <w:p w14:paraId="0BC3CFDF" w14:textId="3ACC307E"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Four am, on the 7th.</w:t>
      </w:r>
    </w:p>
    <w:p w14:paraId="64F57A4B" w14:textId="77777777" w:rsidR="00C960FE" w:rsidRDefault="00C960FE" w:rsidP="0084463E">
      <w:pPr>
        <w:spacing w:after="0" w:line="240" w:lineRule="auto"/>
        <w:ind w:left="1134" w:hanging="1134"/>
        <w:jc w:val="both"/>
        <w:rPr>
          <w:rFonts w:ascii="Arial" w:hAnsi="Arial" w:cs="Arial"/>
          <w:bCs/>
          <w:sz w:val="24"/>
          <w:szCs w:val="24"/>
        </w:rPr>
      </w:pPr>
    </w:p>
    <w:p w14:paraId="0CD2799D" w14:textId="75A28BD9"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she was there.</w:t>
      </w:r>
    </w:p>
    <w:p w14:paraId="4B0D07A0" w14:textId="77777777" w:rsidR="00C960FE" w:rsidRDefault="00C960FE" w:rsidP="0084463E">
      <w:pPr>
        <w:spacing w:after="0" w:line="240" w:lineRule="auto"/>
        <w:ind w:left="1134" w:hanging="1134"/>
        <w:jc w:val="both"/>
        <w:rPr>
          <w:rFonts w:ascii="Arial" w:hAnsi="Arial" w:cs="Arial"/>
          <w:bCs/>
          <w:sz w:val="24"/>
          <w:szCs w:val="24"/>
        </w:rPr>
      </w:pPr>
    </w:p>
    <w:p w14:paraId="32BA41DF" w14:textId="5E82DC9D"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So, I think this is…</w:t>
      </w:r>
    </w:p>
    <w:p w14:paraId="539935FE" w14:textId="77777777" w:rsidR="00C960FE" w:rsidRDefault="00C960FE" w:rsidP="0084463E">
      <w:pPr>
        <w:spacing w:after="0" w:line="240" w:lineRule="auto"/>
        <w:ind w:left="1134" w:hanging="1134"/>
        <w:jc w:val="both"/>
        <w:rPr>
          <w:rFonts w:ascii="Arial" w:hAnsi="Arial" w:cs="Arial"/>
          <w:bCs/>
          <w:sz w:val="24"/>
          <w:szCs w:val="24"/>
        </w:rPr>
      </w:pPr>
    </w:p>
    <w:p w14:paraId="5869AA2B" w14:textId="1C9545E6"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‘Out by Devil’s Well tonight,’ and this is the 6th, so it went out on [</w:t>
      </w:r>
      <w:r w:rsidRPr="00BB0C9E">
        <w:rPr>
          <w:rFonts w:ascii="Arial" w:hAnsi="Arial" w:cs="Arial"/>
          <w:bCs/>
          <w:sz w:val="24"/>
          <w:szCs w:val="24"/>
          <w:highlight w:val="yellow"/>
        </w:rPr>
        <w:t>inaudible 00:18:00]</w:t>
      </w:r>
      <w:r>
        <w:rPr>
          <w:rFonts w:ascii="Arial" w:hAnsi="Arial" w:cs="Arial"/>
          <w:bCs/>
          <w:sz w:val="24"/>
          <w:szCs w:val="24"/>
        </w:rPr>
        <w:t xml:space="preserve"> morning, so this is, the man died when this was going on.</w:t>
      </w:r>
    </w:p>
    <w:p w14:paraId="409395AD" w14:textId="77777777" w:rsidR="00C960FE" w:rsidRDefault="00C960FE" w:rsidP="0084463E">
      <w:pPr>
        <w:spacing w:after="0" w:line="240" w:lineRule="auto"/>
        <w:ind w:left="1134" w:hanging="1134"/>
        <w:jc w:val="both"/>
        <w:rPr>
          <w:rFonts w:ascii="Arial" w:hAnsi="Arial" w:cs="Arial"/>
          <w:bCs/>
          <w:sz w:val="24"/>
          <w:szCs w:val="24"/>
        </w:rPr>
      </w:pPr>
    </w:p>
    <w:p w14:paraId="0E5C92C9" w14:textId="14AF9A17"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14D6C8B5" w14:textId="77777777" w:rsidR="00C960FE" w:rsidRDefault="00C960FE" w:rsidP="0084463E">
      <w:pPr>
        <w:spacing w:after="0" w:line="240" w:lineRule="auto"/>
        <w:ind w:left="1134" w:hanging="1134"/>
        <w:jc w:val="both"/>
        <w:rPr>
          <w:rFonts w:ascii="Arial" w:hAnsi="Arial" w:cs="Arial"/>
          <w:bCs/>
          <w:sz w:val="24"/>
          <w:szCs w:val="24"/>
        </w:rPr>
      </w:pPr>
    </w:p>
    <w:p w14:paraId="09554AA9" w14:textId="39AB3D1F" w:rsidR="00C960FE" w:rsidRDefault="00C960FE"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this is, yeah.</w:t>
      </w:r>
    </w:p>
    <w:p w14:paraId="6AB0681D" w14:textId="77777777" w:rsidR="00190CC5" w:rsidRDefault="00190CC5" w:rsidP="0084463E">
      <w:pPr>
        <w:spacing w:after="0" w:line="240" w:lineRule="auto"/>
        <w:ind w:left="1134" w:hanging="1134"/>
        <w:jc w:val="both"/>
        <w:rPr>
          <w:rFonts w:ascii="Arial" w:hAnsi="Arial" w:cs="Arial"/>
          <w:bCs/>
          <w:sz w:val="24"/>
          <w:szCs w:val="24"/>
        </w:rPr>
      </w:pPr>
    </w:p>
    <w:p w14:paraId="1B6E343E" w14:textId="101CAAC1" w:rsidR="00190CC5" w:rsidRDefault="00190CC5"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guess it was just an animal or whatever.  Then she hands me the shovel and tells me to start walking.  I thought she was going to kill me for sure, instead she made me pick up a dead fox off the side of the highway and carry it over to this old </w:t>
      </w:r>
      <w:r w:rsidR="00BB0C9E">
        <w:rPr>
          <w:rFonts w:ascii="Arial" w:hAnsi="Arial" w:cs="Arial"/>
          <w:bCs/>
          <w:sz w:val="24"/>
          <w:szCs w:val="24"/>
        </w:rPr>
        <w:t>dine bar</w:t>
      </w:r>
      <w:r>
        <w:rPr>
          <w:rFonts w:ascii="Arial" w:hAnsi="Arial" w:cs="Arial"/>
          <w:bCs/>
          <w:sz w:val="24"/>
          <w:szCs w:val="24"/>
        </w:rPr>
        <w:t>.  She made me put the fox on the ground by the mail box, and she covered it with the ashes from the fire, and yelled for Vinegar Tom, whatever that means.  After that she thanked me for helping support the cause, and asked if I needed help getting back to my car.  Anyway, I guess Perdition has its very own witch, but at least I didn’t die.  Seven out of ten, would go again.’</w:t>
      </w:r>
    </w:p>
    <w:p w14:paraId="4160A1A8" w14:textId="77777777" w:rsidR="004D540B" w:rsidRDefault="004D540B" w:rsidP="0084463E">
      <w:pPr>
        <w:spacing w:after="0" w:line="240" w:lineRule="auto"/>
        <w:ind w:left="1134" w:hanging="1134"/>
        <w:jc w:val="both"/>
        <w:rPr>
          <w:rFonts w:ascii="Arial" w:hAnsi="Arial" w:cs="Arial"/>
          <w:bCs/>
          <w:sz w:val="24"/>
          <w:szCs w:val="24"/>
        </w:rPr>
      </w:pPr>
    </w:p>
    <w:p w14:paraId="64ACB591" w14:textId="4411A30A" w:rsidR="004D540B" w:rsidRDefault="004D540B"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E54BE3">
        <w:rPr>
          <w:rFonts w:ascii="Arial" w:hAnsi="Arial" w:cs="Arial"/>
          <w:bCs/>
          <w:sz w:val="24"/>
          <w:szCs w:val="24"/>
        </w:rPr>
        <w:t>S</w:t>
      </w:r>
      <w:r>
        <w:rPr>
          <w:rFonts w:ascii="Arial" w:hAnsi="Arial" w:cs="Arial"/>
          <w:bCs/>
          <w:sz w:val="24"/>
          <w:szCs w:val="24"/>
        </w:rPr>
        <w:t>o she spends like 30, 40 minutes burning herbs and chanting, I heard something crashing around in the bush, and I got worried</w:t>
      </w:r>
      <w:r w:rsidR="00E54BE3">
        <w:rPr>
          <w:rFonts w:ascii="Arial" w:hAnsi="Arial" w:cs="Arial"/>
          <w:bCs/>
          <w:sz w:val="24"/>
          <w:szCs w:val="24"/>
        </w:rPr>
        <w:t xml:space="preserve"> </w:t>
      </w:r>
      <w:r>
        <w:rPr>
          <w:rFonts w:ascii="Arial" w:hAnsi="Arial" w:cs="Arial"/>
          <w:bCs/>
          <w:sz w:val="24"/>
          <w:szCs w:val="24"/>
        </w:rPr>
        <w:t>she’d actually summoned something, but it was just an animal.  Then she handed me the shovel and said…’  So I wonder if that sound was a fox, or if that was Nick Webster…</w:t>
      </w:r>
    </w:p>
    <w:p w14:paraId="6A62B32B" w14:textId="77777777" w:rsidR="004D540B" w:rsidRDefault="004D540B" w:rsidP="0084463E">
      <w:pPr>
        <w:spacing w:after="0" w:line="240" w:lineRule="auto"/>
        <w:ind w:left="1134" w:hanging="1134"/>
        <w:jc w:val="both"/>
        <w:rPr>
          <w:rFonts w:ascii="Arial" w:hAnsi="Arial" w:cs="Arial"/>
          <w:bCs/>
          <w:sz w:val="24"/>
          <w:szCs w:val="24"/>
        </w:rPr>
      </w:pPr>
    </w:p>
    <w:p w14:paraId="4291B766" w14:textId="7541A85E" w:rsidR="004D540B" w:rsidRDefault="004D540B"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Someone dragging the…</w:t>
      </w:r>
    </w:p>
    <w:p w14:paraId="577FFA69" w14:textId="77777777" w:rsidR="004D540B" w:rsidRDefault="004D540B" w:rsidP="0084463E">
      <w:pPr>
        <w:spacing w:after="0" w:line="240" w:lineRule="auto"/>
        <w:ind w:left="1134" w:hanging="1134"/>
        <w:jc w:val="both"/>
        <w:rPr>
          <w:rFonts w:ascii="Arial" w:hAnsi="Arial" w:cs="Arial"/>
          <w:bCs/>
          <w:sz w:val="24"/>
          <w:szCs w:val="24"/>
        </w:rPr>
      </w:pPr>
    </w:p>
    <w:p w14:paraId="66C30B99" w14:textId="033CDBB8" w:rsidR="004D540B" w:rsidRDefault="004D540B"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if that was the Nick Webster, the timeline is just between 9.27 on Saturday night, and 4.47 Friday night, Saturday morning.  So this is the…</w:t>
      </w:r>
    </w:p>
    <w:p w14:paraId="4EF78F16" w14:textId="77777777" w:rsidR="004D540B" w:rsidRDefault="004D540B" w:rsidP="0084463E">
      <w:pPr>
        <w:spacing w:after="0" w:line="240" w:lineRule="auto"/>
        <w:ind w:left="1134" w:hanging="1134"/>
        <w:jc w:val="both"/>
        <w:rPr>
          <w:rFonts w:ascii="Arial" w:hAnsi="Arial" w:cs="Arial"/>
          <w:bCs/>
          <w:sz w:val="24"/>
          <w:szCs w:val="24"/>
        </w:rPr>
      </w:pPr>
    </w:p>
    <w:p w14:paraId="4BCDD14D" w14:textId="1E945610" w:rsidR="004D540B"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They said he died in the early hours of the 7th, so that makes sense.</w:t>
      </w:r>
    </w:p>
    <w:p w14:paraId="619231C3" w14:textId="77777777" w:rsidR="00B50DB0" w:rsidRDefault="00B50DB0" w:rsidP="0084463E">
      <w:pPr>
        <w:spacing w:after="0" w:line="240" w:lineRule="auto"/>
        <w:ind w:left="1134" w:hanging="1134"/>
        <w:jc w:val="both"/>
        <w:rPr>
          <w:rFonts w:ascii="Arial" w:hAnsi="Arial" w:cs="Arial"/>
          <w:bCs/>
          <w:sz w:val="24"/>
          <w:szCs w:val="24"/>
        </w:rPr>
      </w:pPr>
    </w:p>
    <w:p w14:paraId="54B15E1C" w14:textId="5A14CDE2"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Who’s the witch?</w:t>
      </w:r>
    </w:p>
    <w:p w14:paraId="728B2F4E" w14:textId="77777777" w:rsidR="00B50DB0" w:rsidRDefault="00B50DB0" w:rsidP="0084463E">
      <w:pPr>
        <w:spacing w:after="0" w:line="240" w:lineRule="auto"/>
        <w:ind w:left="1134" w:hanging="1134"/>
        <w:jc w:val="both"/>
        <w:rPr>
          <w:rFonts w:ascii="Arial" w:hAnsi="Arial" w:cs="Arial"/>
          <w:bCs/>
          <w:sz w:val="24"/>
          <w:szCs w:val="24"/>
        </w:rPr>
      </w:pPr>
    </w:p>
    <w:p w14:paraId="605F496E" w14:textId="0C4A6A68"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We don’t know, we don’t know.  </w:t>
      </w:r>
    </w:p>
    <w:p w14:paraId="551326F0" w14:textId="77777777" w:rsidR="00B50DB0" w:rsidRDefault="00B50DB0" w:rsidP="0084463E">
      <w:pPr>
        <w:spacing w:after="0" w:line="240" w:lineRule="auto"/>
        <w:ind w:left="1134" w:hanging="1134"/>
        <w:jc w:val="both"/>
        <w:rPr>
          <w:rFonts w:ascii="Arial" w:hAnsi="Arial" w:cs="Arial"/>
          <w:bCs/>
          <w:sz w:val="24"/>
          <w:szCs w:val="24"/>
        </w:rPr>
      </w:pPr>
    </w:p>
    <w:p w14:paraId="075BF963" w14:textId="2A634BA7"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there’s a witch.</w:t>
      </w:r>
    </w:p>
    <w:p w14:paraId="218EBA60" w14:textId="77777777" w:rsidR="00B50DB0" w:rsidRDefault="00B50DB0" w:rsidP="0084463E">
      <w:pPr>
        <w:spacing w:after="0" w:line="240" w:lineRule="auto"/>
        <w:ind w:left="1134" w:hanging="1134"/>
        <w:jc w:val="both"/>
        <w:rPr>
          <w:rFonts w:ascii="Arial" w:hAnsi="Arial" w:cs="Arial"/>
          <w:bCs/>
          <w:sz w:val="24"/>
          <w:szCs w:val="24"/>
        </w:rPr>
      </w:pPr>
    </w:p>
    <w:p w14:paraId="7B8E08B6" w14:textId="7076977C"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well that’s probably the…Joan Campbell.</w:t>
      </w:r>
    </w:p>
    <w:p w14:paraId="296A773E" w14:textId="77777777" w:rsidR="00B50DB0" w:rsidRDefault="00B50DB0" w:rsidP="0084463E">
      <w:pPr>
        <w:spacing w:after="0" w:line="240" w:lineRule="auto"/>
        <w:ind w:left="1134" w:hanging="1134"/>
        <w:jc w:val="both"/>
        <w:rPr>
          <w:rFonts w:ascii="Arial" w:hAnsi="Arial" w:cs="Arial"/>
          <w:bCs/>
          <w:sz w:val="24"/>
          <w:szCs w:val="24"/>
        </w:rPr>
      </w:pPr>
    </w:p>
    <w:p w14:paraId="20977F7D" w14:textId="2DDE970D"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was it called someone called Vinegar Tom?</w:t>
      </w:r>
    </w:p>
    <w:p w14:paraId="223B45CF" w14:textId="77777777" w:rsidR="00B50DB0" w:rsidRDefault="00B50DB0" w:rsidP="0084463E">
      <w:pPr>
        <w:spacing w:after="0" w:line="240" w:lineRule="auto"/>
        <w:ind w:left="1134" w:hanging="1134"/>
        <w:jc w:val="both"/>
        <w:rPr>
          <w:rFonts w:ascii="Arial" w:hAnsi="Arial" w:cs="Arial"/>
          <w:bCs/>
          <w:sz w:val="24"/>
          <w:szCs w:val="24"/>
        </w:rPr>
      </w:pPr>
    </w:p>
    <w:p w14:paraId="167390C5" w14:textId="7B1AAC19"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For Vinegar Tom.  So this is weird, they dragged a dead fox over to the </w:t>
      </w:r>
      <w:r w:rsidR="00E54BE3">
        <w:rPr>
          <w:rFonts w:ascii="Arial" w:hAnsi="Arial" w:cs="Arial"/>
          <w:bCs/>
          <w:sz w:val="24"/>
          <w:szCs w:val="24"/>
        </w:rPr>
        <w:t>dine</w:t>
      </w:r>
      <w:r>
        <w:rPr>
          <w:rFonts w:ascii="Arial" w:hAnsi="Arial" w:cs="Arial"/>
          <w:bCs/>
          <w:sz w:val="24"/>
          <w:szCs w:val="24"/>
        </w:rPr>
        <w:t xml:space="preserve"> bar, so his bar…</w:t>
      </w:r>
    </w:p>
    <w:p w14:paraId="044BF088" w14:textId="77777777" w:rsidR="00B50DB0" w:rsidRDefault="00B50DB0" w:rsidP="0084463E">
      <w:pPr>
        <w:spacing w:after="0" w:line="240" w:lineRule="auto"/>
        <w:ind w:left="1134" w:hanging="1134"/>
        <w:jc w:val="both"/>
        <w:rPr>
          <w:rFonts w:ascii="Arial" w:hAnsi="Arial" w:cs="Arial"/>
          <w:bCs/>
          <w:sz w:val="24"/>
          <w:szCs w:val="24"/>
        </w:rPr>
      </w:pPr>
    </w:p>
    <w:p w14:paraId="608FB189" w14:textId="55A2C82B"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that is weird.</w:t>
      </w:r>
    </w:p>
    <w:p w14:paraId="730CCCC4" w14:textId="77777777" w:rsidR="00B50DB0" w:rsidRDefault="00B50DB0" w:rsidP="0084463E">
      <w:pPr>
        <w:spacing w:after="0" w:line="240" w:lineRule="auto"/>
        <w:ind w:left="1134" w:hanging="1134"/>
        <w:jc w:val="both"/>
        <w:rPr>
          <w:rFonts w:ascii="Arial" w:hAnsi="Arial" w:cs="Arial"/>
          <w:bCs/>
          <w:sz w:val="24"/>
          <w:szCs w:val="24"/>
        </w:rPr>
      </w:pPr>
    </w:p>
    <w:p w14:paraId="3DD606E1" w14:textId="7F1498CD"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w:t>
      </w:r>
    </w:p>
    <w:p w14:paraId="589CA71C" w14:textId="77777777" w:rsidR="00B50DB0" w:rsidRDefault="00B50DB0" w:rsidP="0084463E">
      <w:pPr>
        <w:spacing w:after="0" w:line="240" w:lineRule="auto"/>
        <w:ind w:left="1134" w:hanging="1134"/>
        <w:jc w:val="both"/>
        <w:rPr>
          <w:rFonts w:ascii="Arial" w:hAnsi="Arial" w:cs="Arial"/>
          <w:bCs/>
          <w:sz w:val="24"/>
          <w:szCs w:val="24"/>
        </w:rPr>
      </w:pPr>
    </w:p>
    <w:p w14:paraId="4F13B470" w14:textId="492B60D0"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very bizarre.</w:t>
      </w:r>
    </w:p>
    <w:p w14:paraId="1D72BED3" w14:textId="77777777" w:rsidR="00B50DB0" w:rsidRDefault="00B50DB0" w:rsidP="0084463E">
      <w:pPr>
        <w:spacing w:after="0" w:line="240" w:lineRule="auto"/>
        <w:ind w:left="1134" w:hanging="1134"/>
        <w:jc w:val="both"/>
        <w:rPr>
          <w:rFonts w:ascii="Arial" w:hAnsi="Arial" w:cs="Arial"/>
          <w:bCs/>
          <w:sz w:val="24"/>
          <w:szCs w:val="24"/>
        </w:rPr>
      </w:pPr>
    </w:p>
    <w:p w14:paraId="259ADCD3" w14:textId="1CA3D5E5"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I think she’s innocent, and she didn’t see a body.  So in some respects, we know the body wasn’t there before.  She might have heard it, but she didn’t see it.</w:t>
      </w:r>
    </w:p>
    <w:p w14:paraId="5273DA42" w14:textId="77777777" w:rsidR="00B50DB0" w:rsidRDefault="00B50DB0" w:rsidP="0084463E">
      <w:pPr>
        <w:spacing w:after="0" w:line="240" w:lineRule="auto"/>
        <w:ind w:left="1134" w:hanging="1134"/>
        <w:jc w:val="both"/>
        <w:rPr>
          <w:rFonts w:ascii="Arial" w:hAnsi="Arial" w:cs="Arial"/>
          <w:bCs/>
          <w:sz w:val="24"/>
          <w:szCs w:val="24"/>
        </w:rPr>
      </w:pPr>
    </w:p>
    <w:p w14:paraId="3CCF7D53" w14:textId="5D41D331"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like Mia Roma didn’t see it, but whoever this witch is seems suspicious.</w:t>
      </w:r>
    </w:p>
    <w:p w14:paraId="32CEB3DE" w14:textId="77777777" w:rsidR="00B50DB0" w:rsidRDefault="00B50DB0" w:rsidP="0084463E">
      <w:pPr>
        <w:spacing w:after="0" w:line="240" w:lineRule="auto"/>
        <w:ind w:left="1134" w:hanging="1134"/>
        <w:jc w:val="both"/>
        <w:rPr>
          <w:rFonts w:ascii="Arial" w:hAnsi="Arial" w:cs="Arial"/>
          <w:bCs/>
          <w:sz w:val="24"/>
          <w:szCs w:val="24"/>
        </w:rPr>
      </w:pPr>
    </w:p>
    <w:p w14:paraId="5C8CD7B0" w14:textId="480915DF" w:rsidR="00B50DB0" w:rsidRDefault="00B50DB0"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Will we be able to use the screens?</w:t>
      </w:r>
    </w:p>
    <w:p w14:paraId="4888846D" w14:textId="77777777" w:rsidR="00B50DB0" w:rsidRDefault="00B50DB0" w:rsidP="0084463E">
      <w:pPr>
        <w:spacing w:after="0" w:line="240" w:lineRule="auto"/>
        <w:ind w:left="1134" w:hanging="1134"/>
        <w:jc w:val="both"/>
        <w:rPr>
          <w:rFonts w:ascii="Arial" w:hAnsi="Arial" w:cs="Arial"/>
          <w:bCs/>
          <w:sz w:val="24"/>
          <w:szCs w:val="24"/>
        </w:rPr>
      </w:pPr>
    </w:p>
    <w:p w14:paraId="032CE7AA" w14:textId="51B4AA4A" w:rsidR="00B50DB0" w:rsidRDefault="006F6C9C" w:rsidP="0084463E">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 mean, if you want.</w:t>
      </w:r>
    </w:p>
    <w:p w14:paraId="5D8867DE" w14:textId="77777777" w:rsidR="006F6C9C" w:rsidRDefault="006F6C9C" w:rsidP="0084463E">
      <w:pPr>
        <w:spacing w:after="0" w:line="240" w:lineRule="auto"/>
        <w:ind w:left="1134" w:hanging="1134"/>
        <w:jc w:val="both"/>
        <w:rPr>
          <w:rFonts w:ascii="Arial" w:hAnsi="Arial" w:cs="Arial"/>
          <w:bCs/>
          <w:sz w:val="24"/>
          <w:szCs w:val="24"/>
        </w:rPr>
      </w:pPr>
    </w:p>
    <w:p w14:paraId="52BCF7F5" w14:textId="0AA481D0" w:rsidR="006F6C9C" w:rsidRDefault="006F6C9C"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To take notes for our timeline.</w:t>
      </w:r>
    </w:p>
    <w:p w14:paraId="0CC6230E" w14:textId="77777777" w:rsidR="006F6C9C" w:rsidRDefault="006F6C9C" w:rsidP="0084463E">
      <w:pPr>
        <w:spacing w:after="0" w:line="240" w:lineRule="auto"/>
        <w:ind w:left="1134" w:hanging="1134"/>
        <w:jc w:val="both"/>
        <w:rPr>
          <w:rFonts w:ascii="Arial" w:hAnsi="Arial" w:cs="Arial"/>
          <w:bCs/>
          <w:sz w:val="24"/>
          <w:szCs w:val="24"/>
        </w:rPr>
      </w:pPr>
    </w:p>
    <w:p w14:paraId="0F3E50F6" w14:textId="4DE86738" w:rsidR="006F6C9C" w:rsidRDefault="006F6C9C" w:rsidP="0084463E">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Would you like to?</w:t>
      </w:r>
    </w:p>
    <w:p w14:paraId="32049BED" w14:textId="77777777" w:rsidR="006F6C9C" w:rsidRDefault="006F6C9C" w:rsidP="0084463E">
      <w:pPr>
        <w:spacing w:after="0" w:line="240" w:lineRule="auto"/>
        <w:ind w:left="1134" w:hanging="1134"/>
        <w:jc w:val="both"/>
        <w:rPr>
          <w:rFonts w:ascii="Arial" w:hAnsi="Arial" w:cs="Arial"/>
          <w:bCs/>
          <w:sz w:val="24"/>
          <w:szCs w:val="24"/>
        </w:rPr>
      </w:pPr>
    </w:p>
    <w:p w14:paraId="7B805AA4" w14:textId="1045FE55" w:rsidR="006F6C9C" w:rsidRDefault="006F6C9C" w:rsidP="0084463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if we could, yeah, later on.  I just need to know what to write on the timeline.</w:t>
      </w:r>
    </w:p>
    <w:p w14:paraId="2DE8C473" w14:textId="77777777" w:rsidR="006F6C9C" w:rsidRDefault="006F6C9C" w:rsidP="0084463E">
      <w:pPr>
        <w:spacing w:after="0" w:line="240" w:lineRule="auto"/>
        <w:ind w:left="1134" w:hanging="1134"/>
        <w:jc w:val="both"/>
        <w:rPr>
          <w:rFonts w:ascii="Arial" w:hAnsi="Arial" w:cs="Arial"/>
          <w:bCs/>
          <w:sz w:val="24"/>
          <w:szCs w:val="24"/>
        </w:rPr>
      </w:pPr>
    </w:p>
    <w:p w14:paraId="4CC943AB" w14:textId="335F7B06" w:rsidR="006F6C9C" w:rsidRDefault="006F6C9C" w:rsidP="006F6C9C">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 xml:space="preserve">Sure, I’ll </w:t>
      </w:r>
      <w:r w:rsidR="00E54BE3">
        <w:rPr>
          <w:rFonts w:ascii="Arial" w:hAnsi="Arial" w:cs="Arial"/>
          <w:bCs/>
          <w:sz w:val="24"/>
          <w:szCs w:val="24"/>
        </w:rPr>
        <w:t>set it up</w:t>
      </w:r>
      <w:r>
        <w:rPr>
          <w:rFonts w:ascii="Arial" w:hAnsi="Arial" w:cs="Arial"/>
          <w:bCs/>
          <w:sz w:val="24"/>
          <w:szCs w:val="24"/>
        </w:rPr>
        <w:t>.</w:t>
      </w:r>
    </w:p>
    <w:p w14:paraId="4EC9E992" w14:textId="77777777" w:rsidR="006F6C9C" w:rsidRDefault="006F6C9C" w:rsidP="006F6C9C">
      <w:pPr>
        <w:spacing w:after="0" w:line="240" w:lineRule="auto"/>
        <w:ind w:left="1134" w:hanging="1134"/>
        <w:jc w:val="both"/>
        <w:rPr>
          <w:rFonts w:ascii="Arial" w:hAnsi="Arial" w:cs="Arial"/>
          <w:bCs/>
          <w:sz w:val="24"/>
          <w:szCs w:val="24"/>
        </w:rPr>
      </w:pPr>
    </w:p>
    <w:p w14:paraId="63B5A3BE" w14:textId="1CA7F2DE" w:rsidR="006F6C9C" w:rsidRDefault="006F6C9C" w:rsidP="006F6C9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now there’s an early morning on the 7th.</w:t>
      </w:r>
    </w:p>
    <w:p w14:paraId="5D9F434E" w14:textId="77777777" w:rsidR="006F6C9C" w:rsidRDefault="006F6C9C" w:rsidP="006F6C9C">
      <w:pPr>
        <w:spacing w:after="0" w:line="240" w:lineRule="auto"/>
        <w:ind w:left="1134" w:hanging="1134"/>
        <w:jc w:val="both"/>
        <w:rPr>
          <w:rFonts w:ascii="Arial" w:hAnsi="Arial" w:cs="Arial"/>
          <w:bCs/>
          <w:sz w:val="24"/>
          <w:szCs w:val="24"/>
        </w:rPr>
      </w:pPr>
    </w:p>
    <w:p w14:paraId="2F9C97BD" w14:textId="49A6A729" w:rsidR="006F6C9C" w:rsidRDefault="006F6C9C" w:rsidP="006F6C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What time was that, did she post that?</w:t>
      </w:r>
    </w:p>
    <w:p w14:paraId="3A06D609" w14:textId="77777777" w:rsidR="006F6C9C" w:rsidRDefault="006F6C9C" w:rsidP="006F6C9C">
      <w:pPr>
        <w:spacing w:after="0" w:line="240" w:lineRule="auto"/>
        <w:ind w:left="1134" w:hanging="1134"/>
        <w:jc w:val="both"/>
        <w:rPr>
          <w:rFonts w:ascii="Arial" w:hAnsi="Arial" w:cs="Arial"/>
          <w:bCs/>
          <w:sz w:val="24"/>
          <w:szCs w:val="24"/>
        </w:rPr>
      </w:pPr>
    </w:p>
    <w:p w14:paraId="5191C08C" w14:textId="6CF41BD3" w:rsidR="006F6C9C" w:rsidRDefault="006F6C9C" w:rsidP="006F6C9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At 4.47.</w:t>
      </w:r>
    </w:p>
    <w:p w14:paraId="024CBDDD" w14:textId="77777777" w:rsidR="006F6C9C" w:rsidRDefault="006F6C9C" w:rsidP="006F6C9C">
      <w:pPr>
        <w:spacing w:after="0" w:line="240" w:lineRule="auto"/>
        <w:ind w:left="1134" w:hanging="1134"/>
        <w:jc w:val="both"/>
        <w:rPr>
          <w:rFonts w:ascii="Arial" w:hAnsi="Arial" w:cs="Arial"/>
          <w:bCs/>
          <w:sz w:val="24"/>
          <w:szCs w:val="24"/>
        </w:rPr>
      </w:pPr>
    </w:p>
    <w:p w14:paraId="3D850035" w14:textId="173C806A" w:rsidR="006F6C9C" w:rsidRDefault="006F6C9C" w:rsidP="006F6C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so that’s, okay, that’s a really good post.</w:t>
      </w:r>
    </w:p>
    <w:p w14:paraId="1CFAE77A" w14:textId="77777777" w:rsidR="006F6C9C" w:rsidRDefault="006F6C9C" w:rsidP="00840C65">
      <w:pPr>
        <w:spacing w:after="0" w:line="240" w:lineRule="auto"/>
        <w:jc w:val="both"/>
        <w:rPr>
          <w:rFonts w:ascii="Arial" w:hAnsi="Arial" w:cs="Arial"/>
          <w:bCs/>
          <w:sz w:val="24"/>
          <w:szCs w:val="24"/>
        </w:rPr>
      </w:pPr>
    </w:p>
    <w:p w14:paraId="697D40A3" w14:textId="75460A63" w:rsidR="006F6C9C" w:rsidRDefault="006F6C9C" w:rsidP="00840C6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so, ‘Carmichael Road </w:t>
      </w:r>
      <w:r w:rsidR="00840C65">
        <w:rPr>
          <w:rFonts w:ascii="Arial" w:hAnsi="Arial" w:cs="Arial"/>
          <w:bCs/>
          <w:sz w:val="24"/>
          <w:szCs w:val="24"/>
        </w:rPr>
        <w:t xml:space="preserve">[20.00] </w:t>
      </w:r>
      <w:r>
        <w:rPr>
          <w:rFonts w:ascii="Arial" w:hAnsi="Arial" w:cs="Arial"/>
          <w:bCs/>
          <w:sz w:val="24"/>
          <w:szCs w:val="24"/>
        </w:rPr>
        <w:t>Residents Beware.  If you live on Carmichael Road, and want to sleep through the night, good luck.  I didn’t get a wink of sleep last night, because my neighbour’s inconsiderate hussy of a girlfriend, s</w:t>
      </w:r>
      <w:r w:rsidR="00E307B5">
        <w:rPr>
          <w:rFonts w:ascii="Arial" w:hAnsi="Arial" w:cs="Arial"/>
          <w:bCs/>
          <w:sz w:val="24"/>
          <w:szCs w:val="24"/>
        </w:rPr>
        <w:t>ho</w:t>
      </w:r>
      <w:r>
        <w:rPr>
          <w:rFonts w:ascii="Arial" w:hAnsi="Arial" w:cs="Arial"/>
          <w:bCs/>
          <w:sz w:val="24"/>
          <w:szCs w:val="24"/>
        </w:rPr>
        <w:t xml:space="preserve">ws up to his house at all hours, and be as disruptive as possible.  </w:t>
      </w:r>
      <w:r w:rsidR="00E307B5">
        <w:rPr>
          <w:rFonts w:ascii="Arial" w:hAnsi="Arial" w:cs="Arial"/>
          <w:bCs/>
          <w:sz w:val="24"/>
          <w:szCs w:val="24"/>
        </w:rPr>
        <w:t>I swear she knocked on every single thing in his backyard, letting herself into his house.  Then she turned on all the lights, which shine right into my bedroom windows.  I don’t know what possessed her to start playing music so late, but I assume it was to annoy me personally.  Thankfully it stopped after a couple of hours, but not before I was robbed of my beauty rest.  This isn’t the first time they’ve been inappropriately loud, you’d think they would have the decency to be ashamed of themselves, but no, they’re determined to make a mockery of law abiding residents in this peaceful community.</w:t>
      </w:r>
      <w:r w:rsidR="002B586E">
        <w:rPr>
          <w:rFonts w:ascii="Arial" w:hAnsi="Arial" w:cs="Arial"/>
          <w:bCs/>
          <w:sz w:val="24"/>
          <w:szCs w:val="24"/>
        </w:rPr>
        <w:t>’</w:t>
      </w:r>
    </w:p>
    <w:p w14:paraId="3C477FB5" w14:textId="77777777" w:rsidR="002B586E" w:rsidRDefault="002B586E" w:rsidP="006F6C9C">
      <w:pPr>
        <w:spacing w:after="0" w:line="240" w:lineRule="auto"/>
        <w:ind w:left="1134" w:hanging="1134"/>
        <w:jc w:val="both"/>
        <w:rPr>
          <w:rFonts w:ascii="Arial" w:hAnsi="Arial" w:cs="Arial"/>
          <w:bCs/>
          <w:sz w:val="24"/>
          <w:szCs w:val="24"/>
        </w:rPr>
      </w:pPr>
    </w:p>
    <w:p w14:paraId="4584C4E4" w14:textId="113A589A"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ab/>
        <w:t>I wonder if there’s anything about Carmichael Road?</w:t>
      </w:r>
    </w:p>
    <w:p w14:paraId="0A86EBBA" w14:textId="77777777" w:rsidR="002B586E" w:rsidRDefault="002B586E" w:rsidP="006F6C9C">
      <w:pPr>
        <w:spacing w:after="0" w:line="240" w:lineRule="auto"/>
        <w:ind w:left="1134" w:hanging="1134"/>
        <w:jc w:val="both"/>
        <w:rPr>
          <w:rFonts w:ascii="Arial" w:hAnsi="Arial" w:cs="Arial"/>
          <w:bCs/>
          <w:sz w:val="24"/>
          <w:szCs w:val="24"/>
        </w:rPr>
      </w:pPr>
    </w:p>
    <w:p w14:paraId="3278EEA1" w14:textId="51196F5D"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that might come up, because if anything came out on that, it suggests that they wanted to make a noise to hide some activity.</w:t>
      </w:r>
    </w:p>
    <w:p w14:paraId="332DD176" w14:textId="77777777" w:rsidR="002B586E" w:rsidRDefault="002B586E" w:rsidP="006F6C9C">
      <w:pPr>
        <w:spacing w:after="0" w:line="240" w:lineRule="auto"/>
        <w:ind w:left="1134" w:hanging="1134"/>
        <w:jc w:val="both"/>
        <w:rPr>
          <w:rFonts w:ascii="Arial" w:hAnsi="Arial" w:cs="Arial"/>
          <w:bCs/>
          <w:sz w:val="24"/>
          <w:szCs w:val="24"/>
        </w:rPr>
      </w:pPr>
    </w:p>
    <w:p w14:paraId="6D2024A9" w14:textId="7B198F72"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This is the morning of Nick Webster’s death?</w:t>
      </w:r>
    </w:p>
    <w:p w14:paraId="23026514" w14:textId="77777777" w:rsidR="002B586E" w:rsidRDefault="002B586E" w:rsidP="006F6C9C">
      <w:pPr>
        <w:spacing w:after="0" w:line="240" w:lineRule="auto"/>
        <w:ind w:left="1134" w:hanging="1134"/>
        <w:jc w:val="both"/>
        <w:rPr>
          <w:rFonts w:ascii="Arial" w:hAnsi="Arial" w:cs="Arial"/>
          <w:bCs/>
          <w:sz w:val="24"/>
          <w:szCs w:val="24"/>
        </w:rPr>
      </w:pPr>
    </w:p>
    <w:p w14:paraId="635343D2" w14:textId="78FE0DEF"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DF4F3DF" w14:textId="77777777" w:rsidR="002B586E" w:rsidRDefault="002B586E" w:rsidP="006F6C9C">
      <w:pPr>
        <w:spacing w:after="0" w:line="240" w:lineRule="auto"/>
        <w:ind w:left="1134" w:hanging="1134"/>
        <w:jc w:val="both"/>
        <w:rPr>
          <w:rFonts w:ascii="Arial" w:hAnsi="Arial" w:cs="Arial"/>
          <w:bCs/>
          <w:sz w:val="24"/>
          <w:szCs w:val="24"/>
        </w:rPr>
      </w:pPr>
    </w:p>
    <w:p w14:paraId="67BBE33E" w14:textId="6349817A"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the 12th…he died on the 7th, it’s the 7th, yeah.</w:t>
      </w:r>
    </w:p>
    <w:p w14:paraId="0EAEDF0F" w14:textId="77777777" w:rsidR="002B586E" w:rsidRDefault="002B586E" w:rsidP="006F6C9C">
      <w:pPr>
        <w:spacing w:after="0" w:line="240" w:lineRule="auto"/>
        <w:ind w:left="1134" w:hanging="1134"/>
        <w:jc w:val="both"/>
        <w:rPr>
          <w:rFonts w:ascii="Arial" w:hAnsi="Arial" w:cs="Arial"/>
          <w:bCs/>
          <w:sz w:val="24"/>
          <w:szCs w:val="24"/>
        </w:rPr>
      </w:pPr>
    </w:p>
    <w:p w14:paraId="2A4978F8" w14:textId="1E751D22"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8C31373" w14:textId="77777777" w:rsidR="002B586E" w:rsidRDefault="002B586E" w:rsidP="006F6C9C">
      <w:pPr>
        <w:spacing w:after="0" w:line="240" w:lineRule="auto"/>
        <w:ind w:left="1134" w:hanging="1134"/>
        <w:jc w:val="both"/>
        <w:rPr>
          <w:rFonts w:ascii="Arial" w:hAnsi="Arial" w:cs="Arial"/>
          <w:bCs/>
          <w:sz w:val="24"/>
          <w:szCs w:val="24"/>
        </w:rPr>
      </w:pPr>
    </w:p>
    <w:p w14:paraId="09790F19" w14:textId="1B097C97"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That it’s sorted for you</w:t>
      </w:r>
      <w:r w:rsidR="00840C65">
        <w:rPr>
          <w:rFonts w:ascii="Arial" w:hAnsi="Arial" w:cs="Arial"/>
          <w:bCs/>
          <w:sz w:val="24"/>
          <w:szCs w:val="24"/>
        </w:rPr>
        <w:t>,</w:t>
      </w:r>
      <w:r>
        <w:rPr>
          <w:rFonts w:ascii="Arial" w:hAnsi="Arial" w:cs="Arial"/>
          <w:bCs/>
          <w:sz w:val="24"/>
          <w:szCs w:val="24"/>
        </w:rPr>
        <w:t xml:space="preserve"> </w:t>
      </w:r>
      <w:r w:rsidRPr="00787050">
        <w:rPr>
          <w:rFonts w:ascii="Arial" w:hAnsi="Arial" w:cs="Arial"/>
          <w:bCs/>
          <w:sz w:val="24"/>
          <w:szCs w:val="24"/>
          <w:highlight w:val="yellow"/>
        </w:rPr>
        <w:t>[inaudible 00:20:59].</w:t>
      </w:r>
    </w:p>
    <w:p w14:paraId="1C1B3701" w14:textId="77777777" w:rsidR="002B586E" w:rsidRDefault="002B586E" w:rsidP="006F6C9C">
      <w:pPr>
        <w:spacing w:after="0" w:line="240" w:lineRule="auto"/>
        <w:ind w:left="1134" w:hanging="1134"/>
        <w:jc w:val="both"/>
        <w:rPr>
          <w:rFonts w:ascii="Arial" w:hAnsi="Arial" w:cs="Arial"/>
          <w:bCs/>
          <w:sz w:val="24"/>
          <w:szCs w:val="24"/>
        </w:rPr>
      </w:pPr>
    </w:p>
    <w:p w14:paraId="09184D01" w14:textId="4CEF7B80"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Yes, thank you.</w:t>
      </w:r>
    </w:p>
    <w:p w14:paraId="34C8937D" w14:textId="77777777" w:rsidR="002B586E" w:rsidRDefault="002B586E" w:rsidP="006F6C9C">
      <w:pPr>
        <w:spacing w:after="0" w:line="240" w:lineRule="auto"/>
        <w:ind w:left="1134" w:hanging="1134"/>
        <w:jc w:val="both"/>
        <w:rPr>
          <w:rFonts w:ascii="Arial" w:hAnsi="Arial" w:cs="Arial"/>
          <w:bCs/>
          <w:sz w:val="24"/>
          <w:szCs w:val="24"/>
        </w:rPr>
      </w:pPr>
    </w:p>
    <w:p w14:paraId="59370ED8" w14:textId="0A24A04B" w:rsidR="002B586E" w:rsidRDefault="002B586E" w:rsidP="006F6C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What was the piece of information, do you think they’ve given us</w:t>
      </w:r>
      <w:r w:rsidR="00466417">
        <w:rPr>
          <w:rFonts w:ascii="Arial" w:hAnsi="Arial" w:cs="Arial"/>
          <w:bCs/>
          <w:sz w:val="24"/>
          <w:szCs w:val="24"/>
        </w:rPr>
        <w:t xml:space="preserve">, if we were going to </w:t>
      </w:r>
      <w:r w:rsidR="00787050">
        <w:rPr>
          <w:rFonts w:ascii="Arial" w:hAnsi="Arial" w:cs="Arial"/>
          <w:bCs/>
          <w:sz w:val="24"/>
          <w:szCs w:val="24"/>
        </w:rPr>
        <w:t>thingy</w:t>
      </w:r>
      <w:r w:rsidR="00466417">
        <w:rPr>
          <w:rFonts w:ascii="Arial" w:hAnsi="Arial" w:cs="Arial"/>
          <w:bCs/>
          <w:sz w:val="24"/>
          <w:szCs w:val="24"/>
        </w:rPr>
        <w:t xml:space="preserve"> it?</w:t>
      </w:r>
    </w:p>
    <w:p w14:paraId="1F74E309" w14:textId="77777777" w:rsidR="00466417" w:rsidRDefault="00466417" w:rsidP="006F6C9C">
      <w:pPr>
        <w:spacing w:after="0" w:line="240" w:lineRule="auto"/>
        <w:ind w:left="1134" w:hanging="1134"/>
        <w:jc w:val="both"/>
        <w:rPr>
          <w:rFonts w:ascii="Arial" w:hAnsi="Arial" w:cs="Arial"/>
          <w:bCs/>
          <w:sz w:val="24"/>
          <w:szCs w:val="24"/>
        </w:rPr>
      </w:pPr>
    </w:p>
    <w:p w14:paraId="6FD10783" w14:textId="6130249E" w:rsidR="00285CE2" w:rsidRDefault="00466417"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should look to the comments, ‘cause maybe it’s here.  ‘Oh so, that’s what the noises around 2.30 last night. Maybe try sleeping with earplugs, why so judgementa</w:t>
      </w:r>
      <w:r w:rsidR="00787050">
        <w:rPr>
          <w:rFonts w:ascii="Arial" w:hAnsi="Arial" w:cs="Arial"/>
          <w:bCs/>
          <w:sz w:val="24"/>
          <w:szCs w:val="24"/>
        </w:rPr>
        <w:t>l,</w:t>
      </w:r>
      <w:r>
        <w:rPr>
          <w:rFonts w:ascii="Arial" w:hAnsi="Arial" w:cs="Arial"/>
          <w:bCs/>
          <w:sz w:val="24"/>
          <w:szCs w:val="24"/>
        </w:rPr>
        <w:t xml:space="preserve"> I agree they could be more considerate, your neighbours, but [</w:t>
      </w:r>
      <w:r w:rsidRPr="00787050">
        <w:rPr>
          <w:rFonts w:ascii="Arial" w:hAnsi="Arial" w:cs="Arial"/>
          <w:bCs/>
          <w:sz w:val="24"/>
          <w:szCs w:val="24"/>
          <w:highlight w:val="yellow"/>
        </w:rPr>
        <w:t>inaudible 00:21:16]</w:t>
      </w:r>
      <w:r>
        <w:rPr>
          <w:rFonts w:ascii="Arial" w:hAnsi="Arial" w:cs="Arial"/>
          <w:bCs/>
          <w:sz w:val="24"/>
          <w:szCs w:val="24"/>
        </w:rPr>
        <w:t xml:space="preserve"> besides, who are you to cast the first stone [</w:t>
      </w:r>
      <w:r w:rsidRPr="00787050">
        <w:rPr>
          <w:rFonts w:ascii="Arial" w:hAnsi="Arial" w:cs="Arial"/>
          <w:bCs/>
          <w:sz w:val="24"/>
          <w:szCs w:val="24"/>
          <w:highlight w:val="yellow"/>
        </w:rPr>
        <w:t>inaudible 00:21:20]</w:t>
      </w:r>
      <w:r w:rsidR="00787050">
        <w:rPr>
          <w:rFonts w:ascii="Arial" w:hAnsi="Arial" w:cs="Arial"/>
          <w:bCs/>
          <w:sz w:val="24"/>
          <w:szCs w:val="24"/>
        </w:rPr>
        <w:t>?  O</w:t>
      </w:r>
      <w:r w:rsidR="00285CE2">
        <w:rPr>
          <w:rFonts w:ascii="Arial" w:hAnsi="Arial" w:cs="Arial"/>
          <w:bCs/>
          <w:sz w:val="24"/>
          <w:szCs w:val="24"/>
        </w:rPr>
        <w:t>kay.  Strange.</w:t>
      </w:r>
    </w:p>
    <w:p w14:paraId="62B565E7" w14:textId="77777777" w:rsidR="00285CE2" w:rsidRDefault="00285CE2" w:rsidP="00285CE2">
      <w:pPr>
        <w:spacing w:after="0" w:line="240" w:lineRule="auto"/>
        <w:ind w:left="1134" w:hanging="1134"/>
        <w:jc w:val="both"/>
        <w:rPr>
          <w:rFonts w:ascii="Arial" w:hAnsi="Arial" w:cs="Arial"/>
          <w:bCs/>
          <w:sz w:val="24"/>
          <w:szCs w:val="24"/>
        </w:rPr>
      </w:pPr>
    </w:p>
    <w:p w14:paraId="4FE11732" w14:textId="485F1131" w:rsidR="00285CE2" w:rsidRDefault="00285CE2"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‘Cause that could either be, is she going to have this as an alibi or that she was trying to cover up some noise, it could be either.</w:t>
      </w:r>
    </w:p>
    <w:p w14:paraId="21E70BC5" w14:textId="77777777" w:rsidR="00285CE2" w:rsidRDefault="00285CE2" w:rsidP="00285CE2">
      <w:pPr>
        <w:spacing w:after="0" w:line="240" w:lineRule="auto"/>
        <w:ind w:left="1134" w:hanging="1134"/>
        <w:jc w:val="both"/>
        <w:rPr>
          <w:rFonts w:ascii="Arial" w:hAnsi="Arial" w:cs="Arial"/>
          <w:bCs/>
          <w:sz w:val="24"/>
          <w:szCs w:val="24"/>
        </w:rPr>
      </w:pPr>
    </w:p>
    <w:p w14:paraId="26C90AFF" w14:textId="3F126239" w:rsidR="00285CE2" w:rsidRDefault="00285CE2"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Someone said, oh, that’s what the noise was around 2.30, maybe…</w:t>
      </w:r>
    </w:p>
    <w:p w14:paraId="56C418CB" w14:textId="77777777" w:rsidR="00285CE2" w:rsidRDefault="00285CE2" w:rsidP="00285CE2">
      <w:pPr>
        <w:spacing w:after="0" w:line="240" w:lineRule="auto"/>
        <w:ind w:left="1134" w:hanging="1134"/>
        <w:jc w:val="both"/>
        <w:rPr>
          <w:rFonts w:ascii="Arial" w:hAnsi="Arial" w:cs="Arial"/>
          <w:bCs/>
          <w:sz w:val="24"/>
          <w:szCs w:val="24"/>
        </w:rPr>
      </w:pPr>
    </w:p>
    <w:p w14:paraId="374BECB0" w14:textId="5613A209" w:rsidR="00285CE2" w:rsidRDefault="00285CE2"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 2,30, oh yeah, yeah, that is…</w:t>
      </w:r>
    </w:p>
    <w:p w14:paraId="7DB2D2A0" w14:textId="77777777" w:rsidR="00285CE2" w:rsidRDefault="00285CE2" w:rsidP="00285CE2">
      <w:pPr>
        <w:spacing w:after="0" w:line="240" w:lineRule="auto"/>
        <w:ind w:left="1134" w:hanging="1134"/>
        <w:jc w:val="both"/>
        <w:rPr>
          <w:rFonts w:ascii="Arial" w:hAnsi="Arial" w:cs="Arial"/>
          <w:bCs/>
          <w:sz w:val="24"/>
          <w:szCs w:val="24"/>
        </w:rPr>
      </w:pPr>
    </w:p>
    <w:p w14:paraId="56381D2A" w14:textId="7C8BD301" w:rsidR="00285CE2" w:rsidRDefault="00285CE2" w:rsidP="00285CE2">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At 2.30 someone heard noise, and then they’re assuming it’s this, but it could have actually been to do with the murder.</w:t>
      </w:r>
    </w:p>
    <w:p w14:paraId="533CCF82" w14:textId="77777777" w:rsidR="00285CE2" w:rsidRDefault="00285CE2" w:rsidP="00285CE2">
      <w:pPr>
        <w:spacing w:after="0" w:line="240" w:lineRule="auto"/>
        <w:ind w:left="1134" w:hanging="1134"/>
        <w:jc w:val="both"/>
        <w:rPr>
          <w:rFonts w:ascii="Arial" w:hAnsi="Arial" w:cs="Arial"/>
          <w:bCs/>
          <w:sz w:val="24"/>
          <w:szCs w:val="24"/>
        </w:rPr>
      </w:pPr>
    </w:p>
    <w:p w14:paraId="76258181" w14:textId="580C13DC" w:rsidR="00285CE2" w:rsidRDefault="00285CE2"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 that might be the important bit.  There’s a clue in there, and I think you’re right, I think it’s that one.</w:t>
      </w:r>
    </w:p>
    <w:p w14:paraId="01C3F217" w14:textId="77777777" w:rsidR="00285CE2" w:rsidRDefault="00285CE2" w:rsidP="00285CE2">
      <w:pPr>
        <w:spacing w:after="0" w:line="240" w:lineRule="auto"/>
        <w:ind w:left="1134" w:hanging="1134"/>
        <w:jc w:val="both"/>
        <w:rPr>
          <w:rFonts w:ascii="Arial" w:hAnsi="Arial" w:cs="Arial"/>
          <w:bCs/>
          <w:sz w:val="24"/>
          <w:szCs w:val="24"/>
        </w:rPr>
      </w:pPr>
    </w:p>
    <w:p w14:paraId="7207F929" w14:textId="34503E38" w:rsidR="00285CE2"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ab/>
        <w:t>Who said that actually, who’s the…Helen, ‘cause she might come back.</w:t>
      </w:r>
    </w:p>
    <w:p w14:paraId="2C168D20" w14:textId="77777777" w:rsidR="001466F4" w:rsidRDefault="001466F4" w:rsidP="00285CE2">
      <w:pPr>
        <w:spacing w:after="0" w:line="240" w:lineRule="auto"/>
        <w:ind w:left="1134" w:hanging="1134"/>
        <w:jc w:val="both"/>
        <w:rPr>
          <w:rFonts w:ascii="Arial" w:hAnsi="Arial" w:cs="Arial"/>
          <w:bCs/>
          <w:sz w:val="24"/>
          <w:szCs w:val="24"/>
        </w:rPr>
      </w:pPr>
    </w:p>
    <w:p w14:paraId="05B68E33" w14:textId="2B800496"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893FC71" w14:textId="77777777" w:rsidR="001466F4" w:rsidRDefault="001466F4" w:rsidP="00285CE2">
      <w:pPr>
        <w:spacing w:after="0" w:line="240" w:lineRule="auto"/>
        <w:ind w:left="1134" w:hanging="1134"/>
        <w:jc w:val="both"/>
        <w:rPr>
          <w:rFonts w:ascii="Arial" w:hAnsi="Arial" w:cs="Arial"/>
          <w:bCs/>
          <w:sz w:val="24"/>
          <w:szCs w:val="24"/>
        </w:rPr>
      </w:pPr>
    </w:p>
    <w:p w14:paraId="3496C1DA" w14:textId="1452F693"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 might be just complaining about a neighbour, and this person’s provided us with a clue.</w:t>
      </w:r>
    </w:p>
    <w:p w14:paraId="5BCA9130" w14:textId="77777777" w:rsidR="001466F4" w:rsidRDefault="001466F4" w:rsidP="00285CE2">
      <w:pPr>
        <w:spacing w:after="0" w:line="240" w:lineRule="auto"/>
        <w:ind w:left="1134" w:hanging="1134"/>
        <w:jc w:val="both"/>
        <w:rPr>
          <w:rFonts w:ascii="Arial" w:hAnsi="Arial" w:cs="Arial"/>
          <w:bCs/>
          <w:sz w:val="24"/>
          <w:szCs w:val="24"/>
        </w:rPr>
      </w:pPr>
    </w:p>
    <w:p w14:paraId="39A44742" w14:textId="4F44E2ED"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if you’re doing a detailed timeline with times on that day, around 2.30 a noise was made as well, if you want to add that in?</w:t>
      </w:r>
    </w:p>
    <w:p w14:paraId="62B8FEBE" w14:textId="77777777" w:rsidR="001466F4" w:rsidRDefault="001466F4" w:rsidP="00285CE2">
      <w:pPr>
        <w:spacing w:after="0" w:line="240" w:lineRule="auto"/>
        <w:ind w:left="1134" w:hanging="1134"/>
        <w:jc w:val="both"/>
        <w:rPr>
          <w:rFonts w:ascii="Arial" w:hAnsi="Arial" w:cs="Arial"/>
          <w:bCs/>
          <w:sz w:val="24"/>
          <w:szCs w:val="24"/>
        </w:rPr>
      </w:pPr>
    </w:p>
    <w:p w14:paraId="350AFD7C" w14:textId="483BFF97"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I’m going to put here, December 7, and that would be 4.47, that’s when Mia came back.</w:t>
      </w:r>
    </w:p>
    <w:p w14:paraId="0039F3AF" w14:textId="77777777" w:rsidR="001466F4" w:rsidRDefault="001466F4" w:rsidP="00285CE2">
      <w:pPr>
        <w:spacing w:after="0" w:line="240" w:lineRule="auto"/>
        <w:ind w:left="1134" w:hanging="1134"/>
        <w:jc w:val="both"/>
        <w:rPr>
          <w:rFonts w:ascii="Arial" w:hAnsi="Arial" w:cs="Arial"/>
          <w:bCs/>
          <w:sz w:val="24"/>
          <w:szCs w:val="24"/>
        </w:rPr>
      </w:pPr>
    </w:p>
    <w:p w14:paraId="00537EE7" w14:textId="296827D2"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0EAFAF40" w14:textId="77777777" w:rsidR="001466F4" w:rsidRDefault="001466F4" w:rsidP="00285CE2">
      <w:pPr>
        <w:spacing w:after="0" w:line="240" w:lineRule="auto"/>
        <w:ind w:left="1134" w:hanging="1134"/>
        <w:jc w:val="both"/>
        <w:rPr>
          <w:rFonts w:ascii="Arial" w:hAnsi="Arial" w:cs="Arial"/>
          <w:bCs/>
          <w:sz w:val="24"/>
          <w:szCs w:val="24"/>
        </w:rPr>
      </w:pPr>
    </w:p>
    <w:p w14:paraId="0F2A3131" w14:textId="20733EBC" w:rsidR="001466F4" w:rsidRDefault="001466F4"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sidR="0089478F">
        <w:rPr>
          <w:rFonts w:ascii="Arial" w:hAnsi="Arial" w:cs="Arial"/>
          <w:bCs/>
          <w:sz w:val="24"/>
          <w:szCs w:val="24"/>
        </w:rPr>
        <w:tab/>
        <w:t xml:space="preserve">Four </w:t>
      </w:r>
      <w:proofErr w:type="gramStart"/>
      <w:r w:rsidR="0089478F">
        <w:rPr>
          <w:rFonts w:ascii="Arial" w:hAnsi="Arial" w:cs="Arial"/>
          <w:bCs/>
          <w:sz w:val="24"/>
          <w:szCs w:val="24"/>
        </w:rPr>
        <w:t>forty seven</w:t>
      </w:r>
      <w:proofErr w:type="gramEnd"/>
      <w:r w:rsidR="0089478F">
        <w:rPr>
          <w:rFonts w:ascii="Arial" w:hAnsi="Arial" w:cs="Arial"/>
          <w:bCs/>
          <w:sz w:val="24"/>
          <w:szCs w:val="24"/>
        </w:rPr>
        <w:t xml:space="preserve"> am, Mia</w:t>
      </w:r>
      <w:r w:rsidR="00742593">
        <w:rPr>
          <w:rFonts w:ascii="Arial" w:hAnsi="Arial" w:cs="Arial"/>
          <w:bCs/>
          <w:sz w:val="24"/>
          <w:szCs w:val="24"/>
        </w:rPr>
        <w:t xml:space="preserve"> [</w:t>
      </w:r>
      <w:r w:rsidR="00742593" w:rsidRPr="00742593">
        <w:rPr>
          <w:rFonts w:ascii="Arial" w:hAnsi="Arial" w:cs="Arial"/>
          <w:bCs/>
          <w:sz w:val="24"/>
          <w:szCs w:val="24"/>
          <w:highlight w:val="yellow"/>
        </w:rPr>
        <w:t>inaudible 00:22:32]</w:t>
      </w:r>
      <w:r w:rsidR="00840C65">
        <w:rPr>
          <w:rFonts w:ascii="Arial" w:hAnsi="Arial" w:cs="Arial"/>
          <w:bCs/>
          <w:sz w:val="24"/>
          <w:szCs w:val="24"/>
        </w:rPr>
        <w:t>.  A</w:t>
      </w:r>
      <w:r w:rsidR="0089478F">
        <w:rPr>
          <w:rFonts w:ascii="Arial" w:hAnsi="Arial" w:cs="Arial"/>
          <w:bCs/>
          <w:sz w:val="24"/>
          <w:szCs w:val="24"/>
        </w:rPr>
        <w:t>nd then so this is, 9.27, so I guess somewhere here we’ll have, what time was it, 2</w:t>
      </w:r>
      <w:r w:rsidR="00840C65">
        <w:rPr>
          <w:rFonts w:ascii="Arial" w:hAnsi="Arial" w:cs="Arial"/>
          <w:bCs/>
          <w:sz w:val="24"/>
          <w:szCs w:val="24"/>
        </w:rPr>
        <w:t>…</w:t>
      </w:r>
      <w:r w:rsidR="0089478F">
        <w:rPr>
          <w:rFonts w:ascii="Arial" w:hAnsi="Arial" w:cs="Arial"/>
          <w:bCs/>
          <w:sz w:val="24"/>
          <w:szCs w:val="24"/>
        </w:rPr>
        <w:t xml:space="preserve">?  </w:t>
      </w:r>
    </w:p>
    <w:p w14:paraId="472EAC8C" w14:textId="77777777" w:rsidR="0089478F" w:rsidRDefault="0089478F" w:rsidP="00285CE2">
      <w:pPr>
        <w:spacing w:after="0" w:line="240" w:lineRule="auto"/>
        <w:ind w:left="1134" w:hanging="1134"/>
        <w:jc w:val="both"/>
        <w:rPr>
          <w:rFonts w:ascii="Arial" w:hAnsi="Arial" w:cs="Arial"/>
          <w:bCs/>
          <w:sz w:val="24"/>
          <w:szCs w:val="24"/>
        </w:rPr>
      </w:pPr>
    </w:p>
    <w:p w14:paraId="27FDDB0A" w14:textId="22BB6D59" w:rsidR="0089478F" w:rsidRDefault="0089478F"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Two thirty was the noise.</w:t>
      </w:r>
    </w:p>
    <w:p w14:paraId="405E7C6D" w14:textId="77777777" w:rsidR="0089478F" w:rsidRDefault="0089478F" w:rsidP="00285CE2">
      <w:pPr>
        <w:spacing w:after="0" w:line="240" w:lineRule="auto"/>
        <w:ind w:left="1134" w:hanging="1134"/>
        <w:jc w:val="both"/>
        <w:rPr>
          <w:rFonts w:ascii="Arial" w:hAnsi="Arial" w:cs="Arial"/>
          <w:bCs/>
          <w:sz w:val="24"/>
          <w:szCs w:val="24"/>
        </w:rPr>
      </w:pPr>
    </w:p>
    <w:p w14:paraId="1650CD2F" w14:textId="32AC048D" w:rsidR="0089478F" w:rsidRDefault="0089478F"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Two, so that would be December, 7, 2.30.</w:t>
      </w:r>
    </w:p>
    <w:p w14:paraId="433FA66B" w14:textId="77777777" w:rsidR="0089478F" w:rsidRDefault="0089478F" w:rsidP="00285CE2">
      <w:pPr>
        <w:spacing w:after="0" w:line="240" w:lineRule="auto"/>
        <w:ind w:left="1134" w:hanging="1134"/>
        <w:jc w:val="both"/>
        <w:rPr>
          <w:rFonts w:ascii="Arial" w:hAnsi="Arial" w:cs="Arial"/>
          <w:bCs/>
          <w:sz w:val="24"/>
          <w:szCs w:val="24"/>
        </w:rPr>
      </w:pPr>
    </w:p>
    <w:p w14:paraId="63D33B1D" w14:textId="75EEE03A" w:rsidR="0089478F" w:rsidRDefault="0089478F"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a noise was heard by Helen Garbinstky</w:t>
      </w:r>
      <w:r w:rsidR="00CE2998">
        <w:rPr>
          <w:rFonts w:ascii="Arial" w:hAnsi="Arial" w:cs="Arial"/>
          <w:bCs/>
          <w:sz w:val="24"/>
          <w:szCs w:val="24"/>
        </w:rPr>
        <w:t>.</w:t>
      </w:r>
    </w:p>
    <w:p w14:paraId="3A21AABC" w14:textId="77777777" w:rsidR="00CE2998" w:rsidRDefault="00CE2998" w:rsidP="00285CE2">
      <w:pPr>
        <w:spacing w:after="0" w:line="240" w:lineRule="auto"/>
        <w:ind w:left="1134" w:hanging="1134"/>
        <w:jc w:val="both"/>
        <w:rPr>
          <w:rFonts w:ascii="Arial" w:hAnsi="Arial" w:cs="Arial"/>
          <w:bCs/>
          <w:sz w:val="24"/>
          <w:szCs w:val="24"/>
        </w:rPr>
      </w:pPr>
    </w:p>
    <w:p w14:paraId="63E4E2DC" w14:textId="1A3EE04B"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Noise…Helen, I’ll just do Helen G so…</w:t>
      </w:r>
    </w:p>
    <w:p w14:paraId="294F42D3" w14:textId="77777777" w:rsidR="00CE2998" w:rsidRDefault="00CE2998" w:rsidP="00285CE2">
      <w:pPr>
        <w:spacing w:after="0" w:line="240" w:lineRule="auto"/>
        <w:ind w:left="1134" w:hanging="1134"/>
        <w:jc w:val="both"/>
        <w:rPr>
          <w:rFonts w:ascii="Arial" w:hAnsi="Arial" w:cs="Arial"/>
          <w:bCs/>
          <w:sz w:val="24"/>
          <w:szCs w:val="24"/>
        </w:rPr>
      </w:pPr>
    </w:p>
    <w:p w14:paraId="45179CEE" w14:textId="36B13C7C"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we’ve got a letter that’s on Old Scratch Tavern printed paper.</w:t>
      </w:r>
    </w:p>
    <w:p w14:paraId="2DEC0D71" w14:textId="77777777" w:rsidR="00CE2998" w:rsidRDefault="00CE2998" w:rsidP="00285CE2">
      <w:pPr>
        <w:spacing w:after="0" w:line="240" w:lineRule="auto"/>
        <w:ind w:left="1134" w:hanging="1134"/>
        <w:jc w:val="both"/>
        <w:rPr>
          <w:rFonts w:ascii="Arial" w:hAnsi="Arial" w:cs="Arial"/>
          <w:bCs/>
          <w:sz w:val="24"/>
          <w:szCs w:val="24"/>
        </w:rPr>
      </w:pPr>
    </w:p>
    <w:p w14:paraId="6421E1B8" w14:textId="22FEE132"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ab/>
        <w:t>So, ‘Dear Miss Gray’, do we know who Miss Gray is?</w:t>
      </w:r>
    </w:p>
    <w:p w14:paraId="77642B15" w14:textId="77777777" w:rsidR="00CE2998" w:rsidRDefault="00CE2998" w:rsidP="00285CE2">
      <w:pPr>
        <w:spacing w:after="0" w:line="240" w:lineRule="auto"/>
        <w:ind w:left="1134" w:hanging="1134"/>
        <w:jc w:val="both"/>
        <w:rPr>
          <w:rFonts w:ascii="Arial" w:hAnsi="Arial" w:cs="Arial"/>
          <w:bCs/>
          <w:sz w:val="24"/>
          <w:szCs w:val="24"/>
        </w:rPr>
      </w:pPr>
    </w:p>
    <w:p w14:paraId="19662E4D" w14:textId="6E57AA3C"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haven’t got a Gray on my notes yet, although we’ve got a few neighbours and witches, so we’ve got a few un-named people.</w:t>
      </w:r>
    </w:p>
    <w:p w14:paraId="67A44B47" w14:textId="77777777" w:rsidR="00CE2998" w:rsidRDefault="00CE2998" w:rsidP="00285CE2">
      <w:pPr>
        <w:spacing w:after="0" w:line="240" w:lineRule="auto"/>
        <w:ind w:left="1134" w:hanging="1134"/>
        <w:jc w:val="both"/>
        <w:rPr>
          <w:rFonts w:ascii="Arial" w:hAnsi="Arial" w:cs="Arial"/>
          <w:bCs/>
          <w:sz w:val="24"/>
          <w:szCs w:val="24"/>
        </w:rPr>
      </w:pPr>
    </w:p>
    <w:p w14:paraId="14310FA2" w14:textId="236CD63F"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witnesses, would be Mia, right, and Helen G?</w:t>
      </w:r>
    </w:p>
    <w:p w14:paraId="1003FA8E" w14:textId="77777777" w:rsidR="00CE2998" w:rsidRDefault="00CE2998" w:rsidP="00285CE2">
      <w:pPr>
        <w:spacing w:after="0" w:line="240" w:lineRule="auto"/>
        <w:ind w:left="1134" w:hanging="1134"/>
        <w:jc w:val="both"/>
        <w:rPr>
          <w:rFonts w:ascii="Arial" w:hAnsi="Arial" w:cs="Arial"/>
          <w:bCs/>
          <w:sz w:val="24"/>
          <w:szCs w:val="24"/>
        </w:rPr>
      </w:pPr>
    </w:p>
    <w:p w14:paraId="0BB680D7" w14:textId="096713E9" w:rsidR="00CE2998" w:rsidRDefault="00CE2998"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Mia at the </w:t>
      </w:r>
      <w:r w:rsidR="007646C5">
        <w:rPr>
          <w:rFonts w:ascii="Arial" w:hAnsi="Arial" w:cs="Arial"/>
          <w:bCs/>
          <w:sz w:val="24"/>
          <w:szCs w:val="24"/>
        </w:rPr>
        <w:t>waterfall, and Helen G in the town.</w:t>
      </w:r>
    </w:p>
    <w:p w14:paraId="34200F6F" w14:textId="77777777" w:rsidR="007646C5" w:rsidRDefault="007646C5" w:rsidP="00285CE2">
      <w:pPr>
        <w:spacing w:after="0" w:line="240" w:lineRule="auto"/>
        <w:ind w:left="1134" w:hanging="1134"/>
        <w:jc w:val="both"/>
        <w:rPr>
          <w:rFonts w:ascii="Arial" w:hAnsi="Arial" w:cs="Arial"/>
          <w:bCs/>
          <w:sz w:val="24"/>
          <w:szCs w:val="24"/>
        </w:rPr>
      </w:pPr>
    </w:p>
    <w:p w14:paraId="1FB1E173" w14:textId="006B95CE"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know the road name, right?</w:t>
      </w:r>
    </w:p>
    <w:p w14:paraId="5DB5D9DF" w14:textId="77777777" w:rsidR="007646C5" w:rsidRDefault="007646C5" w:rsidP="00285CE2">
      <w:pPr>
        <w:spacing w:after="0" w:line="240" w:lineRule="auto"/>
        <w:ind w:left="1134" w:hanging="1134"/>
        <w:jc w:val="both"/>
        <w:rPr>
          <w:rFonts w:ascii="Arial" w:hAnsi="Arial" w:cs="Arial"/>
          <w:bCs/>
          <w:sz w:val="24"/>
          <w:szCs w:val="24"/>
        </w:rPr>
      </w:pPr>
    </w:p>
    <w:p w14:paraId="193B01E4" w14:textId="2D239A4A"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I have Carmichael Road.</w:t>
      </w:r>
    </w:p>
    <w:p w14:paraId="1E323B20" w14:textId="77777777" w:rsidR="007646C5" w:rsidRDefault="007646C5" w:rsidP="00285CE2">
      <w:pPr>
        <w:spacing w:after="0" w:line="240" w:lineRule="auto"/>
        <w:ind w:left="1134" w:hanging="1134"/>
        <w:jc w:val="both"/>
        <w:rPr>
          <w:rFonts w:ascii="Arial" w:hAnsi="Arial" w:cs="Arial"/>
          <w:bCs/>
          <w:sz w:val="24"/>
          <w:szCs w:val="24"/>
        </w:rPr>
      </w:pPr>
    </w:p>
    <w:p w14:paraId="5BF14E56" w14:textId="0EE2B12B"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5A869AE" w14:textId="77777777" w:rsidR="007646C5" w:rsidRDefault="007646C5" w:rsidP="00285CE2">
      <w:pPr>
        <w:spacing w:after="0" w:line="240" w:lineRule="auto"/>
        <w:ind w:left="1134" w:hanging="1134"/>
        <w:jc w:val="both"/>
        <w:rPr>
          <w:rFonts w:ascii="Arial" w:hAnsi="Arial" w:cs="Arial"/>
          <w:bCs/>
          <w:sz w:val="24"/>
          <w:szCs w:val="24"/>
        </w:rPr>
      </w:pPr>
    </w:p>
    <w:p w14:paraId="41C658DB" w14:textId="119D30D9"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Helen doesn’t live in that road, that was the person, that’s where…</w:t>
      </w:r>
    </w:p>
    <w:p w14:paraId="6306C0FB" w14:textId="77777777" w:rsidR="007646C5" w:rsidRDefault="007646C5" w:rsidP="00285CE2">
      <w:pPr>
        <w:spacing w:after="0" w:line="240" w:lineRule="auto"/>
        <w:ind w:left="1134" w:hanging="1134"/>
        <w:jc w:val="both"/>
        <w:rPr>
          <w:rFonts w:ascii="Arial" w:hAnsi="Arial" w:cs="Arial"/>
          <w:bCs/>
          <w:sz w:val="24"/>
          <w:szCs w:val="24"/>
        </w:rPr>
      </w:pPr>
    </w:p>
    <w:p w14:paraId="77478545" w14:textId="61403269"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That’s where the noise was though.</w:t>
      </w:r>
    </w:p>
    <w:p w14:paraId="4342DE5B" w14:textId="77777777" w:rsidR="007646C5" w:rsidRDefault="007646C5" w:rsidP="00285CE2">
      <w:pPr>
        <w:spacing w:after="0" w:line="240" w:lineRule="auto"/>
        <w:ind w:left="1134" w:hanging="1134"/>
        <w:jc w:val="both"/>
        <w:rPr>
          <w:rFonts w:ascii="Arial" w:hAnsi="Arial" w:cs="Arial"/>
          <w:bCs/>
          <w:sz w:val="24"/>
          <w:szCs w:val="24"/>
        </w:rPr>
      </w:pPr>
    </w:p>
    <w:p w14:paraId="2EC843D1" w14:textId="59402BDC"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the first noise.</w:t>
      </w:r>
    </w:p>
    <w:p w14:paraId="538211A5" w14:textId="77777777" w:rsidR="007646C5" w:rsidRDefault="007646C5" w:rsidP="00285CE2">
      <w:pPr>
        <w:spacing w:after="0" w:line="240" w:lineRule="auto"/>
        <w:ind w:left="1134" w:hanging="1134"/>
        <w:jc w:val="both"/>
        <w:rPr>
          <w:rFonts w:ascii="Arial" w:hAnsi="Arial" w:cs="Arial"/>
          <w:bCs/>
          <w:sz w:val="24"/>
          <w:szCs w:val="24"/>
        </w:rPr>
      </w:pPr>
    </w:p>
    <w:p w14:paraId="528EC77B" w14:textId="44317F38"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some, the first noise, yeah.  We don’t know about Helen?  Okay.</w:t>
      </w:r>
    </w:p>
    <w:p w14:paraId="722E7C42" w14:textId="77777777" w:rsidR="007646C5" w:rsidRDefault="007646C5" w:rsidP="00285CE2">
      <w:pPr>
        <w:spacing w:after="0" w:line="240" w:lineRule="auto"/>
        <w:ind w:left="1134" w:hanging="1134"/>
        <w:jc w:val="both"/>
        <w:rPr>
          <w:rFonts w:ascii="Arial" w:hAnsi="Arial" w:cs="Arial"/>
          <w:bCs/>
          <w:sz w:val="24"/>
          <w:szCs w:val="24"/>
        </w:rPr>
      </w:pPr>
    </w:p>
    <w:p w14:paraId="516247D3" w14:textId="6DCBAF19"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was here?</w:t>
      </w:r>
    </w:p>
    <w:p w14:paraId="100BAA46" w14:textId="77777777" w:rsidR="007646C5" w:rsidRDefault="007646C5" w:rsidP="00285CE2">
      <w:pPr>
        <w:spacing w:after="0" w:line="240" w:lineRule="auto"/>
        <w:ind w:left="1134" w:hanging="1134"/>
        <w:jc w:val="both"/>
        <w:rPr>
          <w:rFonts w:ascii="Arial" w:hAnsi="Arial" w:cs="Arial"/>
          <w:bCs/>
          <w:sz w:val="24"/>
          <w:szCs w:val="24"/>
        </w:rPr>
      </w:pPr>
    </w:p>
    <w:p w14:paraId="6FED99DF" w14:textId="4C6F2B75"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Just the complaints about noise and we’re thinking 2.30 is maybe relevant.</w:t>
      </w:r>
    </w:p>
    <w:p w14:paraId="20981716" w14:textId="77777777" w:rsidR="007646C5" w:rsidRDefault="007646C5" w:rsidP="00285CE2">
      <w:pPr>
        <w:spacing w:after="0" w:line="240" w:lineRule="auto"/>
        <w:ind w:left="1134" w:hanging="1134"/>
        <w:jc w:val="both"/>
        <w:rPr>
          <w:rFonts w:ascii="Arial" w:hAnsi="Arial" w:cs="Arial"/>
          <w:bCs/>
          <w:sz w:val="24"/>
          <w:szCs w:val="24"/>
        </w:rPr>
      </w:pPr>
    </w:p>
    <w:p w14:paraId="5AD9CBFF" w14:textId="7F4EF1DE"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Mmm.  This is Dale Lynch.  Dale Lynch</w:t>
      </w:r>
      <w:r w:rsidR="00742593">
        <w:rPr>
          <w:rFonts w:ascii="Arial" w:hAnsi="Arial" w:cs="Arial"/>
          <w:bCs/>
          <w:sz w:val="24"/>
          <w:szCs w:val="24"/>
        </w:rPr>
        <w:t>, we’ve heard</w:t>
      </w:r>
      <w:r>
        <w:rPr>
          <w:rFonts w:ascii="Arial" w:hAnsi="Arial" w:cs="Arial"/>
          <w:bCs/>
          <w:sz w:val="24"/>
          <w:szCs w:val="24"/>
        </w:rPr>
        <w:t xml:space="preserve"> Dale Lynch.</w:t>
      </w:r>
    </w:p>
    <w:p w14:paraId="4E723BB6" w14:textId="77777777" w:rsidR="007646C5" w:rsidRDefault="007646C5" w:rsidP="00285CE2">
      <w:pPr>
        <w:spacing w:after="0" w:line="240" w:lineRule="auto"/>
        <w:ind w:left="1134" w:hanging="1134"/>
        <w:jc w:val="both"/>
        <w:rPr>
          <w:rFonts w:ascii="Arial" w:hAnsi="Arial" w:cs="Arial"/>
          <w:bCs/>
          <w:sz w:val="24"/>
          <w:szCs w:val="24"/>
        </w:rPr>
      </w:pPr>
    </w:p>
    <w:p w14:paraId="5EDAA778" w14:textId="77A7F699"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Dale Lynch.  Dale Lynch…</w:t>
      </w:r>
    </w:p>
    <w:p w14:paraId="47604CBC" w14:textId="77777777" w:rsidR="007646C5" w:rsidRDefault="007646C5" w:rsidP="00285CE2">
      <w:pPr>
        <w:spacing w:after="0" w:line="240" w:lineRule="auto"/>
        <w:ind w:left="1134" w:hanging="1134"/>
        <w:jc w:val="both"/>
        <w:rPr>
          <w:rFonts w:ascii="Arial" w:hAnsi="Arial" w:cs="Arial"/>
          <w:bCs/>
          <w:sz w:val="24"/>
          <w:szCs w:val="24"/>
        </w:rPr>
      </w:pPr>
    </w:p>
    <w:p w14:paraId="67EB11FF" w14:textId="6579FBA4" w:rsidR="007646C5" w:rsidRDefault="007646C5"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4F631B">
        <w:rPr>
          <w:rFonts w:ascii="Arial" w:hAnsi="Arial" w:cs="Arial"/>
          <w:bCs/>
          <w:sz w:val="24"/>
          <w:szCs w:val="24"/>
        </w:rPr>
        <w:t>Is the council man.</w:t>
      </w:r>
    </w:p>
    <w:p w14:paraId="08AA6782" w14:textId="77777777" w:rsidR="004F631B" w:rsidRDefault="004F631B" w:rsidP="00285CE2">
      <w:pPr>
        <w:spacing w:after="0" w:line="240" w:lineRule="auto"/>
        <w:ind w:left="1134" w:hanging="1134"/>
        <w:jc w:val="both"/>
        <w:rPr>
          <w:rFonts w:ascii="Arial" w:hAnsi="Arial" w:cs="Arial"/>
          <w:bCs/>
          <w:sz w:val="24"/>
          <w:szCs w:val="24"/>
        </w:rPr>
      </w:pPr>
    </w:p>
    <w:p w14:paraId="32B3125B" w14:textId="0A126255"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 council man, what did he say?</w:t>
      </w:r>
    </w:p>
    <w:p w14:paraId="540BA7DB" w14:textId="77777777" w:rsidR="004F631B" w:rsidRDefault="004F631B" w:rsidP="00285CE2">
      <w:pPr>
        <w:spacing w:after="0" w:line="240" w:lineRule="auto"/>
        <w:ind w:left="1134" w:hanging="1134"/>
        <w:jc w:val="both"/>
        <w:rPr>
          <w:rFonts w:ascii="Arial" w:hAnsi="Arial" w:cs="Arial"/>
          <w:bCs/>
          <w:sz w:val="24"/>
          <w:szCs w:val="24"/>
        </w:rPr>
      </w:pPr>
    </w:p>
    <w:p w14:paraId="762F6E90" w14:textId="139DC64E"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w:t>
      </w:r>
    </w:p>
    <w:p w14:paraId="3015AFB9" w14:textId="77777777" w:rsidR="004F631B" w:rsidRDefault="004F631B" w:rsidP="00285CE2">
      <w:pPr>
        <w:spacing w:after="0" w:line="240" w:lineRule="auto"/>
        <w:ind w:left="1134" w:hanging="1134"/>
        <w:jc w:val="both"/>
        <w:rPr>
          <w:rFonts w:ascii="Arial" w:hAnsi="Arial" w:cs="Arial"/>
          <w:bCs/>
          <w:sz w:val="24"/>
          <w:szCs w:val="24"/>
        </w:rPr>
      </w:pPr>
    </w:p>
    <w:p w14:paraId="52A68E3B" w14:textId="668CF2BB"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did he say?  Maybe try a sleep mask and earplugs [</w:t>
      </w:r>
      <w:r w:rsidRPr="00742593">
        <w:rPr>
          <w:rFonts w:ascii="Arial" w:hAnsi="Arial" w:cs="Arial"/>
          <w:bCs/>
          <w:sz w:val="24"/>
          <w:szCs w:val="24"/>
          <w:highlight w:val="yellow"/>
        </w:rPr>
        <w:t>inaudible 00:24:11].</w:t>
      </w:r>
    </w:p>
    <w:p w14:paraId="2C96B569" w14:textId="77777777" w:rsidR="004F631B" w:rsidRDefault="004F631B" w:rsidP="00285CE2">
      <w:pPr>
        <w:spacing w:after="0" w:line="240" w:lineRule="auto"/>
        <w:ind w:left="1134" w:hanging="1134"/>
        <w:jc w:val="both"/>
        <w:rPr>
          <w:rFonts w:ascii="Arial" w:hAnsi="Arial" w:cs="Arial"/>
          <w:bCs/>
          <w:sz w:val="24"/>
          <w:szCs w:val="24"/>
        </w:rPr>
      </w:pPr>
    </w:p>
    <w:p w14:paraId="03D5D127" w14:textId="3F554952"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know, weird for a council man to be like…</w:t>
      </w:r>
    </w:p>
    <w:p w14:paraId="55E9AA68" w14:textId="77777777" w:rsidR="004F631B" w:rsidRDefault="004F631B" w:rsidP="00285CE2">
      <w:pPr>
        <w:spacing w:after="0" w:line="240" w:lineRule="auto"/>
        <w:ind w:left="1134" w:hanging="1134"/>
        <w:jc w:val="both"/>
        <w:rPr>
          <w:rFonts w:ascii="Arial" w:hAnsi="Arial" w:cs="Arial"/>
          <w:bCs/>
          <w:sz w:val="24"/>
          <w:szCs w:val="24"/>
        </w:rPr>
      </w:pPr>
    </w:p>
    <w:p w14:paraId="7E410083" w14:textId="7CE38BB9"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It’s a small town, right?</w:t>
      </w:r>
    </w:p>
    <w:p w14:paraId="47A15310" w14:textId="77777777" w:rsidR="004F631B" w:rsidRDefault="004F631B" w:rsidP="00285CE2">
      <w:pPr>
        <w:spacing w:after="0" w:line="240" w:lineRule="auto"/>
        <w:ind w:left="1134" w:hanging="1134"/>
        <w:jc w:val="both"/>
        <w:rPr>
          <w:rFonts w:ascii="Arial" w:hAnsi="Arial" w:cs="Arial"/>
          <w:bCs/>
          <w:sz w:val="24"/>
          <w:szCs w:val="24"/>
        </w:rPr>
      </w:pPr>
    </w:p>
    <w:p w14:paraId="799BB396" w14:textId="59FC6DCF"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56E2055A" w14:textId="77777777" w:rsidR="004F631B" w:rsidRDefault="004F631B" w:rsidP="00285CE2">
      <w:pPr>
        <w:spacing w:after="0" w:line="240" w:lineRule="auto"/>
        <w:ind w:left="1134" w:hanging="1134"/>
        <w:jc w:val="both"/>
        <w:rPr>
          <w:rFonts w:ascii="Arial" w:hAnsi="Arial" w:cs="Arial"/>
          <w:bCs/>
          <w:sz w:val="24"/>
          <w:szCs w:val="24"/>
        </w:rPr>
      </w:pPr>
    </w:p>
    <w:p w14:paraId="2D557C2A" w14:textId="6CE87817"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yeah, but okay.</w:t>
      </w:r>
    </w:p>
    <w:p w14:paraId="09B33DE5" w14:textId="77777777" w:rsidR="004F631B" w:rsidRDefault="004F631B" w:rsidP="00285CE2">
      <w:pPr>
        <w:spacing w:after="0" w:line="240" w:lineRule="auto"/>
        <w:ind w:left="1134" w:hanging="1134"/>
        <w:jc w:val="both"/>
        <w:rPr>
          <w:rFonts w:ascii="Arial" w:hAnsi="Arial" w:cs="Arial"/>
          <w:bCs/>
          <w:sz w:val="24"/>
          <w:szCs w:val="24"/>
        </w:rPr>
      </w:pPr>
    </w:p>
    <w:p w14:paraId="68384614" w14:textId="571B00C4"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ab/>
        <w:t>So we’ve got a letter.</w:t>
      </w:r>
    </w:p>
    <w:p w14:paraId="134A32EF" w14:textId="77777777" w:rsidR="004F631B" w:rsidRDefault="004F631B" w:rsidP="00285CE2">
      <w:pPr>
        <w:spacing w:after="0" w:line="240" w:lineRule="auto"/>
        <w:ind w:left="1134" w:hanging="1134"/>
        <w:jc w:val="both"/>
        <w:rPr>
          <w:rFonts w:ascii="Arial" w:hAnsi="Arial" w:cs="Arial"/>
          <w:bCs/>
          <w:sz w:val="24"/>
          <w:szCs w:val="24"/>
        </w:rPr>
      </w:pPr>
    </w:p>
    <w:p w14:paraId="6CFF492A" w14:textId="6D12F955" w:rsidR="004F631B" w:rsidRDefault="004F631B" w:rsidP="00285CE2">
      <w:pPr>
        <w:spacing w:after="0" w:line="240" w:lineRule="auto"/>
        <w:ind w:left="1134" w:hanging="1134"/>
        <w:jc w:val="both"/>
        <w:rPr>
          <w:rFonts w:ascii="Arial" w:hAnsi="Arial" w:cs="Arial"/>
          <w:bCs/>
          <w:sz w:val="24"/>
          <w:szCs w:val="24"/>
        </w:rPr>
      </w:pPr>
      <w:r>
        <w:rPr>
          <w:rFonts w:ascii="Arial" w:hAnsi="Arial" w:cs="Arial"/>
          <w:bCs/>
          <w:sz w:val="24"/>
          <w:szCs w:val="24"/>
        </w:rPr>
        <w:tab/>
        <w:t>‘Dear Ms Gray, I’m writing because I think my boss was murdered, but I can’t prove it on my own.  I’m hoping someone at Gray Investigations can help me.  I may give you a little background.  I learned everything I know about bartending from my boss, Nick Webster.  He taught me how to pull a perfect pint, and coach me on [</w:t>
      </w:r>
      <w:r w:rsidR="00840C65">
        <w:rPr>
          <w:rFonts w:ascii="Arial" w:hAnsi="Arial" w:cs="Arial"/>
          <w:bCs/>
          <w:sz w:val="24"/>
          <w:szCs w:val="24"/>
          <w:highlight w:val="yellow"/>
        </w:rPr>
        <w:t>inaudible</w:t>
      </w:r>
      <w:r w:rsidR="00A3376A">
        <w:rPr>
          <w:rFonts w:ascii="Arial" w:hAnsi="Arial" w:cs="Arial"/>
          <w:bCs/>
          <w:sz w:val="24"/>
          <w:szCs w:val="24"/>
          <w:highlight w:val="yellow"/>
        </w:rPr>
        <w:t xml:space="preserve"> </w:t>
      </w:r>
      <w:r w:rsidRPr="00A3376A">
        <w:rPr>
          <w:rFonts w:ascii="Arial" w:hAnsi="Arial" w:cs="Arial"/>
          <w:bCs/>
          <w:sz w:val="24"/>
          <w:szCs w:val="24"/>
          <w:highlight w:val="yellow"/>
        </w:rPr>
        <w:t>00:24:40]</w:t>
      </w:r>
      <w:r>
        <w:rPr>
          <w:rFonts w:ascii="Arial" w:hAnsi="Arial" w:cs="Arial"/>
          <w:bCs/>
          <w:sz w:val="24"/>
          <w:szCs w:val="24"/>
        </w:rPr>
        <w:t xml:space="preserve"> </w:t>
      </w:r>
      <w:r w:rsidR="00840C65">
        <w:rPr>
          <w:rFonts w:ascii="Arial" w:hAnsi="Arial" w:cs="Arial"/>
          <w:bCs/>
          <w:sz w:val="24"/>
          <w:szCs w:val="24"/>
        </w:rPr>
        <w:t xml:space="preserve">rowdy </w:t>
      </w:r>
      <w:r>
        <w:rPr>
          <w:rFonts w:ascii="Arial" w:hAnsi="Arial" w:cs="Arial"/>
          <w:bCs/>
          <w:sz w:val="24"/>
          <w:szCs w:val="24"/>
        </w:rPr>
        <w:t>pa</w:t>
      </w:r>
      <w:r w:rsidR="002C6D7A">
        <w:rPr>
          <w:rFonts w:ascii="Arial" w:hAnsi="Arial" w:cs="Arial"/>
          <w:bCs/>
          <w:sz w:val="24"/>
          <w:szCs w:val="24"/>
        </w:rPr>
        <w:t xml:space="preserve">trons.  He even helped me rearrange my work schedule so I could be home more, when my sister was sick last year.  </w:t>
      </w:r>
    </w:p>
    <w:p w14:paraId="58F84D85" w14:textId="77777777" w:rsidR="002C6D7A" w:rsidRDefault="002C6D7A" w:rsidP="00285CE2">
      <w:pPr>
        <w:spacing w:after="0" w:line="240" w:lineRule="auto"/>
        <w:ind w:left="1134" w:hanging="1134"/>
        <w:jc w:val="both"/>
        <w:rPr>
          <w:rFonts w:ascii="Arial" w:hAnsi="Arial" w:cs="Arial"/>
          <w:bCs/>
          <w:sz w:val="24"/>
          <w:szCs w:val="24"/>
        </w:rPr>
      </w:pPr>
    </w:p>
    <w:p w14:paraId="36EAFFAA" w14:textId="238A24C6" w:rsidR="002C6D7A" w:rsidRDefault="002C6D7A" w:rsidP="002C6D7A">
      <w:pPr>
        <w:spacing w:after="0" w:line="240" w:lineRule="auto"/>
        <w:ind w:left="1134" w:hanging="1134"/>
        <w:jc w:val="both"/>
        <w:rPr>
          <w:rFonts w:ascii="Arial" w:hAnsi="Arial" w:cs="Arial"/>
          <w:bCs/>
          <w:sz w:val="24"/>
          <w:szCs w:val="24"/>
        </w:rPr>
      </w:pPr>
      <w:r>
        <w:rPr>
          <w:rFonts w:ascii="Arial" w:hAnsi="Arial" w:cs="Arial"/>
          <w:bCs/>
          <w:sz w:val="24"/>
          <w:szCs w:val="24"/>
        </w:rPr>
        <w:tab/>
        <w:t>Nick was the best.  Old Scratch Tavern isn’t much to look at, but it’s one of those places that feels like home.  That was all Nick.’</w:t>
      </w:r>
    </w:p>
    <w:p w14:paraId="083439F3" w14:textId="77777777" w:rsidR="002C6D7A" w:rsidRDefault="002C6D7A" w:rsidP="002C6D7A">
      <w:pPr>
        <w:spacing w:after="0" w:line="240" w:lineRule="auto"/>
        <w:ind w:left="1134" w:hanging="1134"/>
        <w:jc w:val="both"/>
        <w:rPr>
          <w:rFonts w:ascii="Arial" w:hAnsi="Arial" w:cs="Arial"/>
          <w:bCs/>
          <w:sz w:val="24"/>
          <w:szCs w:val="24"/>
        </w:rPr>
      </w:pPr>
    </w:p>
    <w:p w14:paraId="4E8CEEF4" w14:textId="62E5EFB1" w:rsidR="002C6D7A" w:rsidRDefault="002C6D7A" w:rsidP="002C6D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Nice guy.</w:t>
      </w:r>
    </w:p>
    <w:p w14:paraId="0B002DB8" w14:textId="77777777" w:rsidR="002C6D7A" w:rsidRDefault="002C6D7A" w:rsidP="002C6D7A">
      <w:pPr>
        <w:spacing w:after="0" w:line="240" w:lineRule="auto"/>
        <w:ind w:left="1134" w:hanging="1134"/>
        <w:jc w:val="both"/>
        <w:rPr>
          <w:rFonts w:ascii="Arial" w:hAnsi="Arial" w:cs="Arial"/>
          <w:bCs/>
          <w:sz w:val="24"/>
          <w:szCs w:val="24"/>
        </w:rPr>
      </w:pPr>
    </w:p>
    <w:p w14:paraId="48923472" w14:textId="730C5E6C" w:rsidR="002C6D7A" w:rsidRDefault="002C6D7A" w:rsidP="002C6D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10A043A" w14:textId="77777777" w:rsidR="002C6D7A" w:rsidRDefault="002C6D7A" w:rsidP="002C6D7A">
      <w:pPr>
        <w:spacing w:after="0" w:line="240" w:lineRule="auto"/>
        <w:ind w:left="1134" w:hanging="1134"/>
        <w:jc w:val="both"/>
        <w:rPr>
          <w:rFonts w:ascii="Arial" w:hAnsi="Arial" w:cs="Arial"/>
          <w:bCs/>
          <w:sz w:val="24"/>
          <w:szCs w:val="24"/>
        </w:rPr>
      </w:pPr>
    </w:p>
    <w:p w14:paraId="390A82E4" w14:textId="0F7F863B" w:rsidR="002C6D7A" w:rsidRDefault="002C6D7A" w:rsidP="002C6D7A">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ab/>
        <w:t>‘I guess that’s why it hit me so hard when Nick died in December, it was so sudden and so bizarre</w:t>
      </w:r>
      <w:r w:rsidR="008E5BE2">
        <w:rPr>
          <w:rFonts w:ascii="Arial" w:hAnsi="Arial" w:cs="Arial"/>
          <w:bCs/>
          <w:sz w:val="24"/>
          <w:szCs w:val="24"/>
        </w:rPr>
        <w:t xml:space="preserve">.  The official story is that Nick was drunk and lost his footing, but to me, strange things happened in the months leading up to his death, for me to believe it was an accident.  </w:t>
      </w:r>
    </w:p>
    <w:p w14:paraId="6F17399E" w14:textId="77777777" w:rsidR="008E5BE2" w:rsidRDefault="008E5BE2" w:rsidP="002C6D7A">
      <w:pPr>
        <w:spacing w:after="0" w:line="240" w:lineRule="auto"/>
        <w:ind w:left="1134" w:hanging="1134"/>
        <w:jc w:val="both"/>
        <w:rPr>
          <w:rFonts w:ascii="Arial" w:hAnsi="Arial" w:cs="Arial"/>
          <w:bCs/>
          <w:sz w:val="24"/>
          <w:szCs w:val="24"/>
        </w:rPr>
      </w:pPr>
    </w:p>
    <w:p w14:paraId="4AF787D6" w14:textId="511944F5"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ab/>
        <w:t>The thing is, Nick had been seeing the devil.</w:t>
      </w:r>
      <w:r w:rsidR="00347928">
        <w:rPr>
          <w:rFonts w:ascii="Arial" w:hAnsi="Arial" w:cs="Arial"/>
          <w:bCs/>
          <w:sz w:val="24"/>
          <w:szCs w:val="24"/>
        </w:rPr>
        <w:t>’</w:t>
      </w:r>
    </w:p>
    <w:p w14:paraId="2E401FC1" w14:textId="77777777" w:rsidR="008E5BE2" w:rsidRDefault="008E5BE2" w:rsidP="002C6D7A">
      <w:pPr>
        <w:spacing w:after="0" w:line="240" w:lineRule="auto"/>
        <w:ind w:left="1134" w:hanging="1134"/>
        <w:jc w:val="both"/>
        <w:rPr>
          <w:rFonts w:ascii="Arial" w:hAnsi="Arial" w:cs="Arial"/>
          <w:bCs/>
          <w:sz w:val="24"/>
          <w:szCs w:val="24"/>
        </w:rPr>
      </w:pPr>
    </w:p>
    <w:p w14:paraId="749DCCE5" w14:textId="4B7EB180"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That happens when you drink too much, and then you stop drinking.</w:t>
      </w:r>
    </w:p>
    <w:p w14:paraId="12EDB4FB" w14:textId="77777777" w:rsidR="008E5BE2" w:rsidRDefault="008E5BE2" w:rsidP="002C6D7A">
      <w:pPr>
        <w:spacing w:after="0" w:line="240" w:lineRule="auto"/>
        <w:ind w:left="1134" w:hanging="1134"/>
        <w:jc w:val="both"/>
        <w:rPr>
          <w:rFonts w:ascii="Arial" w:hAnsi="Arial" w:cs="Arial"/>
          <w:bCs/>
          <w:sz w:val="24"/>
          <w:szCs w:val="24"/>
        </w:rPr>
      </w:pPr>
    </w:p>
    <w:p w14:paraId="1DBC0793" w14:textId="7871EF6C"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Or when someone’s in a cult, sacrifice, who knows?</w:t>
      </w:r>
    </w:p>
    <w:p w14:paraId="491ADA20" w14:textId="77777777" w:rsidR="008E5BE2" w:rsidRDefault="008E5BE2" w:rsidP="002C6D7A">
      <w:pPr>
        <w:spacing w:after="0" w:line="240" w:lineRule="auto"/>
        <w:ind w:left="1134" w:hanging="1134"/>
        <w:jc w:val="both"/>
        <w:rPr>
          <w:rFonts w:ascii="Arial" w:hAnsi="Arial" w:cs="Arial"/>
          <w:bCs/>
          <w:sz w:val="24"/>
          <w:szCs w:val="24"/>
        </w:rPr>
      </w:pPr>
    </w:p>
    <w:p w14:paraId="6D7468C1" w14:textId="599C1B8C"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That’s alcoholic delirium.</w:t>
      </w:r>
    </w:p>
    <w:p w14:paraId="3C38FDE6" w14:textId="77777777" w:rsidR="008E5BE2" w:rsidRDefault="008E5BE2" w:rsidP="002C6D7A">
      <w:pPr>
        <w:spacing w:after="0" w:line="240" w:lineRule="auto"/>
        <w:ind w:left="1134" w:hanging="1134"/>
        <w:jc w:val="both"/>
        <w:rPr>
          <w:rFonts w:ascii="Arial" w:hAnsi="Arial" w:cs="Arial"/>
          <w:bCs/>
          <w:sz w:val="24"/>
          <w:szCs w:val="24"/>
        </w:rPr>
      </w:pPr>
    </w:p>
    <w:p w14:paraId="1EC8F2A7" w14:textId="1E49B4CB"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Or he’s trying to mess with your mind.</w:t>
      </w:r>
    </w:p>
    <w:p w14:paraId="62F2DBA3" w14:textId="77777777" w:rsidR="008E5BE2" w:rsidRDefault="008E5BE2" w:rsidP="002C6D7A">
      <w:pPr>
        <w:spacing w:after="0" w:line="240" w:lineRule="auto"/>
        <w:ind w:left="1134" w:hanging="1134"/>
        <w:jc w:val="both"/>
        <w:rPr>
          <w:rFonts w:ascii="Arial" w:hAnsi="Arial" w:cs="Arial"/>
          <w:bCs/>
          <w:sz w:val="24"/>
          <w:szCs w:val="24"/>
        </w:rPr>
      </w:pPr>
    </w:p>
    <w:p w14:paraId="65775B1B" w14:textId="05BCFDA2"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13CEEC3" w14:textId="77777777" w:rsidR="008E5BE2" w:rsidRDefault="008E5BE2" w:rsidP="002C6D7A">
      <w:pPr>
        <w:spacing w:after="0" w:line="240" w:lineRule="auto"/>
        <w:ind w:left="1134" w:hanging="1134"/>
        <w:jc w:val="both"/>
        <w:rPr>
          <w:rFonts w:ascii="Arial" w:hAnsi="Arial" w:cs="Arial"/>
          <w:bCs/>
          <w:sz w:val="24"/>
          <w:szCs w:val="24"/>
        </w:rPr>
      </w:pPr>
    </w:p>
    <w:p w14:paraId="00A515FF" w14:textId="3A780724" w:rsidR="008E5BE2" w:rsidRDefault="008E5BE2" w:rsidP="002C6D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mean like playing games.</w:t>
      </w:r>
    </w:p>
    <w:p w14:paraId="638CD821" w14:textId="77777777" w:rsidR="008E5BE2" w:rsidRDefault="008E5BE2" w:rsidP="002C6D7A">
      <w:pPr>
        <w:spacing w:after="0" w:line="240" w:lineRule="auto"/>
        <w:ind w:left="1134" w:hanging="1134"/>
        <w:jc w:val="both"/>
        <w:rPr>
          <w:rFonts w:ascii="Arial" w:hAnsi="Arial" w:cs="Arial"/>
          <w:bCs/>
          <w:sz w:val="24"/>
          <w:szCs w:val="24"/>
        </w:rPr>
      </w:pPr>
    </w:p>
    <w:p w14:paraId="72B472E6" w14:textId="3992B021" w:rsidR="00E37E09" w:rsidRDefault="008E5BE2" w:rsidP="00347928">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347928">
        <w:rPr>
          <w:rFonts w:ascii="Arial" w:hAnsi="Arial" w:cs="Arial"/>
          <w:bCs/>
          <w:sz w:val="24"/>
          <w:szCs w:val="24"/>
        </w:rPr>
        <w:t>‘</w:t>
      </w:r>
      <w:r>
        <w:rPr>
          <w:rFonts w:ascii="Arial" w:hAnsi="Arial" w:cs="Arial"/>
          <w:bCs/>
          <w:sz w:val="24"/>
          <w:szCs w:val="24"/>
        </w:rPr>
        <w:t xml:space="preserve">For months he’d been telling anyone who’d listen, that there was someone or something lurking out in the woods behind the bar.  </w:t>
      </w:r>
      <w:r w:rsidR="00E37E09">
        <w:rPr>
          <w:rFonts w:ascii="Arial" w:hAnsi="Arial" w:cs="Arial"/>
          <w:bCs/>
          <w:sz w:val="24"/>
          <w:szCs w:val="24"/>
        </w:rPr>
        <w:t>At first, everyone assumed he was just exaggerating, but for the sake of a good story, Nick could spend the whole night in a corner, both spinning yarns and telling tales.</w:t>
      </w:r>
      <w:r w:rsidR="00347928">
        <w:rPr>
          <w:rFonts w:ascii="Arial" w:hAnsi="Arial" w:cs="Arial"/>
          <w:bCs/>
          <w:sz w:val="24"/>
          <w:szCs w:val="24"/>
        </w:rPr>
        <w:t xml:space="preserve">  </w:t>
      </w:r>
      <w:r w:rsidR="00E37E09">
        <w:rPr>
          <w:rFonts w:ascii="Arial" w:hAnsi="Arial" w:cs="Arial"/>
          <w:bCs/>
          <w:sz w:val="24"/>
          <w:szCs w:val="24"/>
        </w:rPr>
        <w:t>But there’s no way he could be making up the creepy notes he was getting, or the dead animals on the doorstep, or the fires that kept flaring up near the building.</w:t>
      </w:r>
      <w:r w:rsidR="00347928">
        <w:rPr>
          <w:rFonts w:ascii="Arial" w:hAnsi="Arial" w:cs="Arial"/>
          <w:bCs/>
          <w:sz w:val="24"/>
          <w:szCs w:val="24"/>
        </w:rPr>
        <w:t>’</w:t>
      </w:r>
    </w:p>
    <w:p w14:paraId="49FF706F" w14:textId="77777777" w:rsidR="00E37E09" w:rsidRDefault="00E37E09" w:rsidP="002C6D7A">
      <w:pPr>
        <w:spacing w:after="0" w:line="240" w:lineRule="auto"/>
        <w:ind w:left="1134" w:hanging="1134"/>
        <w:jc w:val="both"/>
        <w:rPr>
          <w:rFonts w:ascii="Arial" w:hAnsi="Arial" w:cs="Arial"/>
          <w:bCs/>
          <w:sz w:val="24"/>
          <w:szCs w:val="24"/>
        </w:rPr>
      </w:pPr>
    </w:p>
    <w:p w14:paraId="16786186" w14:textId="37FB9F58" w:rsidR="00E37E09" w:rsidRDefault="00E37E09" w:rsidP="002C6D7A">
      <w:pPr>
        <w:spacing w:after="0" w:line="240" w:lineRule="auto"/>
        <w:ind w:left="1134" w:hanging="1134"/>
        <w:jc w:val="both"/>
        <w:rPr>
          <w:rFonts w:ascii="Arial" w:hAnsi="Arial" w:cs="Arial"/>
          <w:bCs/>
          <w:sz w:val="24"/>
          <w:szCs w:val="24"/>
        </w:rPr>
      </w:pPr>
      <w:r>
        <w:rPr>
          <w:rFonts w:ascii="Arial" w:hAnsi="Arial" w:cs="Arial"/>
          <w:bCs/>
          <w:sz w:val="24"/>
          <w:szCs w:val="24"/>
        </w:rPr>
        <w:tab/>
        <w:t>So dead animals on the doorstep, we know there was a witch getting people dragging foxes and things.</w:t>
      </w:r>
    </w:p>
    <w:p w14:paraId="2BD2C866" w14:textId="77777777" w:rsidR="00E37E09" w:rsidRDefault="00E37E09" w:rsidP="002C6D7A">
      <w:pPr>
        <w:spacing w:after="0" w:line="240" w:lineRule="auto"/>
        <w:ind w:left="1134" w:hanging="1134"/>
        <w:jc w:val="both"/>
        <w:rPr>
          <w:rFonts w:ascii="Arial" w:hAnsi="Arial" w:cs="Arial"/>
          <w:bCs/>
          <w:sz w:val="24"/>
          <w:szCs w:val="24"/>
        </w:rPr>
      </w:pPr>
    </w:p>
    <w:p w14:paraId="5B815411" w14:textId="1AEE11CF" w:rsidR="00E37E09" w:rsidRDefault="00E37E09" w:rsidP="002C6D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There was dead animals, creepy notes, and what was the third thing he was getting?</w:t>
      </w:r>
    </w:p>
    <w:p w14:paraId="0DA8B155" w14:textId="77777777" w:rsidR="00E37E09" w:rsidRDefault="00E37E09" w:rsidP="002C6D7A">
      <w:pPr>
        <w:spacing w:after="0" w:line="240" w:lineRule="auto"/>
        <w:ind w:left="1134" w:hanging="1134"/>
        <w:jc w:val="both"/>
        <w:rPr>
          <w:rFonts w:ascii="Arial" w:hAnsi="Arial" w:cs="Arial"/>
          <w:bCs/>
          <w:sz w:val="24"/>
          <w:szCs w:val="24"/>
        </w:rPr>
      </w:pPr>
    </w:p>
    <w:p w14:paraId="0FEC7D25" w14:textId="4E27A5E1" w:rsidR="00E37E09" w:rsidRDefault="00E37E09" w:rsidP="002C6D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Fires that kept flaring up near the building.</w:t>
      </w:r>
    </w:p>
    <w:p w14:paraId="115060F2" w14:textId="77777777" w:rsidR="00347928" w:rsidRDefault="00347928" w:rsidP="002C6D7A">
      <w:pPr>
        <w:spacing w:after="0" w:line="240" w:lineRule="auto"/>
        <w:ind w:left="1134" w:hanging="1134"/>
        <w:jc w:val="both"/>
        <w:rPr>
          <w:rFonts w:ascii="Arial" w:hAnsi="Arial" w:cs="Arial"/>
          <w:bCs/>
          <w:sz w:val="24"/>
          <w:szCs w:val="24"/>
        </w:rPr>
      </w:pPr>
    </w:p>
    <w:p w14:paraId="4FC4666A" w14:textId="5FE894F7" w:rsidR="00347928" w:rsidRDefault="00347928" w:rsidP="002C6D7A">
      <w:pPr>
        <w:spacing w:after="0" w:line="240" w:lineRule="auto"/>
        <w:ind w:left="1134" w:hanging="1134"/>
        <w:jc w:val="both"/>
        <w:rPr>
          <w:rFonts w:ascii="Arial" w:hAnsi="Arial" w:cs="Arial"/>
          <w:bCs/>
          <w:sz w:val="24"/>
          <w:szCs w:val="24"/>
        </w:rPr>
      </w:pPr>
      <w:r>
        <w:rPr>
          <w:rFonts w:ascii="Arial" w:hAnsi="Arial" w:cs="Arial"/>
          <w:bCs/>
          <w:sz w:val="24"/>
          <w:szCs w:val="24"/>
        </w:rPr>
        <w:tab/>
        <w:t>‘So he had no reason to make it up, not when things were getting so dangerous, someone was trying to scare him, maybe even scare him to death.  He was obsessed with figuring out who was to blame.  He’d say in the bar’s office for hours, poring over the security camera</w:t>
      </w:r>
      <w:r w:rsidR="00840C65">
        <w:rPr>
          <w:rFonts w:ascii="Arial" w:hAnsi="Arial" w:cs="Arial"/>
          <w:bCs/>
          <w:sz w:val="24"/>
          <w:szCs w:val="24"/>
        </w:rPr>
        <w:t xml:space="preserve"> footage and </w:t>
      </w:r>
      <w:r w:rsidR="00CB4A93">
        <w:rPr>
          <w:rFonts w:ascii="Arial" w:hAnsi="Arial" w:cs="Arial"/>
          <w:bCs/>
          <w:sz w:val="24"/>
          <w:szCs w:val="24"/>
        </w:rPr>
        <w:t xml:space="preserve">scribbling notes.  </w:t>
      </w:r>
    </w:p>
    <w:p w14:paraId="52C3CE7D" w14:textId="77777777" w:rsidR="00CB4A93" w:rsidRDefault="00CB4A93" w:rsidP="002C6D7A">
      <w:pPr>
        <w:spacing w:after="0" w:line="240" w:lineRule="auto"/>
        <w:ind w:left="1134" w:hanging="1134"/>
        <w:jc w:val="both"/>
        <w:rPr>
          <w:rFonts w:ascii="Arial" w:hAnsi="Arial" w:cs="Arial"/>
          <w:bCs/>
          <w:sz w:val="24"/>
          <w:szCs w:val="24"/>
        </w:rPr>
      </w:pPr>
    </w:p>
    <w:p w14:paraId="63327FE7" w14:textId="623C7855" w:rsidR="00CB4A93" w:rsidRDefault="00CB4A93" w:rsidP="002C6D7A">
      <w:pPr>
        <w:spacing w:after="0" w:line="240" w:lineRule="auto"/>
        <w:ind w:left="1134" w:hanging="1134"/>
        <w:jc w:val="both"/>
        <w:rPr>
          <w:rFonts w:ascii="Arial" w:hAnsi="Arial" w:cs="Arial"/>
          <w:bCs/>
          <w:sz w:val="24"/>
          <w:szCs w:val="24"/>
        </w:rPr>
      </w:pPr>
      <w:r>
        <w:rPr>
          <w:rFonts w:ascii="Arial" w:hAnsi="Arial" w:cs="Arial"/>
          <w:bCs/>
          <w:sz w:val="24"/>
          <w:szCs w:val="24"/>
        </w:rPr>
        <w:tab/>
        <w:t>On the night he died, I’d just closed up when he came out of the office, and said he’d finally figured it out.’  Interesting.</w:t>
      </w:r>
    </w:p>
    <w:p w14:paraId="127E8455" w14:textId="77777777" w:rsidR="00CB4A93" w:rsidRDefault="00CB4A93" w:rsidP="002C6D7A">
      <w:pPr>
        <w:spacing w:after="0" w:line="240" w:lineRule="auto"/>
        <w:ind w:left="1134" w:hanging="1134"/>
        <w:jc w:val="both"/>
        <w:rPr>
          <w:rFonts w:ascii="Arial" w:hAnsi="Arial" w:cs="Arial"/>
          <w:bCs/>
          <w:sz w:val="24"/>
          <w:szCs w:val="24"/>
        </w:rPr>
      </w:pPr>
    </w:p>
    <w:p w14:paraId="22A22A28" w14:textId="42212445" w:rsidR="00CB4A93" w:rsidRDefault="00CB4A93" w:rsidP="002C6D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On the night he died, so that was Friday 6th.</w:t>
      </w:r>
    </w:p>
    <w:p w14:paraId="22FF0DD6" w14:textId="77777777" w:rsidR="00CB4A93" w:rsidRDefault="00CB4A93" w:rsidP="002C6D7A">
      <w:pPr>
        <w:spacing w:after="0" w:line="240" w:lineRule="auto"/>
        <w:ind w:left="1134" w:hanging="1134"/>
        <w:jc w:val="both"/>
        <w:rPr>
          <w:rFonts w:ascii="Arial" w:hAnsi="Arial" w:cs="Arial"/>
          <w:bCs/>
          <w:sz w:val="24"/>
          <w:szCs w:val="24"/>
        </w:rPr>
      </w:pPr>
    </w:p>
    <w:p w14:paraId="379FB5F5" w14:textId="0FB2638E" w:rsidR="00CB4A93" w:rsidRDefault="00CB4A93" w:rsidP="00CB4A9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w:t>
      </w:r>
    </w:p>
    <w:p w14:paraId="64E44094" w14:textId="77777777" w:rsidR="00CB4A93" w:rsidRDefault="00CB4A93" w:rsidP="00CB4A93">
      <w:pPr>
        <w:spacing w:after="0" w:line="240" w:lineRule="auto"/>
        <w:ind w:left="1134" w:hanging="1134"/>
        <w:jc w:val="both"/>
        <w:rPr>
          <w:rFonts w:ascii="Arial" w:hAnsi="Arial" w:cs="Arial"/>
          <w:bCs/>
          <w:sz w:val="24"/>
          <w:szCs w:val="24"/>
        </w:rPr>
      </w:pPr>
    </w:p>
    <w:p w14:paraId="25B9A755" w14:textId="63DEF5B8" w:rsidR="00CB4A93" w:rsidRDefault="00CB4A93" w:rsidP="00CB4A9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Did it say when?</w:t>
      </w:r>
    </w:p>
    <w:p w14:paraId="6748829F" w14:textId="77777777" w:rsidR="00CB4A93" w:rsidRDefault="00CB4A93" w:rsidP="00CB4A93">
      <w:pPr>
        <w:spacing w:after="0" w:line="240" w:lineRule="auto"/>
        <w:ind w:left="1134" w:hanging="1134"/>
        <w:jc w:val="both"/>
        <w:rPr>
          <w:rFonts w:ascii="Arial" w:hAnsi="Arial" w:cs="Arial"/>
          <w:bCs/>
          <w:sz w:val="24"/>
          <w:szCs w:val="24"/>
        </w:rPr>
      </w:pPr>
    </w:p>
    <w:p w14:paraId="08ECDB06" w14:textId="2947BC9E" w:rsidR="00CB4A93" w:rsidRDefault="00CB4A93" w:rsidP="00CB4A93">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‘On the night he died, no, I’d just closed up, when he came out of the office and said he’d finally figured it out.’</w:t>
      </w:r>
    </w:p>
    <w:p w14:paraId="66A3D82B" w14:textId="77777777" w:rsidR="00FB760E" w:rsidRDefault="00FB760E" w:rsidP="00CB4A93">
      <w:pPr>
        <w:spacing w:after="0" w:line="240" w:lineRule="auto"/>
        <w:ind w:left="1134" w:hanging="1134"/>
        <w:jc w:val="both"/>
        <w:rPr>
          <w:rFonts w:ascii="Arial" w:hAnsi="Arial" w:cs="Arial"/>
          <w:bCs/>
          <w:sz w:val="24"/>
          <w:szCs w:val="24"/>
        </w:rPr>
      </w:pPr>
    </w:p>
    <w:p w14:paraId="05A6DD4A" w14:textId="675AF1EF" w:rsidR="00FB760E" w:rsidRDefault="00FB760E" w:rsidP="00CB4A93">
      <w:pPr>
        <w:spacing w:after="0" w:line="240" w:lineRule="auto"/>
        <w:ind w:left="1134" w:hanging="1134"/>
        <w:jc w:val="both"/>
        <w:rPr>
          <w:rFonts w:ascii="Arial" w:hAnsi="Arial" w:cs="Arial"/>
          <w:bCs/>
          <w:sz w:val="24"/>
          <w:szCs w:val="24"/>
        </w:rPr>
      </w:pPr>
      <w:r w:rsidRPr="00A3376A">
        <w:rPr>
          <w:rFonts w:ascii="Arial" w:hAnsi="Arial" w:cs="Arial"/>
          <w:bCs/>
          <w:sz w:val="24"/>
          <w:szCs w:val="24"/>
          <w:highlight w:val="yellow"/>
        </w:rPr>
        <w:t>[voices overlap 00:26:33]</w:t>
      </w:r>
    </w:p>
    <w:p w14:paraId="50EB0955" w14:textId="77777777" w:rsidR="00FB760E" w:rsidRDefault="00FB760E" w:rsidP="00CB4A93">
      <w:pPr>
        <w:spacing w:after="0" w:line="240" w:lineRule="auto"/>
        <w:ind w:left="1134" w:hanging="1134"/>
        <w:jc w:val="both"/>
        <w:rPr>
          <w:rFonts w:ascii="Arial" w:hAnsi="Arial" w:cs="Arial"/>
          <w:bCs/>
          <w:sz w:val="24"/>
          <w:szCs w:val="24"/>
        </w:rPr>
      </w:pPr>
    </w:p>
    <w:p w14:paraId="03DB9F8C" w14:textId="1880A60C" w:rsidR="00FB760E" w:rsidRDefault="00FB760E" w:rsidP="00CB4A93">
      <w:pPr>
        <w:spacing w:after="0" w:line="240" w:lineRule="auto"/>
        <w:ind w:left="1134" w:hanging="1134"/>
        <w:jc w:val="both"/>
        <w:rPr>
          <w:rFonts w:ascii="Arial" w:hAnsi="Arial" w:cs="Arial"/>
          <w:bCs/>
          <w:sz w:val="24"/>
          <w:szCs w:val="24"/>
        </w:rPr>
      </w:pPr>
      <w:r>
        <w:rPr>
          <w:rFonts w:ascii="Arial" w:hAnsi="Arial" w:cs="Arial"/>
          <w:bCs/>
          <w:sz w:val="24"/>
          <w:szCs w:val="24"/>
        </w:rPr>
        <w:t>F3</w:t>
      </w:r>
      <w:r w:rsidR="00A1321D">
        <w:rPr>
          <w:rFonts w:ascii="Arial" w:hAnsi="Arial" w:cs="Arial"/>
          <w:bCs/>
          <w:sz w:val="24"/>
          <w:szCs w:val="24"/>
        </w:rPr>
        <w:t>:</w:t>
      </w:r>
      <w:r w:rsidR="00A1321D">
        <w:rPr>
          <w:rFonts w:ascii="Arial" w:hAnsi="Arial" w:cs="Arial"/>
          <w:bCs/>
          <w:sz w:val="24"/>
          <w:szCs w:val="24"/>
        </w:rPr>
        <w:tab/>
        <w:t>Do we know when the bar closes?</w:t>
      </w:r>
    </w:p>
    <w:p w14:paraId="2887D4A8" w14:textId="77777777" w:rsidR="00A1321D" w:rsidRDefault="00A1321D" w:rsidP="00CB4A93">
      <w:pPr>
        <w:spacing w:after="0" w:line="240" w:lineRule="auto"/>
        <w:ind w:left="1134" w:hanging="1134"/>
        <w:jc w:val="both"/>
        <w:rPr>
          <w:rFonts w:ascii="Arial" w:hAnsi="Arial" w:cs="Arial"/>
          <w:bCs/>
          <w:sz w:val="24"/>
          <w:szCs w:val="24"/>
        </w:rPr>
      </w:pPr>
    </w:p>
    <w:p w14:paraId="606B3CF2" w14:textId="7D3F13C9"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have been wondering, when does the pub close?</w:t>
      </w:r>
    </w:p>
    <w:p w14:paraId="733D1D97" w14:textId="77777777" w:rsidR="00A1321D" w:rsidRDefault="00A1321D" w:rsidP="00CB4A93">
      <w:pPr>
        <w:spacing w:after="0" w:line="240" w:lineRule="auto"/>
        <w:ind w:left="1134" w:hanging="1134"/>
        <w:jc w:val="both"/>
        <w:rPr>
          <w:rFonts w:ascii="Arial" w:hAnsi="Arial" w:cs="Arial"/>
          <w:bCs/>
          <w:sz w:val="24"/>
          <w:szCs w:val="24"/>
        </w:rPr>
      </w:pPr>
    </w:p>
    <w:p w14:paraId="7DB2CE89" w14:textId="7BBEBA52"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somewhere there is a sighting of him?</w:t>
      </w:r>
    </w:p>
    <w:p w14:paraId="70DA8192" w14:textId="77777777" w:rsidR="00A1321D" w:rsidRDefault="00A1321D" w:rsidP="00CB4A93">
      <w:pPr>
        <w:spacing w:after="0" w:line="240" w:lineRule="auto"/>
        <w:ind w:left="1134" w:hanging="1134"/>
        <w:jc w:val="both"/>
        <w:rPr>
          <w:rFonts w:ascii="Arial" w:hAnsi="Arial" w:cs="Arial"/>
          <w:bCs/>
          <w:sz w:val="24"/>
          <w:szCs w:val="24"/>
        </w:rPr>
      </w:pPr>
    </w:p>
    <w:p w14:paraId="4F7E47A6" w14:textId="3C193B11"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 we’ve seen him at the bar close, whatever time that is?</w:t>
      </w:r>
    </w:p>
    <w:p w14:paraId="0DDA2F9F" w14:textId="77777777" w:rsidR="00A1321D" w:rsidRDefault="00A1321D" w:rsidP="00CB4A93">
      <w:pPr>
        <w:spacing w:after="0" w:line="240" w:lineRule="auto"/>
        <w:ind w:left="1134" w:hanging="1134"/>
        <w:jc w:val="both"/>
        <w:rPr>
          <w:rFonts w:ascii="Arial" w:hAnsi="Arial" w:cs="Arial"/>
          <w:bCs/>
          <w:sz w:val="24"/>
          <w:szCs w:val="24"/>
        </w:rPr>
      </w:pPr>
    </w:p>
    <w:p w14:paraId="68C30F34" w14:textId="13EF9336"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F0D8A1A" w14:textId="77777777" w:rsidR="00A1321D" w:rsidRDefault="00A1321D" w:rsidP="00CB4A93">
      <w:pPr>
        <w:spacing w:after="0" w:line="240" w:lineRule="auto"/>
        <w:ind w:left="1134" w:hanging="1134"/>
        <w:jc w:val="both"/>
        <w:rPr>
          <w:rFonts w:ascii="Arial" w:hAnsi="Arial" w:cs="Arial"/>
          <w:bCs/>
          <w:sz w:val="24"/>
          <w:szCs w:val="24"/>
        </w:rPr>
      </w:pPr>
    </w:p>
    <w:p w14:paraId="623E685F" w14:textId="28764867"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think they might tell us.</w:t>
      </w:r>
    </w:p>
    <w:p w14:paraId="729977EE" w14:textId="77777777" w:rsidR="00A1321D" w:rsidRDefault="00A1321D" w:rsidP="00CB4A93">
      <w:pPr>
        <w:spacing w:after="0" w:line="240" w:lineRule="auto"/>
        <w:ind w:left="1134" w:hanging="1134"/>
        <w:jc w:val="both"/>
        <w:rPr>
          <w:rFonts w:ascii="Arial" w:hAnsi="Arial" w:cs="Arial"/>
          <w:bCs/>
          <w:sz w:val="24"/>
          <w:szCs w:val="24"/>
        </w:rPr>
      </w:pPr>
    </w:p>
    <w:p w14:paraId="4113EE6D" w14:textId="282872D6"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Before he could explain, he saw someone and ran off into the woods.</w:t>
      </w:r>
    </w:p>
    <w:p w14:paraId="1381F200" w14:textId="77777777" w:rsidR="00A1321D" w:rsidRDefault="00A1321D" w:rsidP="00CB4A93">
      <w:pPr>
        <w:spacing w:after="0" w:line="240" w:lineRule="auto"/>
        <w:ind w:left="1134" w:hanging="1134"/>
        <w:jc w:val="both"/>
        <w:rPr>
          <w:rFonts w:ascii="Arial" w:hAnsi="Arial" w:cs="Arial"/>
          <w:bCs/>
          <w:sz w:val="24"/>
          <w:szCs w:val="24"/>
        </w:rPr>
      </w:pPr>
    </w:p>
    <w:p w14:paraId="1F3BABCA" w14:textId="60044AE6"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he ran into the woods?  Well that was silly of him.</w:t>
      </w:r>
    </w:p>
    <w:p w14:paraId="47D65E65" w14:textId="77777777" w:rsidR="00A1321D" w:rsidRDefault="00A1321D" w:rsidP="00CB4A93">
      <w:pPr>
        <w:spacing w:after="0" w:line="240" w:lineRule="auto"/>
        <w:ind w:left="1134" w:hanging="1134"/>
        <w:jc w:val="both"/>
        <w:rPr>
          <w:rFonts w:ascii="Arial" w:hAnsi="Arial" w:cs="Arial"/>
          <w:bCs/>
          <w:sz w:val="24"/>
          <w:szCs w:val="24"/>
        </w:rPr>
      </w:pPr>
    </w:p>
    <w:p w14:paraId="67FC51FE" w14:textId="6B88B5D7"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My back was to the door, so I didn’t see anyone.  By the time I turned around, both Nick and the devil were gone.</w:t>
      </w:r>
    </w:p>
    <w:p w14:paraId="151E1C48" w14:textId="77777777" w:rsidR="00A1321D" w:rsidRDefault="00A1321D" w:rsidP="00CB4A93">
      <w:pPr>
        <w:spacing w:after="0" w:line="240" w:lineRule="auto"/>
        <w:ind w:left="1134" w:hanging="1134"/>
        <w:jc w:val="both"/>
        <w:rPr>
          <w:rFonts w:ascii="Arial" w:hAnsi="Arial" w:cs="Arial"/>
          <w:bCs/>
          <w:sz w:val="24"/>
          <w:szCs w:val="24"/>
        </w:rPr>
      </w:pPr>
    </w:p>
    <w:p w14:paraId="265CD18E" w14:textId="0038BCD2"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my God.</w:t>
      </w:r>
    </w:p>
    <w:p w14:paraId="591B0C77" w14:textId="77777777" w:rsidR="00A1321D" w:rsidRDefault="00A1321D" w:rsidP="00CB4A93">
      <w:pPr>
        <w:spacing w:after="0" w:line="240" w:lineRule="auto"/>
        <w:ind w:left="1134" w:hanging="1134"/>
        <w:jc w:val="both"/>
        <w:rPr>
          <w:rFonts w:ascii="Arial" w:hAnsi="Arial" w:cs="Arial"/>
          <w:bCs/>
          <w:sz w:val="24"/>
          <w:szCs w:val="24"/>
        </w:rPr>
      </w:pPr>
    </w:p>
    <w:p w14:paraId="67C5A680" w14:textId="47055E3D"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And all that was left, was a small fire burning outside.  After I put it out, I waited for Nick, but he never came back.  </w:t>
      </w:r>
    </w:p>
    <w:p w14:paraId="10A2EDF4" w14:textId="77777777" w:rsidR="00A1321D" w:rsidRDefault="00A1321D" w:rsidP="00CB4A93">
      <w:pPr>
        <w:spacing w:after="0" w:line="240" w:lineRule="auto"/>
        <w:ind w:left="1134" w:hanging="1134"/>
        <w:jc w:val="both"/>
        <w:rPr>
          <w:rFonts w:ascii="Arial" w:hAnsi="Arial" w:cs="Arial"/>
          <w:bCs/>
          <w:sz w:val="24"/>
          <w:szCs w:val="24"/>
        </w:rPr>
      </w:pPr>
    </w:p>
    <w:p w14:paraId="772AE29F" w14:textId="7C510A9A" w:rsidR="00A1321D" w:rsidRDefault="00A1321D" w:rsidP="00CB4A93">
      <w:pPr>
        <w:spacing w:after="0" w:line="240" w:lineRule="auto"/>
        <w:ind w:left="1134" w:hanging="1134"/>
        <w:jc w:val="both"/>
        <w:rPr>
          <w:rFonts w:ascii="Arial" w:hAnsi="Arial" w:cs="Arial"/>
          <w:bCs/>
          <w:sz w:val="24"/>
          <w:szCs w:val="24"/>
        </w:rPr>
      </w:pPr>
      <w:r>
        <w:rPr>
          <w:rFonts w:ascii="Arial" w:hAnsi="Arial" w:cs="Arial"/>
          <w:bCs/>
          <w:sz w:val="24"/>
          <w:szCs w:val="24"/>
        </w:rPr>
        <w:tab/>
        <w:t>So, they did say they covered the fox, with like ash from the fire, so I assume it’s this one that was like burning outside the bar?</w:t>
      </w:r>
    </w:p>
    <w:p w14:paraId="36991374" w14:textId="77777777" w:rsidR="00A1321D" w:rsidRDefault="00A1321D" w:rsidP="00CB4A93">
      <w:pPr>
        <w:spacing w:after="0" w:line="240" w:lineRule="auto"/>
        <w:ind w:left="1134" w:hanging="1134"/>
        <w:jc w:val="both"/>
        <w:rPr>
          <w:rFonts w:ascii="Arial" w:hAnsi="Arial" w:cs="Arial"/>
          <w:bCs/>
          <w:sz w:val="24"/>
          <w:szCs w:val="24"/>
        </w:rPr>
      </w:pPr>
    </w:p>
    <w:p w14:paraId="2FE98ADA" w14:textId="00C950EC" w:rsidR="00A1321D"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sidR="00A1321D">
        <w:rPr>
          <w:rFonts w:ascii="Arial" w:hAnsi="Arial" w:cs="Arial"/>
          <w:bCs/>
          <w:sz w:val="24"/>
          <w:szCs w:val="24"/>
        </w:rPr>
        <w:t>:</w:t>
      </w:r>
      <w:r w:rsidR="00A1321D">
        <w:rPr>
          <w:rFonts w:ascii="Arial" w:hAnsi="Arial" w:cs="Arial"/>
          <w:bCs/>
          <w:sz w:val="24"/>
          <w:szCs w:val="24"/>
        </w:rPr>
        <w:tab/>
        <w:t>Yeah, someone’s taunting him.  I think someone’s trying to get him to run into the woods.</w:t>
      </w:r>
    </w:p>
    <w:p w14:paraId="0B818E2F" w14:textId="77777777" w:rsidR="0047598B" w:rsidRDefault="0047598B" w:rsidP="0047598B">
      <w:pPr>
        <w:spacing w:after="0" w:line="240" w:lineRule="auto"/>
        <w:ind w:left="1134" w:hanging="1134"/>
        <w:jc w:val="both"/>
        <w:rPr>
          <w:rFonts w:ascii="Arial" w:hAnsi="Arial" w:cs="Arial"/>
          <w:bCs/>
          <w:sz w:val="24"/>
          <w:szCs w:val="24"/>
        </w:rPr>
      </w:pPr>
    </w:p>
    <w:p w14:paraId="7BDF559F" w14:textId="76CB28C3"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wait, so the, how said there was burning stuff?  That’s the Mia story, right?</w:t>
      </w:r>
    </w:p>
    <w:p w14:paraId="56E0006F" w14:textId="77777777" w:rsidR="0047598B" w:rsidRDefault="0047598B" w:rsidP="0047598B">
      <w:pPr>
        <w:spacing w:after="0" w:line="240" w:lineRule="auto"/>
        <w:ind w:left="1134" w:hanging="1134"/>
        <w:jc w:val="both"/>
        <w:rPr>
          <w:rFonts w:ascii="Arial" w:hAnsi="Arial" w:cs="Arial"/>
          <w:bCs/>
          <w:sz w:val="24"/>
          <w:szCs w:val="24"/>
        </w:rPr>
      </w:pPr>
    </w:p>
    <w:p w14:paraId="6F77F63B" w14:textId="3E13BC0C"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That’s…who said…</w:t>
      </w:r>
    </w:p>
    <w:p w14:paraId="3143C9F5" w14:textId="77777777" w:rsidR="0047598B" w:rsidRDefault="0047598B" w:rsidP="0047598B">
      <w:pPr>
        <w:spacing w:after="0" w:line="240" w:lineRule="auto"/>
        <w:ind w:left="1134" w:hanging="1134"/>
        <w:jc w:val="both"/>
        <w:rPr>
          <w:rFonts w:ascii="Arial" w:hAnsi="Arial" w:cs="Arial"/>
          <w:bCs/>
          <w:sz w:val="24"/>
          <w:szCs w:val="24"/>
        </w:rPr>
      </w:pPr>
    </w:p>
    <w:p w14:paraId="055DB17A" w14:textId="3D1D3A43"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Mia’s story.  </w:t>
      </w:r>
    </w:p>
    <w:p w14:paraId="2BE1E3D4" w14:textId="77777777" w:rsidR="0047598B" w:rsidRDefault="0047598B" w:rsidP="0047598B">
      <w:pPr>
        <w:spacing w:after="0" w:line="240" w:lineRule="auto"/>
        <w:ind w:left="1134" w:hanging="1134"/>
        <w:jc w:val="both"/>
        <w:rPr>
          <w:rFonts w:ascii="Arial" w:hAnsi="Arial" w:cs="Arial"/>
          <w:bCs/>
          <w:sz w:val="24"/>
          <w:szCs w:val="24"/>
        </w:rPr>
      </w:pPr>
    </w:p>
    <w:p w14:paraId="3019C09C" w14:textId="4FCA7DE5"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ab/>
        <w:t>So, ‘She made me put the fox on the ground by the mailbox, then she covered it with ashes from the fire, and yelled for Vinegar Tom.’</w:t>
      </w:r>
    </w:p>
    <w:p w14:paraId="0ACA17F3" w14:textId="22D24CBC" w:rsidR="0047598B" w:rsidRDefault="0047598B" w:rsidP="0047598B">
      <w:pPr>
        <w:spacing w:after="0" w:line="240" w:lineRule="auto"/>
        <w:ind w:left="1134" w:hanging="1134"/>
        <w:jc w:val="both"/>
        <w:rPr>
          <w:rFonts w:ascii="Arial" w:hAnsi="Arial" w:cs="Arial"/>
          <w:bCs/>
          <w:sz w:val="24"/>
          <w:szCs w:val="24"/>
        </w:rPr>
      </w:pPr>
    </w:p>
    <w:p w14:paraId="5C1715E5" w14:textId="6AA16AF2"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she didn’t burn it, and she put out some fire.</w:t>
      </w:r>
    </w:p>
    <w:p w14:paraId="43BFF915" w14:textId="77777777" w:rsidR="0047598B" w:rsidRDefault="0047598B" w:rsidP="0047598B">
      <w:pPr>
        <w:spacing w:after="0" w:line="240" w:lineRule="auto"/>
        <w:ind w:left="1134" w:hanging="1134"/>
        <w:jc w:val="both"/>
        <w:rPr>
          <w:rFonts w:ascii="Arial" w:hAnsi="Arial" w:cs="Arial"/>
          <w:bCs/>
          <w:sz w:val="24"/>
          <w:szCs w:val="24"/>
        </w:rPr>
      </w:pPr>
    </w:p>
    <w:p w14:paraId="0366509F" w14:textId="3F2871A6"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w:t>
      </w:r>
    </w:p>
    <w:p w14:paraId="4FDBE748" w14:textId="77777777" w:rsidR="0047598B" w:rsidRDefault="0047598B" w:rsidP="0047598B">
      <w:pPr>
        <w:spacing w:after="0" w:line="240" w:lineRule="auto"/>
        <w:ind w:left="1134" w:hanging="1134"/>
        <w:jc w:val="both"/>
        <w:rPr>
          <w:rFonts w:ascii="Arial" w:hAnsi="Arial" w:cs="Arial"/>
          <w:bCs/>
          <w:sz w:val="24"/>
          <w:szCs w:val="24"/>
        </w:rPr>
      </w:pPr>
    </w:p>
    <w:p w14:paraId="5A798674" w14:textId="4F7B405A"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Yeah, so she put the fire out, so then that’s the ash they covered it in, but, we don’t know who started the fire.</w:t>
      </w:r>
    </w:p>
    <w:p w14:paraId="063ECC1F" w14:textId="77777777" w:rsidR="0047598B" w:rsidRDefault="0047598B" w:rsidP="0047598B">
      <w:pPr>
        <w:spacing w:after="0" w:line="240" w:lineRule="auto"/>
        <w:ind w:left="1134" w:hanging="1134"/>
        <w:jc w:val="both"/>
        <w:rPr>
          <w:rFonts w:ascii="Arial" w:hAnsi="Arial" w:cs="Arial"/>
          <w:bCs/>
          <w:sz w:val="24"/>
          <w:szCs w:val="24"/>
        </w:rPr>
      </w:pPr>
    </w:p>
    <w:p w14:paraId="7B732833" w14:textId="027F23F1"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somebody started the fire, and then they came and used the ashes to cover the fox.</w:t>
      </w:r>
    </w:p>
    <w:p w14:paraId="28F537AE" w14:textId="77777777" w:rsidR="0047598B" w:rsidRDefault="0047598B" w:rsidP="0047598B">
      <w:pPr>
        <w:spacing w:after="0" w:line="240" w:lineRule="auto"/>
        <w:ind w:left="1134" w:hanging="1134"/>
        <w:jc w:val="both"/>
        <w:rPr>
          <w:rFonts w:ascii="Arial" w:hAnsi="Arial" w:cs="Arial"/>
          <w:bCs/>
          <w:sz w:val="24"/>
          <w:szCs w:val="24"/>
        </w:rPr>
      </w:pPr>
    </w:p>
    <w:p w14:paraId="754888A8" w14:textId="31499F64" w:rsidR="0047598B" w:rsidRDefault="0047598B"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But </w:t>
      </w:r>
      <w:r w:rsidR="003B6978">
        <w:rPr>
          <w:rFonts w:ascii="Arial" w:hAnsi="Arial" w:cs="Arial"/>
          <w:bCs/>
          <w:sz w:val="24"/>
          <w:szCs w:val="24"/>
        </w:rPr>
        <w:t>I think they’ve set a fire to get him to chase them, I think it might have been a ploy to get him to follow them into the woods.</w:t>
      </w:r>
    </w:p>
    <w:p w14:paraId="42C62812" w14:textId="77777777" w:rsidR="003B6978" w:rsidRDefault="003B6978" w:rsidP="0047598B">
      <w:pPr>
        <w:spacing w:after="0" w:line="240" w:lineRule="auto"/>
        <w:ind w:left="1134" w:hanging="1134"/>
        <w:jc w:val="both"/>
        <w:rPr>
          <w:rFonts w:ascii="Arial" w:hAnsi="Arial" w:cs="Arial"/>
          <w:bCs/>
          <w:sz w:val="24"/>
          <w:szCs w:val="24"/>
        </w:rPr>
      </w:pPr>
    </w:p>
    <w:p w14:paraId="503098B4" w14:textId="71C6589A" w:rsidR="003B6978" w:rsidRDefault="003B6978" w:rsidP="0047598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maybe, yeah.</w:t>
      </w:r>
    </w:p>
    <w:p w14:paraId="3AB6E38F" w14:textId="77777777" w:rsidR="003B6978" w:rsidRDefault="003B6978" w:rsidP="0047598B">
      <w:pPr>
        <w:spacing w:after="0" w:line="240" w:lineRule="auto"/>
        <w:ind w:left="1134" w:hanging="1134"/>
        <w:jc w:val="both"/>
        <w:rPr>
          <w:rFonts w:ascii="Arial" w:hAnsi="Arial" w:cs="Arial"/>
          <w:bCs/>
          <w:sz w:val="24"/>
          <w:szCs w:val="24"/>
        </w:rPr>
      </w:pPr>
    </w:p>
    <w:p w14:paraId="091BBFC6" w14:textId="4DA8FC8F" w:rsidR="003B6978" w:rsidRDefault="003B6978" w:rsidP="0047598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w:t>
      </w:r>
    </w:p>
    <w:p w14:paraId="4DA63543" w14:textId="77777777" w:rsidR="003B6978" w:rsidRDefault="003B6978" w:rsidP="0047598B">
      <w:pPr>
        <w:spacing w:after="0" w:line="240" w:lineRule="auto"/>
        <w:ind w:left="1134" w:hanging="1134"/>
        <w:jc w:val="both"/>
        <w:rPr>
          <w:rFonts w:ascii="Arial" w:hAnsi="Arial" w:cs="Arial"/>
          <w:bCs/>
          <w:sz w:val="24"/>
          <w:szCs w:val="24"/>
        </w:rPr>
      </w:pPr>
    </w:p>
    <w:p w14:paraId="0E0B7C56" w14:textId="3F615142" w:rsidR="003B6978" w:rsidRDefault="003B6978" w:rsidP="0047598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146422">
        <w:rPr>
          <w:rFonts w:ascii="Arial" w:hAnsi="Arial" w:cs="Arial"/>
          <w:bCs/>
          <w:sz w:val="24"/>
          <w:szCs w:val="24"/>
        </w:rPr>
        <w:t>‘I can’t help wondering what he would have told me if he’d had the chance.  After his death was ruled an accident, I went through and found all the notes he’d been keeping about the devil, and a locked deposit back I still haven’t figured out how to open.’  Okay.  ‘I even found proof that the devil was real, finally caught on camera</w:t>
      </w:r>
      <w:r w:rsidR="00960DAB">
        <w:rPr>
          <w:rFonts w:ascii="Arial" w:hAnsi="Arial" w:cs="Arial"/>
          <w:bCs/>
          <w:sz w:val="24"/>
          <w:szCs w:val="24"/>
        </w:rPr>
        <w:t>…</w:t>
      </w:r>
    </w:p>
    <w:p w14:paraId="3A01C88F" w14:textId="77777777" w:rsidR="00146422" w:rsidRDefault="00146422" w:rsidP="0047598B">
      <w:pPr>
        <w:spacing w:after="0" w:line="240" w:lineRule="auto"/>
        <w:ind w:left="1134" w:hanging="1134"/>
        <w:jc w:val="both"/>
        <w:rPr>
          <w:rFonts w:ascii="Arial" w:hAnsi="Arial" w:cs="Arial"/>
          <w:bCs/>
          <w:sz w:val="24"/>
          <w:szCs w:val="24"/>
        </w:rPr>
      </w:pPr>
    </w:p>
    <w:p w14:paraId="202B9616" w14:textId="74CB83FA" w:rsidR="00146422" w:rsidRDefault="00146422"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we’ve got the CCTV camera, I was wondering where that was.</w:t>
      </w:r>
    </w:p>
    <w:p w14:paraId="2A293261" w14:textId="77777777" w:rsidR="00146422" w:rsidRDefault="00146422" w:rsidP="0047598B">
      <w:pPr>
        <w:spacing w:after="0" w:line="240" w:lineRule="auto"/>
        <w:ind w:left="1134" w:hanging="1134"/>
        <w:jc w:val="both"/>
        <w:rPr>
          <w:rFonts w:ascii="Arial" w:hAnsi="Arial" w:cs="Arial"/>
          <w:bCs/>
          <w:sz w:val="24"/>
          <w:szCs w:val="24"/>
        </w:rPr>
      </w:pPr>
    </w:p>
    <w:p w14:paraId="55843A9F" w14:textId="682CD6D4" w:rsidR="00146422" w:rsidRDefault="00146422" w:rsidP="0047598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will be this, right?</w:t>
      </w:r>
    </w:p>
    <w:p w14:paraId="2DE2D75D" w14:textId="77777777" w:rsidR="00146422" w:rsidRDefault="00146422" w:rsidP="0047598B">
      <w:pPr>
        <w:spacing w:after="0" w:line="240" w:lineRule="auto"/>
        <w:ind w:left="1134" w:hanging="1134"/>
        <w:jc w:val="both"/>
        <w:rPr>
          <w:rFonts w:ascii="Arial" w:hAnsi="Arial" w:cs="Arial"/>
          <w:bCs/>
          <w:sz w:val="24"/>
          <w:szCs w:val="24"/>
        </w:rPr>
      </w:pPr>
    </w:p>
    <w:p w14:paraId="54247B79" w14:textId="43657450" w:rsidR="00146422" w:rsidRDefault="00146422" w:rsidP="0047598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w:t>
      </w:r>
    </w:p>
    <w:p w14:paraId="02648927" w14:textId="77777777" w:rsidR="00146422" w:rsidRDefault="00146422" w:rsidP="0047598B">
      <w:pPr>
        <w:spacing w:after="0" w:line="240" w:lineRule="auto"/>
        <w:ind w:left="1134" w:hanging="1134"/>
        <w:jc w:val="both"/>
        <w:rPr>
          <w:rFonts w:ascii="Arial" w:hAnsi="Arial" w:cs="Arial"/>
          <w:bCs/>
          <w:sz w:val="24"/>
          <w:szCs w:val="24"/>
        </w:rPr>
      </w:pPr>
    </w:p>
    <w:p w14:paraId="00C9D071" w14:textId="5EE370C7" w:rsidR="00146422" w:rsidRDefault="00146422" w:rsidP="0047598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Ooh.</w:t>
      </w:r>
    </w:p>
    <w:p w14:paraId="4C34954E" w14:textId="77777777" w:rsidR="00146422" w:rsidRDefault="00146422" w:rsidP="0047598B">
      <w:pPr>
        <w:spacing w:after="0" w:line="240" w:lineRule="auto"/>
        <w:ind w:left="1134" w:hanging="1134"/>
        <w:jc w:val="both"/>
        <w:rPr>
          <w:rFonts w:ascii="Arial" w:hAnsi="Arial" w:cs="Arial"/>
          <w:bCs/>
          <w:sz w:val="24"/>
          <w:szCs w:val="24"/>
        </w:rPr>
      </w:pPr>
    </w:p>
    <w:p w14:paraId="68ACDB90" w14:textId="7F086EA7" w:rsidR="00146422" w:rsidRDefault="00146422" w:rsidP="0047598B">
      <w:pPr>
        <w:spacing w:after="0" w:line="240" w:lineRule="auto"/>
        <w:ind w:left="1134" w:hanging="1134"/>
        <w:jc w:val="both"/>
        <w:rPr>
          <w:rFonts w:ascii="Arial" w:hAnsi="Arial" w:cs="Arial"/>
          <w:bCs/>
          <w:sz w:val="24"/>
          <w:szCs w:val="24"/>
        </w:rPr>
      </w:pPr>
      <w:r>
        <w:rPr>
          <w:rFonts w:ascii="Arial" w:hAnsi="Arial" w:cs="Arial"/>
          <w:bCs/>
          <w:sz w:val="24"/>
          <w:szCs w:val="24"/>
        </w:rPr>
        <w:tab/>
        <w:t>Oh, fuck off.</w:t>
      </w:r>
    </w:p>
    <w:p w14:paraId="23DC7E2D" w14:textId="77777777" w:rsidR="00146422" w:rsidRDefault="00146422" w:rsidP="0047598B">
      <w:pPr>
        <w:spacing w:after="0" w:line="240" w:lineRule="auto"/>
        <w:ind w:left="1134" w:hanging="1134"/>
        <w:jc w:val="both"/>
        <w:rPr>
          <w:rFonts w:ascii="Arial" w:hAnsi="Arial" w:cs="Arial"/>
          <w:bCs/>
          <w:sz w:val="24"/>
          <w:szCs w:val="24"/>
        </w:rPr>
      </w:pPr>
    </w:p>
    <w:p w14:paraId="2DBD28D9" w14:textId="572F056B"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like Nick had been trying to do for months.</w:t>
      </w:r>
    </w:p>
    <w:p w14:paraId="26DEDB7C" w14:textId="77777777" w:rsidR="00960DAB" w:rsidRDefault="00960DAB" w:rsidP="00960DAB">
      <w:pPr>
        <w:spacing w:after="0" w:line="240" w:lineRule="auto"/>
        <w:ind w:left="1134" w:hanging="1134"/>
        <w:jc w:val="both"/>
        <w:rPr>
          <w:rFonts w:ascii="Arial" w:hAnsi="Arial" w:cs="Arial"/>
          <w:bCs/>
          <w:sz w:val="24"/>
          <w:szCs w:val="24"/>
        </w:rPr>
      </w:pPr>
    </w:p>
    <w:p w14:paraId="0FA57583" w14:textId="37403675"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guys, guys, look at the time on the, December 7th, 3</w:t>
      </w:r>
      <w:r w:rsidR="00A3376A">
        <w:rPr>
          <w:rFonts w:ascii="Arial" w:hAnsi="Arial" w:cs="Arial"/>
          <w:bCs/>
          <w:sz w:val="24"/>
          <w:szCs w:val="24"/>
        </w:rPr>
        <w:t>:</w:t>
      </w:r>
      <w:r>
        <w:rPr>
          <w:rFonts w:ascii="Arial" w:hAnsi="Arial" w:cs="Arial"/>
          <w:bCs/>
          <w:sz w:val="24"/>
          <w:szCs w:val="24"/>
        </w:rPr>
        <w:t>33am.</w:t>
      </w:r>
    </w:p>
    <w:p w14:paraId="0204D91E" w14:textId="77777777" w:rsidR="00960DAB" w:rsidRDefault="00960DAB" w:rsidP="00960DAB">
      <w:pPr>
        <w:spacing w:after="0" w:line="240" w:lineRule="auto"/>
        <w:ind w:left="1134" w:hanging="1134"/>
        <w:jc w:val="both"/>
        <w:rPr>
          <w:rFonts w:ascii="Arial" w:hAnsi="Arial" w:cs="Arial"/>
          <w:bCs/>
          <w:sz w:val="24"/>
          <w:szCs w:val="24"/>
        </w:rPr>
      </w:pPr>
    </w:p>
    <w:p w14:paraId="10D7C7E3" w14:textId="5A45F935"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that’s locking up time?</w:t>
      </w:r>
    </w:p>
    <w:p w14:paraId="5D3A1434" w14:textId="77777777" w:rsidR="00960DAB" w:rsidRDefault="00960DAB" w:rsidP="00960DAB">
      <w:pPr>
        <w:spacing w:after="0" w:line="240" w:lineRule="auto"/>
        <w:ind w:left="1134" w:hanging="1134"/>
        <w:jc w:val="both"/>
        <w:rPr>
          <w:rFonts w:ascii="Arial" w:hAnsi="Arial" w:cs="Arial"/>
          <w:bCs/>
          <w:sz w:val="24"/>
          <w:szCs w:val="24"/>
        </w:rPr>
      </w:pPr>
    </w:p>
    <w:p w14:paraId="013E8108" w14:textId="7AB86FD3"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That is locking up time.  Oh that might be…</w:t>
      </w:r>
    </w:p>
    <w:p w14:paraId="6E8DDC68" w14:textId="77777777" w:rsidR="00960DAB" w:rsidRDefault="00960DAB" w:rsidP="00960DAB">
      <w:pPr>
        <w:spacing w:after="0" w:line="240" w:lineRule="auto"/>
        <w:ind w:left="1134" w:hanging="1134"/>
        <w:jc w:val="both"/>
        <w:rPr>
          <w:rFonts w:ascii="Arial" w:hAnsi="Arial" w:cs="Arial"/>
          <w:bCs/>
          <w:sz w:val="24"/>
          <w:szCs w:val="24"/>
        </w:rPr>
      </w:pPr>
    </w:p>
    <w:p w14:paraId="5BB7BDF3" w14:textId="4B365F28"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he was still alive at 3</w:t>
      </w:r>
      <w:r w:rsidR="00AF6C90">
        <w:rPr>
          <w:rFonts w:ascii="Arial" w:hAnsi="Arial" w:cs="Arial"/>
          <w:bCs/>
          <w:sz w:val="24"/>
          <w:szCs w:val="24"/>
        </w:rPr>
        <w:t>:</w:t>
      </w:r>
      <w:r>
        <w:rPr>
          <w:rFonts w:ascii="Arial" w:hAnsi="Arial" w:cs="Arial"/>
          <w:bCs/>
          <w:sz w:val="24"/>
          <w:szCs w:val="24"/>
        </w:rPr>
        <w:t>33.</w:t>
      </w:r>
    </w:p>
    <w:p w14:paraId="14F82BFA" w14:textId="77777777" w:rsidR="00960DAB" w:rsidRDefault="00960DAB" w:rsidP="00960DAB">
      <w:pPr>
        <w:spacing w:after="0" w:line="240" w:lineRule="auto"/>
        <w:ind w:left="1134" w:hanging="1134"/>
        <w:jc w:val="both"/>
        <w:rPr>
          <w:rFonts w:ascii="Arial" w:hAnsi="Arial" w:cs="Arial"/>
          <w:bCs/>
          <w:sz w:val="24"/>
          <w:szCs w:val="24"/>
        </w:rPr>
      </w:pPr>
    </w:p>
    <w:p w14:paraId="35370DFB" w14:textId="27D1D803"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Three, thirty…and the noise was at 2.30am.</w:t>
      </w:r>
    </w:p>
    <w:p w14:paraId="3C09E3DD" w14:textId="77777777" w:rsidR="00960DAB" w:rsidRDefault="00960DAB" w:rsidP="00960DAB">
      <w:pPr>
        <w:spacing w:after="0" w:line="240" w:lineRule="auto"/>
        <w:ind w:left="1134" w:hanging="1134"/>
        <w:jc w:val="both"/>
        <w:rPr>
          <w:rFonts w:ascii="Arial" w:hAnsi="Arial" w:cs="Arial"/>
          <w:bCs/>
          <w:sz w:val="24"/>
          <w:szCs w:val="24"/>
        </w:rPr>
      </w:pPr>
    </w:p>
    <w:p w14:paraId="1AAFB325" w14:textId="6A282DF5"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maybe that was just other noise.</w:t>
      </w:r>
    </w:p>
    <w:p w14:paraId="6EDCA36C" w14:textId="77777777" w:rsidR="00960DAB" w:rsidRDefault="00960DAB" w:rsidP="00960DAB">
      <w:pPr>
        <w:spacing w:after="0" w:line="240" w:lineRule="auto"/>
        <w:ind w:left="1134" w:hanging="1134"/>
        <w:jc w:val="both"/>
        <w:rPr>
          <w:rFonts w:ascii="Arial" w:hAnsi="Arial" w:cs="Arial"/>
          <w:bCs/>
          <w:sz w:val="24"/>
          <w:szCs w:val="24"/>
        </w:rPr>
      </w:pPr>
    </w:p>
    <w:p w14:paraId="521478BF" w14:textId="5A71D872"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maybe that was, yeah, maybe that was the noise that Mia heard when she was in the woods.  Remember, because Mia heard…?</w:t>
      </w:r>
    </w:p>
    <w:p w14:paraId="217595D1" w14:textId="77777777" w:rsidR="00960DAB" w:rsidRDefault="00960DAB" w:rsidP="00960DAB">
      <w:pPr>
        <w:spacing w:after="0" w:line="240" w:lineRule="auto"/>
        <w:ind w:left="1134" w:hanging="1134"/>
        <w:jc w:val="both"/>
        <w:rPr>
          <w:rFonts w:ascii="Arial" w:hAnsi="Arial" w:cs="Arial"/>
          <w:bCs/>
          <w:sz w:val="24"/>
          <w:szCs w:val="24"/>
        </w:rPr>
      </w:pPr>
    </w:p>
    <w:p w14:paraId="462A610D" w14:textId="4D720338"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Let’s see, okay?</w:t>
      </w:r>
    </w:p>
    <w:p w14:paraId="52D165B1" w14:textId="77777777" w:rsidR="00960DAB" w:rsidRDefault="00960DAB" w:rsidP="00960DAB">
      <w:pPr>
        <w:spacing w:after="0" w:line="240" w:lineRule="auto"/>
        <w:ind w:left="1134" w:hanging="1134"/>
        <w:jc w:val="both"/>
        <w:rPr>
          <w:rFonts w:ascii="Arial" w:hAnsi="Arial" w:cs="Arial"/>
          <w:bCs/>
          <w:sz w:val="24"/>
          <w:szCs w:val="24"/>
        </w:rPr>
      </w:pPr>
    </w:p>
    <w:p w14:paraId="49A4E33B" w14:textId="1C1A5908" w:rsidR="00960DAB" w:rsidRDefault="00960DAB" w:rsidP="00960DAB">
      <w:pPr>
        <w:spacing w:after="0" w:line="240" w:lineRule="auto"/>
        <w:ind w:left="1134" w:hanging="1134"/>
        <w:jc w:val="both"/>
        <w:rPr>
          <w:rFonts w:ascii="Arial" w:hAnsi="Arial" w:cs="Arial"/>
          <w:bCs/>
          <w:sz w:val="24"/>
          <w:szCs w:val="24"/>
        </w:rPr>
      </w:pPr>
      <w:r>
        <w:rPr>
          <w:rFonts w:ascii="Arial" w:hAnsi="Arial" w:cs="Arial"/>
          <w:bCs/>
          <w:sz w:val="24"/>
          <w:szCs w:val="24"/>
        </w:rPr>
        <w:tab/>
      </w:r>
      <w:r w:rsidR="00FD401A">
        <w:rPr>
          <w:rFonts w:ascii="Arial" w:hAnsi="Arial" w:cs="Arial"/>
          <w:bCs/>
          <w:sz w:val="24"/>
          <w:szCs w:val="24"/>
        </w:rPr>
        <w:t xml:space="preserve">‘I took the evidence round to the sheriff hoping it would change his mind, but he didn’t care that Nick really was chasing after someone that night.  </w:t>
      </w:r>
      <w:r w:rsidR="00FD401A">
        <w:rPr>
          <w:rFonts w:ascii="Arial" w:hAnsi="Arial" w:cs="Arial"/>
          <w:bCs/>
          <w:sz w:val="24"/>
          <w:szCs w:val="24"/>
        </w:rPr>
        <w:lastRenderedPageBreak/>
        <w:t>The official determination is still that Nick slipped and fell of the cliff, but the thing is, I went out to the place where he died, and I don’t think the authorities have even bothered to look any further than the spot where they found Nick’s body.</w:t>
      </w:r>
    </w:p>
    <w:p w14:paraId="4D6DA88A" w14:textId="77777777" w:rsidR="00FD401A" w:rsidRDefault="00FD401A" w:rsidP="00960DAB">
      <w:pPr>
        <w:spacing w:after="0" w:line="240" w:lineRule="auto"/>
        <w:ind w:left="1134" w:hanging="1134"/>
        <w:jc w:val="both"/>
        <w:rPr>
          <w:rFonts w:ascii="Arial" w:hAnsi="Arial" w:cs="Arial"/>
          <w:bCs/>
          <w:sz w:val="24"/>
          <w:szCs w:val="24"/>
        </w:rPr>
      </w:pPr>
    </w:p>
    <w:p w14:paraId="0BC6EFE3" w14:textId="6CA8A1EB" w:rsidR="00FD401A" w:rsidRDefault="00FD401A" w:rsidP="00960DAB">
      <w:pPr>
        <w:spacing w:after="0" w:line="240" w:lineRule="auto"/>
        <w:ind w:left="1134" w:hanging="1134"/>
        <w:jc w:val="both"/>
        <w:rPr>
          <w:rFonts w:ascii="Arial" w:hAnsi="Arial" w:cs="Arial"/>
          <w:bCs/>
          <w:sz w:val="24"/>
          <w:szCs w:val="24"/>
        </w:rPr>
      </w:pPr>
      <w:r>
        <w:rPr>
          <w:rFonts w:ascii="Arial" w:hAnsi="Arial" w:cs="Arial"/>
          <w:bCs/>
          <w:sz w:val="24"/>
          <w:szCs w:val="24"/>
        </w:rPr>
        <w:tab/>
        <w:t xml:space="preserve">There was </w:t>
      </w:r>
      <w:r w:rsidR="00AF6C90">
        <w:rPr>
          <w:rFonts w:ascii="Arial" w:hAnsi="Arial" w:cs="Arial"/>
          <w:bCs/>
          <w:sz w:val="24"/>
          <w:szCs w:val="24"/>
        </w:rPr>
        <w:t xml:space="preserve">caution </w:t>
      </w:r>
      <w:r>
        <w:rPr>
          <w:rFonts w:ascii="Arial" w:hAnsi="Arial" w:cs="Arial"/>
          <w:bCs/>
          <w:sz w:val="24"/>
          <w:szCs w:val="24"/>
        </w:rPr>
        <w:t>tape down on the rocks, but nothing on top of the cliff.’</w:t>
      </w:r>
    </w:p>
    <w:p w14:paraId="36C41F45" w14:textId="77777777" w:rsidR="00FD401A" w:rsidRDefault="00FD401A" w:rsidP="00960DAB">
      <w:pPr>
        <w:spacing w:after="0" w:line="240" w:lineRule="auto"/>
        <w:ind w:left="1134" w:hanging="1134"/>
        <w:jc w:val="both"/>
        <w:rPr>
          <w:rFonts w:ascii="Arial" w:hAnsi="Arial" w:cs="Arial"/>
          <w:bCs/>
          <w:sz w:val="24"/>
          <w:szCs w:val="24"/>
        </w:rPr>
      </w:pPr>
    </w:p>
    <w:p w14:paraId="504D94EF" w14:textId="47D8C256" w:rsidR="00FD401A" w:rsidRDefault="00FD401A" w:rsidP="00960DA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What’s she saying about, they didn’t even…can I see that sentence?</w:t>
      </w:r>
    </w:p>
    <w:p w14:paraId="734C7906" w14:textId="77777777" w:rsidR="00FD401A" w:rsidRDefault="00FD401A" w:rsidP="00960DAB">
      <w:pPr>
        <w:spacing w:after="0" w:line="240" w:lineRule="auto"/>
        <w:ind w:left="1134" w:hanging="1134"/>
        <w:jc w:val="both"/>
        <w:rPr>
          <w:rFonts w:ascii="Arial" w:hAnsi="Arial" w:cs="Arial"/>
          <w:bCs/>
          <w:sz w:val="24"/>
          <w:szCs w:val="24"/>
        </w:rPr>
      </w:pPr>
    </w:p>
    <w:p w14:paraId="40396C8B" w14:textId="61CCA598" w:rsidR="00FD401A" w:rsidRDefault="00FD401A" w:rsidP="00960DAB">
      <w:pPr>
        <w:spacing w:after="0" w:line="240" w:lineRule="auto"/>
        <w:ind w:left="1134" w:hanging="1134"/>
        <w:jc w:val="both"/>
        <w:rPr>
          <w:rFonts w:ascii="Arial" w:hAnsi="Arial" w:cs="Arial"/>
          <w:bCs/>
          <w:sz w:val="24"/>
          <w:szCs w:val="24"/>
        </w:rPr>
      </w:pPr>
      <w:r>
        <w:rPr>
          <w:rFonts w:ascii="Arial" w:hAnsi="Arial" w:cs="Arial"/>
          <w:bCs/>
          <w:sz w:val="24"/>
          <w:szCs w:val="24"/>
        </w:rPr>
        <w:tab/>
        <w:t>‘They didn’t bother to look any further than the spot where they found Nick’s body.</w:t>
      </w:r>
    </w:p>
    <w:p w14:paraId="3F02B17A" w14:textId="77777777" w:rsidR="00FD401A" w:rsidRDefault="00FD401A" w:rsidP="00960DAB">
      <w:pPr>
        <w:spacing w:after="0" w:line="240" w:lineRule="auto"/>
        <w:ind w:left="1134" w:hanging="1134"/>
        <w:jc w:val="both"/>
        <w:rPr>
          <w:rFonts w:ascii="Arial" w:hAnsi="Arial" w:cs="Arial"/>
          <w:bCs/>
          <w:sz w:val="24"/>
          <w:szCs w:val="24"/>
        </w:rPr>
      </w:pPr>
    </w:p>
    <w:p w14:paraId="1B82C630" w14:textId="4A09F9F7" w:rsidR="00FD401A" w:rsidRDefault="00FD401A" w:rsidP="00960DAB">
      <w:pPr>
        <w:spacing w:after="0" w:line="240" w:lineRule="auto"/>
        <w:ind w:left="1134" w:hanging="1134"/>
        <w:jc w:val="both"/>
        <w:rPr>
          <w:rFonts w:ascii="Arial" w:hAnsi="Arial" w:cs="Arial"/>
          <w:bCs/>
          <w:sz w:val="24"/>
          <w:szCs w:val="24"/>
        </w:rPr>
      </w:pPr>
      <w:r>
        <w:rPr>
          <w:rFonts w:ascii="Arial" w:hAnsi="Arial" w:cs="Arial"/>
          <w:bCs/>
          <w:sz w:val="24"/>
          <w:szCs w:val="24"/>
        </w:rPr>
        <w:tab/>
        <w:t xml:space="preserve">Okay, so they haven’t investigated the area.  </w:t>
      </w:r>
    </w:p>
    <w:p w14:paraId="279DC963" w14:textId="77777777" w:rsidR="00FD401A" w:rsidRDefault="00FD401A" w:rsidP="00960DAB">
      <w:pPr>
        <w:spacing w:after="0" w:line="240" w:lineRule="auto"/>
        <w:ind w:left="1134" w:hanging="1134"/>
        <w:jc w:val="both"/>
        <w:rPr>
          <w:rFonts w:ascii="Arial" w:hAnsi="Arial" w:cs="Arial"/>
          <w:bCs/>
          <w:sz w:val="24"/>
          <w:szCs w:val="24"/>
        </w:rPr>
      </w:pPr>
    </w:p>
    <w:p w14:paraId="1CB33495" w14:textId="29D06E16" w:rsidR="00FD401A" w:rsidRDefault="00FD401A" w:rsidP="00960DA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she’s saying</w:t>
      </w:r>
      <w:r w:rsidR="00231220">
        <w:rPr>
          <w:rFonts w:ascii="Arial" w:hAnsi="Arial" w:cs="Arial"/>
          <w:bCs/>
          <w:sz w:val="24"/>
          <w:szCs w:val="24"/>
        </w:rPr>
        <w:t>, ‘</w:t>
      </w:r>
      <w:r w:rsidR="00AF6C90">
        <w:rPr>
          <w:rFonts w:ascii="Arial" w:hAnsi="Arial" w:cs="Arial"/>
          <w:bCs/>
          <w:sz w:val="24"/>
          <w:szCs w:val="24"/>
        </w:rPr>
        <w:t>Caution</w:t>
      </w:r>
      <w:r>
        <w:rPr>
          <w:rFonts w:ascii="Arial" w:hAnsi="Arial" w:cs="Arial"/>
          <w:bCs/>
          <w:sz w:val="24"/>
          <w:szCs w:val="24"/>
        </w:rPr>
        <w:t xml:space="preserve"> tape on the rocks, but nothing up at the top of the cliff, near the ledge.  It didn’t look like it had been disturbed</w:t>
      </w:r>
      <w:r w:rsidR="00231220">
        <w:rPr>
          <w:rFonts w:ascii="Arial" w:hAnsi="Arial" w:cs="Arial"/>
          <w:bCs/>
          <w:sz w:val="24"/>
          <w:szCs w:val="24"/>
        </w:rPr>
        <w:t xml:space="preserve"> since Saturday night, and if the authorities had been there, there’s no way they’d count out foul play.  Someone in a devil mask really was there that night, and whoever it was, pushed Nick off that cliff.</w:t>
      </w:r>
    </w:p>
    <w:p w14:paraId="6C168452" w14:textId="77777777" w:rsidR="00231220" w:rsidRDefault="00231220" w:rsidP="00960DAB">
      <w:pPr>
        <w:spacing w:after="0" w:line="240" w:lineRule="auto"/>
        <w:ind w:left="1134" w:hanging="1134"/>
        <w:jc w:val="both"/>
        <w:rPr>
          <w:rFonts w:ascii="Arial" w:hAnsi="Arial" w:cs="Arial"/>
          <w:bCs/>
          <w:sz w:val="24"/>
          <w:szCs w:val="24"/>
        </w:rPr>
      </w:pPr>
    </w:p>
    <w:p w14:paraId="2A0FD0FD" w14:textId="381693BF" w:rsidR="00231220" w:rsidRDefault="00231220" w:rsidP="00840C65">
      <w:pPr>
        <w:spacing w:after="0" w:line="240" w:lineRule="auto"/>
        <w:ind w:left="1134" w:hanging="1134"/>
        <w:jc w:val="both"/>
        <w:rPr>
          <w:rFonts w:ascii="Arial" w:hAnsi="Arial" w:cs="Arial"/>
          <w:bCs/>
          <w:sz w:val="24"/>
          <w:szCs w:val="24"/>
        </w:rPr>
      </w:pPr>
      <w:r>
        <w:rPr>
          <w:rFonts w:ascii="Arial" w:hAnsi="Arial" w:cs="Arial"/>
          <w:bCs/>
          <w:sz w:val="24"/>
          <w:szCs w:val="24"/>
        </w:rPr>
        <w:tab/>
        <w:t>The sheriff may not believe me, but I must be making someone nervous by looking into Nick’s death.</w:t>
      </w:r>
      <w:r w:rsidR="00840C65">
        <w:rPr>
          <w:rFonts w:ascii="Arial" w:hAnsi="Arial" w:cs="Arial"/>
          <w:bCs/>
          <w:sz w:val="24"/>
          <w:szCs w:val="24"/>
        </w:rPr>
        <w:t xml:space="preserve"> </w:t>
      </w:r>
      <w:r>
        <w:rPr>
          <w:rFonts w:ascii="Arial" w:hAnsi="Arial" w:cs="Arial"/>
          <w:bCs/>
          <w:sz w:val="24"/>
          <w:szCs w:val="24"/>
        </w:rPr>
        <w:t>[30.00] I’ve started to get threatening letters, just like the ones Nick was getting before he died.  I’d be lying if I said I’m not scared, but those threats also prove I’m onto something, don’t you think?’</w:t>
      </w:r>
    </w:p>
    <w:p w14:paraId="5E073F83" w14:textId="77777777" w:rsidR="00231220" w:rsidRDefault="00231220" w:rsidP="00960DAB">
      <w:pPr>
        <w:spacing w:after="0" w:line="240" w:lineRule="auto"/>
        <w:ind w:left="1134" w:hanging="1134"/>
        <w:jc w:val="both"/>
        <w:rPr>
          <w:rFonts w:ascii="Arial" w:hAnsi="Arial" w:cs="Arial"/>
          <w:bCs/>
          <w:sz w:val="24"/>
          <w:szCs w:val="24"/>
        </w:rPr>
      </w:pPr>
    </w:p>
    <w:p w14:paraId="7ACEE08C" w14:textId="7F8920AA" w:rsidR="00231220" w:rsidRDefault="00231220" w:rsidP="00960DA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should be.  I think so.</w:t>
      </w:r>
    </w:p>
    <w:p w14:paraId="6C019468" w14:textId="77777777" w:rsidR="00231220" w:rsidRDefault="00231220" w:rsidP="00960DAB">
      <w:pPr>
        <w:spacing w:after="0" w:line="240" w:lineRule="auto"/>
        <w:ind w:left="1134" w:hanging="1134"/>
        <w:jc w:val="both"/>
        <w:rPr>
          <w:rFonts w:ascii="Arial" w:hAnsi="Arial" w:cs="Arial"/>
          <w:bCs/>
          <w:sz w:val="24"/>
          <w:szCs w:val="24"/>
        </w:rPr>
      </w:pPr>
    </w:p>
    <w:p w14:paraId="486FE298" w14:textId="03CFCA2D" w:rsidR="005C3C8D" w:rsidRDefault="00231220"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know </w:t>
      </w:r>
      <w:r w:rsidR="00764A28">
        <w:rPr>
          <w:rFonts w:ascii="Arial" w:hAnsi="Arial" w:cs="Arial"/>
          <w:bCs/>
          <w:sz w:val="24"/>
          <w:szCs w:val="24"/>
        </w:rPr>
        <w:t>I’m close, but I’ve got questions I can’t answer.  I’m sending you all the evidence I’ve collected in the hope that you’ll be able to do what I can’t, and bring my friend’s killer to justice before it’s too late.</w:t>
      </w:r>
      <w:r w:rsidR="005C3C8D">
        <w:rPr>
          <w:rFonts w:ascii="Arial" w:hAnsi="Arial" w:cs="Arial"/>
          <w:bCs/>
          <w:sz w:val="24"/>
          <w:szCs w:val="24"/>
        </w:rPr>
        <w:t xml:space="preserve">  Sincerely, Carmen.</w:t>
      </w:r>
    </w:p>
    <w:p w14:paraId="70B192AA" w14:textId="77777777" w:rsidR="005C3C8D" w:rsidRDefault="005C3C8D" w:rsidP="005C3C8D">
      <w:pPr>
        <w:spacing w:after="0" w:line="240" w:lineRule="auto"/>
        <w:ind w:left="1134" w:hanging="1134"/>
        <w:jc w:val="both"/>
        <w:rPr>
          <w:rFonts w:ascii="Arial" w:hAnsi="Arial" w:cs="Arial"/>
          <w:bCs/>
          <w:sz w:val="24"/>
          <w:szCs w:val="24"/>
        </w:rPr>
      </w:pPr>
    </w:p>
    <w:p w14:paraId="31097E19" w14:textId="3968D059" w:rsidR="005C3C8D" w:rsidRDefault="005C3C8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she’s done quite well.</w:t>
      </w:r>
    </w:p>
    <w:p w14:paraId="79D77D92" w14:textId="77777777" w:rsidR="005C3C8D" w:rsidRDefault="005C3C8D" w:rsidP="005C3C8D">
      <w:pPr>
        <w:spacing w:after="0" w:line="240" w:lineRule="auto"/>
        <w:ind w:left="1134" w:hanging="1134"/>
        <w:jc w:val="both"/>
        <w:rPr>
          <w:rFonts w:ascii="Arial" w:hAnsi="Arial" w:cs="Arial"/>
          <w:bCs/>
          <w:sz w:val="24"/>
          <w:szCs w:val="24"/>
        </w:rPr>
      </w:pPr>
    </w:p>
    <w:p w14:paraId="25F01D4F" w14:textId="24C2F76D" w:rsidR="005C3C8D" w:rsidRDefault="005C3C8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Okay.  So, I…</w:t>
      </w:r>
    </w:p>
    <w:p w14:paraId="5AF0981B" w14:textId="77777777" w:rsidR="005C3C8D" w:rsidRDefault="005C3C8D" w:rsidP="005C3C8D">
      <w:pPr>
        <w:spacing w:after="0" w:line="240" w:lineRule="auto"/>
        <w:ind w:left="1134" w:hanging="1134"/>
        <w:jc w:val="both"/>
        <w:rPr>
          <w:rFonts w:ascii="Arial" w:hAnsi="Arial" w:cs="Arial"/>
          <w:bCs/>
          <w:sz w:val="24"/>
          <w:szCs w:val="24"/>
        </w:rPr>
      </w:pPr>
    </w:p>
    <w:p w14:paraId="3F3ACCDA" w14:textId="5461708E" w:rsidR="005C3C8D" w:rsidRDefault="005C3C8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Who’s the letter to, let’s have a look, and when did she send…oh it’s not got a date?</w:t>
      </w:r>
    </w:p>
    <w:p w14:paraId="49CD7AEC" w14:textId="77777777" w:rsidR="005C3C8D" w:rsidRDefault="005C3C8D" w:rsidP="005C3C8D">
      <w:pPr>
        <w:spacing w:after="0" w:line="240" w:lineRule="auto"/>
        <w:ind w:left="1134" w:hanging="1134"/>
        <w:jc w:val="both"/>
        <w:rPr>
          <w:rFonts w:ascii="Arial" w:hAnsi="Arial" w:cs="Arial"/>
          <w:bCs/>
          <w:sz w:val="24"/>
          <w:szCs w:val="24"/>
        </w:rPr>
      </w:pPr>
    </w:p>
    <w:p w14:paraId="4ED5E278" w14:textId="51B7C0E4" w:rsidR="005C3C8D" w:rsidRDefault="005C3C8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To Mrs Gray.  Is it Gray Investigators, we’re working toward, yeah.</w:t>
      </w:r>
    </w:p>
    <w:p w14:paraId="0737AD0A" w14:textId="77777777" w:rsidR="005C3C8D" w:rsidRDefault="005C3C8D" w:rsidP="005C3C8D">
      <w:pPr>
        <w:spacing w:after="0" w:line="240" w:lineRule="auto"/>
        <w:ind w:left="1134" w:hanging="1134"/>
        <w:jc w:val="both"/>
        <w:rPr>
          <w:rFonts w:ascii="Arial" w:hAnsi="Arial" w:cs="Arial"/>
          <w:bCs/>
          <w:sz w:val="24"/>
          <w:szCs w:val="24"/>
        </w:rPr>
      </w:pPr>
    </w:p>
    <w:p w14:paraId="63411F95" w14:textId="3933AC86" w:rsidR="005C3C8D" w:rsidRDefault="005C3C8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just wondered if there was an address</w:t>
      </w:r>
      <w:r w:rsidR="00424FB2">
        <w:rPr>
          <w:rFonts w:ascii="Arial" w:hAnsi="Arial" w:cs="Arial"/>
          <w:bCs/>
          <w:sz w:val="24"/>
          <w:szCs w:val="24"/>
        </w:rPr>
        <w:t>.</w:t>
      </w:r>
    </w:p>
    <w:p w14:paraId="3A0823DF" w14:textId="77777777" w:rsidR="00424FB2" w:rsidRDefault="00424FB2" w:rsidP="005C3C8D">
      <w:pPr>
        <w:spacing w:after="0" w:line="240" w:lineRule="auto"/>
        <w:ind w:left="1134" w:hanging="1134"/>
        <w:jc w:val="both"/>
        <w:rPr>
          <w:rFonts w:ascii="Arial" w:hAnsi="Arial" w:cs="Arial"/>
          <w:bCs/>
          <w:sz w:val="24"/>
          <w:szCs w:val="24"/>
        </w:rPr>
      </w:pPr>
    </w:p>
    <w:p w14:paraId="09122314" w14:textId="3D78EC13"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Michelle Gray, that’s who sent us this stuff.</w:t>
      </w:r>
    </w:p>
    <w:p w14:paraId="62C6BD13" w14:textId="77777777" w:rsidR="00424FB2" w:rsidRDefault="00424FB2" w:rsidP="005C3C8D">
      <w:pPr>
        <w:spacing w:after="0" w:line="240" w:lineRule="auto"/>
        <w:ind w:left="1134" w:hanging="1134"/>
        <w:jc w:val="both"/>
        <w:rPr>
          <w:rFonts w:ascii="Arial" w:hAnsi="Arial" w:cs="Arial"/>
          <w:bCs/>
          <w:sz w:val="24"/>
          <w:szCs w:val="24"/>
        </w:rPr>
      </w:pPr>
    </w:p>
    <w:p w14:paraId="0EBF9AFE" w14:textId="03297882"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5E52335F" w14:textId="77777777" w:rsidR="00424FB2" w:rsidRDefault="00424FB2" w:rsidP="005C3C8D">
      <w:pPr>
        <w:spacing w:after="0" w:line="240" w:lineRule="auto"/>
        <w:ind w:left="1134" w:hanging="1134"/>
        <w:jc w:val="both"/>
        <w:rPr>
          <w:rFonts w:ascii="Arial" w:hAnsi="Arial" w:cs="Arial"/>
          <w:bCs/>
          <w:sz w:val="24"/>
          <w:szCs w:val="24"/>
        </w:rPr>
      </w:pPr>
    </w:p>
    <w:p w14:paraId="4959FE56" w14:textId="58BC1FBD"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I’ll move some of the stuff to the side.</w:t>
      </w:r>
    </w:p>
    <w:p w14:paraId="03D56D4E" w14:textId="77777777" w:rsidR="00424FB2" w:rsidRDefault="00424FB2" w:rsidP="005C3C8D">
      <w:pPr>
        <w:spacing w:after="0" w:line="240" w:lineRule="auto"/>
        <w:ind w:left="1134" w:hanging="1134"/>
        <w:jc w:val="both"/>
        <w:rPr>
          <w:rFonts w:ascii="Arial" w:hAnsi="Arial" w:cs="Arial"/>
          <w:bCs/>
          <w:sz w:val="24"/>
          <w:szCs w:val="24"/>
        </w:rPr>
      </w:pPr>
    </w:p>
    <w:p w14:paraId="7891CB8F" w14:textId="7211930E"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Okay, so that makes it…there’s no dates or anything on this?  Oh, there’s an address of the tavern, 6 County Road, 66, on here.</w:t>
      </w:r>
    </w:p>
    <w:p w14:paraId="601F70C6" w14:textId="77777777" w:rsidR="00424FB2" w:rsidRDefault="00424FB2" w:rsidP="005C3C8D">
      <w:pPr>
        <w:spacing w:after="0" w:line="240" w:lineRule="auto"/>
        <w:ind w:left="1134" w:hanging="1134"/>
        <w:jc w:val="both"/>
        <w:rPr>
          <w:rFonts w:ascii="Arial" w:hAnsi="Arial" w:cs="Arial"/>
          <w:bCs/>
          <w:sz w:val="24"/>
          <w:szCs w:val="24"/>
        </w:rPr>
      </w:pPr>
    </w:p>
    <w:p w14:paraId="0A011DFD" w14:textId="7C5BEBF2"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p>
    <w:p w14:paraId="2154EC19" w14:textId="77777777" w:rsidR="00424FB2" w:rsidRDefault="00424FB2" w:rsidP="005C3C8D">
      <w:pPr>
        <w:spacing w:after="0" w:line="240" w:lineRule="auto"/>
        <w:ind w:left="1134" w:hanging="1134"/>
        <w:jc w:val="both"/>
        <w:rPr>
          <w:rFonts w:ascii="Arial" w:hAnsi="Arial" w:cs="Arial"/>
          <w:bCs/>
          <w:sz w:val="24"/>
          <w:szCs w:val="24"/>
        </w:rPr>
      </w:pPr>
    </w:p>
    <w:p w14:paraId="5740C3F5" w14:textId="0439347E"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Was that the tavern?</w:t>
      </w:r>
    </w:p>
    <w:p w14:paraId="7FBBC9BE" w14:textId="77777777" w:rsidR="00424FB2" w:rsidRDefault="00424FB2" w:rsidP="005C3C8D">
      <w:pPr>
        <w:spacing w:after="0" w:line="240" w:lineRule="auto"/>
        <w:ind w:left="1134" w:hanging="1134"/>
        <w:jc w:val="both"/>
        <w:rPr>
          <w:rFonts w:ascii="Arial" w:hAnsi="Arial" w:cs="Arial"/>
          <w:bCs/>
          <w:sz w:val="24"/>
          <w:szCs w:val="24"/>
        </w:rPr>
      </w:pPr>
    </w:p>
    <w:p w14:paraId="0745798F" w14:textId="697D36B0"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it’s writing paper, so I assume it is.</w:t>
      </w:r>
    </w:p>
    <w:p w14:paraId="5BF91D57" w14:textId="77777777" w:rsidR="00424FB2" w:rsidRDefault="00424FB2" w:rsidP="005C3C8D">
      <w:pPr>
        <w:spacing w:after="0" w:line="240" w:lineRule="auto"/>
        <w:ind w:left="1134" w:hanging="1134"/>
        <w:jc w:val="both"/>
        <w:rPr>
          <w:rFonts w:ascii="Arial" w:hAnsi="Arial" w:cs="Arial"/>
          <w:bCs/>
          <w:sz w:val="24"/>
          <w:szCs w:val="24"/>
        </w:rPr>
      </w:pPr>
    </w:p>
    <w:p w14:paraId="0F8E5F36" w14:textId="3E4206F9"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it was Carmen that sent it, so yeah.</w:t>
      </w:r>
    </w:p>
    <w:p w14:paraId="0A141ECD" w14:textId="77777777" w:rsidR="00424FB2" w:rsidRDefault="00424FB2" w:rsidP="005C3C8D">
      <w:pPr>
        <w:spacing w:after="0" w:line="240" w:lineRule="auto"/>
        <w:ind w:left="1134" w:hanging="1134"/>
        <w:jc w:val="both"/>
        <w:rPr>
          <w:rFonts w:ascii="Arial" w:hAnsi="Arial" w:cs="Arial"/>
          <w:bCs/>
          <w:sz w:val="24"/>
          <w:szCs w:val="24"/>
        </w:rPr>
      </w:pPr>
    </w:p>
    <w:p w14:paraId="118B6BCC" w14:textId="166DCCAB" w:rsidR="00424FB2" w:rsidRDefault="00424FB2"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  So country road and these people we’re talking about…</w:t>
      </w:r>
    </w:p>
    <w:p w14:paraId="08080B33" w14:textId="77777777" w:rsidR="00424FB2" w:rsidRDefault="00424FB2" w:rsidP="005C3C8D">
      <w:pPr>
        <w:spacing w:after="0" w:line="240" w:lineRule="auto"/>
        <w:ind w:left="1134" w:hanging="1134"/>
        <w:jc w:val="both"/>
        <w:rPr>
          <w:rFonts w:ascii="Arial" w:hAnsi="Arial" w:cs="Arial"/>
          <w:bCs/>
          <w:sz w:val="24"/>
          <w:szCs w:val="24"/>
        </w:rPr>
      </w:pPr>
    </w:p>
    <w:p w14:paraId="6C073AFA" w14:textId="43889D11" w:rsidR="00424FB2"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Carmichael Road.</w:t>
      </w:r>
    </w:p>
    <w:p w14:paraId="3FCA490C" w14:textId="77777777" w:rsidR="00883FEA" w:rsidRDefault="00883FEA" w:rsidP="005C3C8D">
      <w:pPr>
        <w:spacing w:after="0" w:line="240" w:lineRule="auto"/>
        <w:ind w:left="1134" w:hanging="1134"/>
        <w:jc w:val="both"/>
        <w:rPr>
          <w:rFonts w:ascii="Arial" w:hAnsi="Arial" w:cs="Arial"/>
          <w:bCs/>
          <w:sz w:val="24"/>
          <w:szCs w:val="24"/>
        </w:rPr>
      </w:pPr>
    </w:p>
    <w:p w14:paraId="7DC67799" w14:textId="0D77B110"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Carmichael Road.  Okay.</w:t>
      </w:r>
    </w:p>
    <w:p w14:paraId="2EABA2A4" w14:textId="77777777" w:rsidR="00883FEA" w:rsidRDefault="00883FEA" w:rsidP="005C3C8D">
      <w:pPr>
        <w:spacing w:after="0" w:line="240" w:lineRule="auto"/>
        <w:ind w:left="1134" w:hanging="1134"/>
        <w:jc w:val="both"/>
        <w:rPr>
          <w:rFonts w:ascii="Arial" w:hAnsi="Arial" w:cs="Arial"/>
          <w:bCs/>
          <w:sz w:val="24"/>
          <w:szCs w:val="24"/>
        </w:rPr>
      </w:pPr>
    </w:p>
    <w:p w14:paraId="3C0F4A46" w14:textId="5A5B8BEA"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 there’ll be a map somewhere, where we can place where things are.  So then there’s these personal files, from a database.  So we’ve got Donna Goddard, oh, she was a client who spoke well of him. Oh are there four, are these the suspects?  One, two…</w:t>
      </w:r>
    </w:p>
    <w:p w14:paraId="251EB7E9" w14:textId="77777777" w:rsidR="00883FEA" w:rsidRDefault="00883FEA" w:rsidP="005C3C8D">
      <w:pPr>
        <w:spacing w:after="0" w:line="240" w:lineRule="auto"/>
        <w:ind w:left="1134" w:hanging="1134"/>
        <w:jc w:val="both"/>
        <w:rPr>
          <w:rFonts w:ascii="Arial" w:hAnsi="Arial" w:cs="Arial"/>
          <w:bCs/>
          <w:sz w:val="24"/>
          <w:szCs w:val="24"/>
        </w:rPr>
      </w:pPr>
    </w:p>
    <w:p w14:paraId="6DBECA3C" w14:textId="7CADAA84"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are they the suspects?</w:t>
      </w:r>
    </w:p>
    <w:p w14:paraId="45B8A492" w14:textId="77777777" w:rsidR="00883FEA" w:rsidRDefault="00883FEA" w:rsidP="005C3C8D">
      <w:pPr>
        <w:spacing w:after="0" w:line="240" w:lineRule="auto"/>
        <w:ind w:left="1134" w:hanging="1134"/>
        <w:jc w:val="both"/>
        <w:rPr>
          <w:rFonts w:ascii="Arial" w:hAnsi="Arial" w:cs="Arial"/>
          <w:bCs/>
          <w:sz w:val="24"/>
          <w:szCs w:val="24"/>
        </w:rPr>
      </w:pPr>
    </w:p>
    <w:p w14:paraId="0835CDC5" w14:textId="096D24AB"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Finally.</w:t>
      </w:r>
    </w:p>
    <w:p w14:paraId="7DBE54BA" w14:textId="77777777" w:rsidR="00883FEA" w:rsidRDefault="00883FEA" w:rsidP="005C3C8D">
      <w:pPr>
        <w:spacing w:after="0" w:line="240" w:lineRule="auto"/>
        <w:ind w:left="1134" w:hanging="1134"/>
        <w:jc w:val="both"/>
        <w:rPr>
          <w:rFonts w:ascii="Arial" w:hAnsi="Arial" w:cs="Arial"/>
          <w:bCs/>
          <w:sz w:val="24"/>
          <w:szCs w:val="24"/>
        </w:rPr>
      </w:pPr>
    </w:p>
    <w:p w14:paraId="72C86929" w14:textId="203971E5"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there’s four, okay, right.  Donna Goddard…</w:t>
      </w:r>
    </w:p>
    <w:p w14:paraId="7D4ABCE8" w14:textId="77777777" w:rsidR="00883FEA" w:rsidRDefault="00883FEA" w:rsidP="005C3C8D">
      <w:pPr>
        <w:spacing w:after="0" w:line="240" w:lineRule="auto"/>
        <w:ind w:left="1134" w:hanging="1134"/>
        <w:jc w:val="both"/>
        <w:rPr>
          <w:rFonts w:ascii="Arial" w:hAnsi="Arial" w:cs="Arial"/>
          <w:bCs/>
          <w:sz w:val="24"/>
          <w:szCs w:val="24"/>
        </w:rPr>
      </w:pPr>
    </w:p>
    <w:p w14:paraId="62254123" w14:textId="00562698" w:rsidR="00883FEA" w:rsidRDefault="00883FEA"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Donna Goddard was a long time patron of the bar, according to the newspaper, and said, he made the best </w:t>
      </w:r>
      <w:r w:rsidR="007C7E32">
        <w:rPr>
          <w:rFonts w:ascii="Arial" w:hAnsi="Arial" w:cs="Arial"/>
          <w:bCs/>
          <w:sz w:val="24"/>
          <w:szCs w:val="24"/>
        </w:rPr>
        <w:t>[</w:t>
      </w:r>
      <w:r>
        <w:rPr>
          <w:rFonts w:ascii="Arial" w:hAnsi="Arial" w:cs="Arial"/>
          <w:bCs/>
          <w:sz w:val="24"/>
          <w:szCs w:val="24"/>
        </w:rPr>
        <w:t>long fashion</w:t>
      </w:r>
      <w:r w:rsidR="007C7E32">
        <w:rPr>
          <w:rFonts w:ascii="Arial" w:hAnsi="Arial" w:cs="Arial"/>
          <w:bCs/>
          <w:sz w:val="24"/>
          <w:szCs w:val="24"/>
        </w:rPr>
        <w:t xml:space="preserve"> 00:31:35]</w:t>
      </w:r>
      <w:r>
        <w:rPr>
          <w:rFonts w:ascii="Arial" w:hAnsi="Arial" w:cs="Arial"/>
          <w:bCs/>
          <w:sz w:val="24"/>
          <w:szCs w:val="24"/>
        </w:rPr>
        <w:t xml:space="preserve"> in town.</w:t>
      </w:r>
    </w:p>
    <w:p w14:paraId="71601747" w14:textId="77777777" w:rsidR="007C7E32" w:rsidRDefault="007C7E32" w:rsidP="005C3C8D">
      <w:pPr>
        <w:spacing w:after="0" w:line="240" w:lineRule="auto"/>
        <w:ind w:left="1134" w:hanging="1134"/>
        <w:jc w:val="both"/>
        <w:rPr>
          <w:rFonts w:ascii="Arial" w:hAnsi="Arial" w:cs="Arial"/>
          <w:bCs/>
          <w:sz w:val="24"/>
          <w:szCs w:val="24"/>
        </w:rPr>
      </w:pPr>
    </w:p>
    <w:p w14:paraId="102909D2" w14:textId="71887459" w:rsidR="007C7E32" w:rsidRDefault="007C7E3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she works as a real estate agent.</w:t>
      </w:r>
    </w:p>
    <w:p w14:paraId="499F928E" w14:textId="77777777" w:rsidR="007C7E32" w:rsidRDefault="007C7E32" w:rsidP="005C3C8D">
      <w:pPr>
        <w:spacing w:after="0" w:line="240" w:lineRule="auto"/>
        <w:ind w:left="1134" w:hanging="1134"/>
        <w:jc w:val="both"/>
        <w:rPr>
          <w:rFonts w:ascii="Arial" w:hAnsi="Arial" w:cs="Arial"/>
          <w:bCs/>
          <w:sz w:val="24"/>
          <w:szCs w:val="24"/>
        </w:rPr>
      </w:pPr>
    </w:p>
    <w:p w14:paraId="11E46D20" w14:textId="70F74F9A" w:rsidR="007C7E32" w:rsidRDefault="007C7E32"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 okay.  Very dodgy.</w:t>
      </w:r>
    </w:p>
    <w:p w14:paraId="09A03A40" w14:textId="77777777" w:rsidR="007C7E32" w:rsidRDefault="007C7E32" w:rsidP="005C3C8D">
      <w:pPr>
        <w:spacing w:after="0" w:line="240" w:lineRule="auto"/>
        <w:ind w:left="1134" w:hanging="1134"/>
        <w:jc w:val="both"/>
        <w:rPr>
          <w:rFonts w:ascii="Arial" w:hAnsi="Arial" w:cs="Arial"/>
          <w:bCs/>
          <w:sz w:val="24"/>
          <w:szCs w:val="24"/>
        </w:rPr>
      </w:pPr>
    </w:p>
    <w:p w14:paraId="5F814CE4" w14:textId="2F1CC16C" w:rsidR="007C7E32" w:rsidRDefault="007C7E32"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notes, oh, there seems like these are notes from Nick, ‘cause it says, my favourite regular at Old Scratch, comes in three to four times a week, kills at karaoke, mops the floor with the competition at pool, always tips well.  Handled the sale of the bar when Nick bought it.  Okay, never mind </w:t>
      </w:r>
      <w:r w:rsidR="00DD4E1C">
        <w:rPr>
          <w:rFonts w:ascii="Arial" w:hAnsi="Arial" w:cs="Arial"/>
          <w:bCs/>
          <w:sz w:val="24"/>
          <w:szCs w:val="24"/>
        </w:rPr>
        <w:t>we’ll</w:t>
      </w:r>
      <w:r w:rsidR="00CF7430">
        <w:rPr>
          <w:rFonts w:ascii="Arial" w:hAnsi="Arial" w:cs="Arial"/>
          <w:bCs/>
          <w:sz w:val="24"/>
          <w:szCs w:val="24"/>
        </w:rPr>
        <w:t xml:space="preserve"> read Carmen’s notes.  Handled the sale of the bar when Nick bought it in 2005, the seller was [</w:t>
      </w:r>
      <w:r w:rsidR="00CF7430" w:rsidRPr="00DD4E1C">
        <w:rPr>
          <w:rFonts w:ascii="Arial" w:hAnsi="Arial" w:cs="Arial"/>
          <w:bCs/>
          <w:sz w:val="24"/>
          <w:szCs w:val="24"/>
          <w:highlight w:val="yellow"/>
        </w:rPr>
        <w:t>Lou Lavalle 00:32:04</w:t>
      </w:r>
      <w:r w:rsidR="008742AE" w:rsidRPr="00DD4E1C">
        <w:rPr>
          <w:rFonts w:ascii="Arial" w:hAnsi="Arial" w:cs="Arial"/>
          <w:bCs/>
          <w:sz w:val="24"/>
          <w:szCs w:val="24"/>
          <w:highlight w:val="yellow"/>
        </w:rPr>
        <w:t>],</w:t>
      </w:r>
      <w:r w:rsidR="008742AE">
        <w:rPr>
          <w:rFonts w:ascii="Arial" w:hAnsi="Arial" w:cs="Arial"/>
          <w:bCs/>
          <w:sz w:val="24"/>
          <w:szCs w:val="24"/>
        </w:rPr>
        <w:t xml:space="preserve"> his father opened it in 1957.  So Lou Lavalle was selling the bar.  Very involved around town, women’s choir, billiards club, </w:t>
      </w:r>
      <w:r w:rsidR="008742AE" w:rsidRPr="00DD4E1C">
        <w:rPr>
          <w:rFonts w:ascii="Arial" w:hAnsi="Arial" w:cs="Arial"/>
          <w:bCs/>
          <w:sz w:val="24"/>
          <w:szCs w:val="24"/>
          <w:highlight w:val="yellow"/>
        </w:rPr>
        <w:t>[Brown and Country 00:32:15]</w:t>
      </w:r>
      <w:r w:rsidR="008742AE">
        <w:rPr>
          <w:rFonts w:ascii="Arial" w:hAnsi="Arial" w:cs="Arial"/>
          <w:bCs/>
          <w:sz w:val="24"/>
          <w:szCs w:val="24"/>
        </w:rPr>
        <w:t xml:space="preserve"> hiking club.  Billiards club?  That was mentioned.</w:t>
      </w:r>
    </w:p>
    <w:p w14:paraId="0AD4EEFC" w14:textId="77777777" w:rsidR="008742AE" w:rsidRDefault="008742AE" w:rsidP="005C3C8D">
      <w:pPr>
        <w:spacing w:after="0" w:line="240" w:lineRule="auto"/>
        <w:ind w:left="1134" w:hanging="1134"/>
        <w:jc w:val="both"/>
        <w:rPr>
          <w:rFonts w:ascii="Arial" w:hAnsi="Arial" w:cs="Arial"/>
          <w:bCs/>
          <w:sz w:val="24"/>
          <w:szCs w:val="24"/>
        </w:rPr>
      </w:pPr>
    </w:p>
    <w:p w14:paraId="422842E2" w14:textId="08715C3B" w:rsidR="008742AE" w:rsidRDefault="008742AE"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in the article, that she likes to play.  No wait, was she the one playing billiards, or was it…?</w:t>
      </w:r>
    </w:p>
    <w:p w14:paraId="1907AA5B" w14:textId="77777777" w:rsidR="008742AE" w:rsidRDefault="008742AE" w:rsidP="005C3C8D">
      <w:pPr>
        <w:spacing w:after="0" w:line="240" w:lineRule="auto"/>
        <w:ind w:left="1134" w:hanging="1134"/>
        <w:jc w:val="both"/>
        <w:rPr>
          <w:rFonts w:ascii="Arial" w:hAnsi="Arial" w:cs="Arial"/>
          <w:bCs/>
          <w:sz w:val="24"/>
          <w:szCs w:val="24"/>
        </w:rPr>
      </w:pPr>
    </w:p>
    <w:p w14:paraId="03C8FCC1" w14:textId="0B742E4C" w:rsidR="008742AE" w:rsidRDefault="008742AE"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There was pool.</w:t>
      </w:r>
    </w:p>
    <w:p w14:paraId="1D2EEDBE" w14:textId="77777777" w:rsidR="008742AE" w:rsidRDefault="008742AE" w:rsidP="005C3C8D">
      <w:pPr>
        <w:spacing w:after="0" w:line="240" w:lineRule="auto"/>
        <w:ind w:left="1134" w:hanging="1134"/>
        <w:jc w:val="both"/>
        <w:rPr>
          <w:rFonts w:ascii="Arial" w:hAnsi="Arial" w:cs="Arial"/>
          <w:bCs/>
          <w:sz w:val="24"/>
          <w:szCs w:val="24"/>
        </w:rPr>
      </w:pPr>
    </w:p>
    <w:p w14:paraId="7ABE2205" w14:textId="2505AAA8" w:rsidR="008742AE" w:rsidRDefault="008742AE" w:rsidP="005C3C8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r>
      <w:r w:rsidR="00262EE5">
        <w:rPr>
          <w:rFonts w:ascii="Arial" w:hAnsi="Arial" w:cs="Arial"/>
          <w:bCs/>
          <w:sz w:val="24"/>
          <w:szCs w:val="24"/>
        </w:rPr>
        <w:t xml:space="preserve">Carole </w:t>
      </w:r>
      <w:proofErr w:type="spellStart"/>
      <w:r w:rsidR="00262EE5">
        <w:rPr>
          <w:rFonts w:ascii="Arial" w:hAnsi="Arial" w:cs="Arial"/>
          <w:bCs/>
          <w:sz w:val="24"/>
          <w:szCs w:val="24"/>
        </w:rPr>
        <w:t>Euber</w:t>
      </w:r>
      <w:proofErr w:type="spellEnd"/>
      <w:r w:rsidR="00262EE5">
        <w:rPr>
          <w:rFonts w:ascii="Arial" w:hAnsi="Arial" w:cs="Arial"/>
          <w:bCs/>
          <w:sz w:val="24"/>
          <w:szCs w:val="24"/>
        </w:rPr>
        <w:t>.</w:t>
      </w:r>
    </w:p>
    <w:p w14:paraId="2718CF7D" w14:textId="77777777" w:rsidR="00285735" w:rsidRDefault="00285735" w:rsidP="005C3C8D">
      <w:pPr>
        <w:spacing w:after="0" w:line="240" w:lineRule="auto"/>
        <w:ind w:left="1134" w:hanging="1134"/>
        <w:jc w:val="both"/>
        <w:rPr>
          <w:rFonts w:ascii="Arial" w:hAnsi="Arial" w:cs="Arial"/>
          <w:bCs/>
          <w:sz w:val="24"/>
          <w:szCs w:val="24"/>
        </w:rPr>
      </w:pPr>
    </w:p>
    <w:p w14:paraId="180F870A" w14:textId="190AD344"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Carole </w:t>
      </w:r>
      <w:proofErr w:type="spellStart"/>
      <w:r w:rsidR="00262EE5">
        <w:rPr>
          <w:rFonts w:ascii="Arial" w:hAnsi="Arial" w:cs="Arial"/>
          <w:bCs/>
          <w:sz w:val="24"/>
          <w:szCs w:val="24"/>
        </w:rPr>
        <w:t>Euber</w:t>
      </w:r>
      <w:proofErr w:type="spellEnd"/>
      <w:r>
        <w:rPr>
          <w:rFonts w:ascii="Arial" w:hAnsi="Arial" w:cs="Arial"/>
          <w:bCs/>
          <w:sz w:val="24"/>
          <w:szCs w:val="24"/>
        </w:rPr>
        <w:t xml:space="preserve"> said the pool championship won’t be the same without him.</w:t>
      </w:r>
    </w:p>
    <w:p w14:paraId="035569A4" w14:textId="77777777" w:rsidR="00285735" w:rsidRDefault="00285735" w:rsidP="005C3C8D">
      <w:pPr>
        <w:spacing w:after="0" w:line="240" w:lineRule="auto"/>
        <w:ind w:left="1134" w:hanging="1134"/>
        <w:jc w:val="both"/>
        <w:rPr>
          <w:rFonts w:ascii="Arial" w:hAnsi="Arial" w:cs="Arial"/>
          <w:bCs/>
          <w:sz w:val="24"/>
          <w:szCs w:val="24"/>
        </w:rPr>
      </w:pPr>
    </w:p>
    <w:p w14:paraId="0513F71E" w14:textId="2E8042A8"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Last person to leave the bar the night Nick died.</w:t>
      </w:r>
    </w:p>
    <w:p w14:paraId="0EC33784" w14:textId="77777777" w:rsidR="00285735" w:rsidRDefault="00285735" w:rsidP="005C3C8D">
      <w:pPr>
        <w:spacing w:after="0" w:line="240" w:lineRule="auto"/>
        <w:ind w:left="1134" w:hanging="1134"/>
        <w:jc w:val="both"/>
        <w:rPr>
          <w:rFonts w:ascii="Arial" w:hAnsi="Arial" w:cs="Arial"/>
          <w:bCs/>
          <w:sz w:val="24"/>
          <w:szCs w:val="24"/>
        </w:rPr>
      </w:pPr>
    </w:p>
    <w:p w14:paraId="06470012" w14:textId="4E04FA9B"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was?</w:t>
      </w:r>
    </w:p>
    <w:p w14:paraId="44B1A7B8" w14:textId="77777777" w:rsidR="00285735" w:rsidRDefault="00285735" w:rsidP="005C3C8D">
      <w:pPr>
        <w:spacing w:after="0" w:line="240" w:lineRule="auto"/>
        <w:ind w:left="1134" w:hanging="1134"/>
        <w:jc w:val="both"/>
        <w:rPr>
          <w:rFonts w:ascii="Arial" w:hAnsi="Arial" w:cs="Arial"/>
          <w:bCs/>
          <w:sz w:val="24"/>
          <w:szCs w:val="24"/>
        </w:rPr>
      </w:pPr>
    </w:p>
    <w:p w14:paraId="2C518778" w14:textId="272F22A0"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Donna.</w:t>
      </w:r>
    </w:p>
    <w:p w14:paraId="59BB9AA1" w14:textId="77777777" w:rsidR="00285735" w:rsidRDefault="00285735" w:rsidP="005C3C8D">
      <w:pPr>
        <w:spacing w:after="0" w:line="240" w:lineRule="auto"/>
        <w:ind w:left="1134" w:hanging="1134"/>
        <w:jc w:val="both"/>
        <w:rPr>
          <w:rFonts w:ascii="Arial" w:hAnsi="Arial" w:cs="Arial"/>
          <w:bCs/>
          <w:sz w:val="24"/>
          <w:szCs w:val="24"/>
        </w:rPr>
      </w:pPr>
    </w:p>
    <w:p w14:paraId="52CF9F96" w14:textId="23CC64B5"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Last, maybe one hour before closing time.  Okay, so I need to</w:t>
      </w:r>
      <w:r w:rsidR="006C5446">
        <w:rPr>
          <w:rFonts w:ascii="Arial" w:hAnsi="Arial" w:cs="Arial"/>
          <w:bCs/>
          <w:sz w:val="24"/>
          <w:szCs w:val="24"/>
        </w:rPr>
        <w:t>…</w:t>
      </w:r>
    </w:p>
    <w:p w14:paraId="36A6F43F" w14:textId="77777777" w:rsidR="00285735" w:rsidRDefault="00285735" w:rsidP="005C3C8D">
      <w:pPr>
        <w:spacing w:after="0" w:line="240" w:lineRule="auto"/>
        <w:ind w:left="1134" w:hanging="1134"/>
        <w:jc w:val="both"/>
        <w:rPr>
          <w:rFonts w:ascii="Arial" w:hAnsi="Arial" w:cs="Arial"/>
          <w:bCs/>
          <w:sz w:val="24"/>
          <w:szCs w:val="24"/>
        </w:rPr>
      </w:pPr>
    </w:p>
    <w:p w14:paraId="74D990E2" w14:textId="616C9B6E"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Have you got a time of what the last person to leave the bar, have we got that time?</w:t>
      </w:r>
    </w:p>
    <w:p w14:paraId="02E02886" w14:textId="77777777" w:rsidR="00285735" w:rsidRDefault="00285735" w:rsidP="005C3C8D">
      <w:pPr>
        <w:spacing w:after="0" w:line="240" w:lineRule="auto"/>
        <w:ind w:left="1134" w:hanging="1134"/>
        <w:jc w:val="both"/>
        <w:rPr>
          <w:rFonts w:ascii="Arial" w:hAnsi="Arial" w:cs="Arial"/>
          <w:bCs/>
          <w:sz w:val="24"/>
          <w:szCs w:val="24"/>
        </w:rPr>
      </w:pPr>
    </w:p>
    <w:p w14:paraId="6AF3A30C" w14:textId="69FB668B"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just that it was about an hour before closing time, but maybe that means around 2.30.</w:t>
      </w:r>
    </w:p>
    <w:p w14:paraId="622B51C8" w14:textId="77777777" w:rsidR="00285735" w:rsidRDefault="00285735" w:rsidP="005C3C8D">
      <w:pPr>
        <w:spacing w:after="0" w:line="240" w:lineRule="auto"/>
        <w:ind w:left="1134" w:hanging="1134"/>
        <w:jc w:val="both"/>
        <w:rPr>
          <w:rFonts w:ascii="Arial" w:hAnsi="Arial" w:cs="Arial"/>
          <w:bCs/>
          <w:sz w:val="24"/>
          <w:szCs w:val="24"/>
        </w:rPr>
      </w:pPr>
    </w:p>
    <w:p w14:paraId="5516A0E0" w14:textId="4BD34460"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w:t>
      </w:r>
    </w:p>
    <w:p w14:paraId="3EC41A3D" w14:textId="77777777" w:rsidR="00285735" w:rsidRDefault="00285735" w:rsidP="005C3C8D">
      <w:pPr>
        <w:spacing w:after="0" w:line="240" w:lineRule="auto"/>
        <w:ind w:left="1134" w:hanging="1134"/>
        <w:jc w:val="both"/>
        <w:rPr>
          <w:rFonts w:ascii="Arial" w:hAnsi="Arial" w:cs="Arial"/>
          <w:bCs/>
          <w:sz w:val="24"/>
          <w:szCs w:val="24"/>
        </w:rPr>
      </w:pPr>
    </w:p>
    <w:p w14:paraId="27B83D68" w14:textId="629AC3C4"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 yeah.</w:t>
      </w:r>
    </w:p>
    <w:p w14:paraId="686C5504" w14:textId="77777777" w:rsidR="00285735" w:rsidRDefault="00285735" w:rsidP="005C3C8D">
      <w:pPr>
        <w:spacing w:after="0" w:line="240" w:lineRule="auto"/>
        <w:ind w:left="1134" w:hanging="1134"/>
        <w:jc w:val="both"/>
        <w:rPr>
          <w:rFonts w:ascii="Arial" w:hAnsi="Arial" w:cs="Arial"/>
          <w:bCs/>
          <w:sz w:val="24"/>
          <w:szCs w:val="24"/>
        </w:rPr>
      </w:pPr>
    </w:p>
    <w:p w14:paraId="56A21072" w14:textId="748AF102"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Which is late for her.  </w:t>
      </w:r>
      <w:r w:rsidR="0043740D">
        <w:rPr>
          <w:rFonts w:ascii="Arial" w:hAnsi="Arial" w:cs="Arial"/>
          <w:bCs/>
          <w:sz w:val="24"/>
          <w:szCs w:val="24"/>
        </w:rPr>
        <w:t>‘</w:t>
      </w:r>
      <w:r>
        <w:rPr>
          <w:rFonts w:ascii="Arial" w:hAnsi="Arial" w:cs="Arial"/>
          <w:bCs/>
          <w:sz w:val="24"/>
          <w:szCs w:val="24"/>
        </w:rPr>
        <w:t>She seemed on edge, but when I asked if everything was okay, she shrugged it off, left a note on her menu, and a matchbox on the counter for Nick.</w:t>
      </w:r>
      <w:r w:rsidR="0043740D">
        <w:rPr>
          <w:rFonts w:ascii="Arial" w:hAnsi="Arial" w:cs="Arial"/>
          <w:bCs/>
          <w:sz w:val="24"/>
          <w:szCs w:val="24"/>
        </w:rPr>
        <w:t>’</w:t>
      </w:r>
    </w:p>
    <w:p w14:paraId="0301E4AE" w14:textId="77777777" w:rsidR="00285735" w:rsidRDefault="00285735" w:rsidP="005C3C8D">
      <w:pPr>
        <w:spacing w:after="0" w:line="240" w:lineRule="auto"/>
        <w:ind w:left="1134" w:hanging="1134"/>
        <w:jc w:val="both"/>
        <w:rPr>
          <w:rFonts w:ascii="Arial" w:hAnsi="Arial" w:cs="Arial"/>
          <w:bCs/>
          <w:sz w:val="24"/>
          <w:szCs w:val="24"/>
        </w:rPr>
      </w:pPr>
    </w:p>
    <w:p w14:paraId="1523DE20" w14:textId="46AA6FFF" w:rsidR="00285735" w:rsidRDefault="00285735"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no, I cleared everything.</w:t>
      </w:r>
    </w:p>
    <w:p w14:paraId="49EA2CE2" w14:textId="77777777" w:rsidR="0043740D" w:rsidRDefault="0043740D" w:rsidP="005C3C8D">
      <w:pPr>
        <w:spacing w:after="0" w:line="240" w:lineRule="auto"/>
        <w:ind w:left="1134" w:hanging="1134"/>
        <w:jc w:val="both"/>
        <w:rPr>
          <w:rFonts w:ascii="Arial" w:hAnsi="Arial" w:cs="Arial"/>
          <w:bCs/>
          <w:sz w:val="24"/>
          <w:szCs w:val="24"/>
        </w:rPr>
      </w:pPr>
    </w:p>
    <w:p w14:paraId="2A94CBC0" w14:textId="22B1A75F"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Is there an undo button?  Oh, there we go.</w:t>
      </w:r>
    </w:p>
    <w:p w14:paraId="76198117" w14:textId="77777777" w:rsidR="0043740D" w:rsidRDefault="0043740D" w:rsidP="005C3C8D">
      <w:pPr>
        <w:spacing w:after="0" w:line="240" w:lineRule="auto"/>
        <w:ind w:left="1134" w:hanging="1134"/>
        <w:jc w:val="both"/>
        <w:rPr>
          <w:rFonts w:ascii="Arial" w:hAnsi="Arial" w:cs="Arial"/>
          <w:bCs/>
          <w:sz w:val="24"/>
          <w:szCs w:val="24"/>
        </w:rPr>
      </w:pPr>
    </w:p>
    <w:p w14:paraId="678CA92E" w14:textId="03F6E068" w:rsidR="0043740D" w:rsidRDefault="0043740D" w:rsidP="00262EE5">
      <w:pPr>
        <w:spacing w:after="0" w:line="240" w:lineRule="auto"/>
        <w:ind w:left="1134" w:hanging="1134"/>
        <w:jc w:val="both"/>
        <w:rPr>
          <w:rFonts w:ascii="Arial" w:hAnsi="Arial" w:cs="Arial"/>
          <w:bCs/>
          <w:sz w:val="24"/>
          <w:szCs w:val="24"/>
        </w:rPr>
      </w:pPr>
      <w:r>
        <w:rPr>
          <w:rFonts w:ascii="Arial" w:hAnsi="Arial" w:cs="Arial"/>
          <w:bCs/>
          <w:sz w:val="24"/>
          <w:szCs w:val="24"/>
        </w:rPr>
        <w:tab/>
        <w:t>So she left a matchbox and a note on the menu.  Is this a menu?</w:t>
      </w:r>
      <w:r w:rsidR="00262EE5">
        <w:rPr>
          <w:rFonts w:ascii="Arial" w:hAnsi="Arial" w:cs="Arial"/>
          <w:bCs/>
          <w:sz w:val="24"/>
          <w:szCs w:val="24"/>
        </w:rPr>
        <w:t xml:space="preserve">  </w:t>
      </w:r>
      <w:r>
        <w:rPr>
          <w:rFonts w:ascii="Arial" w:hAnsi="Arial" w:cs="Arial"/>
          <w:bCs/>
          <w:sz w:val="24"/>
          <w:szCs w:val="24"/>
        </w:rPr>
        <w:t xml:space="preserve">No, this is, oh this is a flyer for the </w:t>
      </w:r>
      <w:r w:rsidRPr="006C5446">
        <w:rPr>
          <w:rFonts w:ascii="Arial" w:hAnsi="Arial" w:cs="Arial"/>
          <w:bCs/>
          <w:sz w:val="24"/>
          <w:szCs w:val="24"/>
          <w:highlight w:val="yellow"/>
        </w:rPr>
        <w:t>[inaudible 00:33:26].</w:t>
      </w:r>
    </w:p>
    <w:p w14:paraId="09A8D7D3" w14:textId="77777777" w:rsidR="0043740D" w:rsidRDefault="0043740D" w:rsidP="005C3C8D">
      <w:pPr>
        <w:spacing w:after="0" w:line="240" w:lineRule="auto"/>
        <w:ind w:left="1134" w:hanging="1134"/>
        <w:jc w:val="both"/>
        <w:rPr>
          <w:rFonts w:ascii="Arial" w:hAnsi="Arial" w:cs="Arial"/>
          <w:bCs/>
          <w:sz w:val="24"/>
          <w:szCs w:val="24"/>
        </w:rPr>
      </w:pPr>
    </w:p>
    <w:p w14:paraId="32FF8408" w14:textId="11DB8F1A"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3417216B" w14:textId="77777777" w:rsidR="0043740D" w:rsidRDefault="0043740D" w:rsidP="005C3C8D">
      <w:pPr>
        <w:spacing w:after="0" w:line="240" w:lineRule="auto"/>
        <w:ind w:left="1134" w:hanging="1134"/>
        <w:jc w:val="both"/>
        <w:rPr>
          <w:rFonts w:ascii="Arial" w:hAnsi="Arial" w:cs="Arial"/>
          <w:bCs/>
          <w:sz w:val="24"/>
          <w:szCs w:val="24"/>
        </w:rPr>
      </w:pPr>
    </w:p>
    <w:p w14:paraId="55734967" w14:textId="5036E383"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left, it’s an empty matchbox.  Ooh…</w:t>
      </w:r>
    </w:p>
    <w:p w14:paraId="26511255" w14:textId="77777777" w:rsidR="0043740D" w:rsidRDefault="0043740D" w:rsidP="005C3C8D">
      <w:pPr>
        <w:spacing w:after="0" w:line="240" w:lineRule="auto"/>
        <w:ind w:left="1134" w:hanging="1134"/>
        <w:jc w:val="both"/>
        <w:rPr>
          <w:rFonts w:ascii="Arial" w:hAnsi="Arial" w:cs="Arial"/>
          <w:bCs/>
          <w:sz w:val="24"/>
          <w:szCs w:val="24"/>
        </w:rPr>
      </w:pPr>
    </w:p>
    <w:p w14:paraId="1B44C011" w14:textId="25A7A1BD"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Aah, it’s got a number on it.</w:t>
      </w:r>
    </w:p>
    <w:p w14:paraId="019CA449" w14:textId="77777777" w:rsidR="0043740D" w:rsidRDefault="0043740D" w:rsidP="005C3C8D">
      <w:pPr>
        <w:spacing w:after="0" w:line="240" w:lineRule="auto"/>
        <w:ind w:left="1134" w:hanging="1134"/>
        <w:jc w:val="both"/>
        <w:rPr>
          <w:rFonts w:ascii="Arial" w:hAnsi="Arial" w:cs="Arial"/>
          <w:bCs/>
          <w:sz w:val="24"/>
          <w:szCs w:val="24"/>
        </w:rPr>
      </w:pPr>
    </w:p>
    <w:p w14:paraId="3C67A827" w14:textId="12BFB5D6"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see the phone number, or it’s not the code, just, oh no, it won’t be.</w:t>
      </w:r>
    </w:p>
    <w:p w14:paraId="6EF8BEC4" w14:textId="77777777" w:rsidR="0043740D" w:rsidRDefault="0043740D" w:rsidP="005C3C8D">
      <w:pPr>
        <w:spacing w:after="0" w:line="240" w:lineRule="auto"/>
        <w:ind w:left="1134" w:hanging="1134"/>
        <w:jc w:val="both"/>
        <w:rPr>
          <w:rFonts w:ascii="Arial" w:hAnsi="Arial" w:cs="Arial"/>
          <w:bCs/>
          <w:sz w:val="24"/>
          <w:szCs w:val="24"/>
        </w:rPr>
      </w:pPr>
    </w:p>
    <w:p w14:paraId="4B78D52A" w14:textId="78A79393"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4116748C" w14:textId="77777777" w:rsidR="0043740D" w:rsidRDefault="0043740D" w:rsidP="005C3C8D">
      <w:pPr>
        <w:spacing w:after="0" w:line="240" w:lineRule="auto"/>
        <w:ind w:left="1134" w:hanging="1134"/>
        <w:jc w:val="both"/>
        <w:rPr>
          <w:rFonts w:ascii="Arial" w:hAnsi="Arial" w:cs="Arial"/>
          <w:bCs/>
          <w:sz w:val="24"/>
          <w:szCs w:val="24"/>
        </w:rPr>
      </w:pPr>
    </w:p>
    <w:p w14:paraId="37510FA3" w14:textId="6644ABA9"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on the menu, so I’m looking for the menu, it looks like this is it.  ‘We need to talk.’</w:t>
      </w:r>
    </w:p>
    <w:p w14:paraId="3A8874E5" w14:textId="77777777" w:rsidR="0043740D" w:rsidRDefault="0043740D" w:rsidP="005C3C8D">
      <w:pPr>
        <w:spacing w:after="0" w:line="240" w:lineRule="auto"/>
        <w:ind w:left="1134" w:hanging="1134"/>
        <w:jc w:val="both"/>
        <w:rPr>
          <w:rFonts w:ascii="Arial" w:hAnsi="Arial" w:cs="Arial"/>
          <w:bCs/>
          <w:sz w:val="24"/>
          <w:szCs w:val="24"/>
        </w:rPr>
      </w:pPr>
    </w:p>
    <w:p w14:paraId="385FCE57" w14:textId="3995A0C4"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we need to talk, and maybe…</w:t>
      </w:r>
    </w:p>
    <w:p w14:paraId="4798F928" w14:textId="77777777" w:rsidR="0043740D" w:rsidRDefault="0043740D" w:rsidP="005C3C8D">
      <w:pPr>
        <w:spacing w:after="0" w:line="240" w:lineRule="auto"/>
        <w:ind w:left="1134" w:hanging="1134"/>
        <w:jc w:val="both"/>
        <w:rPr>
          <w:rFonts w:ascii="Arial" w:hAnsi="Arial" w:cs="Arial"/>
          <w:bCs/>
          <w:sz w:val="24"/>
          <w:szCs w:val="24"/>
        </w:rPr>
      </w:pPr>
    </w:p>
    <w:p w14:paraId="2A9DCB11" w14:textId="6BA6D57C"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w:t>
      </w:r>
    </w:p>
    <w:p w14:paraId="3CCD01F8" w14:textId="77777777" w:rsidR="0043740D" w:rsidRDefault="0043740D" w:rsidP="005C3C8D">
      <w:pPr>
        <w:spacing w:after="0" w:line="240" w:lineRule="auto"/>
        <w:ind w:left="1134" w:hanging="1134"/>
        <w:jc w:val="both"/>
        <w:rPr>
          <w:rFonts w:ascii="Arial" w:hAnsi="Arial" w:cs="Arial"/>
          <w:bCs/>
          <w:sz w:val="24"/>
          <w:szCs w:val="24"/>
        </w:rPr>
      </w:pPr>
    </w:p>
    <w:p w14:paraId="3F667826" w14:textId="490915C1" w:rsidR="0043740D" w:rsidRDefault="0043740D" w:rsidP="005C3C8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Oh.</w:t>
      </w:r>
      <w:r w:rsidR="002D690E">
        <w:rPr>
          <w:rFonts w:ascii="Arial" w:hAnsi="Arial" w:cs="Arial"/>
          <w:bCs/>
          <w:sz w:val="24"/>
          <w:szCs w:val="24"/>
        </w:rPr>
        <w:t xml:space="preserve">  Oh.  When you stay…</w:t>
      </w:r>
    </w:p>
    <w:p w14:paraId="62FC7ECC" w14:textId="77777777" w:rsidR="002D690E" w:rsidRDefault="002D690E" w:rsidP="005C3C8D">
      <w:pPr>
        <w:spacing w:after="0" w:line="240" w:lineRule="auto"/>
        <w:ind w:left="1134" w:hanging="1134"/>
        <w:jc w:val="both"/>
        <w:rPr>
          <w:rFonts w:ascii="Arial" w:hAnsi="Arial" w:cs="Arial"/>
          <w:bCs/>
          <w:sz w:val="24"/>
          <w:szCs w:val="24"/>
        </w:rPr>
      </w:pPr>
    </w:p>
    <w:p w14:paraId="0F408767" w14:textId="223AD7E9" w:rsidR="002D690E" w:rsidRDefault="002D690E"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About Devil’s Well…</w:t>
      </w:r>
    </w:p>
    <w:p w14:paraId="4A1E0523" w14:textId="77777777" w:rsidR="002D690E" w:rsidRDefault="002D690E" w:rsidP="005C3C8D">
      <w:pPr>
        <w:spacing w:after="0" w:line="240" w:lineRule="auto"/>
        <w:ind w:left="1134" w:hanging="1134"/>
        <w:jc w:val="both"/>
        <w:rPr>
          <w:rFonts w:ascii="Arial" w:hAnsi="Arial" w:cs="Arial"/>
          <w:bCs/>
          <w:sz w:val="24"/>
          <w:szCs w:val="24"/>
        </w:rPr>
      </w:pPr>
    </w:p>
    <w:p w14:paraId="35290E09" w14:textId="00AD2399" w:rsidR="002D690E" w:rsidRDefault="002D690E"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Talk on Wednesday about Devil’s Well and 11pm.  So she wants to meet on Wednesday at 11…a…</w:t>
      </w:r>
    </w:p>
    <w:p w14:paraId="38DC070E" w14:textId="77777777" w:rsidR="002D690E" w:rsidRDefault="002D690E" w:rsidP="005C3C8D">
      <w:pPr>
        <w:spacing w:after="0" w:line="240" w:lineRule="auto"/>
        <w:ind w:left="1134" w:hanging="1134"/>
        <w:jc w:val="both"/>
        <w:rPr>
          <w:rFonts w:ascii="Arial" w:hAnsi="Arial" w:cs="Arial"/>
          <w:bCs/>
          <w:sz w:val="24"/>
          <w:szCs w:val="24"/>
        </w:rPr>
      </w:pPr>
    </w:p>
    <w:p w14:paraId="73FCEB52" w14:textId="78A581F2" w:rsidR="002D690E" w:rsidRDefault="002D690E" w:rsidP="005C3C8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Eleven pm, Wednesday.  </w:t>
      </w:r>
    </w:p>
    <w:p w14:paraId="717B58E4" w14:textId="77777777" w:rsidR="002D690E" w:rsidRDefault="002D690E" w:rsidP="005C3C8D">
      <w:pPr>
        <w:spacing w:after="0" w:line="240" w:lineRule="auto"/>
        <w:ind w:left="1134" w:hanging="1134"/>
        <w:jc w:val="both"/>
        <w:rPr>
          <w:rFonts w:ascii="Arial" w:hAnsi="Arial" w:cs="Arial"/>
          <w:bCs/>
          <w:sz w:val="24"/>
          <w:szCs w:val="24"/>
        </w:rPr>
      </w:pPr>
    </w:p>
    <w:p w14:paraId="4D3D68CC" w14:textId="24F4FD79" w:rsidR="002D690E" w:rsidRDefault="002D690E" w:rsidP="005C3C8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 weird.</w:t>
      </w:r>
    </w:p>
    <w:p w14:paraId="3384C6C9" w14:textId="77777777" w:rsidR="002D690E" w:rsidRDefault="002D690E" w:rsidP="005C3C8D">
      <w:pPr>
        <w:spacing w:after="0" w:line="240" w:lineRule="auto"/>
        <w:ind w:left="1134" w:hanging="1134"/>
        <w:jc w:val="both"/>
        <w:rPr>
          <w:rFonts w:ascii="Arial" w:hAnsi="Arial" w:cs="Arial"/>
          <w:bCs/>
          <w:sz w:val="24"/>
          <w:szCs w:val="24"/>
        </w:rPr>
      </w:pPr>
    </w:p>
    <w:p w14:paraId="7E390B79" w14:textId="58199B17" w:rsidR="002D690E" w:rsidRDefault="002D690E" w:rsidP="002D690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41C5B7A" w14:textId="77777777" w:rsidR="002D690E" w:rsidRDefault="002D690E" w:rsidP="002D690E">
      <w:pPr>
        <w:spacing w:after="0" w:line="240" w:lineRule="auto"/>
        <w:ind w:left="1134" w:hanging="1134"/>
        <w:jc w:val="both"/>
        <w:rPr>
          <w:rFonts w:ascii="Arial" w:hAnsi="Arial" w:cs="Arial"/>
          <w:bCs/>
          <w:sz w:val="24"/>
          <w:szCs w:val="24"/>
        </w:rPr>
      </w:pPr>
    </w:p>
    <w:p w14:paraId="2E4078DA" w14:textId="71176724" w:rsidR="002D690E" w:rsidRDefault="002D690E" w:rsidP="002D690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Unless they want to talk about the…</w:t>
      </w:r>
      <w:r w:rsidR="00991CD6">
        <w:rPr>
          <w:rFonts w:ascii="Arial" w:hAnsi="Arial" w:cs="Arial"/>
          <w:bCs/>
          <w:sz w:val="24"/>
          <w:szCs w:val="24"/>
        </w:rPr>
        <w:t>1</w:t>
      </w:r>
      <w:r>
        <w:rPr>
          <w:rFonts w:ascii="Arial" w:hAnsi="Arial" w:cs="Arial"/>
          <w:bCs/>
          <w:sz w:val="24"/>
          <w:szCs w:val="24"/>
        </w:rPr>
        <w:t>1, it wasn’t that the…</w:t>
      </w:r>
    </w:p>
    <w:p w14:paraId="22EBC545" w14:textId="77777777" w:rsidR="002D690E" w:rsidRDefault="002D690E" w:rsidP="002D690E">
      <w:pPr>
        <w:spacing w:after="0" w:line="240" w:lineRule="auto"/>
        <w:ind w:left="1134" w:hanging="1134"/>
        <w:jc w:val="both"/>
        <w:rPr>
          <w:rFonts w:ascii="Arial" w:hAnsi="Arial" w:cs="Arial"/>
          <w:bCs/>
          <w:sz w:val="24"/>
          <w:szCs w:val="24"/>
        </w:rPr>
      </w:pPr>
    </w:p>
    <w:p w14:paraId="570ED833" w14:textId="2B2371CD" w:rsidR="002D690E" w:rsidRDefault="002D690E" w:rsidP="002D690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About land?</w:t>
      </w:r>
    </w:p>
    <w:p w14:paraId="13D97264" w14:textId="77777777" w:rsidR="00991CD6" w:rsidRDefault="00991CD6" w:rsidP="002D690E">
      <w:pPr>
        <w:spacing w:after="0" w:line="240" w:lineRule="auto"/>
        <w:ind w:left="1134" w:hanging="1134"/>
        <w:jc w:val="both"/>
        <w:rPr>
          <w:rFonts w:ascii="Arial" w:hAnsi="Arial" w:cs="Arial"/>
          <w:bCs/>
          <w:sz w:val="24"/>
          <w:szCs w:val="24"/>
        </w:rPr>
      </w:pPr>
    </w:p>
    <w:p w14:paraId="3E915491" w14:textId="64856CBA"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council meeting wasn’t on Wednesday was it, it was on a…?</w:t>
      </w:r>
    </w:p>
    <w:p w14:paraId="091D2951" w14:textId="77777777" w:rsidR="00991CD6" w:rsidRDefault="00991CD6" w:rsidP="002D690E">
      <w:pPr>
        <w:spacing w:after="0" w:line="240" w:lineRule="auto"/>
        <w:ind w:left="1134" w:hanging="1134"/>
        <w:jc w:val="both"/>
        <w:rPr>
          <w:rFonts w:ascii="Arial" w:hAnsi="Arial" w:cs="Arial"/>
          <w:bCs/>
          <w:sz w:val="24"/>
          <w:szCs w:val="24"/>
        </w:rPr>
      </w:pPr>
    </w:p>
    <w:p w14:paraId="6831E973" w14:textId="5D4A48FD"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this is weird, because if she left this the night he died, then that would have been for after he was already dead, right?</w:t>
      </w:r>
    </w:p>
    <w:p w14:paraId="54B36EA9" w14:textId="77777777" w:rsidR="00991CD6" w:rsidRDefault="00991CD6" w:rsidP="002D690E">
      <w:pPr>
        <w:spacing w:after="0" w:line="240" w:lineRule="auto"/>
        <w:ind w:left="1134" w:hanging="1134"/>
        <w:jc w:val="both"/>
        <w:rPr>
          <w:rFonts w:ascii="Arial" w:hAnsi="Arial" w:cs="Arial"/>
          <w:bCs/>
          <w:sz w:val="24"/>
          <w:szCs w:val="24"/>
        </w:rPr>
      </w:pPr>
    </w:p>
    <w:p w14:paraId="30D8A284" w14:textId="42F87E47"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but let’s say </w:t>
      </w:r>
      <w:r w:rsidR="00262EE5">
        <w:rPr>
          <w:rFonts w:ascii="Arial" w:hAnsi="Arial" w:cs="Arial"/>
          <w:bCs/>
          <w:sz w:val="24"/>
          <w:szCs w:val="24"/>
        </w:rPr>
        <w:t>he</w:t>
      </w:r>
      <w:r>
        <w:rPr>
          <w:rFonts w:ascii="Arial" w:hAnsi="Arial" w:cs="Arial"/>
          <w:bCs/>
          <w:sz w:val="24"/>
          <w:szCs w:val="24"/>
        </w:rPr>
        <w:t xml:space="preserve"> was saying, I want to talk about the Wednesday meeting.  It could have been the previous Wednesday’s meeting, it might not be she wants to talk on Wednesday.</w:t>
      </w:r>
    </w:p>
    <w:p w14:paraId="61D19E63" w14:textId="77777777" w:rsidR="00991CD6" w:rsidRDefault="00991CD6" w:rsidP="002D690E">
      <w:pPr>
        <w:spacing w:after="0" w:line="240" w:lineRule="auto"/>
        <w:ind w:left="1134" w:hanging="1134"/>
        <w:jc w:val="both"/>
        <w:rPr>
          <w:rFonts w:ascii="Arial" w:hAnsi="Arial" w:cs="Arial"/>
          <w:bCs/>
          <w:sz w:val="24"/>
          <w:szCs w:val="24"/>
        </w:rPr>
      </w:pPr>
    </w:p>
    <w:p w14:paraId="01DF6C78" w14:textId="69AF774C"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Or wants to talk about land, Wednesday, Devil’s Well, 11pm.  </w:t>
      </w:r>
    </w:p>
    <w:p w14:paraId="5D68451E" w14:textId="77777777" w:rsidR="00991CD6" w:rsidRDefault="00991CD6" w:rsidP="002D690E">
      <w:pPr>
        <w:spacing w:after="0" w:line="240" w:lineRule="auto"/>
        <w:ind w:left="1134" w:hanging="1134"/>
        <w:jc w:val="both"/>
        <w:rPr>
          <w:rFonts w:ascii="Arial" w:hAnsi="Arial" w:cs="Arial"/>
          <w:bCs/>
          <w:sz w:val="24"/>
          <w:szCs w:val="24"/>
        </w:rPr>
      </w:pPr>
    </w:p>
    <w:p w14:paraId="5118C08A" w14:textId="5F2A1E9C"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he died on the Saturday.</w:t>
      </w:r>
    </w:p>
    <w:p w14:paraId="0E3923EF" w14:textId="77777777" w:rsidR="00991CD6" w:rsidRDefault="00991CD6" w:rsidP="002D690E">
      <w:pPr>
        <w:spacing w:after="0" w:line="240" w:lineRule="auto"/>
        <w:ind w:left="1134" w:hanging="1134"/>
        <w:jc w:val="both"/>
        <w:rPr>
          <w:rFonts w:ascii="Arial" w:hAnsi="Arial" w:cs="Arial"/>
          <w:bCs/>
          <w:sz w:val="24"/>
          <w:szCs w:val="24"/>
        </w:rPr>
      </w:pPr>
    </w:p>
    <w:p w14:paraId="2420E060" w14:textId="36442FB1"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he was already dead, but maybe about land, so about like the land with the…</w:t>
      </w:r>
    </w:p>
    <w:p w14:paraId="55462D74" w14:textId="77777777" w:rsidR="00991CD6" w:rsidRDefault="00991CD6" w:rsidP="002D690E">
      <w:pPr>
        <w:spacing w:after="0" w:line="240" w:lineRule="auto"/>
        <w:ind w:left="1134" w:hanging="1134"/>
        <w:jc w:val="both"/>
        <w:rPr>
          <w:rFonts w:ascii="Arial" w:hAnsi="Arial" w:cs="Arial"/>
          <w:bCs/>
          <w:sz w:val="24"/>
          <w:szCs w:val="24"/>
        </w:rPr>
      </w:pPr>
    </w:p>
    <w:p w14:paraId="4ADD14DA" w14:textId="5435B13E"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of my questions is, when was the council meeting, the controversial meeting?</w:t>
      </w:r>
    </w:p>
    <w:p w14:paraId="0C1F10CA" w14:textId="77777777" w:rsidR="00991CD6" w:rsidRDefault="00991CD6" w:rsidP="002D690E">
      <w:pPr>
        <w:spacing w:after="0" w:line="240" w:lineRule="auto"/>
        <w:ind w:left="1134" w:hanging="1134"/>
        <w:jc w:val="both"/>
        <w:rPr>
          <w:rFonts w:ascii="Arial" w:hAnsi="Arial" w:cs="Arial"/>
          <w:bCs/>
          <w:sz w:val="24"/>
          <w:szCs w:val="24"/>
        </w:rPr>
      </w:pPr>
    </w:p>
    <w:p w14:paraId="3D5A76C4" w14:textId="0EFC170C" w:rsidR="00991CD6" w:rsidRDefault="00991CD6" w:rsidP="002D690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1ED11563" w14:textId="77777777" w:rsidR="00991CD6" w:rsidRDefault="00991CD6" w:rsidP="002D690E">
      <w:pPr>
        <w:spacing w:after="0" w:line="240" w:lineRule="auto"/>
        <w:ind w:left="1134" w:hanging="1134"/>
        <w:jc w:val="both"/>
        <w:rPr>
          <w:rFonts w:ascii="Arial" w:hAnsi="Arial" w:cs="Arial"/>
          <w:bCs/>
          <w:sz w:val="24"/>
          <w:szCs w:val="24"/>
        </w:rPr>
      </w:pPr>
    </w:p>
    <w:p w14:paraId="3869D770" w14:textId="3717495D" w:rsidR="00D969A9" w:rsidRDefault="00991CD6"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Because if that was a Wednesday</w:t>
      </w:r>
      <w:r w:rsidR="00D969A9">
        <w:rPr>
          <w:rFonts w:ascii="Arial" w:hAnsi="Arial" w:cs="Arial"/>
          <w:bCs/>
          <w:sz w:val="24"/>
          <w:szCs w:val="24"/>
        </w:rPr>
        <w:t>, that would be interesting, ‘cause they might want to talk about the meeting.  Meeting’s…on Monday.</w:t>
      </w:r>
    </w:p>
    <w:p w14:paraId="583EF226" w14:textId="77777777" w:rsidR="00D969A9" w:rsidRDefault="00D969A9" w:rsidP="00D969A9">
      <w:pPr>
        <w:spacing w:after="0" w:line="240" w:lineRule="auto"/>
        <w:ind w:left="1134" w:hanging="1134"/>
        <w:jc w:val="both"/>
        <w:rPr>
          <w:rFonts w:ascii="Arial" w:hAnsi="Arial" w:cs="Arial"/>
          <w:bCs/>
          <w:sz w:val="24"/>
          <w:szCs w:val="24"/>
        </w:rPr>
      </w:pPr>
    </w:p>
    <w:p w14:paraId="018BAD44" w14:textId="59388B8F"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Monday.</w:t>
      </w:r>
    </w:p>
    <w:p w14:paraId="116E9F8E" w14:textId="77777777" w:rsidR="00D969A9" w:rsidRDefault="00D969A9" w:rsidP="00D969A9">
      <w:pPr>
        <w:spacing w:after="0" w:line="240" w:lineRule="auto"/>
        <w:ind w:left="1134" w:hanging="1134"/>
        <w:jc w:val="both"/>
        <w:rPr>
          <w:rFonts w:ascii="Arial" w:hAnsi="Arial" w:cs="Arial"/>
          <w:bCs/>
          <w:sz w:val="24"/>
          <w:szCs w:val="24"/>
        </w:rPr>
      </w:pPr>
    </w:p>
    <w:p w14:paraId="7CF5C858" w14:textId="5B96633B"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Monday would be December…no.</w:t>
      </w:r>
    </w:p>
    <w:p w14:paraId="77E211AB" w14:textId="77777777" w:rsidR="00D969A9" w:rsidRDefault="00D969A9" w:rsidP="00D969A9">
      <w:pPr>
        <w:spacing w:after="0" w:line="240" w:lineRule="auto"/>
        <w:ind w:left="1134" w:hanging="1134"/>
        <w:jc w:val="both"/>
        <w:rPr>
          <w:rFonts w:ascii="Arial" w:hAnsi="Arial" w:cs="Arial"/>
          <w:bCs/>
          <w:sz w:val="24"/>
          <w:szCs w:val="24"/>
        </w:rPr>
      </w:pPr>
    </w:p>
    <w:p w14:paraId="66EB5D8E" w14:textId="313E8AD4"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would have been Monday the 9th, I think.</w:t>
      </w:r>
    </w:p>
    <w:p w14:paraId="63C27B06" w14:textId="77777777" w:rsidR="00D969A9" w:rsidRDefault="00D969A9" w:rsidP="00D969A9">
      <w:pPr>
        <w:spacing w:after="0" w:line="240" w:lineRule="auto"/>
        <w:ind w:left="1134" w:hanging="1134"/>
        <w:jc w:val="both"/>
        <w:rPr>
          <w:rFonts w:ascii="Arial" w:hAnsi="Arial" w:cs="Arial"/>
          <w:bCs/>
          <w:sz w:val="24"/>
          <w:szCs w:val="24"/>
        </w:rPr>
      </w:pPr>
    </w:p>
    <w:p w14:paraId="2B637292" w14:textId="6FEF3F8D"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0D2656F3" w14:textId="77777777" w:rsidR="00D969A9" w:rsidRDefault="00D969A9" w:rsidP="00D969A9">
      <w:pPr>
        <w:spacing w:after="0" w:line="240" w:lineRule="auto"/>
        <w:ind w:left="1134" w:hanging="1134"/>
        <w:jc w:val="both"/>
        <w:rPr>
          <w:rFonts w:ascii="Arial" w:hAnsi="Arial" w:cs="Arial"/>
          <w:bCs/>
          <w:sz w:val="24"/>
          <w:szCs w:val="24"/>
        </w:rPr>
      </w:pPr>
    </w:p>
    <w:p w14:paraId="13E08A84" w14:textId="4F57CDCD"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wait, did they mention anything there?</w:t>
      </w:r>
    </w:p>
    <w:p w14:paraId="01EA98DC" w14:textId="77777777" w:rsidR="00D969A9" w:rsidRDefault="00D969A9" w:rsidP="00D969A9">
      <w:pPr>
        <w:spacing w:after="0" w:line="240" w:lineRule="auto"/>
        <w:ind w:left="1134" w:hanging="1134"/>
        <w:jc w:val="both"/>
        <w:rPr>
          <w:rFonts w:ascii="Arial" w:hAnsi="Arial" w:cs="Arial"/>
          <w:bCs/>
          <w:sz w:val="24"/>
          <w:szCs w:val="24"/>
        </w:rPr>
      </w:pPr>
    </w:p>
    <w:p w14:paraId="5ECC02BA" w14:textId="167D3FA9"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 a Tuesday, so yeah, it must be the Monday meeting.  Yeah, then they’ve reported it the next day, so it was the previous day.  Okay, that was on the Monday, so it’s nothing about the…that’s not, so it’s not Wednesday meeting, so that’s fine, it’s not that she wants to talk about.</w:t>
      </w:r>
    </w:p>
    <w:p w14:paraId="3F0502E0" w14:textId="77777777" w:rsidR="00D969A9" w:rsidRDefault="00D969A9" w:rsidP="00D969A9">
      <w:pPr>
        <w:spacing w:after="0" w:line="240" w:lineRule="auto"/>
        <w:ind w:left="1134" w:hanging="1134"/>
        <w:jc w:val="both"/>
        <w:rPr>
          <w:rFonts w:ascii="Arial" w:hAnsi="Arial" w:cs="Arial"/>
          <w:bCs/>
          <w:sz w:val="24"/>
          <w:szCs w:val="24"/>
        </w:rPr>
      </w:pPr>
    </w:p>
    <w:p w14:paraId="0B53541C" w14:textId="6C62D702" w:rsidR="00D969A9" w:rsidRDefault="00D969A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I think it’s about land, </w:t>
      </w:r>
      <w:r w:rsidR="00E45656">
        <w:rPr>
          <w:rFonts w:ascii="Arial" w:hAnsi="Arial" w:cs="Arial"/>
          <w:bCs/>
          <w:sz w:val="24"/>
          <w:szCs w:val="24"/>
        </w:rPr>
        <w:t>when they say Devil’s Well, 11pm, like this is time and place</w:t>
      </w:r>
      <w:r w:rsidR="00790744">
        <w:rPr>
          <w:rFonts w:ascii="Arial" w:hAnsi="Arial" w:cs="Arial"/>
          <w:bCs/>
          <w:sz w:val="24"/>
          <w:szCs w:val="24"/>
        </w:rPr>
        <w:t>?</w:t>
      </w:r>
    </w:p>
    <w:p w14:paraId="56373711" w14:textId="77777777" w:rsidR="00E45656" w:rsidRDefault="00E45656" w:rsidP="00D969A9">
      <w:pPr>
        <w:spacing w:after="0" w:line="240" w:lineRule="auto"/>
        <w:ind w:left="1134" w:hanging="1134"/>
        <w:jc w:val="both"/>
        <w:rPr>
          <w:rFonts w:ascii="Arial" w:hAnsi="Arial" w:cs="Arial"/>
          <w:bCs/>
          <w:sz w:val="24"/>
          <w:szCs w:val="24"/>
        </w:rPr>
      </w:pPr>
    </w:p>
    <w:p w14:paraId="3562D7C6" w14:textId="1D61CF85" w:rsidR="00E45656" w:rsidRDefault="00E45656"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think so.</w:t>
      </w:r>
      <w:r w:rsidR="00790744">
        <w:rPr>
          <w:rFonts w:ascii="Arial" w:hAnsi="Arial" w:cs="Arial"/>
          <w:bCs/>
          <w:sz w:val="24"/>
          <w:szCs w:val="24"/>
        </w:rPr>
        <w:t xml:space="preserve">  And she’s given a phone number, maybe, we don’t know, but we’ll leave this out.</w:t>
      </w:r>
    </w:p>
    <w:p w14:paraId="0972BFED" w14:textId="77777777" w:rsidR="00790744" w:rsidRDefault="00790744" w:rsidP="00D969A9">
      <w:pPr>
        <w:spacing w:after="0" w:line="240" w:lineRule="auto"/>
        <w:ind w:left="1134" w:hanging="1134"/>
        <w:jc w:val="both"/>
        <w:rPr>
          <w:rFonts w:ascii="Arial" w:hAnsi="Arial" w:cs="Arial"/>
          <w:bCs/>
          <w:sz w:val="24"/>
          <w:szCs w:val="24"/>
        </w:rPr>
      </w:pPr>
    </w:p>
    <w:p w14:paraId="47E02015" w14:textId="225E5000"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okay.  But he never got the chance to see it, so…</w:t>
      </w:r>
    </w:p>
    <w:p w14:paraId="1FFD5EE4" w14:textId="77777777" w:rsidR="00790744" w:rsidRDefault="00790744" w:rsidP="00D969A9">
      <w:pPr>
        <w:spacing w:after="0" w:line="240" w:lineRule="auto"/>
        <w:ind w:left="1134" w:hanging="1134"/>
        <w:jc w:val="both"/>
        <w:rPr>
          <w:rFonts w:ascii="Arial" w:hAnsi="Arial" w:cs="Arial"/>
          <w:bCs/>
          <w:sz w:val="24"/>
          <w:szCs w:val="24"/>
        </w:rPr>
      </w:pPr>
    </w:p>
    <w:p w14:paraId="3E1D395F" w14:textId="72FCFD8A"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44BE7C38" w14:textId="77777777" w:rsidR="00790744" w:rsidRDefault="00790744" w:rsidP="00D969A9">
      <w:pPr>
        <w:spacing w:after="0" w:line="240" w:lineRule="auto"/>
        <w:ind w:left="1134" w:hanging="1134"/>
        <w:jc w:val="both"/>
        <w:rPr>
          <w:rFonts w:ascii="Arial" w:hAnsi="Arial" w:cs="Arial"/>
          <w:bCs/>
          <w:sz w:val="24"/>
          <w:szCs w:val="24"/>
        </w:rPr>
      </w:pPr>
    </w:p>
    <w:p w14:paraId="379684B2" w14:textId="1B8D0427"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‘At the funeral reception, we talked about how Old Scratch was like a second home to her, however, everyone there could see what a special place Nick had made it.  It looked like she’d been crying a lot.  We talked afterwards, just reminiscing.  She said something really odd, like, if only I’d been faster, maybe I could have made a difference.’</w:t>
      </w:r>
    </w:p>
    <w:p w14:paraId="6BC5A7E3" w14:textId="77777777" w:rsidR="00790744" w:rsidRDefault="00790744" w:rsidP="00D969A9">
      <w:pPr>
        <w:spacing w:after="0" w:line="240" w:lineRule="auto"/>
        <w:ind w:left="1134" w:hanging="1134"/>
        <w:jc w:val="both"/>
        <w:rPr>
          <w:rFonts w:ascii="Arial" w:hAnsi="Arial" w:cs="Arial"/>
          <w:bCs/>
          <w:sz w:val="24"/>
          <w:szCs w:val="24"/>
        </w:rPr>
      </w:pPr>
    </w:p>
    <w:p w14:paraId="15DE6C72" w14:textId="39E73398"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who was that that left that, just to make sure, I’ve got a Post It Note.</w:t>
      </w:r>
    </w:p>
    <w:p w14:paraId="73798B9D" w14:textId="77777777" w:rsidR="00790744" w:rsidRDefault="00790744" w:rsidP="00D969A9">
      <w:pPr>
        <w:spacing w:after="0" w:line="240" w:lineRule="auto"/>
        <w:ind w:left="1134" w:hanging="1134"/>
        <w:jc w:val="both"/>
        <w:rPr>
          <w:rFonts w:ascii="Arial" w:hAnsi="Arial" w:cs="Arial"/>
          <w:bCs/>
          <w:sz w:val="24"/>
          <w:szCs w:val="24"/>
        </w:rPr>
      </w:pPr>
    </w:p>
    <w:p w14:paraId="7AB7CED7" w14:textId="5B340CC3"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Donna Goddard.</w:t>
      </w:r>
    </w:p>
    <w:p w14:paraId="38E84BF0" w14:textId="77777777" w:rsidR="00790744" w:rsidRDefault="00790744" w:rsidP="00D969A9">
      <w:pPr>
        <w:spacing w:after="0" w:line="240" w:lineRule="auto"/>
        <w:ind w:left="1134" w:hanging="1134"/>
        <w:jc w:val="both"/>
        <w:rPr>
          <w:rFonts w:ascii="Arial" w:hAnsi="Arial" w:cs="Arial"/>
          <w:bCs/>
          <w:sz w:val="24"/>
          <w:szCs w:val="24"/>
        </w:rPr>
      </w:pPr>
    </w:p>
    <w:p w14:paraId="5D8BEE79" w14:textId="6A0EC99C"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‘Cause I’ll put that one, so we don’t have to remember it for long.</w:t>
      </w:r>
    </w:p>
    <w:p w14:paraId="01F15338" w14:textId="77777777" w:rsidR="00790744" w:rsidRDefault="00790744" w:rsidP="00D969A9">
      <w:pPr>
        <w:spacing w:after="0" w:line="240" w:lineRule="auto"/>
        <w:ind w:left="1134" w:hanging="1134"/>
        <w:jc w:val="both"/>
        <w:rPr>
          <w:rFonts w:ascii="Arial" w:hAnsi="Arial" w:cs="Arial"/>
          <w:bCs/>
          <w:sz w:val="24"/>
          <w:szCs w:val="24"/>
        </w:rPr>
      </w:pPr>
    </w:p>
    <w:p w14:paraId="304BB81D" w14:textId="3D785D8F"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06CC5E5" w14:textId="77777777" w:rsidR="00790744" w:rsidRDefault="00790744" w:rsidP="00D969A9">
      <w:pPr>
        <w:spacing w:after="0" w:line="240" w:lineRule="auto"/>
        <w:ind w:left="1134" w:hanging="1134"/>
        <w:jc w:val="both"/>
        <w:rPr>
          <w:rFonts w:ascii="Arial" w:hAnsi="Arial" w:cs="Arial"/>
          <w:bCs/>
          <w:sz w:val="24"/>
          <w:szCs w:val="24"/>
        </w:rPr>
      </w:pPr>
    </w:p>
    <w:p w14:paraId="23CA315F" w14:textId="662CEF2A" w:rsidR="00790744" w:rsidRDefault="00790744" w:rsidP="00D969A9">
      <w:pPr>
        <w:spacing w:after="0" w:line="240" w:lineRule="auto"/>
        <w:ind w:left="1134" w:hanging="1134"/>
        <w:jc w:val="both"/>
        <w:rPr>
          <w:rFonts w:ascii="Arial" w:hAnsi="Arial" w:cs="Arial"/>
          <w:bCs/>
          <w:sz w:val="24"/>
          <w:szCs w:val="24"/>
        </w:rPr>
      </w:pPr>
      <w:r>
        <w:rPr>
          <w:rFonts w:ascii="Arial" w:hAnsi="Arial" w:cs="Arial"/>
          <w:bCs/>
          <w:sz w:val="24"/>
          <w:szCs w:val="24"/>
        </w:rPr>
        <w:tab/>
      </w:r>
      <w:r w:rsidR="00851621">
        <w:rPr>
          <w:rFonts w:ascii="Arial" w:hAnsi="Arial" w:cs="Arial"/>
          <w:bCs/>
          <w:sz w:val="24"/>
          <w:szCs w:val="24"/>
        </w:rPr>
        <w:t>‘</w:t>
      </w:r>
      <w:r>
        <w:rPr>
          <w:rFonts w:ascii="Arial" w:hAnsi="Arial" w:cs="Arial"/>
          <w:bCs/>
          <w:sz w:val="24"/>
          <w:szCs w:val="24"/>
        </w:rPr>
        <w:t xml:space="preserve">Before I could ask her what she meant, Nolan came over and started telling him about a job opening for a fry cook at </w:t>
      </w:r>
      <w:r w:rsidRPr="006C5446">
        <w:rPr>
          <w:rFonts w:ascii="Arial" w:hAnsi="Arial" w:cs="Arial"/>
          <w:bCs/>
          <w:sz w:val="24"/>
          <w:szCs w:val="24"/>
          <w:highlight w:val="yellow"/>
        </w:rPr>
        <w:t>[inaudible 00:36:09]</w:t>
      </w:r>
      <w:r>
        <w:rPr>
          <w:rFonts w:ascii="Arial" w:hAnsi="Arial" w:cs="Arial"/>
          <w:bCs/>
          <w:sz w:val="24"/>
          <w:szCs w:val="24"/>
        </w:rPr>
        <w:t xml:space="preserve"> Diner</w:t>
      </w:r>
      <w:r w:rsidR="00851621">
        <w:rPr>
          <w:rFonts w:ascii="Arial" w:hAnsi="Arial" w:cs="Arial"/>
          <w:bCs/>
          <w:sz w:val="24"/>
          <w:szCs w:val="24"/>
        </w:rPr>
        <w:t>.  He was grateful for the lead, we’ve all been struggling to find work since Old Scratch closed.  It’s hard to believe we’ll ever find another job as great.’</w:t>
      </w:r>
    </w:p>
    <w:p w14:paraId="5F2EC755" w14:textId="77777777" w:rsidR="00851621" w:rsidRDefault="00851621" w:rsidP="00D969A9">
      <w:pPr>
        <w:spacing w:after="0" w:line="240" w:lineRule="auto"/>
        <w:ind w:left="1134" w:hanging="1134"/>
        <w:jc w:val="both"/>
        <w:rPr>
          <w:rFonts w:ascii="Arial" w:hAnsi="Arial" w:cs="Arial"/>
          <w:bCs/>
          <w:sz w:val="24"/>
          <w:szCs w:val="24"/>
        </w:rPr>
      </w:pPr>
    </w:p>
    <w:p w14:paraId="00BB7AB9" w14:textId="7895863F" w:rsidR="00851621" w:rsidRDefault="00851621" w:rsidP="00D969A9">
      <w:pPr>
        <w:spacing w:after="0" w:line="240" w:lineRule="auto"/>
        <w:ind w:left="1134" w:hanging="1134"/>
        <w:jc w:val="both"/>
        <w:rPr>
          <w:rFonts w:ascii="Arial" w:hAnsi="Arial" w:cs="Arial"/>
          <w:bCs/>
          <w:sz w:val="24"/>
          <w:szCs w:val="24"/>
        </w:rPr>
      </w:pPr>
      <w:r>
        <w:rPr>
          <w:rFonts w:ascii="Arial" w:hAnsi="Arial" w:cs="Arial"/>
          <w:bCs/>
          <w:sz w:val="24"/>
          <w:szCs w:val="24"/>
        </w:rPr>
        <w:tab/>
        <w:t>‘I went over to her house, hoping I could talk to her about the night Nick died.  She said she’d been having a rough time that night, was preoccupied with some work problems.’</w:t>
      </w:r>
    </w:p>
    <w:p w14:paraId="53E9B4BD" w14:textId="77777777" w:rsidR="00851621" w:rsidRDefault="00851621" w:rsidP="00D969A9">
      <w:pPr>
        <w:spacing w:after="0" w:line="240" w:lineRule="auto"/>
        <w:ind w:left="1134" w:hanging="1134"/>
        <w:jc w:val="both"/>
        <w:rPr>
          <w:rFonts w:ascii="Arial" w:hAnsi="Arial" w:cs="Arial"/>
          <w:bCs/>
          <w:sz w:val="24"/>
          <w:szCs w:val="24"/>
        </w:rPr>
      </w:pPr>
    </w:p>
    <w:p w14:paraId="4D83B5BB" w14:textId="0F6FB1FF" w:rsidR="00851621" w:rsidRDefault="00851621" w:rsidP="00D969A9">
      <w:pPr>
        <w:spacing w:after="0" w:line="240" w:lineRule="auto"/>
        <w:ind w:left="1134" w:hanging="1134"/>
        <w:jc w:val="both"/>
        <w:rPr>
          <w:rFonts w:ascii="Arial" w:hAnsi="Arial" w:cs="Arial"/>
          <w:bCs/>
          <w:sz w:val="24"/>
          <w:szCs w:val="24"/>
        </w:rPr>
      </w:pPr>
      <w:r>
        <w:rPr>
          <w:rFonts w:ascii="Arial" w:hAnsi="Arial" w:cs="Arial"/>
          <w:bCs/>
          <w:sz w:val="24"/>
          <w:szCs w:val="24"/>
        </w:rPr>
        <w:tab/>
        <w:t>‘Then I decided to go over for a drive, and clear my thoughts, but it only got worse from there.  When I asked about the stuff she left at the bar, she got really anxious and said, we shouldn’t talk here, and hustled me out of the house in a hurry.’</w:t>
      </w:r>
    </w:p>
    <w:p w14:paraId="050BC5E5" w14:textId="77777777" w:rsidR="00043995" w:rsidRDefault="00043995" w:rsidP="00D969A9">
      <w:pPr>
        <w:spacing w:after="0" w:line="240" w:lineRule="auto"/>
        <w:ind w:left="1134" w:hanging="1134"/>
        <w:jc w:val="both"/>
        <w:rPr>
          <w:rFonts w:ascii="Arial" w:hAnsi="Arial" w:cs="Arial"/>
          <w:bCs/>
          <w:sz w:val="24"/>
          <w:szCs w:val="24"/>
        </w:rPr>
      </w:pPr>
    </w:p>
    <w:p w14:paraId="1A1994EC" w14:textId="6F06D534"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w:t>
      </w:r>
    </w:p>
    <w:p w14:paraId="27284B74" w14:textId="77777777" w:rsidR="00043995" w:rsidRDefault="00043995" w:rsidP="00D969A9">
      <w:pPr>
        <w:spacing w:after="0" w:line="240" w:lineRule="auto"/>
        <w:ind w:left="1134" w:hanging="1134"/>
        <w:jc w:val="both"/>
        <w:rPr>
          <w:rFonts w:ascii="Arial" w:hAnsi="Arial" w:cs="Arial"/>
          <w:bCs/>
          <w:sz w:val="24"/>
          <w:szCs w:val="24"/>
        </w:rPr>
      </w:pPr>
    </w:p>
    <w:p w14:paraId="645687D6" w14:textId="3784C694"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‘Tried to call her, no answer.  Called her office, and they said she left on a business trip, not sure when she’s supposed to get back.’</w:t>
      </w:r>
    </w:p>
    <w:p w14:paraId="010D3038" w14:textId="77777777" w:rsidR="00043995" w:rsidRDefault="00043995" w:rsidP="00D969A9">
      <w:pPr>
        <w:spacing w:after="0" w:line="240" w:lineRule="auto"/>
        <w:ind w:left="1134" w:hanging="1134"/>
        <w:jc w:val="both"/>
        <w:rPr>
          <w:rFonts w:ascii="Arial" w:hAnsi="Arial" w:cs="Arial"/>
          <w:bCs/>
          <w:sz w:val="24"/>
          <w:szCs w:val="24"/>
        </w:rPr>
      </w:pPr>
    </w:p>
    <w:p w14:paraId="712D2A6D" w14:textId="7C528198"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So, but this meeting on the menu, could have happened, that was his notes?</w:t>
      </w:r>
    </w:p>
    <w:p w14:paraId="0A62E3BA" w14:textId="77777777" w:rsidR="00043995" w:rsidRDefault="00043995" w:rsidP="00D969A9">
      <w:pPr>
        <w:spacing w:after="0" w:line="240" w:lineRule="auto"/>
        <w:ind w:left="1134" w:hanging="1134"/>
        <w:jc w:val="both"/>
        <w:rPr>
          <w:rFonts w:ascii="Arial" w:hAnsi="Arial" w:cs="Arial"/>
          <w:bCs/>
          <w:sz w:val="24"/>
          <w:szCs w:val="24"/>
        </w:rPr>
      </w:pPr>
    </w:p>
    <w:p w14:paraId="073D847D" w14:textId="1801A3A7"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this is not his notes, this is…</w:t>
      </w:r>
    </w:p>
    <w:p w14:paraId="3F55EF58" w14:textId="77777777" w:rsidR="00043995" w:rsidRDefault="00043995" w:rsidP="00D969A9">
      <w:pPr>
        <w:spacing w:after="0" w:line="240" w:lineRule="auto"/>
        <w:ind w:left="1134" w:hanging="1134"/>
        <w:jc w:val="both"/>
        <w:rPr>
          <w:rFonts w:ascii="Arial" w:hAnsi="Arial" w:cs="Arial"/>
          <w:bCs/>
          <w:sz w:val="24"/>
          <w:szCs w:val="24"/>
        </w:rPr>
      </w:pPr>
    </w:p>
    <w:p w14:paraId="4C75B34C" w14:textId="74076BCE"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like Carmen’s notes.</w:t>
      </w:r>
    </w:p>
    <w:p w14:paraId="61E545AD" w14:textId="77777777" w:rsidR="00043995" w:rsidRDefault="00043995" w:rsidP="00D969A9">
      <w:pPr>
        <w:spacing w:after="0" w:line="240" w:lineRule="auto"/>
        <w:ind w:left="1134" w:hanging="1134"/>
        <w:jc w:val="both"/>
        <w:rPr>
          <w:rFonts w:ascii="Arial" w:hAnsi="Arial" w:cs="Arial"/>
          <w:bCs/>
          <w:sz w:val="24"/>
          <w:szCs w:val="24"/>
        </w:rPr>
      </w:pPr>
    </w:p>
    <w:p w14:paraId="59300318" w14:textId="7932BFC7"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…Carmen’s notes.</w:t>
      </w:r>
    </w:p>
    <w:p w14:paraId="74286CBA" w14:textId="77777777" w:rsidR="00043995" w:rsidRDefault="00043995" w:rsidP="00D969A9">
      <w:pPr>
        <w:spacing w:after="0" w:line="240" w:lineRule="auto"/>
        <w:ind w:left="1134" w:hanging="1134"/>
        <w:jc w:val="both"/>
        <w:rPr>
          <w:rFonts w:ascii="Arial" w:hAnsi="Arial" w:cs="Arial"/>
          <w:bCs/>
          <w:sz w:val="24"/>
          <w:szCs w:val="24"/>
        </w:rPr>
      </w:pPr>
    </w:p>
    <w:p w14:paraId="298DACFE" w14:textId="22EFD63F"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Carmen’s notes.  And that was the night, sorry just to clarify, that was the night he died, he gave that to her, according to Carmen’s notes?</w:t>
      </w:r>
    </w:p>
    <w:p w14:paraId="69514756" w14:textId="77777777" w:rsidR="00043995" w:rsidRDefault="00043995" w:rsidP="00D969A9">
      <w:pPr>
        <w:spacing w:after="0" w:line="240" w:lineRule="auto"/>
        <w:ind w:left="1134" w:hanging="1134"/>
        <w:jc w:val="both"/>
        <w:rPr>
          <w:rFonts w:ascii="Arial" w:hAnsi="Arial" w:cs="Arial"/>
          <w:bCs/>
          <w:sz w:val="24"/>
          <w:szCs w:val="24"/>
        </w:rPr>
      </w:pPr>
    </w:p>
    <w:p w14:paraId="74B59121" w14:textId="0C3BBF6D"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F4D7EFF" w14:textId="77777777" w:rsidR="00043995" w:rsidRDefault="00043995" w:rsidP="00D969A9">
      <w:pPr>
        <w:spacing w:after="0" w:line="240" w:lineRule="auto"/>
        <w:ind w:left="1134" w:hanging="1134"/>
        <w:jc w:val="both"/>
        <w:rPr>
          <w:rFonts w:ascii="Arial" w:hAnsi="Arial" w:cs="Arial"/>
          <w:bCs/>
          <w:sz w:val="24"/>
          <w:szCs w:val="24"/>
        </w:rPr>
      </w:pPr>
    </w:p>
    <w:p w14:paraId="43560E18" w14:textId="77A1EB3E"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did they say Donna left the bar one hour before the closing time?</w:t>
      </w:r>
    </w:p>
    <w:p w14:paraId="0CD8AD99" w14:textId="77777777" w:rsidR="00043995" w:rsidRDefault="00043995" w:rsidP="00D969A9">
      <w:pPr>
        <w:spacing w:after="0" w:line="240" w:lineRule="auto"/>
        <w:ind w:left="1134" w:hanging="1134"/>
        <w:jc w:val="both"/>
        <w:rPr>
          <w:rFonts w:ascii="Arial" w:hAnsi="Arial" w:cs="Arial"/>
          <w:bCs/>
          <w:sz w:val="24"/>
          <w:szCs w:val="24"/>
        </w:rPr>
      </w:pPr>
    </w:p>
    <w:p w14:paraId="64A7E1A0" w14:textId="03C58BDB" w:rsidR="00043995" w:rsidRDefault="00043995"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w:t>
      </w:r>
      <w:r w:rsidR="00855019">
        <w:rPr>
          <w:rFonts w:ascii="Arial" w:hAnsi="Arial" w:cs="Arial"/>
          <w:bCs/>
          <w:sz w:val="24"/>
          <w:szCs w:val="24"/>
        </w:rPr>
        <w:t>‘T</w:t>
      </w:r>
      <w:r>
        <w:rPr>
          <w:rFonts w:ascii="Arial" w:hAnsi="Arial" w:cs="Arial"/>
          <w:bCs/>
          <w:sz w:val="24"/>
          <w:szCs w:val="24"/>
        </w:rPr>
        <w:t xml:space="preserve">he last person to leave the bar </w:t>
      </w:r>
      <w:r w:rsidR="00855019">
        <w:rPr>
          <w:rFonts w:ascii="Arial" w:hAnsi="Arial" w:cs="Arial"/>
          <w:bCs/>
          <w:sz w:val="24"/>
          <w:szCs w:val="24"/>
        </w:rPr>
        <w:t xml:space="preserve">at the night, </w:t>
      </w:r>
      <w:r w:rsidR="00262EE5">
        <w:rPr>
          <w:rFonts w:ascii="Arial" w:hAnsi="Arial" w:cs="Arial"/>
          <w:bCs/>
          <w:sz w:val="24"/>
          <w:szCs w:val="24"/>
        </w:rPr>
        <w:t xml:space="preserve">Nick </w:t>
      </w:r>
      <w:r w:rsidR="00855019" w:rsidRPr="006C5446">
        <w:rPr>
          <w:rFonts w:ascii="Arial" w:hAnsi="Arial" w:cs="Arial"/>
          <w:bCs/>
          <w:sz w:val="24"/>
          <w:szCs w:val="24"/>
          <w:highlight w:val="yellow"/>
        </w:rPr>
        <w:t>[inaudible 00:37:08]</w:t>
      </w:r>
      <w:r w:rsidR="00855019">
        <w:rPr>
          <w:rFonts w:ascii="Arial" w:hAnsi="Arial" w:cs="Arial"/>
          <w:bCs/>
          <w:sz w:val="24"/>
          <w:szCs w:val="24"/>
        </w:rPr>
        <w:t xml:space="preserve"> had left an hour before closing time, which is late for her.  Left a note for Nick, but he never got the chance to see it.’</w:t>
      </w:r>
    </w:p>
    <w:p w14:paraId="6668DA6D" w14:textId="77777777" w:rsidR="00855019" w:rsidRDefault="00855019" w:rsidP="00D969A9">
      <w:pPr>
        <w:spacing w:after="0" w:line="240" w:lineRule="auto"/>
        <w:ind w:left="1134" w:hanging="1134"/>
        <w:jc w:val="both"/>
        <w:rPr>
          <w:rFonts w:ascii="Arial" w:hAnsi="Arial" w:cs="Arial"/>
          <w:bCs/>
          <w:sz w:val="24"/>
          <w:szCs w:val="24"/>
        </w:rPr>
      </w:pPr>
    </w:p>
    <w:p w14:paraId="428F04FF" w14:textId="67530BA8" w:rsidR="00855019" w:rsidRDefault="00855019"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The worst thing she’s done in all of this, is she’s a Real Estate Agent, and we always think they are the murderers.  </w:t>
      </w:r>
    </w:p>
    <w:p w14:paraId="42D8BACD" w14:textId="77777777" w:rsidR="00855019" w:rsidRDefault="00855019" w:rsidP="00D969A9">
      <w:pPr>
        <w:spacing w:after="0" w:line="240" w:lineRule="auto"/>
        <w:ind w:left="1134" w:hanging="1134"/>
        <w:jc w:val="both"/>
        <w:rPr>
          <w:rFonts w:ascii="Arial" w:hAnsi="Arial" w:cs="Arial"/>
          <w:bCs/>
          <w:sz w:val="24"/>
          <w:szCs w:val="24"/>
        </w:rPr>
      </w:pPr>
    </w:p>
    <w:p w14:paraId="36D54E8F" w14:textId="2993F8B8" w:rsidR="00855019" w:rsidRDefault="0085501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she seems very suspicious of something.</w:t>
      </w:r>
    </w:p>
    <w:p w14:paraId="60780989" w14:textId="77777777" w:rsidR="00855019" w:rsidRDefault="00855019" w:rsidP="00D969A9">
      <w:pPr>
        <w:spacing w:after="0" w:line="240" w:lineRule="auto"/>
        <w:ind w:left="1134" w:hanging="1134"/>
        <w:jc w:val="both"/>
        <w:rPr>
          <w:rFonts w:ascii="Arial" w:hAnsi="Arial" w:cs="Arial"/>
          <w:bCs/>
          <w:sz w:val="24"/>
          <w:szCs w:val="24"/>
        </w:rPr>
      </w:pPr>
    </w:p>
    <w:p w14:paraId="7F3818B6" w14:textId="3823F595" w:rsidR="00855019" w:rsidRDefault="00855019"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she almost seems on his side though, don’t you think?</w:t>
      </w:r>
    </w:p>
    <w:p w14:paraId="1B36AC98" w14:textId="77777777" w:rsidR="00855019" w:rsidRDefault="00855019" w:rsidP="00D969A9">
      <w:pPr>
        <w:spacing w:after="0" w:line="240" w:lineRule="auto"/>
        <w:ind w:left="1134" w:hanging="1134"/>
        <w:jc w:val="both"/>
        <w:rPr>
          <w:rFonts w:ascii="Arial" w:hAnsi="Arial" w:cs="Arial"/>
          <w:bCs/>
          <w:sz w:val="24"/>
          <w:szCs w:val="24"/>
        </w:rPr>
      </w:pPr>
    </w:p>
    <w:p w14:paraId="4E096E8E" w14:textId="4B6FF527" w:rsidR="00855019" w:rsidRDefault="00855019"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think it doesn’t matter, let’s keep on going doing the timeline.</w:t>
      </w:r>
    </w:p>
    <w:p w14:paraId="65E3BBB2" w14:textId="77777777" w:rsidR="00855019" w:rsidRDefault="00855019" w:rsidP="00D969A9">
      <w:pPr>
        <w:spacing w:after="0" w:line="240" w:lineRule="auto"/>
        <w:ind w:left="1134" w:hanging="1134"/>
        <w:jc w:val="both"/>
        <w:rPr>
          <w:rFonts w:ascii="Arial" w:hAnsi="Arial" w:cs="Arial"/>
          <w:bCs/>
          <w:sz w:val="24"/>
          <w:szCs w:val="24"/>
        </w:rPr>
      </w:pPr>
    </w:p>
    <w:p w14:paraId="0197C9DA" w14:textId="24BABD79" w:rsidR="00855019" w:rsidRDefault="00855019"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then we’ve got Jo</w:t>
      </w:r>
      <w:r w:rsidR="00AF7E96">
        <w:rPr>
          <w:rFonts w:ascii="Arial" w:hAnsi="Arial" w:cs="Arial"/>
          <w:bCs/>
          <w:sz w:val="24"/>
          <w:szCs w:val="24"/>
        </w:rPr>
        <w:t>a</w:t>
      </w:r>
      <w:r>
        <w:rPr>
          <w:rFonts w:ascii="Arial" w:hAnsi="Arial" w:cs="Arial"/>
          <w:bCs/>
          <w:sz w:val="24"/>
          <w:szCs w:val="24"/>
        </w:rPr>
        <w:t>n Campbell, who…</w:t>
      </w:r>
    </w:p>
    <w:p w14:paraId="42E7B989" w14:textId="77777777" w:rsidR="00AF7E96" w:rsidRDefault="00AF7E96" w:rsidP="00D969A9">
      <w:pPr>
        <w:spacing w:after="0" w:line="240" w:lineRule="auto"/>
        <w:ind w:left="1134" w:hanging="1134"/>
        <w:jc w:val="both"/>
        <w:rPr>
          <w:rFonts w:ascii="Arial" w:hAnsi="Arial" w:cs="Arial"/>
          <w:bCs/>
          <w:sz w:val="24"/>
          <w:szCs w:val="24"/>
        </w:rPr>
      </w:pPr>
    </w:p>
    <w:p w14:paraId="0D550EAA" w14:textId="29E2BC0C"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That’s the witchy lady.</w:t>
      </w:r>
    </w:p>
    <w:p w14:paraId="24D16340" w14:textId="77777777" w:rsidR="00AF7E96" w:rsidRDefault="00AF7E96" w:rsidP="00D969A9">
      <w:pPr>
        <w:spacing w:after="0" w:line="240" w:lineRule="auto"/>
        <w:ind w:left="1134" w:hanging="1134"/>
        <w:jc w:val="both"/>
        <w:rPr>
          <w:rFonts w:ascii="Arial" w:hAnsi="Arial" w:cs="Arial"/>
          <w:bCs/>
          <w:sz w:val="24"/>
          <w:szCs w:val="24"/>
        </w:rPr>
      </w:pPr>
    </w:p>
    <w:p w14:paraId="1D50C785" w14:textId="7AE0C896"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the Save Devil’s Well Foundation lady, we don’t know if she’s the witch but…</w:t>
      </w:r>
    </w:p>
    <w:p w14:paraId="5DCDF7A2" w14:textId="77777777" w:rsidR="00AF7E96" w:rsidRDefault="00AF7E96" w:rsidP="00D969A9">
      <w:pPr>
        <w:spacing w:after="0" w:line="240" w:lineRule="auto"/>
        <w:ind w:left="1134" w:hanging="1134"/>
        <w:jc w:val="both"/>
        <w:rPr>
          <w:rFonts w:ascii="Arial" w:hAnsi="Arial" w:cs="Arial"/>
          <w:bCs/>
          <w:sz w:val="24"/>
          <w:szCs w:val="24"/>
        </w:rPr>
      </w:pPr>
    </w:p>
    <w:p w14:paraId="7B6CF056" w14:textId="3A3F1040"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I’m hypothesising.</w:t>
      </w:r>
    </w:p>
    <w:p w14:paraId="010BE423" w14:textId="77777777" w:rsidR="00AF7E96" w:rsidRDefault="00AF7E96" w:rsidP="00D969A9">
      <w:pPr>
        <w:spacing w:after="0" w:line="240" w:lineRule="auto"/>
        <w:ind w:left="1134" w:hanging="1134"/>
        <w:jc w:val="both"/>
        <w:rPr>
          <w:rFonts w:ascii="Arial" w:hAnsi="Arial" w:cs="Arial"/>
          <w:bCs/>
          <w:sz w:val="24"/>
          <w:szCs w:val="24"/>
        </w:rPr>
      </w:pPr>
    </w:p>
    <w:p w14:paraId="4DB0F42F" w14:textId="122543D6"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Yes.  She lives on County Road.</w:t>
      </w:r>
    </w:p>
    <w:p w14:paraId="5CAE94C4" w14:textId="77777777" w:rsidR="00AF7E96" w:rsidRDefault="00AF7E96" w:rsidP="00D969A9">
      <w:pPr>
        <w:spacing w:after="0" w:line="240" w:lineRule="auto"/>
        <w:ind w:left="1134" w:hanging="1134"/>
        <w:jc w:val="both"/>
        <w:rPr>
          <w:rFonts w:ascii="Arial" w:hAnsi="Arial" w:cs="Arial"/>
          <w:bCs/>
          <w:sz w:val="24"/>
          <w:szCs w:val="24"/>
        </w:rPr>
      </w:pPr>
    </w:p>
    <w:p w14:paraId="55701B4B" w14:textId="4AB3CE94"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is it all in America?</w:t>
      </w:r>
    </w:p>
    <w:p w14:paraId="118625CE" w14:textId="77777777" w:rsidR="00AF7E96" w:rsidRDefault="00AF7E96" w:rsidP="00D969A9">
      <w:pPr>
        <w:spacing w:after="0" w:line="240" w:lineRule="auto"/>
        <w:ind w:left="1134" w:hanging="1134"/>
        <w:jc w:val="both"/>
        <w:rPr>
          <w:rFonts w:ascii="Arial" w:hAnsi="Arial" w:cs="Arial"/>
          <w:bCs/>
          <w:sz w:val="24"/>
          <w:szCs w:val="24"/>
        </w:rPr>
      </w:pPr>
    </w:p>
    <w:p w14:paraId="577C4E66" w14:textId="7D70C252"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w:t>
      </w:r>
    </w:p>
    <w:p w14:paraId="2E9EBD29" w14:textId="77777777" w:rsidR="00AF7E96" w:rsidRDefault="00AF7E96" w:rsidP="00D969A9">
      <w:pPr>
        <w:spacing w:after="0" w:line="240" w:lineRule="auto"/>
        <w:ind w:left="1134" w:hanging="1134"/>
        <w:jc w:val="both"/>
        <w:rPr>
          <w:rFonts w:ascii="Arial" w:hAnsi="Arial" w:cs="Arial"/>
          <w:bCs/>
          <w:sz w:val="24"/>
          <w:szCs w:val="24"/>
        </w:rPr>
      </w:pPr>
    </w:p>
    <w:p w14:paraId="0FACE2F7" w14:textId="352F5D97"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so she lives on the same road that the bar’s on, County Road.  Background check, there was an arrest for assault, the charges were dropped.  Arrest for trespassing, charges were dropped.  And a one no contest divorce.</w:t>
      </w:r>
    </w:p>
    <w:p w14:paraId="54903CE9" w14:textId="77777777" w:rsidR="00AF7E96" w:rsidRDefault="00AF7E96" w:rsidP="00D969A9">
      <w:pPr>
        <w:spacing w:after="0" w:line="240" w:lineRule="auto"/>
        <w:ind w:left="1134" w:hanging="1134"/>
        <w:jc w:val="both"/>
        <w:rPr>
          <w:rFonts w:ascii="Arial" w:hAnsi="Arial" w:cs="Arial"/>
          <w:bCs/>
          <w:sz w:val="24"/>
          <w:szCs w:val="24"/>
        </w:rPr>
      </w:pPr>
    </w:p>
    <w:p w14:paraId="374DC008" w14:textId="01A52ED3"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This is a witchy lady, come on.</w:t>
      </w:r>
    </w:p>
    <w:p w14:paraId="1AEDEEF8" w14:textId="77777777" w:rsidR="00AF7E96" w:rsidRDefault="00AF7E96" w:rsidP="00D969A9">
      <w:pPr>
        <w:spacing w:after="0" w:line="240" w:lineRule="auto"/>
        <w:ind w:left="1134" w:hanging="1134"/>
        <w:jc w:val="both"/>
        <w:rPr>
          <w:rFonts w:ascii="Arial" w:hAnsi="Arial" w:cs="Arial"/>
          <w:bCs/>
          <w:sz w:val="24"/>
          <w:szCs w:val="24"/>
        </w:rPr>
      </w:pPr>
    </w:p>
    <w:p w14:paraId="461A711A" w14:textId="5919CD70" w:rsidR="00AF7E96" w:rsidRDefault="00AF7E96" w:rsidP="00D969A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She’s a bee farmer, sells honey at local farmers’ markets.</w:t>
      </w:r>
    </w:p>
    <w:p w14:paraId="4FA89A6C" w14:textId="77777777" w:rsidR="00AF7E96" w:rsidRDefault="00AF7E96" w:rsidP="00D969A9">
      <w:pPr>
        <w:spacing w:after="0" w:line="240" w:lineRule="auto"/>
        <w:ind w:left="1134" w:hanging="1134"/>
        <w:jc w:val="both"/>
        <w:rPr>
          <w:rFonts w:ascii="Arial" w:hAnsi="Arial" w:cs="Arial"/>
          <w:bCs/>
          <w:sz w:val="24"/>
          <w:szCs w:val="24"/>
        </w:rPr>
      </w:pPr>
    </w:p>
    <w:p w14:paraId="1189F5BB" w14:textId="4683DDF4" w:rsidR="00AF7E96" w:rsidRDefault="00AF7E9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 got assaulted, and what was the other thing she was assault and…</w:t>
      </w:r>
    </w:p>
    <w:p w14:paraId="6D8E7B32" w14:textId="77777777" w:rsidR="00AF7E96" w:rsidRDefault="00AF7E96" w:rsidP="00AF7E96">
      <w:pPr>
        <w:spacing w:after="0" w:line="240" w:lineRule="auto"/>
        <w:ind w:left="1134" w:hanging="1134"/>
        <w:jc w:val="both"/>
        <w:rPr>
          <w:rFonts w:ascii="Arial" w:hAnsi="Arial" w:cs="Arial"/>
          <w:bCs/>
          <w:sz w:val="24"/>
          <w:szCs w:val="24"/>
        </w:rPr>
      </w:pPr>
    </w:p>
    <w:p w14:paraId="764D4822" w14:textId="13D6B8E5" w:rsidR="00AF7E96" w:rsidRDefault="00AF7E96" w:rsidP="00AF7E9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Assault and trespassing.</w:t>
      </w:r>
    </w:p>
    <w:p w14:paraId="59A2C260" w14:textId="77777777" w:rsidR="00AF7E96" w:rsidRDefault="00AF7E96" w:rsidP="00AF7E96">
      <w:pPr>
        <w:spacing w:after="0" w:line="240" w:lineRule="auto"/>
        <w:ind w:left="1134" w:hanging="1134"/>
        <w:jc w:val="both"/>
        <w:rPr>
          <w:rFonts w:ascii="Arial" w:hAnsi="Arial" w:cs="Arial"/>
          <w:bCs/>
          <w:sz w:val="24"/>
          <w:szCs w:val="24"/>
        </w:rPr>
      </w:pPr>
    </w:p>
    <w:p w14:paraId="48358DED" w14:textId="56B33B18" w:rsidR="00AF7E96" w:rsidRDefault="00AF7E9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Trespassing.</w:t>
      </w:r>
    </w:p>
    <w:p w14:paraId="1DD8854C" w14:textId="77777777" w:rsidR="003D0706" w:rsidRDefault="003D0706" w:rsidP="00AF7E96">
      <w:pPr>
        <w:spacing w:after="0" w:line="240" w:lineRule="auto"/>
        <w:ind w:left="1134" w:hanging="1134"/>
        <w:jc w:val="both"/>
        <w:rPr>
          <w:rFonts w:ascii="Arial" w:hAnsi="Arial" w:cs="Arial"/>
          <w:bCs/>
          <w:sz w:val="24"/>
          <w:szCs w:val="24"/>
        </w:rPr>
      </w:pPr>
    </w:p>
    <w:p w14:paraId="0F45ADCC" w14:textId="7C62F52E"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her house is near to Old Scratch?</w:t>
      </w:r>
    </w:p>
    <w:p w14:paraId="689016DB" w14:textId="77777777" w:rsidR="003D0706" w:rsidRDefault="003D0706" w:rsidP="00AF7E96">
      <w:pPr>
        <w:spacing w:after="0" w:line="240" w:lineRule="auto"/>
        <w:ind w:left="1134" w:hanging="1134"/>
        <w:jc w:val="both"/>
        <w:rPr>
          <w:rFonts w:ascii="Arial" w:hAnsi="Arial" w:cs="Arial"/>
          <w:bCs/>
          <w:sz w:val="24"/>
          <w:szCs w:val="24"/>
        </w:rPr>
      </w:pPr>
    </w:p>
    <w:p w14:paraId="29C44E11" w14:textId="17FBD492"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There’s not much else nearby.</w:t>
      </w:r>
    </w:p>
    <w:p w14:paraId="06BD3C6B" w14:textId="77777777" w:rsidR="003D0706" w:rsidRDefault="003D0706" w:rsidP="00AF7E96">
      <w:pPr>
        <w:spacing w:after="0" w:line="240" w:lineRule="auto"/>
        <w:ind w:left="1134" w:hanging="1134"/>
        <w:jc w:val="both"/>
        <w:rPr>
          <w:rFonts w:ascii="Arial" w:hAnsi="Arial" w:cs="Arial"/>
          <w:bCs/>
          <w:sz w:val="24"/>
          <w:szCs w:val="24"/>
        </w:rPr>
      </w:pPr>
    </w:p>
    <w:p w14:paraId="7E74B76E" w14:textId="26391D97"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she’s divorced.</w:t>
      </w:r>
    </w:p>
    <w:p w14:paraId="0773C2DD" w14:textId="77777777" w:rsidR="003D0706" w:rsidRDefault="003D0706" w:rsidP="00AF7E96">
      <w:pPr>
        <w:spacing w:after="0" w:line="240" w:lineRule="auto"/>
        <w:ind w:left="1134" w:hanging="1134"/>
        <w:jc w:val="both"/>
        <w:rPr>
          <w:rFonts w:ascii="Arial" w:hAnsi="Arial" w:cs="Arial"/>
          <w:bCs/>
          <w:sz w:val="24"/>
          <w:szCs w:val="24"/>
        </w:rPr>
      </w:pPr>
    </w:p>
    <w:p w14:paraId="54D2D671" w14:textId="454695E3"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Eccentric, to put it mildly, I told you it’s a witch lady.</w:t>
      </w:r>
    </w:p>
    <w:p w14:paraId="1CBB64A5" w14:textId="77777777" w:rsidR="003D0706" w:rsidRDefault="003D0706" w:rsidP="00AF7E96">
      <w:pPr>
        <w:spacing w:after="0" w:line="240" w:lineRule="auto"/>
        <w:ind w:left="1134" w:hanging="1134"/>
        <w:jc w:val="both"/>
        <w:rPr>
          <w:rFonts w:ascii="Arial" w:hAnsi="Arial" w:cs="Arial"/>
          <w:bCs/>
          <w:sz w:val="24"/>
          <w:szCs w:val="24"/>
        </w:rPr>
      </w:pPr>
    </w:p>
    <w:p w14:paraId="0E4E2434" w14:textId="2644383D"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3E5CF5B" w14:textId="77777777" w:rsidR="003D0706" w:rsidRDefault="003D0706" w:rsidP="00AF7E96">
      <w:pPr>
        <w:spacing w:after="0" w:line="240" w:lineRule="auto"/>
        <w:ind w:left="1134" w:hanging="1134"/>
        <w:jc w:val="both"/>
        <w:rPr>
          <w:rFonts w:ascii="Arial" w:hAnsi="Arial" w:cs="Arial"/>
          <w:bCs/>
          <w:sz w:val="24"/>
          <w:szCs w:val="24"/>
        </w:rPr>
      </w:pPr>
    </w:p>
    <w:p w14:paraId="6E3C27EB" w14:textId="69CE8E3C"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think it’s a distraction.</w:t>
      </w:r>
    </w:p>
    <w:p w14:paraId="371E1410" w14:textId="77777777" w:rsidR="003D0706" w:rsidRDefault="003D0706" w:rsidP="00AF7E96">
      <w:pPr>
        <w:spacing w:after="0" w:line="240" w:lineRule="auto"/>
        <w:ind w:left="1134" w:hanging="1134"/>
        <w:jc w:val="both"/>
        <w:rPr>
          <w:rFonts w:ascii="Arial" w:hAnsi="Arial" w:cs="Arial"/>
          <w:bCs/>
          <w:sz w:val="24"/>
          <w:szCs w:val="24"/>
        </w:rPr>
      </w:pPr>
    </w:p>
    <w:p w14:paraId="1BC17FF4" w14:textId="3E45F0E2"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 night’s the bar’s busy, she’ll sit in a chair by the roadside and curse people driving by…’</w:t>
      </w:r>
    </w:p>
    <w:p w14:paraId="2EF6C838" w14:textId="77777777" w:rsidR="003D0706" w:rsidRDefault="003D0706" w:rsidP="00AF7E96">
      <w:pPr>
        <w:spacing w:after="0" w:line="240" w:lineRule="auto"/>
        <w:ind w:left="1134" w:hanging="1134"/>
        <w:jc w:val="both"/>
        <w:rPr>
          <w:rFonts w:ascii="Arial" w:hAnsi="Arial" w:cs="Arial"/>
          <w:bCs/>
          <w:sz w:val="24"/>
          <w:szCs w:val="24"/>
        </w:rPr>
      </w:pPr>
    </w:p>
    <w:p w14:paraId="5E0C540E" w14:textId="1FA78C83" w:rsidR="003D0706" w:rsidRDefault="003D0706" w:rsidP="00AF7E9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didn’t kill because she was together with Mia, right, most of the…?</w:t>
      </w:r>
    </w:p>
    <w:p w14:paraId="474EBD11" w14:textId="77777777" w:rsidR="003D0706" w:rsidRDefault="003D0706" w:rsidP="00AF7E96">
      <w:pPr>
        <w:spacing w:after="0" w:line="240" w:lineRule="auto"/>
        <w:ind w:left="1134" w:hanging="1134"/>
        <w:jc w:val="both"/>
        <w:rPr>
          <w:rFonts w:ascii="Arial" w:hAnsi="Arial" w:cs="Arial"/>
          <w:bCs/>
          <w:sz w:val="24"/>
          <w:szCs w:val="24"/>
        </w:rPr>
      </w:pPr>
    </w:p>
    <w:p w14:paraId="53C58238" w14:textId="1D8B671D" w:rsidR="003D0706" w:rsidRDefault="003D0706" w:rsidP="00262E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Potentially.</w:t>
      </w:r>
      <w:r w:rsidR="00262EE5">
        <w:rPr>
          <w:rFonts w:ascii="Arial" w:hAnsi="Arial" w:cs="Arial"/>
          <w:bCs/>
          <w:sz w:val="24"/>
          <w:szCs w:val="24"/>
        </w:rPr>
        <w:t xml:space="preserve">  </w:t>
      </w:r>
      <w:r>
        <w:rPr>
          <w:rFonts w:ascii="Arial" w:hAnsi="Arial" w:cs="Arial"/>
          <w:bCs/>
          <w:sz w:val="24"/>
          <w:szCs w:val="24"/>
        </w:rPr>
        <w:t>‘</w:t>
      </w:r>
      <w:r w:rsidR="00262EE5">
        <w:rPr>
          <w:rFonts w:ascii="Arial" w:hAnsi="Arial" w:cs="Arial"/>
          <w:bCs/>
          <w:sz w:val="24"/>
          <w:szCs w:val="24"/>
        </w:rPr>
        <w:t>A</w:t>
      </w:r>
      <w:r>
        <w:rPr>
          <w:rFonts w:ascii="Arial" w:hAnsi="Arial" w:cs="Arial"/>
          <w:bCs/>
          <w:sz w:val="24"/>
          <w:szCs w:val="24"/>
        </w:rPr>
        <w:t>nd not foul language, she genuinely believes she’s putting hexes on people.’</w:t>
      </w:r>
    </w:p>
    <w:p w14:paraId="4D04A9E9" w14:textId="77777777" w:rsidR="00A76875" w:rsidRDefault="00A76875" w:rsidP="003D0706">
      <w:pPr>
        <w:spacing w:after="0" w:line="240" w:lineRule="auto"/>
        <w:ind w:left="1134" w:hanging="1134"/>
        <w:jc w:val="both"/>
        <w:rPr>
          <w:rFonts w:ascii="Arial" w:hAnsi="Arial" w:cs="Arial"/>
          <w:bCs/>
          <w:sz w:val="24"/>
          <w:szCs w:val="24"/>
        </w:rPr>
      </w:pPr>
    </w:p>
    <w:p w14:paraId="1221F5AE" w14:textId="130821C4"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Well</w:t>
      </w:r>
      <w:proofErr w:type="gramEnd"/>
      <w:r>
        <w:rPr>
          <w:rFonts w:ascii="Arial" w:hAnsi="Arial" w:cs="Arial"/>
          <w:bCs/>
          <w:sz w:val="24"/>
          <w:szCs w:val="24"/>
        </w:rPr>
        <w:t xml:space="preserve"> she does sound like</w:t>
      </w:r>
      <w:r w:rsidR="00262EE5">
        <w:rPr>
          <w:rFonts w:ascii="Arial" w:hAnsi="Arial" w:cs="Arial"/>
          <w:bCs/>
          <w:sz w:val="24"/>
          <w:szCs w:val="24"/>
        </w:rPr>
        <w:t xml:space="preserve">…you’re right. </w:t>
      </w:r>
      <w:r>
        <w:rPr>
          <w:rFonts w:ascii="Arial" w:hAnsi="Arial" w:cs="Arial"/>
          <w:bCs/>
          <w:sz w:val="24"/>
          <w:szCs w:val="24"/>
        </w:rPr>
        <w:t xml:space="preserve"> </w:t>
      </w:r>
    </w:p>
    <w:p w14:paraId="1D3E1E81" w14:textId="77777777" w:rsidR="00A76875" w:rsidRDefault="00A76875" w:rsidP="003D0706">
      <w:pPr>
        <w:spacing w:after="0" w:line="240" w:lineRule="auto"/>
        <w:ind w:left="1134" w:hanging="1134"/>
        <w:jc w:val="both"/>
        <w:rPr>
          <w:rFonts w:ascii="Arial" w:hAnsi="Arial" w:cs="Arial"/>
          <w:bCs/>
          <w:sz w:val="24"/>
          <w:szCs w:val="24"/>
        </w:rPr>
      </w:pPr>
    </w:p>
    <w:p w14:paraId="6E0E6C4A" w14:textId="6CCD33B7"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does sound quite witchy.</w:t>
      </w:r>
    </w:p>
    <w:p w14:paraId="7099DE37" w14:textId="77777777" w:rsidR="00A76875" w:rsidRDefault="00A76875" w:rsidP="003D0706">
      <w:pPr>
        <w:spacing w:after="0" w:line="240" w:lineRule="auto"/>
        <w:ind w:left="1134" w:hanging="1134"/>
        <w:jc w:val="both"/>
        <w:rPr>
          <w:rFonts w:ascii="Arial" w:hAnsi="Arial" w:cs="Arial"/>
          <w:bCs/>
          <w:sz w:val="24"/>
          <w:szCs w:val="24"/>
        </w:rPr>
      </w:pPr>
    </w:p>
    <w:p w14:paraId="3D024D68" w14:textId="17F22558"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 haven’t confirmed though, that she is the…</w:t>
      </w:r>
    </w:p>
    <w:p w14:paraId="7BE065F7" w14:textId="77777777" w:rsidR="00A76875" w:rsidRDefault="00A76875" w:rsidP="003D0706">
      <w:pPr>
        <w:spacing w:after="0" w:line="240" w:lineRule="auto"/>
        <w:ind w:left="1134" w:hanging="1134"/>
        <w:jc w:val="both"/>
        <w:rPr>
          <w:rFonts w:ascii="Arial" w:hAnsi="Arial" w:cs="Arial"/>
          <w:bCs/>
          <w:sz w:val="24"/>
          <w:szCs w:val="24"/>
        </w:rPr>
      </w:pPr>
    </w:p>
    <w:p w14:paraId="3276DC06" w14:textId="6CDC3675"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She is.</w:t>
      </w:r>
    </w:p>
    <w:p w14:paraId="509634AF" w14:textId="77777777" w:rsidR="00A76875" w:rsidRDefault="00A76875" w:rsidP="003D0706">
      <w:pPr>
        <w:spacing w:after="0" w:line="240" w:lineRule="auto"/>
        <w:ind w:left="1134" w:hanging="1134"/>
        <w:jc w:val="both"/>
        <w:rPr>
          <w:rFonts w:ascii="Arial" w:hAnsi="Arial" w:cs="Arial"/>
          <w:bCs/>
          <w:sz w:val="24"/>
          <w:szCs w:val="24"/>
        </w:rPr>
      </w:pPr>
    </w:p>
    <w:p w14:paraId="39E9A0E6" w14:textId="3BF42C15"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she is…</w:t>
      </w:r>
    </w:p>
    <w:p w14:paraId="7AAA7FE2" w14:textId="77777777" w:rsidR="00A76875" w:rsidRDefault="00A76875" w:rsidP="003D0706">
      <w:pPr>
        <w:spacing w:after="0" w:line="240" w:lineRule="auto"/>
        <w:ind w:left="1134" w:hanging="1134"/>
        <w:jc w:val="both"/>
        <w:rPr>
          <w:rFonts w:ascii="Arial" w:hAnsi="Arial" w:cs="Arial"/>
          <w:bCs/>
          <w:sz w:val="24"/>
          <w:szCs w:val="24"/>
        </w:rPr>
      </w:pPr>
    </w:p>
    <w:p w14:paraId="60AE1F57" w14:textId="2F51374A"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you’re probably right, but we shouldn’t…</w:t>
      </w:r>
    </w:p>
    <w:p w14:paraId="21A11A82" w14:textId="77777777" w:rsidR="00A76875" w:rsidRDefault="00A76875" w:rsidP="003D0706">
      <w:pPr>
        <w:spacing w:after="0" w:line="240" w:lineRule="auto"/>
        <w:ind w:left="1134" w:hanging="1134"/>
        <w:jc w:val="both"/>
        <w:rPr>
          <w:rFonts w:ascii="Arial" w:hAnsi="Arial" w:cs="Arial"/>
          <w:bCs/>
          <w:sz w:val="24"/>
          <w:szCs w:val="24"/>
        </w:rPr>
      </w:pPr>
    </w:p>
    <w:p w14:paraId="7C8991F8" w14:textId="6E759171"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we’ll make that as a theory that we need to confirm.</w:t>
      </w:r>
    </w:p>
    <w:p w14:paraId="1B36C216" w14:textId="77777777" w:rsidR="00A76875" w:rsidRDefault="00A76875" w:rsidP="003D0706">
      <w:pPr>
        <w:spacing w:after="0" w:line="240" w:lineRule="auto"/>
        <w:ind w:left="1134" w:hanging="1134"/>
        <w:jc w:val="both"/>
        <w:rPr>
          <w:rFonts w:ascii="Arial" w:hAnsi="Arial" w:cs="Arial"/>
          <w:bCs/>
          <w:sz w:val="24"/>
          <w:szCs w:val="24"/>
        </w:rPr>
      </w:pPr>
    </w:p>
    <w:p w14:paraId="5D593037" w14:textId="006A268D"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 agree, but let’s see.</w:t>
      </w:r>
    </w:p>
    <w:p w14:paraId="07FBF6F2" w14:textId="77777777" w:rsidR="00A76875" w:rsidRDefault="00A76875" w:rsidP="003D0706">
      <w:pPr>
        <w:spacing w:after="0" w:line="240" w:lineRule="auto"/>
        <w:ind w:left="1134" w:hanging="1134"/>
        <w:jc w:val="both"/>
        <w:rPr>
          <w:rFonts w:ascii="Arial" w:hAnsi="Arial" w:cs="Arial"/>
          <w:bCs/>
          <w:sz w:val="24"/>
          <w:szCs w:val="24"/>
        </w:rPr>
      </w:pPr>
    </w:p>
    <w:p w14:paraId="131A1B6D" w14:textId="105D3CB1"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Potentially, the witch lady.</w:t>
      </w:r>
    </w:p>
    <w:p w14:paraId="3D1B7812" w14:textId="77777777" w:rsidR="00A76875" w:rsidRDefault="00A76875" w:rsidP="003D0706">
      <w:pPr>
        <w:spacing w:after="0" w:line="240" w:lineRule="auto"/>
        <w:ind w:left="1134" w:hanging="1134"/>
        <w:jc w:val="both"/>
        <w:rPr>
          <w:rFonts w:ascii="Arial" w:hAnsi="Arial" w:cs="Arial"/>
          <w:bCs/>
          <w:sz w:val="24"/>
          <w:szCs w:val="24"/>
        </w:rPr>
      </w:pPr>
    </w:p>
    <w:p w14:paraId="06344BA0" w14:textId="5F8F8787"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‘Apparently she’s been claiming…</w:t>
      </w:r>
    </w:p>
    <w:p w14:paraId="1AF37FD2" w14:textId="77777777" w:rsidR="00A76875" w:rsidRDefault="00A76875" w:rsidP="003D0706">
      <w:pPr>
        <w:spacing w:after="0" w:line="240" w:lineRule="auto"/>
        <w:ind w:left="1134" w:hanging="1134"/>
        <w:jc w:val="both"/>
        <w:rPr>
          <w:rFonts w:ascii="Arial" w:hAnsi="Arial" w:cs="Arial"/>
          <w:bCs/>
          <w:sz w:val="24"/>
          <w:szCs w:val="24"/>
        </w:rPr>
      </w:pPr>
    </w:p>
    <w:p w14:paraId="3B5ADAE8" w14:textId="360D86CC"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r>
      <w:r w:rsidRPr="009169DD">
        <w:rPr>
          <w:rFonts w:ascii="Arial" w:hAnsi="Arial" w:cs="Arial"/>
          <w:bCs/>
          <w:sz w:val="24"/>
          <w:szCs w:val="24"/>
          <w:highlight w:val="yellow"/>
        </w:rPr>
        <w:t>[</w:t>
      </w:r>
      <w:r w:rsidR="00262EE5">
        <w:rPr>
          <w:rFonts w:ascii="Arial" w:hAnsi="Arial" w:cs="Arial"/>
          <w:bCs/>
          <w:sz w:val="24"/>
          <w:szCs w:val="24"/>
          <w:highlight w:val="yellow"/>
        </w:rPr>
        <w:t>I</w:t>
      </w:r>
      <w:r w:rsidRPr="009169DD">
        <w:rPr>
          <w:rFonts w:ascii="Arial" w:hAnsi="Arial" w:cs="Arial"/>
          <w:bCs/>
          <w:sz w:val="24"/>
          <w:szCs w:val="24"/>
          <w:highlight w:val="yellow"/>
        </w:rPr>
        <w:t>naudible 00:38:59]</w:t>
      </w:r>
      <w:r>
        <w:rPr>
          <w:rFonts w:ascii="Arial" w:hAnsi="Arial" w:cs="Arial"/>
          <w:bCs/>
          <w:sz w:val="24"/>
          <w:szCs w:val="24"/>
        </w:rPr>
        <w:t>.</w:t>
      </w:r>
    </w:p>
    <w:p w14:paraId="760874EC" w14:textId="77777777" w:rsidR="00A76875" w:rsidRDefault="00A76875" w:rsidP="003D0706">
      <w:pPr>
        <w:spacing w:after="0" w:line="240" w:lineRule="auto"/>
        <w:ind w:left="1134" w:hanging="1134"/>
        <w:jc w:val="both"/>
        <w:rPr>
          <w:rFonts w:ascii="Arial" w:hAnsi="Arial" w:cs="Arial"/>
          <w:bCs/>
          <w:sz w:val="24"/>
          <w:szCs w:val="24"/>
        </w:rPr>
      </w:pPr>
    </w:p>
    <w:p w14:paraId="1D3CC3F1" w14:textId="6159BD15" w:rsidR="00A76875" w:rsidRDefault="00A76875"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9A0E4C">
        <w:rPr>
          <w:rFonts w:ascii="Arial" w:hAnsi="Arial" w:cs="Arial"/>
          <w:bCs/>
          <w:sz w:val="24"/>
          <w:szCs w:val="24"/>
        </w:rPr>
        <w:t>…some evil corporation from Indianapolis wants to sow the land near Devil’s Well with poison or something.’</w:t>
      </w:r>
    </w:p>
    <w:p w14:paraId="0433E4D8" w14:textId="77777777" w:rsidR="009A0E4C" w:rsidRDefault="009A0E4C" w:rsidP="003D0706">
      <w:pPr>
        <w:spacing w:after="0" w:line="240" w:lineRule="auto"/>
        <w:ind w:left="1134" w:hanging="1134"/>
        <w:jc w:val="both"/>
        <w:rPr>
          <w:rFonts w:ascii="Arial" w:hAnsi="Arial" w:cs="Arial"/>
          <w:bCs/>
          <w:sz w:val="24"/>
          <w:szCs w:val="24"/>
        </w:rPr>
      </w:pPr>
    </w:p>
    <w:p w14:paraId="65250FB1" w14:textId="5CCA4E3B"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Sorry, what?</w:t>
      </w:r>
    </w:p>
    <w:p w14:paraId="13E52C02" w14:textId="77777777" w:rsidR="009A0E4C" w:rsidRDefault="009A0E4C" w:rsidP="003D0706">
      <w:pPr>
        <w:spacing w:after="0" w:line="240" w:lineRule="auto"/>
        <w:ind w:left="1134" w:hanging="1134"/>
        <w:jc w:val="both"/>
        <w:rPr>
          <w:rFonts w:ascii="Arial" w:hAnsi="Arial" w:cs="Arial"/>
          <w:bCs/>
          <w:sz w:val="24"/>
          <w:szCs w:val="24"/>
        </w:rPr>
      </w:pPr>
    </w:p>
    <w:p w14:paraId="02D43613" w14:textId="5B2FED49"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She’s claiming that an evil corporation from Indianapolis wants to sow the land near Devil’s Well with poison.</w:t>
      </w:r>
    </w:p>
    <w:p w14:paraId="4849929C" w14:textId="77777777" w:rsidR="009A0E4C" w:rsidRDefault="009A0E4C" w:rsidP="003D0706">
      <w:pPr>
        <w:spacing w:after="0" w:line="240" w:lineRule="auto"/>
        <w:ind w:left="1134" w:hanging="1134"/>
        <w:jc w:val="both"/>
        <w:rPr>
          <w:rFonts w:ascii="Arial" w:hAnsi="Arial" w:cs="Arial"/>
          <w:bCs/>
          <w:sz w:val="24"/>
          <w:szCs w:val="24"/>
        </w:rPr>
      </w:pPr>
    </w:p>
    <w:p w14:paraId="5ADA4B96" w14:textId="0B481533"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Or something.</w:t>
      </w:r>
    </w:p>
    <w:p w14:paraId="33A8F7E6" w14:textId="77777777" w:rsidR="009A0E4C" w:rsidRDefault="009A0E4C" w:rsidP="003D0706">
      <w:pPr>
        <w:spacing w:after="0" w:line="240" w:lineRule="auto"/>
        <w:ind w:left="1134" w:hanging="1134"/>
        <w:jc w:val="both"/>
        <w:rPr>
          <w:rFonts w:ascii="Arial" w:hAnsi="Arial" w:cs="Arial"/>
          <w:bCs/>
          <w:sz w:val="24"/>
          <w:szCs w:val="24"/>
        </w:rPr>
      </w:pPr>
    </w:p>
    <w:p w14:paraId="18688F97" w14:textId="3E7D39B2"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Or something.</w:t>
      </w:r>
    </w:p>
    <w:p w14:paraId="5ECCAC4B" w14:textId="77777777" w:rsidR="009A0E4C" w:rsidRDefault="009A0E4C" w:rsidP="003D0706">
      <w:pPr>
        <w:spacing w:after="0" w:line="240" w:lineRule="auto"/>
        <w:ind w:left="1134" w:hanging="1134"/>
        <w:jc w:val="both"/>
        <w:rPr>
          <w:rFonts w:ascii="Arial" w:hAnsi="Arial" w:cs="Arial"/>
          <w:bCs/>
          <w:sz w:val="24"/>
          <w:szCs w:val="24"/>
        </w:rPr>
      </w:pPr>
    </w:p>
    <w:p w14:paraId="690E096E" w14:textId="512ED39A"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 but she might be right, there might be a corporation wants to buy it, and she’s just got, because she kind of sees the evil in everything, sees evil.  So that might be a factor might it not?</w:t>
      </w:r>
    </w:p>
    <w:p w14:paraId="0B521947" w14:textId="77777777" w:rsidR="009A0E4C" w:rsidRDefault="009A0E4C" w:rsidP="003D0706">
      <w:pPr>
        <w:spacing w:after="0" w:line="240" w:lineRule="auto"/>
        <w:ind w:left="1134" w:hanging="1134"/>
        <w:jc w:val="both"/>
        <w:rPr>
          <w:rFonts w:ascii="Arial" w:hAnsi="Arial" w:cs="Arial"/>
          <w:bCs/>
          <w:sz w:val="24"/>
          <w:szCs w:val="24"/>
        </w:rPr>
      </w:pPr>
    </w:p>
    <w:p w14:paraId="11A29684" w14:textId="71965A69" w:rsidR="009A0E4C" w:rsidRDefault="009A0E4C"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sounds pretty out there to me, but I’ve heard stranger things I guess.  Then again, she’s also been saying Nick got what he deserved, so who knows?’</w:t>
      </w:r>
    </w:p>
    <w:p w14:paraId="07541E2A" w14:textId="77777777" w:rsidR="007E3BC6" w:rsidRDefault="007E3BC6" w:rsidP="003D0706">
      <w:pPr>
        <w:spacing w:after="0" w:line="240" w:lineRule="auto"/>
        <w:ind w:left="1134" w:hanging="1134"/>
        <w:jc w:val="both"/>
        <w:rPr>
          <w:rFonts w:ascii="Arial" w:hAnsi="Arial" w:cs="Arial"/>
          <w:bCs/>
          <w:sz w:val="24"/>
          <w:szCs w:val="24"/>
        </w:rPr>
      </w:pPr>
    </w:p>
    <w:p w14:paraId="02592D6C" w14:textId="75BC8550"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032AB5AA" w14:textId="77777777" w:rsidR="007E3BC6" w:rsidRDefault="007E3BC6" w:rsidP="003D0706">
      <w:pPr>
        <w:spacing w:after="0" w:line="240" w:lineRule="auto"/>
        <w:ind w:left="1134" w:hanging="1134"/>
        <w:jc w:val="both"/>
        <w:rPr>
          <w:rFonts w:ascii="Arial" w:hAnsi="Arial" w:cs="Arial"/>
          <w:bCs/>
          <w:sz w:val="24"/>
          <w:szCs w:val="24"/>
        </w:rPr>
      </w:pPr>
    </w:p>
    <w:p w14:paraId="30417731" w14:textId="7D52119A"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Aha.</w:t>
      </w:r>
    </w:p>
    <w:p w14:paraId="79BB27A9" w14:textId="77777777" w:rsidR="007E3BC6" w:rsidRDefault="007E3BC6" w:rsidP="003D0706">
      <w:pPr>
        <w:spacing w:after="0" w:line="240" w:lineRule="auto"/>
        <w:ind w:left="1134" w:hanging="1134"/>
        <w:jc w:val="both"/>
        <w:rPr>
          <w:rFonts w:ascii="Arial" w:hAnsi="Arial" w:cs="Arial"/>
          <w:bCs/>
          <w:sz w:val="24"/>
          <w:szCs w:val="24"/>
        </w:rPr>
      </w:pPr>
    </w:p>
    <w:p w14:paraId="7E75440D" w14:textId="5622A181"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Interesting.  ‘Went over to her place, hoping to ask her some questions, but she said she won’t talk to interlopers from Old Scratch bent on destroying life.’</w:t>
      </w:r>
    </w:p>
    <w:p w14:paraId="11E17A37" w14:textId="77777777" w:rsidR="007E3BC6" w:rsidRDefault="007E3BC6" w:rsidP="003D0706">
      <w:pPr>
        <w:spacing w:after="0" w:line="240" w:lineRule="auto"/>
        <w:ind w:left="1134" w:hanging="1134"/>
        <w:jc w:val="both"/>
        <w:rPr>
          <w:rFonts w:ascii="Arial" w:hAnsi="Arial" w:cs="Arial"/>
          <w:bCs/>
          <w:sz w:val="24"/>
          <w:szCs w:val="24"/>
        </w:rPr>
      </w:pPr>
    </w:p>
    <w:p w14:paraId="15FF2124" w14:textId="6151C361"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She’s bonkers.</w:t>
      </w:r>
    </w:p>
    <w:p w14:paraId="49D4EC4E" w14:textId="77777777" w:rsidR="007E3BC6" w:rsidRDefault="007E3BC6" w:rsidP="003D0706">
      <w:pPr>
        <w:spacing w:after="0" w:line="240" w:lineRule="auto"/>
        <w:ind w:left="1134" w:hanging="1134"/>
        <w:jc w:val="both"/>
        <w:rPr>
          <w:rFonts w:ascii="Arial" w:hAnsi="Arial" w:cs="Arial"/>
          <w:bCs/>
          <w:sz w:val="24"/>
          <w:szCs w:val="24"/>
        </w:rPr>
      </w:pPr>
    </w:p>
    <w:p w14:paraId="56F9D179" w14:textId="179383E5"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EDA0F98" w14:textId="77777777" w:rsidR="007E3BC6" w:rsidRDefault="007E3BC6" w:rsidP="003D0706">
      <w:pPr>
        <w:spacing w:after="0" w:line="240" w:lineRule="auto"/>
        <w:ind w:left="1134" w:hanging="1134"/>
        <w:jc w:val="both"/>
        <w:rPr>
          <w:rFonts w:ascii="Arial" w:hAnsi="Arial" w:cs="Arial"/>
          <w:bCs/>
          <w:sz w:val="24"/>
          <w:szCs w:val="24"/>
        </w:rPr>
      </w:pPr>
    </w:p>
    <w:p w14:paraId="267788E9" w14:textId="2BA1D46A"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she also put a fox outside his bar, so I think we knew that already.</w:t>
      </w:r>
    </w:p>
    <w:p w14:paraId="1B6E3CE7" w14:textId="77777777" w:rsidR="007E3BC6" w:rsidRDefault="007E3BC6" w:rsidP="003D0706">
      <w:pPr>
        <w:spacing w:after="0" w:line="240" w:lineRule="auto"/>
        <w:ind w:left="1134" w:hanging="1134"/>
        <w:jc w:val="both"/>
        <w:rPr>
          <w:rFonts w:ascii="Arial" w:hAnsi="Arial" w:cs="Arial"/>
          <w:bCs/>
          <w:sz w:val="24"/>
          <w:szCs w:val="24"/>
        </w:rPr>
      </w:pPr>
    </w:p>
    <w:p w14:paraId="30BE4247" w14:textId="60540A4E"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‘Then she threatened to shoot me if I don’t get off her property, so I left.’  </w:t>
      </w:r>
    </w:p>
    <w:p w14:paraId="3F697762" w14:textId="77777777" w:rsidR="007E3BC6" w:rsidRDefault="007E3BC6" w:rsidP="003D0706">
      <w:pPr>
        <w:spacing w:after="0" w:line="240" w:lineRule="auto"/>
        <w:ind w:left="1134" w:hanging="1134"/>
        <w:jc w:val="both"/>
        <w:rPr>
          <w:rFonts w:ascii="Arial" w:hAnsi="Arial" w:cs="Arial"/>
          <w:bCs/>
          <w:sz w:val="24"/>
          <w:szCs w:val="24"/>
        </w:rPr>
      </w:pPr>
    </w:p>
    <w:p w14:paraId="7BA7C300" w14:textId="5DD3C2E9" w:rsidR="007E3BC6" w:rsidRDefault="007E3BC6" w:rsidP="003D0706">
      <w:pPr>
        <w:spacing w:after="0" w:line="240" w:lineRule="auto"/>
        <w:ind w:left="1134" w:hanging="1134"/>
        <w:jc w:val="both"/>
        <w:rPr>
          <w:rFonts w:ascii="Arial" w:hAnsi="Arial" w:cs="Arial"/>
          <w:bCs/>
          <w:sz w:val="24"/>
          <w:szCs w:val="24"/>
        </w:rPr>
      </w:pPr>
      <w:r>
        <w:rPr>
          <w:rFonts w:ascii="Arial" w:hAnsi="Arial" w:cs="Arial"/>
          <w:bCs/>
          <w:sz w:val="24"/>
          <w:szCs w:val="24"/>
        </w:rPr>
        <w:tab/>
        <w:t>But said, Old Scratch bent on destroying life, so she obviously thinks Nick and the bar are doing something bad.</w:t>
      </w:r>
    </w:p>
    <w:p w14:paraId="2FBE80F9" w14:textId="77777777" w:rsidR="009B537A" w:rsidRDefault="009B537A" w:rsidP="003D0706">
      <w:pPr>
        <w:spacing w:after="0" w:line="240" w:lineRule="auto"/>
        <w:ind w:left="1134" w:hanging="1134"/>
        <w:jc w:val="both"/>
        <w:rPr>
          <w:rFonts w:ascii="Arial" w:hAnsi="Arial" w:cs="Arial"/>
          <w:bCs/>
          <w:sz w:val="24"/>
          <w:szCs w:val="24"/>
        </w:rPr>
      </w:pPr>
    </w:p>
    <w:p w14:paraId="6FC30512" w14:textId="34188AAE" w:rsidR="009B537A" w:rsidRDefault="009B537A" w:rsidP="003D0706">
      <w:pPr>
        <w:spacing w:after="0" w:line="240" w:lineRule="auto"/>
        <w:ind w:left="1134" w:hanging="1134"/>
        <w:jc w:val="both"/>
        <w:rPr>
          <w:rFonts w:ascii="Arial" w:hAnsi="Arial" w:cs="Arial"/>
          <w:bCs/>
          <w:sz w:val="24"/>
          <w:szCs w:val="24"/>
        </w:rPr>
      </w:pPr>
      <w:r>
        <w:rPr>
          <w:rFonts w:ascii="Arial" w:hAnsi="Arial" w:cs="Arial"/>
          <w:bCs/>
          <w:sz w:val="24"/>
          <w:szCs w:val="24"/>
        </w:rPr>
        <w:t>[40.00]</w:t>
      </w:r>
    </w:p>
    <w:p w14:paraId="376FA07F" w14:textId="77777777" w:rsidR="009B537A" w:rsidRDefault="009B537A" w:rsidP="003D0706">
      <w:pPr>
        <w:spacing w:after="0" w:line="240" w:lineRule="auto"/>
        <w:ind w:left="1134" w:hanging="1134"/>
        <w:jc w:val="both"/>
        <w:rPr>
          <w:rFonts w:ascii="Arial" w:hAnsi="Arial" w:cs="Arial"/>
          <w:bCs/>
          <w:sz w:val="24"/>
          <w:szCs w:val="24"/>
        </w:rPr>
      </w:pPr>
    </w:p>
    <w:p w14:paraId="5259D177" w14:textId="44053BEB" w:rsidR="00262EE5" w:rsidRDefault="00262EE5"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 think you’re right. </w:t>
      </w:r>
    </w:p>
    <w:p w14:paraId="6839E399" w14:textId="77777777" w:rsidR="00262EE5" w:rsidRDefault="00262EE5" w:rsidP="003D0706">
      <w:pPr>
        <w:spacing w:after="0" w:line="240" w:lineRule="auto"/>
        <w:ind w:left="1134" w:hanging="1134"/>
        <w:jc w:val="both"/>
        <w:rPr>
          <w:rFonts w:ascii="Arial" w:hAnsi="Arial" w:cs="Arial"/>
          <w:bCs/>
          <w:sz w:val="24"/>
          <w:szCs w:val="24"/>
        </w:rPr>
      </w:pPr>
    </w:p>
    <w:p w14:paraId="0D58718A" w14:textId="2666542B" w:rsidR="009B537A" w:rsidRDefault="009B537A" w:rsidP="003D07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2B73C0FE" w14:textId="77777777" w:rsidR="009B537A" w:rsidRDefault="009B537A" w:rsidP="003D0706">
      <w:pPr>
        <w:spacing w:after="0" w:line="240" w:lineRule="auto"/>
        <w:ind w:left="1134" w:hanging="1134"/>
        <w:jc w:val="both"/>
        <w:rPr>
          <w:rFonts w:ascii="Arial" w:hAnsi="Arial" w:cs="Arial"/>
          <w:bCs/>
          <w:sz w:val="24"/>
          <w:szCs w:val="24"/>
        </w:rPr>
      </w:pPr>
    </w:p>
    <w:p w14:paraId="5919E3D1" w14:textId="548645EA" w:rsidR="009B537A" w:rsidRDefault="009B537A" w:rsidP="003D07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said, ‘Interlopers from Old Scratch bent on destroying life.’</w:t>
      </w:r>
    </w:p>
    <w:p w14:paraId="12387F4D" w14:textId="77777777" w:rsidR="009B537A" w:rsidRDefault="009B537A" w:rsidP="003D0706">
      <w:pPr>
        <w:spacing w:after="0" w:line="240" w:lineRule="auto"/>
        <w:ind w:left="1134" w:hanging="1134"/>
        <w:jc w:val="both"/>
        <w:rPr>
          <w:rFonts w:ascii="Arial" w:hAnsi="Arial" w:cs="Arial"/>
          <w:bCs/>
          <w:sz w:val="24"/>
          <w:szCs w:val="24"/>
        </w:rPr>
      </w:pPr>
    </w:p>
    <w:p w14:paraId="5021B892" w14:textId="2CE64223" w:rsidR="009B537A" w:rsidRDefault="009B537A" w:rsidP="003D07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w:t>
      </w:r>
    </w:p>
    <w:p w14:paraId="1B981C7B" w14:textId="77777777" w:rsidR="009B537A" w:rsidRDefault="009B537A" w:rsidP="003D0706">
      <w:pPr>
        <w:spacing w:after="0" w:line="240" w:lineRule="auto"/>
        <w:ind w:left="1134" w:hanging="1134"/>
        <w:jc w:val="both"/>
        <w:rPr>
          <w:rFonts w:ascii="Arial" w:hAnsi="Arial" w:cs="Arial"/>
          <w:bCs/>
          <w:sz w:val="24"/>
          <w:szCs w:val="24"/>
        </w:rPr>
      </w:pPr>
    </w:p>
    <w:p w14:paraId="6F2970D5" w14:textId="0FAEF0E9" w:rsidR="009B537A" w:rsidRDefault="009B537A" w:rsidP="003D07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interlopers?  In old, what was the word exactly?</w:t>
      </w:r>
    </w:p>
    <w:p w14:paraId="14AFA930" w14:textId="77777777" w:rsidR="009B537A" w:rsidRDefault="009B537A" w:rsidP="003D0706">
      <w:pPr>
        <w:spacing w:after="0" w:line="240" w:lineRule="auto"/>
        <w:ind w:left="1134" w:hanging="1134"/>
        <w:jc w:val="both"/>
        <w:rPr>
          <w:rFonts w:ascii="Arial" w:hAnsi="Arial" w:cs="Arial"/>
          <w:bCs/>
          <w:sz w:val="24"/>
          <w:szCs w:val="24"/>
        </w:rPr>
      </w:pPr>
    </w:p>
    <w:p w14:paraId="40C84E58" w14:textId="26117FA3" w:rsidR="009B537A" w:rsidRDefault="009B537A"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Interlopers.  Where is it, it’s about here.</w:t>
      </w:r>
    </w:p>
    <w:p w14:paraId="0E645B1E" w14:textId="77777777" w:rsidR="009B537A" w:rsidRDefault="009B537A" w:rsidP="009B537A">
      <w:pPr>
        <w:spacing w:after="0" w:line="240" w:lineRule="auto"/>
        <w:ind w:left="1134" w:hanging="1134"/>
        <w:jc w:val="both"/>
        <w:rPr>
          <w:rFonts w:ascii="Arial" w:hAnsi="Arial" w:cs="Arial"/>
          <w:bCs/>
          <w:sz w:val="24"/>
          <w:szCs w:val="24"/>
        </w:rPr>
      </w:pPr>
    </w:p>
    <w:p w14:paraId="463F775E" w14:textId="76E03FA5" w:rsidR="009B537A" w:rsidRDefault="009B537A"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Interlopers from…okay</w:t>
      </w:r>
      <w:r w:rsidR="009169DD">
        <w:rPr>
          <w:rFonts w:ascii="Arial" w:hAnsi="Arial" w:cs="Arial"/>
          <w:bCs/>
          <w:sz w:val="24"/>
          <w:szCs w:val="24"/>
        </w:rPr>
        <w:t>.</w:t>
      </w:r>
    </w:p>
    <w:p w14:paraId="35CFA980" w14:textId="77777777" w:rsidR="009B537A" w:rsidRDefault="009B537A" w:rsidP="009B537A">
      <w:pPr>
        <w:spacing w:after="0" w:line="240" w:lineRule="auto"/>
        <w:ind w:left="1134" w:hanging="1134"/>
        <w:jc w:val="both"/>
        <w:rPr>
          <w:rFonts w:ascii="Arial" w:hAnsi="Arial" w:cs="Arial"/>
          <w:bCs/>
          <w:sz w:val="24"/>
          <w:szCs w:val="24"/>
        </w:rPr>
      </w:pPr>
    </w:p>
    <w:p w14:paraId="5DD7531D" w14:textId="78941C20" w:rsidR="009B537A" w:rsidRDefault="009B537A" w:rsidP="009B537A">
      <w:pPr>
        <w:spacing w:after="0" w:line="240" w:lineRule="auto"/>
        <w:ind w:left="1134" w:hanging="1134"/>
        <w:jc w:val="both"/>
        <w:rPr>
          <w:rFonts w:ascii="Arial" w:hAnsi="Arial" w:cs="Arial"/>
          <w:bCs/>
          <w:sz w:val="24"/>
          <w:szCs w:val="24"/>
        </w:rPr>
      </w:pPr>
      <w:r>
        <w:rPr>
          <w:rFonts w:ascii="Arial" w:hAnsi="Arial" w:cs="Arial"/>
          <w:bCs/>
          <w:sz w:val="24"/>
          <w:szCs w:val="24"/>
        </w:rPr>
        <w:t xml:space="preserve">F1: </w:t>
      </w:r>
      <w:r>
        <w:rPr>
          <w:rFonts w:ascii="Arial" w:hAnsi="Arial" w:cs="Arial"/>
          <w:bCs/>
          <w:sz w:val="24"/>
          <w:szCs w:val="24"/>
        </w:rPr>
        <w:tab/>
        <w:t>‘I’ve never understood why she hates the bar so much, just that the bad</w:t>
      </w:r>
      <w:r w:rsidR="00883763">
        <w:rPr>
          <w:rFonts w:ascii="Arial" w:hAnsi="Arial" w:cs="Arial"/>
          <w:bCs/>
          <w:sz w:val="24"/>
          <w:szCs w:val="24"/>
        </w:rPr>
        <w:t xml:space="preserve"> blood goes back a long time.  I wish I could ask Nick.  There are a lot of things I wish we could talk about these days.</w:t>
      </w:r>
    </w:p>
    <w:p w14:paraId="7A4E9947" w14:textId="77777777" w:rsidR="00883763" w:rsidRDefault="00883763" w:rsidP="009B537A">
      <w:pPr>
        <w:spacing w:after="0" w:line="240" w:lineRule="auto"/>
        <w:ind w:left="1134" w:hanging="1134"/>
        <w:jc w:val="both"/>
        <w:rPr>
          <w:rFonts w:ascii="Arial" w:hAnsi="Arial" w:cs="Arial"/>
          <w:bCs/>
          <w:sz w:val="24"/>
          <w:szCs w:val="24"/>
        </w:rPr>
      </w:pPr>
    </w:p>
    <w:p w14:paraId="2B4FF8D4" w14:textId="4E12C748" w:rsidR="00883763" w:rsidRDefault="00883763"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me too.</w:t>
      </w:r>
    </w:p>
    <w:p w14:paraId="17C13D05" w14:textId="77777777" w:rsidR="00883763" w:rsidRDefault="00883763" w:rsidP="009B537A">
      <w:pPr>
        <w:spacing w:after="0" w:line="240" w:lineRule="auto"/>
        <w:ind w:left="1134" w:hanging="1134"/>
        <w:jc w:val="both"/>
        <w:rPr>
          <w:rFonts w:ascii="Arial" w:hAnsi="Arial" w:cs="Arial"/>
          <w:bCs/>
          <w:sz w:val="24"/>
          <w:szCs w:val="24"/>
        </w:rPr>
      </w:pPr>
    </w:p>
    <w:p w14:paraId="4150409C" w14:textId="4813B715" w:rsidR="00883763" w:rsidRDefault="00883763" w:rsidP="009B537A">
      <w:pPr>
        <w:spacing w:after="0" w:line="240" w:lineRule="auto"/>
        <w:ind w:left="1134" w:hanging="1134"/>
        <w:jc w:val="both"/>
        <w:rPr>
          <w:rFonts w:ascii="Arial" w:hAnsi="Arial" w:cs="Arial"/>
          <w:bCs/>
          <w:sz w:val="24"/>
          <w:szCs w:val="24"/>
        </w:rPr>
      </w:pPr>
      <w:r>
        <w:rPr>
          <w:rFonts w:ascii="Arial" w:hAnsi="Arial" w:cs="Arial"/>
          <w:bCs/>
          <w:sz w:val="24"/>
          <w:szCs w:val="24"/>
        </w:rPr>
        <w:tab/>
        <w:t>I think there’s some interesting facts here, that she’s shorter than the other lady, she’s female, she’s younger than the other lady, she lives on that road, she’s got a Beetle</w:t>
      </w:r>
      <w:r w:rsidR="00980274">
        <w:rPr>
          <w:rFonts w:ascii="Arial" w:hAnsi="Arial" w:cs="Arial"/>
          <w:bCs/>
          <w:sz w:val="24"/>
          <w:szCs w:val="24"/>
        </w:rPr>
        <w:t>…</w:t>
      </w:r>
    </w:p>
    <w:p w14:paraId="7DD14599" w14:textId="77777777" w:rsidR="00980274" w:rsidRDefault="00980274" w:rsidP="009B537A">
      <w:pPr>
        <w:spacing w:after="0" w:line="240" w:lineRule="auto"/>
        <w:ind w:left="1134" w:hanging="1134"/>
        <w:jc w:val="both"/>
        <w:rPr>
          <w:rFonts w:ascii="Arial" w:hAnsi="Arial" w:cs="Arial"/>
          <w:bCs/>
          <w:sz w:val="24"/>
          <w:szCs w:val="24"/>
        </w:rPr>
      </w:pPr>
    </w:p>
    <w:p w14:paraId="12190603" w14:textId="2716F97D"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She’s got a bit of a, </w:t>
      </w:r>
      <w:r w:rsidR="00262EE5">
        <w:rPr>
          <w:rFonts w:ascii="Arial" w:hAnsi="Arial" w:cs="Arial"/>
          <w:bCs/>
          <w:sz w:val="24"/>
          <w:szCs w:val="24"/>
        </w:rPr>
        <w:t xml:space="preserve">what do you call it, alibi though, </w:t>
      </w:r>
      <w:r>
        <w:rPr>
          <w:rFonts w:ascii="Arial" w:hAnsi="Arial" w:cs="Arial"/>
          <w:bCs/>
          <w:sz w:val="24"/>
          <w:szCs w:val="24"/>
        </w:rPr>
        <w:t>we just don’t know when exactly Mia was at the thingy, so when that happened.</w:t>
      </w:r>
    </w:p>
    <w:p w14:paraId="10898FA5" w14:textId="77777777" w:rsidR="00980274" w:rsidRDefault="00980274" w:rsidP="009B537A">
      <w:pPr>
        <w:spacing w:after="0" w:line="240" w:lineRule="auto"/>
        <w:ind w:left="1134" w:hanging="1134"/>
        <w:jc w:val="both"/>
        <w:rPr>
          <w:rFonts w:ascii="Arial" w:hAnsi="Arial" w:cs="Arial"/>
          <w:bCs/>
          <w:sz w:val="24"/>
          <w:szCs w:val="24"/>
        </w:rPr>
      </w:pPr>
    </w:p>
    <w:p w14:paraId="40FEFFFA" w14:textId="68BBDD82"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have to say, I’m not convinced that she’s a murderer.</w:t>
      </w:r>
    </w:p>
    <w:p w14:paraId="17D2CD46" w14:textId="77777777" w:rsidR="00980274" w:rsidRDefault="00980274" w:rsidP="009B537A">
      <w:pPr>
        <w:spacing w:after="0" w:line="240" w:lineRule="auto"/>
        <w:ind w:left="1134" w:hanging="1134"/>
        <w:jc w:val="both"/>
        <w:rPr>
          <w:rFonts w:ascii="Arial" w:hAnsi="Arial" w:cs="Arial"/>
          <w:bCs/>
          <w:sz w:val="24"/>
          <w:szCs w:val="24"/>
        </w:rPr>
      </w:pPr>
    </w:p>
    <w:p w14:paraId="305DCF80" w14:textId="0DAE26CA"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I know.</w:t>
      </w:r>
    </w:p>
    <w:p w14:paraId="07F2EE9A" w14:textId="77777777" w:rsidR="00980274" w:rsidRDefault="00980274" w:rsidP="009B537A">
      <w:pPr>
        <w:spacing w:after="0" w:line="240" w:lineRule="auto"/>
        <w:ind w:left="1134" w:hanging="1134"/>
        <w:jc w:val="both"/>
        <w:rPr>
          <w:rFonts w:ascii="Arial" w:hAnsi="Arial" w:cs="Arial"/>
          <w:bCs/>
          <w:sz w:val="24"/>
          <w:szCs w:val="24"/>
        </w:rPr>
      </w:pPr>
    </w:p>
    <w:p w14:paraId="6FBD2E0B" w14:textId="2A0CAAB9"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she’s not the most reliable witness either.</w:t>
      </w:r>
    </w:p>
    <w:p w14:paraId="2DB63136" w14:textId="77777777" w:rsidR="00980274" w:rsidRDefault="00980274" w:rsidP="009B537A">
      <w:pPr>
        <w:spacing w:after="0" w:line="240" w:lineRule="auto"/>
        <w:ind w:left="1134" w:hanging="1134"/>
        <w:jc w:val="both"/>
        <w:rPr>
          <w:rFonts w:ascii="Arial" w:hAnsi="Arial" w:cs="Arial"/>
          <w:bCs/>
          <w:sz w:val="24"/>
          <w:szCs w:val="24"/>
        </w:rPr>
      </w:pPr>
    </w:p>
    <w:p w14:paraId="00D0B62A" w14:textId="22B84053"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might be like, you know, she was doing weird things and leaving the foxes and stuff, so maybe we’re meant to go down the road that she did it, maybe it’s…</w:t>
      </w:r>
    </w:p>
    <w:p w14:paraId="3B5CA6E4" w14:textId="77777777" w:rsidR="00980274" w:rsidRDefault="00980274" w:rsidP="009B537A">
      <w:pPr>
        <w:spacing w:after="0" w:line="240" w:lineRule="auto"/>
        <w:ind w:left="1134" w:hanging="1134"/>
        <w:jc w:val="both"/>
        <w:rPr>
          <w:rFonts w:ascii="Arial" w:hAnsi="Arial" w:cs="Arial"/>
          <w:bCs/>
          <w:sz w:val="24"/>
          <w:szCs w:val="24"/>
        </w:rPr>
      </w:pPr>
    </w:p>
    <w:p w14:paraId="4F5EFB7A" w14:textId="3424DE67" w:rsidR="00980274" w:rsidRDefault="00980274"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maybe she had some reason to, I wonder if it’s the reason she’s doing it, is what’s going to be important in the story</w:t>
      </w:r>
      <w:r w:rsidR="00770163">
        <w:rPr>
          <w:rFonts w:ascii="Arial" w:hAnsi="Arial" w:cs="Arial"/>
          <w:bCs/>
          <w:sz w:val="24"/>
          <w:szCs w:val="24"/>
        </w:rPr>
        <w:t>?</w:t>
      </w:r>
    </w:p>
    <w:p w14:paraId="70735B03" w14:textId="77777777" w:rsidR="00770163" w:rsidRDefault="00770163" w:rsidP="009B537A">
      <w:pPr>
        <w:spacing w:after="0" w:line="240" w:lineRule="auto"/>
        <w:ind w:left="1134" w:hanging="1134"/>
        <w:jc w:val="both"/>
        <w:rPr>
          <w:rFonts w:ascii="Arial" w:hAnsi="Arial" w:cs="Arial"/>
          <w:bCs/>
          <w:sz w:val="24"/>
          <w:szCs w:val="24"/>
        </w:rPr>
      </w:pPr>
    </w:p>
    <w:p w14:paraId="4372FB2C" w14:textId="5207553E"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A7BD5DF" w14:textId="77777777" w:rsidR="00770163" w:rsidRDefault="00770163" w:rsidP="009B537A">
      <w:pPr>
        <w:spacing w:after="0" w:line="240" w:lineRule="auto"/>
        <w:ind w:left="1134" w:hanging="1134"/>
        <w:jc w:val="both"/>
        <w:rPr>
          <w:rFonts w:ascii="Arial" w:hAnsi="Arial" w:cs="Arial"/>
          <w:bCs/>
          <w:sz w:val="24"/>
          <w:szCs w:val="24"/>
        </w:rPr>
      </w:pPr>
    </w:p>
    <w:p w14:paraId="62BF1B2C" w14:textId="2D59C98C"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okay, so like, so who’s the first person, Donna?</w:t>
      </w:r>
    </w:p>
    <w:p w14:paraId="55C810FA" w14:textId="77777777" w:rsidR="00770163" w:rsidRDefault="00770163" w:rsidP="009B537A">
      <w:pPr>
        <w:spacing w:after="0" w:line="240" w:lineRule="auto"/>
        <w:ind w:left="1134" w:hanging="1134"/>
        <w:jc w:val="both"/>
        <w:rPr>
          <w:rFonts w:ascii="Arial" w:hAnsi="Arial" w:cs="Arial"/>
          <w:bCs/>
          <w:sz w:val="24"/>
          <w:szCs w:val="24"/>
        </w:rPr>
      </w:pPr>
    </w:p>
    <w:p w14:paraId="740EEF98" w14:textId="22C213E8"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Donna.</w:t>
      </w:r>
    </w:p>
    <w:p w14:paraId="4ACF983A" w14:textId="77777777" w:rsidR="00770163" w:rsidRDefault="00770163" w:rsidP="009B537A">
      <w:pPr>
        <w:spacing w:after="0" w:line="240" w:lineRule="auto"/>
        <w:ind w:left="1134" w:hanging="1134"/>
        <w:jc w:val="both"/>
        <w:rPr>
          <w:rFonts w:ascii="Arial" w:hAnsi="Arial" w:cs="Arial"/>
          <w:bCs/>
          <w:sz w:val="24"/>
          <w:szCs w:val="24"/>
        </w:rPr>
      </w:pPr>
    </w:p>
    <w:p w14:paraId="0FB793A9" w14:textId="31360017"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Donna, yeah.  She’s the Real Estate person,</w:t>
      </w:r>
    </w:p>
    <w:p w14:paraId="5D8B41E0" w14:textId="77777777" w:rsidR="00770163" w:rsidRDefault="00770163" w:rsidP="009B537A">
      <w:pPr>
        <w:spacing w:after="0" w:line="240" w:lineRule="auto"/>
        <w:ind w:left="1134" w:hanging="1134"/>
        <w:jc w:val="both"/>
        <w:rPr>
          <w:rFonts w:ascii="Arial" w:hAnsi="Arial" w:cs="Arial"/>
          <w:bCs/>
          <w:sz w:val="24"/>
          <w:szCs w:val="24"/>
        </w:rPr>
      </w:pPr>
    </w:p>
    <w:p w14:paraId="2348C810" w14:textId="4DD63C8B"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 is this one?</w:t>
      </w:r>
    </w:p>
    <w:p w14:paraId="0199C7B2" w14:textId="77777777" w:rsidR="00770163" w:rsidRDefault="00770163" w:rsidP="009B537A">
      <w:pPr>
        <w:spacing w:after="0" w:line="240" w:lineRule="auto"/>
        <w:ind w:left="1134" w:hanging="1134"/>
        <w:jc w:val="both"/>
        <w:rPr>
          <w:rFonts w:ascii="Arial" w:hAnsi="Arial" w:cs="Arial"/>
          <w:bCs/>
          <w:sz w:val="24"/>
          <w:szCs w:val="24"/>
        </w:rPr>
      </w:pPr>
    </w:p>
    <w:p w14:paraId="112BEE11" w14:textId="69CF667C"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Joan.</w:t>
      </w:r>
    </w:p>
    <w:p w14:paraId="6FCA5754" w14:textId="77777777" w:rsidR="00770163" w:rsidRDefault="00770163" w:rsidP="009B537A">
      <w:pPr>
        <w:spacing w:after="0" w:line="240" w:lineRule="auto"/>
        <w:ind w:left="1134" w:hanging="1134"/>
        <w:jc w:val="both"/>
        <w:rPr>
          <w:rFonts w:ascii="Arial" w:hAnsi="Arial" w:cs="Arial"/>
          <w:bCs/>
          <w:sz w:val="24"/>
          <w:szCs w:val="24"/>
        </w:rPr>
      </w:pPr>
    </w:p>
    <w:p w14:paraId="4D8CB726" w14:textId="7FBA526D"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Joan, and then what we need is motive?</w:t>
      </w:r>
    </w:p>
    <w:p w14:paraId="5637425B" w14:textId="77777777" w:rsidR="00770163" w:rsidRDefault="00770163" w:rsidP="009B537A">
      <w:pPr>
        <w:spacing w:after="0" w:line="240" w:lineRule="auto"/>
        <w:ind w:left="1134" w:hanging="1134"/>
        <w:jc w:val="both"/>
        <w:rPr>
          <w:rFonts w:ascii="Arial" w:hAnsi="Arial" w:cs="Arial"/>
          <w:bCs/>
          <w:sz w:val="24"/>
          <w:szCs w:val="24"/>
        </w:rPr>
      </w:pPr>
    </w:p>
    <w:p w14:paraId="1E2ABD88" w14:textId="52E6F9BA"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758B1A7" w14:textId="77777777" w:rsidR="00770163" w:rsidRDefault="00770163" w:rsidP="009B537A">
      <w:pPr>
        <w:spacing w:after="0" w:line="240" w:lineRule="auto"/>
        <w:ind w:left="1134" w:hanging="1134"/>
        <w:jc w:val="both"/>
        <w:rPr>
          <w:rFonts w:ascii="Arial" w:hAnsi="Arial" w:cs="Arial"/>
          <w:bCs/>
          <w:sz w:val="24"/>
          <w:szCs w:val="24"/>
        </w:rPr>
      </w:pPr>
    </w:p>
    <w:p w14:paraId="4838BCF5" w14:textId="54B9EA1F"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Motive means an opportunity.</w:t>
      </w:r>
    </w:p>
    <w:p w14:paraId="6A2E0F84" w14:textId="77777777" w:rsidR="00770163" w:rsidRDefault="00770163" w:rsidP="009B537A">
      <w:pPr>
        <w:spacing w:after="0" w:line="240" w:lineRule="auto"/>
        <w:ind w:left="1134" w:hanging="1134"/>
        <w:jc w:val="both"/>
        <w:rPr>
          <w:rFonts w:ascii="Arial" w:hAnsi="Arial" w:cs="Arial"/>
          <w:bCs/>
          <w:sz w:val="24"/>
          <w:szCs w:val="24"/>
        </w:rPr>
      </w:pPr>
    </w:p>
    <w:p w14:paraId="618C9A5C" w14:textId="7CB569C2"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I’ll just read this last bit about Joan.</w:t>
      </w:r>
    </w:p>
    <w:p w14:paraId="65949C9D" w14:textId="77777777" w:rsidR="00770163" w:rsidRDefault="00770163" w:rsidP="009B537A">
      <w:pPr>
        <w:spacing w:after="0" w:line="240" w:lineRule="auto"/>
        <w:ind w:left="1134" w:hanging="1134"/>
        <w:jc w:val="both"/>
        <w:rPr>
          <w:rFonts w:ascii="Arial" w:hAnsi="Arial" w:cs="Arial"/>
          <w:bCs/>
          <w:sz w:val="24"/>
          <w:szCs w:val="24"/>
        </w:rPr>
      </w:pPr>
    </w:p>
    <w:p w14:paraId="3B06D8F8" w14:textId="33A5E3CF" w:rsidR="00770163" w:rsidRDefault="00770163" w:rsidP="009B537A">
      <w:pPr>
        <w:spacing w:after="0" w:line="240" w:lineRule="auto"/>
        <w:ind w:left="1134" w:hanging="1134"/>
        <w:jc w:val="both"/>
        <w:rPr>
          <w:rFonts w:ascii="Arial" w:hAnsi="Arial" w:cs="Arial"/>
          <w:bCs/>
          <w:sz w:val="24"/>
          <w:szCs w:val="24"/>
        </w:rPr>
      </w:pPr>
      <w:r>
        <w:rPr>
          <w:rFonts w:ascii="Arial" w:hAnsi="Arial" w:cs="Arial"/>
          <w:bCs/>
          <w:sz w:val="24"/>
          <w:szCs w:val="24"/>
        </w:rPr>
        <w:tab/>
      </w:r>
      <w:r w:rsidR="00540965">
        <w:rPr>
          <w:rFonts w:ascii="Arial" w:hAnsi="Arial" w:cs="Arial"/>
          <w:bCs/>
          <w:sz w:val="24"/>
          <w:szCs w:val="24"/>
        </w:rPr>
        <w:t xml:space="preserve">‘I snuck onto her property when I knew she’d be in town.  I took a picture of something that looks promising, but I’m still waiting on the results from the </w:t>
      </w:r>
      <w:r w:rsidR="00540965" w:rsidRPr="009169DD">
        <w:rPr>
          <w:rFonts w:ascii="Arial" w:hAnsi="Arial" w:cs="Arial"/>
          <w:bCs/>
          <w:sz w:val="24"/>
          <w:szCs w:val="24"/>
          <w:highlight w:val="yellow"/>
        </w:rPr>
        <w:t>[</w:t>
      </w:r>
      <w:r w:rsidR="009169DD">
        <w:rPr>
          <w:rFonts w:ascii="Arial" w:hAnsi="Arial" w:cs="Arial"/>
          <w:bCs/>
          <w:sz w:val="24"/>
          <w:szCs w:val="24"/>
          <w:highlight w:val="yellow"/>
        </w:rPr>
        <w:t xml:space="preserve">Deviant Tracker </w:t>
      </w:r>
      <w:r w:rsidR="003D2000">
        <w:rPr>
          <w:rFonts w:ascii="Arial" w:hAnsi="Arial" w:cs="Arial"/>
          <w:bCs/>
          <w:sz w:val="24"/>
          <w:szCs w:val="24"/>
          <w:highlight w:val="yellow"/>
        </w:rPr>
        <w:t>Boot Tread</w:t>
      </w:r>
      <w:r w:rsidR="00540965" w:rsidRPr="009169DD">
        <w:rPr>
          <w:rFonts w:ascii="Arial" w:hAnsi="Arial" w:cs="Arial"/>
          <w:bCs/>
          <w:sz w:val="24"/>
          <w:szCs w:val="24"/>
          <w:highlight w:val="yellow"/>
        </w:rPr>
        <w:t xml:space="preserve"> 00:41:36]</w:t>
      </w:r>
      <w:r w:rsidR="00540965">
        <w:rPr>
          <w:rFonts w:ascii="Arial" w:hAnsi="Arial" w:cs="Arial"/>
          <w:bCs/>
          <w:sz w:val="24"/>
          <w:szCs w:val="24"/>
        </w:rPr>
        <w:t xml:space="preserve"> database, which </w:t>
      </w:r>
      <w:r w:rsidR="009169DD">
        <w:rPr>
          <w:rFonts w:ascii="Arial" w:hAnsi="Arial" w:cs="Arial"/>
          <w:bCs/>
          <w:sz w:val="24"/>
          <w:szCs w:val="24"/>
        </w:rPr>
        <w:t>I’d prefer the</w:t>
      </w:r>
      <w:r w:rsidR="00540965">
        <w:rPr>
          <w:rFonts w:ascii="Arial" w:hAnsi="Arial" w:cs="Arial"/>
          <w:bCs/>
          <w:sz w:val="24"/>
          <w:szCs w:val="24"/>
        </w:rPr>
        <w:t xml:space="preserve"> pro version, because light isn’t impressing me.’  Okay.</w:t>
      </w:r>
    </w:p>
    <w:p w14:paraId="1FC81251" w14:textId="77777777" w:rsidR="00540965" w:rsidRDefault="00540965" w:rsidP="009B537A">
      <w:pPr>
        <w:spacing w:after="0" w:line="240" w:lineRule="auto"/>
        <w:ind w:left="1134" w:hanging="1134"/>
        <w:jc w:val="both"/>
        <w:rPr>
          <w:rFonts w:ascii="Arial" w:hAnsi="Arial" w:cs="Arial"/>
          <w:bCs/>
          <w:sz w:val="24"/>
          <w:szCs w:val="24"/>
        </w:rPr>
      </w:pPr>
    </w:p>
    <w:p w14:paraId="3CBD940B" w14:textId="6376C56E"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w:t>
      </w:r>
    </w:p>
    <w:p w14:paraId="17673B7E" w14:textId="77777777" w:rsidR="00540965" w:rsidRDefault="00540965" w:rsidP="009B537A">
      <w:pPr>
        <w:spacing w:after="0" w:line="240" w:lineRule="auto"/>
        <w:ind w:left="1134" w:hanging="1134"/>
        <w:jc w:val="both"/>
        <w:rPr>
          <w:rFonts w:ascii="Arial" w:hAnsi="Arial" w:cs="Arial"/>
          <w:bCs/>
          <w:sz w:val="24"/>
          <w:szCs w:val="24"/>
        </w:rPr>
      </w:pPr>
    </w:p>
    <w:p w14:paraId="44C7D4B4" w14:textId="376E0215"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I think there’s going to be something in her house that’s going to be useful, but I still don’t think she’s the murderer.  But I’m </w:t>
      </w:r>
      <w:r w:rsidRPr="00C344AD">
        <w:rPr>
          <w:rFonts w:ascii="Arial" w:hAnsi="Arial" w:cs="Arial"/>
          <w:bCs/>
          <w:sz w:val="24"/>
          <w:szCs w:val="24"/>
          <w:highlight w:val="yellow"/>
        </w:rPr>
        <w:t>[inaudible 00:41:46]</w:t>
      </w:r>
      <w:r>
        <w:rPr>
          <w:rFonts w:ascii="Arial" w:hAnsi="Arial" w:cs="Arial"/>
          <w:bCs/>
          <w:sz w:val="24"/>
          <w:szCs w:val="24"/>
        </w:rPr>
        <w:t xml:space="preserve"> keeping it open.</w:t>
      </w:r>
    </w:p>
    <w:p w14:paraId="45381583" w14:textId="77777777" w:rsidR="00540965" w:rsidRDefault="00540965" w:rsidP="009B537A">
      <w:pPr>
        <w:spacing w:after="0" w:line="240" w:lineRule="auto"/>
        <w:ind w:left="1134" w:hanging="1134"/>
        <w:jc w:val="both"/>
        <w:rPr>
          <w:rFonts w:ascii="Arial" w:hAnsi="Arial" w:cs="Arial"/>
          <w:bCs/>
          <w:sz w:val="24"/>
          <w:szCs w:val="24"/>
        </w:rPr>
      </w:pPr>
    </w:p>
    <w:p w14:paraId="30D2BADF" w14:textId="263D0374"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BCCC9DF" w14:textId="77777777" w:rsidR="00540965" w:rsidRDefault="00540965" w:rsidP="009B537A">
      <w:pPr>
        <w:spacing w:after="0" w:line="240" w:lineRule="auto"/>
        <w:ind w:left="1134" w:hanging="1134"/>
        <w:jc w:val="both"/>
        <w:rPr>
          <w:rFonts w:ascii="Arial" w:hAnsi="Arial" w:cs="Arial"/>
          <w:bCs/>
          <w:sz w:val="24"/>
          <w:szCs w:val="24"/>
        </w:rPr>
      </w:pPr>
    </w:p>
    <w:p w14:paraId="728B35A7" w14:textId="3A0CBE2D"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let’s look at my table.  So we have Donna, does she have a motive?</w:t>
      </w:r>
    </w:p>
    <w:p w14:paraId="158B45D3" w14:textId="77777777" w:rsidR="00540965" w:rsidRDefault="00540965" w:rsidP="009B537A">
      <w:pPr>
        <w:spacing w:after="0" w:line="240" w:lineRule="auto"/>
        <w:ind w:left="1134" w:hanging="1134"/>
        <w:jc w:val="both"/>
        <w:rPr>
          <w:rFonts w:ascii="Arial" w:hAnsi="Arial" w:cs="Arial"/>
          <w:bCs/>
          <w:sz w:val="24"/>
          <w:szCs w:val="24"/>
        </w:rPr>
      </w:pPr>
    </w:p>
    <w:p w14:paraId="44B04586" w14:textId="07A39AB2"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ab/>
        <w:t>Let’s do more of a question mark, or more like certainly.  Because I don’t think we should write detailed things here, but…</w:t>
      </w:r>
    </w:p>
    <w:p w14:paraId="7F94F76F" w14:textId="77777777" w:rsidR="00540965" w:rsidRDefault="00540965" w:rsidP="009B537A">
      <w:pPr>
        <w:spacing w:after="0" w:line="240" w:lineRule="auto"/>
        <w:ind w:left="1134" w:hanging="1134"/>
        <w:jc w:val="both"/>
        <w:rPr>
          <w:rFonts w:ascii="Arial" w:hAnsi="Arial" w:cs="Arial"/>
          <w:bCs/>
          <w:sz w:val="24"/>
          <w:szCs w:val="24"/>
        </w:rPr>
      </w:pPr>
    </w:p>
    <w:p w14:paraId="4BB784FA" w14:textId="039F00E7"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Well we could ask it, and then ask it again.  She was the last person to leave the bar before the staff, so she might have hung around.</w:t>
      </w:r>
    </w:p>
    <w:p w14:paraId="3ADED03D" w14:textId="77777777" w:rsidR="00540965" w:rsidRDefault="00540965" w:rsidP="009B537A">
      <w:pPr>
        <w:spacing w:after="0" w:line="240" w:lineRule="auto"/>
        <w:ind w:left="1134" w:hanging="1134"/>
        <w:jc w:val="both"/>
        <w:rPr>
          <w:rFonts w:ascii="Arial" w:hAnsi="Arial" w:cs="Arial"/>
          <w:bCs/>
          <w:sz w:val="24"/>
          <w:szCs w:val="24"/>
        </w:rPr>
      </w:pPr>
    </w:p>
    <w:p w14:paraId="1A76B342" w14:textId="5A785597"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opportunity is potentially?</w:t>
      </w:r>
    </w:p>
    <w:p w14:paraId="07AFD2D4" w14:textId="77777777" w:rsidR="00540965" w:rsidRDefault="00540965" w:rsidP="009B537A">
      <w:pPr>
        <w:spacing w:after="0" w:line="240" w:lineRule="auto"/>
        <w:ind w:left="1134" w:hanging="1134"/>
        <w:jc w:val="both"/>
        <w:rPr>
          <w:rFonts w:ascii="Arial" w:hAnsi="Arial" w:cs="Arial"/>
          <w:bCs/>
          <w:sz w:val="24"/>
          <w:szCs w:val="24"/>
        </w:rPr>
      </w:pPr>
    </w:p>
    <w:p w14:paraId="18FC4FA6" w14:textId="7D52B5B0"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left a matchbox, so she wanted to talk to her.  I’m not convinced, unless it was a trap.</w:t>
      </w:r>
    </w:p>
    <w:p w14:paraId="513133D3" w14:textId="77777777" w:rsidR="00540965" w:rsidRDefault="00540965" w:rsidP="009B537A">
      <w:pPr>
        <w:spacing w:after="0" w:line="240" w:lineRule="auto"/>
        <w:ind w:left="1134" w:hanging="1134"/>
        <w:jc w:val="both"/>
        <w:rPr>
          <w:rFonts w:ascii="Arial" w:hAnsi="Arial" w:cs="Arial"/>
          <w:bCs/>
          <w:sz w:val="24"/>
          <w:szCs w:val="24"/>
        </w:rPr>
      </w:pPr>
    </w:p>
    <w:p w14:paraId="34596B32" w14:textId="61E308F2"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Should we look…oh yeah, but…</w:t>
      </w:r>
    </w:p>
    <w:p w14:paraId="38361ABE" w14:textId="77777777" w:rsidR="00540965" w:rsidRDefault="00540965" w:rsidP="009B537A">
      <w:pPr>
        <w:spacing w:after="0" w:line="240" w:lineRule="auto"/>
        <w:ind w:left="1134" w:hanging="1134"/>
        <w:jc w:val="both"/>
        <w:rPr>
          <w:rFonts w:ascii="Arial" w:hAnsi="Arial" w:cs="Arial"/>
          <w:bCs/>
          <w:sz w:val="24"/>
          <w:szCs w:val="24"/>
        </w:rPr>
      </w:pPr>
    </w:p>
    <w:p w14:paraId="113AAFCD" w14:textId="11AA7494"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we don’t know her motive, right?</w:t>
      </w:r>
    </w:p>
    <w:p w14:paraId="65B817AB" w14:textId="77777777" w:rsidR="00540965" w:rsidRDefault="00540965" w:rsidP="009B537A">
      <w:pPr>
        <w:spacing w:after="0" w:line="240" w:lineRule="auto"/>
        <w:ind w:left="1134" w:hanging="1134"/>
        <w:jc w:val="both"/>
        <w:rPr>
          <w:rFonts w:ascii="Arial" w:hAnsi="Arial" w:cs="Arial"/>
          <w:bCs/>
          <w:sz w:val="24"/>
          <w:szCs w:val="24"/>
        </w:rPr>
      </w:pPr>
    </w:p>
    <w:p w14:paraId="219D6564" w14:textId="0626C9C8"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we’ve got no motives yet, I think it’s in that pile, the motives.</w:t>
      </w:r>
    </w:p>
    <w:p w14:paraId="3F7FB9AB" w14:textId="77777777" w:rsidR="00540965" w:rsidRDefault="00540965" w:rsidP="009B537A">
      <w:pPr>
        <w:spacing w:after="0" w:line="240" w:lineRule="auto"/>
        <w:ind w:left="1134" w:hanging="1134"/>
        <w:jc w:val="both"/>
        <w:rPr>
          <w:rFonts w:ascii="Arial" w:hAnsi="Arial" w:cs="Arial"/>
          <w:bCs/>
          <w:sz w:val="24"/>
          <w:szCs w:val="24"/>
        </w:rPr>
      </w:pPr>
    </w:p>
    <w:p w14:paraId="59B75F4A" w14:textId="511A00E3" w:rsidR="00540965" w:rsidRDefault="00540965"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maybe.</w:t>
      </w:r>
    </w:p>
    <w:p w14:paraId="7F0A90B8" w14:textId="77777777" w:rsidR="00A23CD5" w:rsidRDefault="00A23CD5" w:rsidP="009B537A">
      <w:pPr>
        <w:spacing w:after="0" w:line="240" w:lineRule="auto"/>
        <w:ind w:left="1134" w:hanging="1134"/>
        <w:jc w:val="both"/>
        <w:rPr>
          <w:rFonts w:ascii="Arial" w:hAnsi="Arial" w:cs="Arial"/>
          <w:bCs/>
          <w:sz w:val="24"/>
          <w:szCs w:val="24"/>
        </w:rPr>
      </w:pPr>
    </w:p>
    <w:p w14:paraId="7B9D8511" w14:textId="5FAE304B" w:rsidR="00A23CD5" w:rsidRDefault="00A23CD5"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 Joan lady, does she had a motive, she doesn’t like…</w:t>
      </w:r>
    </w:p>
    <w:p w14:paraId="4209CB1E" w14:textId="77777777" w:rsidR="00A23CD5" w:rsidRDefault="00A23CD5" w:rsidP="009B537A">
      <w:pPr>
        <w:spacing w:after="0" w:line="240" w:lineRule="auto"/>
        <w:ind w:left="1134" w:hanging="1134"/>
        <w:jc w:val="both"/>
        <w:rPr>
          <w:rFonts w:ascii="Arial" w:hAnsi="Arial" w:cs="Arial"/>
          <w:bCs/>
          <w:sz w:val="24"/>
          <w:szCs w:val="24"/>
        </w:rPr>
      </w:pPr>
    </w:p>
    <w:p w14:paraId="0C2F89AE" w14:textId="19A55100" w:rsidR="00A23CD5" w:rsidRDefault="00A23CD5" w:rsidP="009B537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thinks the people in the pub are interlopers from Old Scratch bent on destroying life.  That’s probably her best motive</w:t>
      </w:r>
      <w:r w:rsidR="001F14A6">
        <w:rPr>
          <w:rFonts w:ascii="Arial" w:hAnsi="Arial" w:cs="Arial"/>
          <w:bCs/>
          <w:sz w:val="24"/>
          <w:szCs w:val="24"/>
        </w:rPr>
        <w:t>.</w:t>
      </w:r>
    </w:p>
    <w:p w14:paraId="7382707A" w14:textId="77777777" w:rsidR="001F14A6" w:rsidRDefault="001F14A6" w:rsidP="009B537A">
      <w:pPr>
        <w:spacing w:after="0" w:line="240" w:lineRule="auto"/>
        <w:ind w:left="1134" w:hanging="1134"/>
        <w:jc w:val="both"/>
        <w:rPr>
          <w:rFonts w:ascii="Arial" w:hAnsi="Arial" w:cs="Arial"/>
          <w:bCs/>
          <w:sz w:val="24"/>
          <w:szCs w:val="24"/>
        </w:rPr>
      </w:pPr>
    </w:p>
    <w:p w14:paraId="25739F05" w14:textId="5876F287" w:rsidR="001F14A6" w:rsidRDefault="001F14A6" w:rsidP="009B537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6359360" w14:textId="77777777" w:rsidR="001F14A6" w:rsidRDefault="001F14A6" w:rsidP="009B537A">
      <w:pPr>
        <w:spacing w:after="0" w:line="240" w:lineRule="auto"/>
        <w:ind w:left="1134" w:hanging="1134"/>
        <w:jc w:val="both"/>
        <w:rPr>
          <w:rFonts w:ascii="Arial" w:hAnsi="Arial" w:cs="Arial"/>
          <w:bCs/>
          <w:sz w:val="24"/>
          <w:szCs w:val="24"/>
        </w:rPr>
      </w:pPr>
    </w:p>
    <w:p w14:paraId="462E1BF3" w14:textId="0263AD30" w:rsidR="001F14A6" w:rsidRDefault="001F14A6" w:rsidP="009B537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it doesn’t explain why, so this is just she doesn’t like them.</w:t>
      </w:r>
    </w:p>
    <w:p w14:paraId="6D3822F5" w14:textId="77777777" w:rsidR="001F14A6" w:rsidRDefault="001F14A6" w:rsidP="009B537A">
      <w:pPr>
        <w:spacing w:after="0" w:line="240" w:lineRule="auto"/>
        <w:ind w:left="1134" w:hanging="1134"/>
        <w:jc w:val="both"/>
        <w:rPr>
          <w:rFonts w:ascii="Arial" w:hAnsi="Arial" w:cs="Arial"/>
          <w:bCs/>
          <w:sz w:val="24"/>
          <w:szCs w:val="24"/>
        </w:rPr>
      </w:pPr>
    </w:p>
    <w:p w14:paraId="7F9AFC9A" w14:textId="4A6F9F50"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has got a history of assault and trespassing, and she’s divorced.  I don’t think that makes you a violent person, but she’s unreliable.</w:t>
      </w:r>
    </w:p>
    <w:p w14:paraId="20DD039D" w14:textId="77777777" w:rsidR="001F14A6" w:rsidRDefault="001F14A6" w:rsidP="001F14A6">
      <w:pPr>
        <w:spacing w:after="0" w:line="240" w:lineRule="auto"/>
        <w:ind w:left="1134" w:hanging="1134"/>
        <w:jc w:val="both"/>
        <w:rPr>
          <w:rFonts w:ascii="Arial" w:hAnsi="Arial" w:cs="Arial"/>
          <w:bCs/>
          <w:sz w:val="24"/>
          <w:szCs w:val="24"/>
        </w:rPr>
      </w:pPr>
    </w:p>
    <w:p w14:paraId="111098D2" w14:textId="65F91D83"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B31A7D2" w14:textId="77777777" w:rsidR="001F14A6" w:rsidRDefault="001F14A6" w:rsidP="001F14A6">
      <w:pPr>
        <w:spacing w:after="0" w:line="240" w:lineRule="auto"/>
        <w:ind w:left="1134" w:hanging="1134"/>
        <w:jc w:val="both"/>
        <w:rPr>
          <w:rFonts w:ascii="Arial" w:hAnsi="Arial" w:cs="Arial"/>
          <w:bCs/>
          <w:sz w:val="24"/>
          <w:szCs w:val="24"/>
        </w:rPr>
      </w:pPr>
    </w:p>
    <w:p w14:paraId="7F334C62" w14:textId="3C30EE49"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means, how many means and opportunity?</w:t>
      </w:r>
    </w:p>
    <w:p w14:paraId="6D0A300B" w14:textId="77777777" w:rsidR="001F14A6" w:rsidRDefault="001F14A6" w:rsidP="001F14A6">
      <w:pPr>
        <w:spacing w:after="0" w:line="240" w:lineRule="auto"/>
        <w:ind w:left="1134" w:hanging="1134"/>
        <w:jc w:val="both"/>
        <w:rPr>
          <w:rFonts w:ascii="Arial" w:hAnsi="Arial" w:cs="Arial"/>
          <w:bCs/>
          <w:sz w:val="24"/>
          <w:szCs w:val="24"/>
        </w:rPr>
      </w:pPr>
    </w:p>
    <w:p w14:paraId="0AF99CA1" w14:textId="79AC7DD5"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 because she lives close.</w:t>
      </w:r>
    </w:p>
    <w:p w14:paraId="490ACA14" w14:textId="77777777" w:rsidR="001F14A6" w:rsidRDefault="001F14A6" w:rsidP="001F14A6">
      <w:pPr>
        <w:spacing w:after="0" w:line="240" w:lineRule="auto"/>
        <w:ind w:left="1134" w:hanging="1134"/>
        <w:jc w:val="both"/>
        <w:rPr>
          <w:rFonts w:ascii="Arial" w:hAnsi="Arial" w:cs="Arial"/>
          <w:bCs/>
          <w:sz w:val="24"/>
          <w:szCs w:val="24"/>
        </w:rPr>
      </w:pPr>
    </w:p>
    <w:p w14:paraId="5346CE17" w14:textId="77848D1B"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Maybe.</w:t>
      </w:r>
    </w:p>
    <w:p w14:paraId="5C3E2C57" w14:textId="77777777" w:rsidR="001F14A6" w:rsidRDefault="001F14A6" w:rsidP="001F14A6">
      <w:pPr>
        <w:spacing w:after="0" w:line="240" w:lineRule="auto"/>
        <w:ind w:left="1134" w:hanging="1134"/>
        <w:jc w:val="both"/>
        <w:rPr>
          <w:rFonts w:ascii="Arial" w:hAnsi="Arial" w:cs="Arial"/>
          <w:bCs/>
          <w:sz w:val="24"/>
          <w:szCs w:val="24"/>
        </w:rPr>
      </w:pPr>
    </w:p>
    <w:p w14:paraId="71B7D344" w14:textId="03ABF566"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Aha.</w:t>
      </w:r>
    </w:p>
    <w:p w14:paraId="3EF0E10D" w14:textId="77777777" w:rsidR="001F14A6" w:rsidRDefault="001F14A6" w:rsidP="001F14A6">
      <w:pPr>
        <w:spacing w:after="0" w:line="240" w:lineRule="auto"/>
        <w:ind w:left="1134" w:hanging="1134"/>
        <w:jc w:val="both"/>
        <w:rPr>
          <w:rFonts w:ascii="Arial" w:hAnsi="Arial" w:cs="Arial"/>
          <w:bCs/>
          <w:sz w:val="24"/>
          <w:szCs w:val="24"/>
        </w:rPr>
      </w:pPr>
    </w:p>
    <w:p w14:paraId="3F61C981" w14:textId="1D531A2B"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ab/>
        <w:t>The other thing, if he was pushed over the ledge, interestingly, any of them are strong enough to push him over the ledge, but whether he would go on the ledge with a mad…either of these actually.</w:t>
      </w:r>
    </w:p>
    <w:p w14:paraId="13EDD277" w14:textId="77777777" w:rsidR="001F14A6" w:rsidRDefault="001F14A6" w:rsidP="001F14A6">
      <w:pPr>
        <w:spacing w:after="0" w:line="240" w:lineRule="auto"/>
        <w:ind w:left="1134" w:hanging="1134"/>
        <w:jc w:val="both"/>
        <w:rPr>
          <w:rFonts w:ascii="Arial" w:hAnsi="Arial" w:cs="Arial"/>
          <w:bCs/>
          <w:sz w:val="24"/>
          <w:szCs w:val="24"/>
        </w:rPr>
      </w:pPr>
    </w:p>
    <w:p w14:paraId="678080E9" w14:textId="666C3C9B"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Maybe but a potential alibi, Mia?</w:t>
      </w:r>
    </w:p>
    <w:p w14:paraId="6E664A2F" w14:textId="77777777" w:rsidR="001F14A6" w:rsidRDefault="001F14A6" w:rsidP="001F14A6">
      <w:pPr>
        <w:spacing w:after="0" w:line="240" w:lineRule="auto"/>
        <w:ind w:left="1134" w:hanging="1134"/>
        <w:jc w:val="both"/>
        <w:rPr>
          <w:rFonts w:ascii="Arial" w:hAnsi="Arial" w:cs="Arial"/>
          <w:bCs/>
          <w:sz w:val="24"/>
          <w:szCs w:val="24"/>
        </w:rPr>
      </w:pPr>
    </w:p>
    <w:p w14:paraId="5081162B" w14:textId="5726EB5F"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Joan?</w:t>
      </w:r>
    </w:p>
    <w:p w14:paraId="77E0E840" w14:textId="77777777" w:rsidR="001F14A6" w:rsidRDefault="001F14A6" w:rsidP="001F14A6">
      <w:pPr>
        <w:spacing w:after="0" w:line="240" w:lineRule="auto"/>
        <w:ind w:left="1134" w:hanging="1134"/>
        <w:jc w:val="both"/>
        <w:rPr>
          <w:rFonts w:ascii="Arial" w:hAnsi="Arial" w:cs="Arial"/>
          <w:bCs/>
          <w:sz w:val="24"/>
          <w:szCs w:val="24"/>
        </w:rPr>
      </w:pPr>
    </w:p>
    <w:p w14:paraId="10111183" w14:textId="3F455374" w:rsidR="001F14A6" w:rsidRDefault="001F14A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Joan.  </w:t>
      </w:r>
      <w:r w:rsidR="00F51B16" w:rsidRPr="00C344AD">
        <w:rPr>
          <w:rFonts w:ascii="Arial" w:hAnsi="Arial" w:cs="Arial"/>
          <w:bCs/>
          <w:sz w:val="24"/>
          <w:szCs w:val="24"/>
          <w:highlight w:val="yellow"/>
        </w:rPr>
        <w:t>[inaudible 00:43:20].</w:t>
      </w:r>
    </w:p>
    <w:p w14:paraId="38ADFF7D" w14:textId="77777777" w:rsidR="00F51B16" w:rsidRDefault="00F51B16" w:rsidP="001F14A6">
      <w:pPr>
        <w:spacing w:after="0" w:line="240" w:lineRule="auto"/>
        <w:ind w:left="1134" w:hanging="1134"/>
        <w:jc w:val="both"/>
        <w:rPr>
          <w:rFonts w:ascii="Arial" w:hAnsi="Arial" w:cs="Arial"/>
          <w:bCs/>
          <w:sz w:val="24"/>
          <w:szCs w:val="24"/>
        </w:rPr>
      </w:pPr>
    </w:p>
    <w:p w14:paraId="5B546F04" w14:textId="5BEF60D5"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don’t think they would give us an alibi so early on in the story.</w:t>
      </w:r>
    </w:p>
    <w:p w14:paraId="29ED358F" w14:textId="77777777" w:rsidR="00F51B16" w:rsidRDefault="00F51B16" w:rsidP="001F14A6">
      <w:pPr>
        <w:spacing w:after="0" w:line="240" w:lineRule="auto"/>
        <w:ind w:left="1134" w:hanging="1134"/>
        <w:jc w:val="both"/>
        <w:rPr>
          <w:rFonts w:ascii="Arial" w:hAnsi="Arial" w:cs="Arial"/>
          <w:bCs/>
          <w:sz w:val="24"/>
          <w:szCs w:val="24"/>
        </w:rPr>
      </w:pPr>
    </w:p>
    <w:p w14:paraId="20948112" w14:textId="4AE6043F"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I don’t think we have any alibis.</w:t>
      </w:r>
    </w:p>
    <w:p w14:paraId="5E46262B" w14:textId="77777777" w:rsidR="00F51B16" w:rsidRDefault="00F51B16" w:rsidP="001F14A6">
      <w:pPr>
        <w:spacing w:after="0" w:line="240" w:lineRule="auto"/>
        <w:ind w:left="1134" w:hanging="1134"/>
        <w:jc w:val="both"/>
        <w:rPr>
          <w:rFonts w:ascii="Arial" w:hAnsi="Arial" w:cs="Arial"/>
          <w:bCs/>
          <w:sz w:val="24"/>
          <w:szCs w:val="24"/>
        </w:rPr>
      </w:pPr>
    </w:p>
    <w:p w14:paraId="7C105FBC" w14:textId="73031865"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not yet.</w:t>
      </w:r>
    </w:p>
    <w:p w14:paraId="1B385E4E" w14:textId="77777777" w:rsidR="00F51B16" w:rsidRDefault="00F51B16" w:rsidP="001F14A6">
      <w:pPr>
        <w:spacing w:after="0" w:line="240" w:lineRule="auto"/>
        <w:ind w:left="1134" w:hanging="1134"/>
        <w:jc w:val="both"/>
        <w:rPr>
          <w:rFonts w:ascii="Arial" w:hAnsi="Arial" w:cs="Arial"/>
          <w:bCs/>
          <w:sz w:val="24"/>
          <w:szCs w:val="24"/>
        </w:rPr>
      </w:pPr>
    </w:p>
    <w:p w14:paraId="3419376E" w14:textId="467FB251"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but it’s a potential one, because at some point, Mia and Joan were together.</w:t>
      </w:r>
    </w:p>
    <w:p w14:paraId="15CD96BF" w14:textId="77777777" w:rsidR="00F51B16" w:rsidRDefault="00F51B16" w:rsidP="001F14A6">
      <w:pPr>
        <w:spacing w:after="0" w:line="240" w:lineRule="auto"/>
        <w:ind w:left="1134" w:hanging="1134"/>
        <w:jc w:val="both"/>
        <w:rPr>
          <w:rFonts w:ascii="Arial" w:hAnsi="Arial" w:cs="Arial"/>
          <w:bCs/>
          <w:sz w:val="24"/>
          <w:szCs w:val="24"/>
        </w:rPr>
      </w:pPr>
    </w:p>
    <w:p w14:paraId="6B8E1F91" w14:textId="533E4D36"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I see, the witch lady, oh I see, yeah.</w:t>
      </w:r>
    </w:p>
    <w:p w14:paraId="5CC1AAF9" w14:textId="77777777" w:rsidR="00F51B16" w:rsidRDefault="00F51B16" w:rsidP="001F14A6">
      <w:pPr>
        <w:spacing w:after="0" w:line="240" w:lineRule="auto"/>
        <w:ind w:left="1134" w:hanging="1134"/>
        <w:jc w:val="both"/>
        <w:rPr>
          <w:rFonts w:ascii="Arial" w:hAnsi="Arial" w:cs="Arial"/>
          <w:bCs/>
          <w:sz w:val="24"/>
          <w:szCs w:val="24"/>
        </w:rPr>
      </w:pPr>
    </w:p>
    <w:p w14:paraId="1725E2DB" w14:textId="409E01D9"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right, okay.</w:t>
      </w:r>
    </w:p>
    <w:p w14:paraId="56C399C7" w14:textId="77777777" w:rsidR="00F51B16" w:rsidRDefault="00F51B16" w:rsidP="001F14A6">
      <w:pPr>
        <w:spacing w:after="0" w:line="240" w:lineRule="auto"/>
        <w:ind w:left="1134" w:hanging="1134"/>
        <w:jc w:val="both"/>
        <w:rPr>
          <w:rFonts w:ascii="Arial" w:hAnsi="Arial" w:cs="Arial"/>
          <w:bCs/>
          <w:sz w:val="24"/>
          <w:szCs w:val="24"/>
        </w:rPr>
      </w:pPr>
    </w:p>
    <w:p w14:paraId="004328C4" w14:textId="49246223"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there’s a potential that there is an alibi if they were together, during the murder time or the murder happened before, and then she doesn’t have an alibi.</w:t>
      </w:r>
    </w:p>
    <w:p w14:paraId="064FB8DC" w14:textId="77777777" w:rsidR="00F51B16" w:rsidRDefault="00F51B16" w:rsidP="001F14A6">
      <w:pPr>
        <w:spacing w:after="0" w:line="240" w:lineRule="auto"/>
        <w:ind w:left="1134" w:hanging="1134"/>
        <w:jc w:val="both"/>
        <w:rPr>
          <w:rFonts w:ascii="Arial" w:hAnsi="Arial" w:cs="Arial"/>
          <w:bCs/>
          <w:sz w:val="24"/>
          <w:szCs w:val="24"/>
        </w:rPr>
      </w:pPr>
    </w:p>
    <w:p w14:paraId="591A5683" w14:textId="0CC563FE"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r w:rsidR="00C344AD">
        <w:rPr>
          <w:rFonts w:ascii="Arial" w:hAnsi="Arial" w:cs="Arial"/>
          <w:bCs/>
          <w:sz w:val="24"/>
          <w:szCs w:val="24"/>
        </w:rPr>
        <w:t>, you’re right</w:t>
      </w:r>
      <w:r>
        <w:rPr>
          <w:rFonts w:ascii="Arial" w:hAnsi="Arial" w:cs="Arial"/>
          <w:bCs/>
          <w:sz w:val="24"/>
          <w:szCs w:val="24"/>
        </w:rPr>
        <w:t>…</w:t>
      </w:r>
    </w:p>
    <w:p w14:paraId="07BBAFF1" w14:textId="77777777" w:rsidR="00F51B16" w:rsidRDefault="00F51B16" w:rsidP="001F14A6">
      <w:pPr>
        <w:spacing w:after="0" w:line="240" w:lineRule="auto"/>
        <w:ind w:left="1134" w:hanging="1134"/>
        <w:jc w:val="both"/>
        <w:rPr>
          <w:rFonts w:ascii="Arial" w:hAnsi="Arial" w:cs="Arial"/>
          <w:bCs/>
          <w:sz w:val="24"/>
          <w:szCs w:val="24"/>
        </w:rPr>
      </w:pPr>
    </w:p>
    <w:p w14:paraId="70227DE8" w14:textId="3D7135E9"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Or Mia’s lying of course, but potentially.</w:t>
      </w:r>
    </w:p>
    <w:p w14:paraId="6F3C1BBA" w14:textId="77777777" w:rsidR="00F51B16" w:rsidRDefault="00F51B16" w:rsidP="001F14A6">
      <w:pPr>
        <w:spacing w:after="0" w:line="240" w:lineRule="auto"/>
        <w:ind w:left="1134" w:hanging="1134"/>
        <w:jc w:val="both"/>
        <w:rPr>
          <w:rFonts w:ascii="Arial" w:hAnsi="Arial" w:cs="Arial"/>
          <w:bCs/>
          <w:sz w:val="24"/>
          <w:szCs w:val="24"/>
        </w:rPr>
      </w:pPr>
    </w:p>
    <w:p w14:paraId="615280E2" w14:textId="05AA371B"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it’s true, because she, at 2.30 maybe the noise in the bar, the chap didn’t leave the bar until 3.30, they went to the foxes, he’d gone by then because otherwise he would have come out.</w:t>
      </w:r>
    </w:p>
    <w:p w14:paraId="14AA3E78" w14:textId="77777777" w:rsidR="00F51B16" w:rsidRDefault="00F51B16" w:rsidP="001F14A6">
      <w:pPr>
        <w:spacing w:after="0" w:line="240" w:lineRule="auto"/>
        <w:ind w:left="1134" w:hanging="1134"/>
        <w:jc w:val="both"/>
        <w:rPr>
          <w:rFonts w:ascii="Arial" w:hAnsi="Arial" w:cs="Arial"/>
          <w:bCs/>
          <w:sz w:val="24"/>
          <w:szCs w:val="24"/>
        </w:rPr>
      </w:pPr>
    </w:p>
    <w:p w14:paraId="2E4F48D5" w14:textId="3F6E23BC"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they were together chanting, right?</w:t>
      </w:r>
    </w:p>
    <w:p w14:paraId="4B8F497B" w14:textId="77777777" w:rsidR="00F51B16" w:rsidRDefault="00F51B16" w:rsidP="001F14A6">
      <w:pPr>
        <w:spacing w:after="0" w:line="240" w:lineRule="auto"/>
        <w:ind w:left="1134" w:hanging="1134"/>
        <w:jc w:val="both"/>
        <w:rPr>
          <w:rFonts w:ascii="Arial" w:hAnsi="Arial" w:cs="Arial"/>
          <w:bCs/>
          <w:sz w:val="24"/>
          <w:szCs w:val="24"/>
        </w:rPr>
      </w:pPr>
    </w:p>
    <w:p w14:paraId="2C4BAE19" w14:textId="47BA7C7C" w:rsidR="00F51B16" w:rsidRDefault="00F51B16" w:rsidP="001F14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r w:rsidR="00132E92">
        <w:rPr>
          <w:rFonts w:ascii="Arial" w:hAnsi="Arial" w:cs="Arial"/>
          <w:bCs/>
          <w:sz w:val="24"/>
          <w:szCs w:val="24"/>
        </w:rPr>
        <w:t>.</w:t>
      </w:r>
    </w:p>
    <w:p w14:paraId="231BC5AE" w14:textId="77777777" w:rsidR="00132E92" w:rsidRDefault="00132E92" w:rsidP="001F14A6">
      <w:pPr>
        <w:spacing w:after="0" w:line="240" w:lineRule="auto"/>
        <w:ind w:left="1134" w:hanging="1134"/>
        <w:jc w:val="both"/>
        <w:rPr>
          <w:rFonts w:ascii="Arial" w:hAnsi="Arial" w:cs="Arial"/>
          <w:bCs/>
          <w:sz w:val="24"/>
          <w:szCs w:val="24"/>
        </w:rPr>
      </w:pPr>
    </w:p>
    <w:p w14:paraId="4B51EDE3" w14:textId="28A07074" w:rsidR="00132E92" w:rsidRDefault="00132E92" w:rsidP="001F14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For probably about an hour.</w:t>
      </w:r>
    </w:p>
    <w:p w14:paraId="58252A0C" w14:textId="77777777" w:rsidR="00132E92" w:rsidRDefault="00132E92" w:rsidP="001F14A6">
      <w:pPr>
        <w:spacing w:after="0" w:line="240" w:lineRule="auto"/>
        <w:ind w:left="1134" w:hanging="1134"/>
        <w:jc w:val="both"/>
        <w:rPr>
          <w:rFonts w:ascii="Arial" w:hAnsi="Arial" w:cs="Arial"/>
          <w:bCs/>
          <w:sz w:val="24"/>
          <w:szCs w:val="24"/>
        </w:rPr>
      </w:pPr>
    </w:p>
    <w:p w14:paraId="7CFA3CF3" w14:textId="25BA527F"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And then by the time they were done, he was already gone because the fire had been put out…</w:t>
      </w:r>
    </w:p>
    <w:p w14:paraId="0AFBFEC6" w14:textId="77777777" w:rsidR="00132E92" w:rsidRDefault="00132E92" w:rsidP="00132E92">
      <w:pPr>
        <w:spacing w:after="0" w:line="240" w:lineRule="auto"/>
        <w:ind w:left="1134" w:hanging="1134"/>
        <w:jc w:val="both"/>
        <w:rPr>
          <w:rFonts w:ascii="Arial" w:hAnsi="Arial" w:cs="Arial"/>
          <w:bCs/>
          <w:sz w:val="24"/>
          <w:szCs w:val="24"/>
        </w:rPr>
      </w:pPr>
    </w:p>
    <w:p w14:paraId="71DE42B9" w14:textId="08AB290C"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w:t>
      </w:r>
    </w:p>
    <w:p w14:paraId="58803C96" w14:textId="77777777" w:rsidR="00132E92" w:rsidRDefault="00132E92" w:rsidP="00132E92">
      <w:pPr>
        <w:spacing w:after="0" w:line="240" w:lineRule="auto"/>
        <w:ind w:left="1134" w:hanging="1134"/>
        <w:jc w:val="both"/>
        <w:rPr>
          <w:rFonts w:ascii="Arial" w:hAnsi="Arial" w:cs="Arial"/>
          <w:bCs/>
          <w:sz w:val="24"/>
          <w:szCs w:val="24"/>
        </w:rPr>
      </w:pPr>
    </w:p>
    <w:p w14:paraId="2405DBAC" w14:textId="01B94EBB"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And Mia’s last comment was at 4.47 so I imagine she came back home, when she wrote the comment.  </w:t>
      </w:r>
    </w:p>
    <w:p w14:paraId="5C4D2507" w14:textId="77777777" w:rsidR="00132E92" w:rsidRDefault="00132E92" w:rsidP="00132E92">
      <w:pPr>
        <w:spacing w:after="0" w:line="240" w:lineRule="auto"/>
        <w:ind w:left="1134" w:hanging="1134"/>
        <w:jc w:val="both"/>
        <w:rPr>
          <w:rFonts w:ascii="Arial" w:hAnsi="Arial" w:cs="Arial"/>
          <w:bCs/>
          <w:sz w:val="24"/>
          <w:szCs w:val="24"/>
        </w:rPr>
      </w:pPr>
    </w:p>
    <w:p w14:paraId="0B03502D" w14:textId="053EF5BF"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think you’re right.</w:t>
      </w:r>
    </w:p>
    <w:p w14:paraId="194C919F" w14:textId="77777777" w:rsidR="00132E92" w:rsidRDefault="00132E92" w:rsidP="00132E92">
      <w:pPr>
        <w:spacing w:after="0" w:line="240" w:lineRule="auto"/>
        <w:ind w:left="1134" w:hanging="1134"/>
        <w:jc w:val="both"/>
        <w:rPr>
          <w:rFonts w:ascii="Arial" w:hAnsi="Arial" w:cs="Arial"/>
          <w:bCs/>
          <w:sz w:val="24"/>
          <w:szCs w:val="24"/>
        </w:rPr>
      </w:pPr>
    </w:p>
    <w:p w14:paraId="78FCBDE5" w14:textId="4B6FE3DB"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they could have been together</w:t>
      </w:r>
      <w:r w:rsidR="00C344AD">
        <w:rPr>
          <w:rFonts w:ascii="Arial" w:hAnsi="Arial" w:cs="Arial"/>
          <w:bCs/>
          <w:sz w:val="24"/>
          <w:szCs w:val="24"/>
        </w:rPr>
        <w:t>, that’s…</w:t>
      </w:r>
    </w:p>
    <w:p w14:paraId="5618F89E" w14:textId="77777777" w:rsidR="00132E92" w:rsidRDefault="00132E92" w:rsidP="00132E92">
      <w:pPr>
        <w:spacing w:after="0" w:line="240" w:lineRule="auto"/>
        <w:ind w:left="1134" w:hanging="1134"/>
        <w:jc w:val="both"/>
        <w:rPr>
          <w:rFonts w:ascii="Arial" w:hAnsi="Arial" w:cs="Arial"/>
          <w:bCs/>
          <w:sz w:val="24"/>
          <w:szCs w:val="24"/>
        </w:rPr>
      </w:pPr>
    </w:p>
    <w:p w14:paraId="740C3959" w14:textId="78E87DD7"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it’s a good call.</w:t>
      </w:r>
    </w:p>
    <w:p w14:paraId="2AB49623" w14:textId="77777777" w:rsidR="00132E92" w:rsidRDefault="00132E92" w:rsidP="00132E92">
      <w:pPr>
        <w:spacing w:after="0" w:line="240" w:lineRule="auto"/>
        <w:ind w:left="1134" w:hanging="1134"/>
        <w:jc w:val="both"/>
        <w:rPr>
          <w:rFonts w:ascii="Arial" w:hAnsi="Arial" w:cs="Arial"/>
          <w:bCs/>
          <w:sz w:val="24"/>
          <w:szCs w:val="24"/>
        </w:rPr>
      </w:pPr>
    </w:p>
    <w:p w14:paraId="61266149" w14:textId="24444619"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so…</w:t>
      </w:r>
    </w:p>
    <w:p w14:paraId="7EF4213A" w14:textId="77777777" w:rsidR="00132E92" w:rsidRDefault="00132E92" w:rsidP="00132E92">
      <w:pPr>
        <w:spacing w:after="0" w:line="240" w:lineRule="auto"/>
        <w:ind w:left="1134" w:hanging="1134"/>
        <w:jc w:val="both"/>
        <w:rPr>
          <w:rFonts w:ascii="Arial" w:hAnsi="Arial" w:cs="Arial"/>
          <w:bCs/>
          <w:sz w:val="24"/>
          <w:szCs w:val="24"/>
        </w:rPr>
      </w:pPr>
    </w:p>
    <w:p w14:paraId="31D0F60B" w14:textId="52498B58"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it’s not a 100 per cent right.</w:t>
      </w:r>
    </w:p>
    <w:p w14:paraId="6D823CCD" w14:textId="77777777" w:rsidR="00132E92" w:rsidRDefault="00132E92" w:rsidP="00132E92">
      <w:pPr>
        <w:spacing w:after="0" w:line="240" w:lineRule="auto"/>
        <w:ind w:left="1134" w:hanging="1134"/>
        <w:jc w:val="both"/>
        <w:rPr>
          <w:rFonts w:ascii="Arial" w:hAnsi="Arial" w:cs="Arial"/>
          <w:bCs/>
          <w:sz w:val="24"/>
          <w:szCs w:val="24"/>
        </w:rPr>
      </w:pPr>
    </w:p>
    <w:p w14:paraId="58B2A2F6" w14:textId="2D074992" w:rsidR="00132E92" w:rsidRDefault="00132E92" w:rsidP="00132E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No, but they were together up until </w:t>
      </w:r>
      <w:r w:rsidR="00282FF6">
        <w:rPr>
          <w:rFonts w:ascii="Arial" w:hAnsi="Arial" w:cs="Arial"/>
          <w:bCs/>
          <w:sz w:val="24"/>
          <w:szCs w:val="24"/>
        </w:rPr>
        <w:t>they left the fox and the fire was already put out, so yeah.</w:t>
      </w:r>
    </w:p>
    <w:p w14:paraId="4F1CC265" w14:textId="77777777" w:rsidR="00282FF6" w:rsidRDefault="00282FF6" w:rsidP="00132E92">
      <w:pPr>
        <w:spacing w:after="0" w:line="240" w:lineRule="auto"/>
        <w:ind w:left="1134" w:hanging="1134"/>
        <w:jc w:val="both"/>
        <w:rPr>
          <w:rFonts w:ascii="Arial" w:hAnsi="Arial" w:cs="Arial"/>
          <w:bCs/>
          <w:sz w:val="24"/>
          <w:szCs w:val="24"/>
        </w:rPr>
      </w:pPr>
    </w:p>
    <w:p w14:paraId="33F20087" w14:textId="5A3BB6CC"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Aha, good.</w:t>
      </w:r>
    </w:p>
    <w:p w14:paraId="2389476B" w14:textId="77777777" w:rsidR="00282FF6" w:rsidRDefault="00282FF6" w:rsidP="00132E92">
      <w:pPr>
        <w:spacing w:after="0" w:line="240" w:lineRule="auto"/>
        <w:ind w:left="1134" w:hanging="1134"/>
        <w:jc w:val="both"/>
        <w:rPr>
          <w:rFonts w:ascii="Arial" w:hAnsi="Arial" w:cs="Arial"/>
          <w:bCs/>
          <w:sz w:val="24"/>
          <w:szCs w:val="24"/>
        </w:rPr>
      </w:pPr>
    </w:p>
    <w:p w14:paraId="73B71B35" w14:textId="015E8EF7"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now we’ve got Chris Thompson.</w:t>
      </w:r>
    </w:p>
    <w:p w14:paraId="30EEC11A" w14:textId="77777777" w:rsidR="00282FF6" w:rsidRDefault="00282FF6" w:rsidP="00132E92">
      <w:pPr>
        <w:spacing w:after="0" w:line="240" w:lineRule="auto"/>
        <w:ind w:left="1134" w:hanging="1134"/>
        <w:jc w:val="both"/>
        <w:rPr>
          <w:rFonts w:ascii="Arial" w:hAnsi="Arial" w:cs="Arial"/>
          <w:bCs/>
          <w:sz w:val="24"/>
          <w:szCs w:val="24"/>
        </w:rPr>
      </w:pPr>
    </w:p>
    <w:p w14:paraId="1916D9AD" w14:textId="26FF7D58"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Did we have their names somewhere?</w:t>
      </w:r>
    </w:p>
    <w:p w14:paraId="51B6C26C" w14:textId="77777777" w:rsidR="00282FF6" w:rsidRDefault="00282FF6" w:rsidP="00132E92">
      <w:pPr>
        <w:spacing w:after="0" w:line="240" w:lineRule="auto"/>
        <w:ind w:left="1134" w:hanging="1134"/>
        <w:jc w:val="both"/>
        <w:rPr>
          <w:rFonts w:ascii="Arial" w:hAnsi="Arial" w:cs="Arial"/>
          <w:bCs/>
          <w:sz w:val="24"/>
          <w:szCs w:val="24"/>
        </w:rPr>
      </w:pPr>
    </w:p>
    <w:p w14:paraId="19426F36" w14:textId="61A05E84"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but I think he’s probably the deputy.</w:t>
      </w:r>
    </w:p>
    <w:p w14:paraId="7DF354A1" w14:textId="77777777" w:rsidR="00282FF6" w:rsidRDefault="00282FF6" w:rsidP="00132E92">
      <w:pPr>
        <w:spacing w:after="0" w:line="240" w:lineRule="auto"/>
        <w:ind w:left="1134" w:hanging="1134"/>
        <w:jc w:val="both"/>
        <w:rPr>
          <w:rFonts w:ascii="Arial" w:hAnsi="Arial" w:cs="Arial"/>
          <w:bCs/>
          <w:sz w:val="24"/>
          <w:szCs w:val="24"/>
        </w:rPr>
      </w:pPr>
    </w:p>
    <w:p w14:paraId="2CE2A9BD" w14:textId="225C1A69"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bet you he’s the sheriff, the deputy sheriff, yeah, that would be my guess.</w:t>
      </w:r>
    </w:p>
    <w:p w14:paraId="0CB77F76" w14:textId="77777777" w:rsidR="00282FF6" w:rsidRDefault="00282FF6" w:rsidP="00132E92">
      <w:pPr>
        <w:spacing w:after="0" w:line="240" w:lineRule="auto"/>
        <w:ind w:left="1134" w:hanging="1134"/>
        <w:jc w:val="both"/>
        <w:rPr>
          <w:rFonts w:ascii="Arial" w:hAnsi="Arial" w:cs="Arial"/>
          <w:bCs/>
          <w:sz w:val="24"/>
          <w:szCs w:val="24"/>
        </w:rPr>
      </w:pPr>
    </w:p>
    <w:p w14:paraId="307F105F" w14:textId="50986CE4" w:rsidR="00282FF6" w:rsidRDefault="00282FF6" w:rsidP="00132E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oh…</w:t>
      </w:r>
    </w:p>
    <w:p w14:paraId="585E5BC0" w14:textId="77777777" w:rsidR="00282FF6" w:rsidRDefault="00282FF6" w:rsidP="00132E92">
      <w:pPr>
        <w:spacing w:after="0" w:line="240" w:lineRule="auto"/>
        <w:ind w:left="1134" w:hanging="1134"/>
        <w:jc w:val="both"/>
        <w:rPr>
          <w:rFonts w:ascii="Arial" w:hAnsi="Arial" w:cs="Arial"/>
          <w:bCs/>
          <w:sz w:val="24"/>
          <w:szCs w:val="24"/>
        </w:rPr>
      </w:pPr>
    </w:p>
    <w:p w14:paraId="07DE7BE4" w14:textId="7627EEE4" w:rsidR="00282FF6" w:rsidRDefault="00282FF6"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Deputy.</w:t>
      </w:r>
    </w:p>
    <w:p w14:paraId="4AEAE0F3" w14:textId="77777777" w:rsidR="00282FF6" w:rsidRDefault="00282FF6" w:rsidP="00282FF6">
      <w:pPr>
        <w:spacing w:after="0" w:line="240" w:lineRule="auto"/>
        <w:ind w:left="1134" w:hanging="1134"/>
        <w:jc w:val="both"/>
        <w:rPr>
          <w:rFonts w:ascii="Arial" w:hAnsi="Arial" w:cs="Arial"/>
          <w:bCs/>
          <w:sz w:val="24"/>
          <w:szCs w:val="24"/>
        </w:rPr>
      </w:pPr>
    </w:p>
    <w:p w14:paraId="26D01973" w14:textId="37E3E6CF" w:rsidR="00282FF6" w:rsidRDefault="00282FF6"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w:t>
      </w:r>
    </w:p>
    <w:p w14:paraId="365232C9" w14:textId="77777777" w:rsidR="00282FF6" w:rsidRDefault="00282FF6" w:rsidP="00282FF6">
      <w:pPr>
        <w:spacing w:after="0" w:line="240" w:lineRule="auto"/>
        <w:ind w:left="1134" w:hanging="1134"/>
        <w:jc w:val="both"/>
        <w:rPr>
          <w:rFonts w:ascii="Arial" w:hAnsi="Arial" w:cs="Arial"/>
          <w:bCs/>
          <w:sz w:val="24"/>
          <w:szCs w:val="24"/>
        </w:rPr>
      </w:pPr>
    </w:p>
    <w:p w14:paraId="7FE0FAB0" w14:textId="4A6EA013" w:rsidR="00282FF6" w:rsidRDefault="00282FF6"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There’s like registration numbers and stuff on all of these, but we’ll see.  Right, </w:t>
      </w:r>
      <w:r w:rsidR="00231B06">
        <w:rPr>
          <w:rFonts w:ascii="Arial" w:hAnsi="Arial" w:cs="Arial"/>
          <w:bCs/>
          <w:sz w:val="24"/>
          <w:szCs w:val="24"/>
        </w:rPr>
        <w:t>‘W</w:t>
      </w:r>
      <w:r>
        <w:rPr>
          <w:rFonts w:ascii="Arial" w:hAnsi="Arial" w:cs="Arial"/>
          <w:bCs/>
          <w:sz w:val="24"/>
          <w:szCs w:val="24"/>
        </w:rPr>
        <w:t>ent to high school with my sister, she said he was popular but had a reputation as a ladies man.  Very outdoorsy, always hunting or fishing, whatever’s in season.  Went to talk to him at the Sheriff’s office on Tuesday, he confirmed that Nick’s blood alcohol level wasn’t off the charts</w:t>
      </w:r>
      <w:r w:rsidR="00231B06">
        <w:rPr>
          <w:rFonts w:ascii="Arial" w:hAnsi="Arial" w:cs="Arial"/>
          <w:bCs/>
          <w:sz w:val="24"/>
          <w:szCs w:val="24"/>
        </w:rPr>
        <w:t>, 0.06 is tipsy but not seriously impaired.’</w:t>
      </w:r>
    </w:p>
    <w:p w14:paraId="3FF443D4" w14:textId="77777777" w:rsidR="00231B06" w:rsidRDefault="00231B06" w:rsidP="00282FF6">
      <w:pPr>
        <w:spacing w:after="0" w:line="240" w:lineRule="auto"/>
        <w:ind w:left="1134" w:hanging="1134"/>
        <w:jc w:val="both"/>
        <w:rPr>
          <w:rFonts w:ascii="Arial" w:hAnsi="Arial" w:cs="Arial"/>
          <w:bCs/>
          <w:sz w:val="24"/>
          <w:szCs w:val="24"/>
        </w:rPr>
      </w:pPr>
    </w:p>
    <w:p w14:paraId="208A2197" w14:textId="45FB7BD0" w:rsidR="00231B06" w:rsidRDefault="00231B06"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 hadn’t been drinking.</w:t>
      </w:r>
    </w:p>
    <w:p w14:paraId="64E6BBE8" w14:textId="77777777" w:rsidR="00231B06" w:rsidRDefault="00231B06" w:rsidP="00282FF6">
      <w:pPr>
        <w:spacing w:after="0" w:line="240" w:lineRule="auto"/>
        <w:ind w:left="1134" w:hanging="1134"/>
        <w:jc w:val="both"/>
        <w:rPr>
          <w:rFonts w:ascii="Arial" w:hAnsi="Arial" w:cs="Arial"/>
          <w:bCs/>
          <w:sz w:val="24"/>
          <w:szCs w:val="24"/>
        </w:rPr>
      </w:pPr>
    </w:p>
    <w:p w14:paraId="251D7803" w14:textId="5166D397" w:rsidR="00231B06" w:rsidRDefault="00231B06"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Or like just a tiny bit.</w:t>
      </w:r>
    </w:p>
    <w:p w14:paraId="7D4A4895" w14:textId="77777777" w:rsidR="00231B06" w:rsidRDefault="00231B06" w:rsidP="00282FF6">
      <w:pPr>
        <w:spacing w:after="0" w:line="240" w:lineRule="auto"/>
        <w:ind w:left="1134" w:hanging="1134"/>
        <w:jc w:val="both"/>
        <w:rPr>
          <w:rFonts w:ascii="Arial" w:hAnsi="Arial" w:cs="Arial"/>
          <w:bCs/>
          <w:sz w:val="24"/>
          <w:szCs w:val="24"/>
        </w:rPr>
      </w:pPr>
    </w:p>
    <w:p w14:paraId="2083416D" w14:textId="7BDFF227" w:rsidR="00231B06" w:rsidRDefault="00231B06" w:rsidP="00282FF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ab/>
        <w:t xml:space="preserve">‘When I pressed him for info he told me the details aren’t being made available to the public, said Nick’s death was tragic, but accidents just happen sometimes.’  Yeah, right.  </w:t>
      </w:r>
    </w:p>
    <w:p w14:paraId="630CADA2" w14:textId="77777777" w:rsidR="00231B06" w:rsidRDefault="00231B06" w:rsidP="00282FF6">
      <w:pPr>
        <w:spacing w:after="0" w:line="240" w:lineRule="auto"/>
        <w:ind w:left="1134" w:hanging="1134"/>
        <w:jc w:val="both"/>
        <w:rPr>
          <w:rFonts w:ascii="Arial" w:hAnsi="Arial" w:cs="Arial"/>
          <w:bCs/>
          <w:sz w:val="24"/>
          <w:szCs w:val="24"/>
        </w:rPr>
      </w:pPr>
    </w:p>
    <w:p w14:paraId="32693AED" w14:textId="335B279B" w:rsidR="00231B06" w:rsidRDefault="00231B06"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Actually, can I ask a question.  Did the sheriff say he’d been drinking, ‘cause that’s a conflict, if he’s lied, he said there was a minor, as almost you couldn’t prosecute, and yet the…</w:t>
      </w:r>
    </w:p>
    <w:p w14:paraId="06A56775" w14:textId="77777777" w:rsidR="00231B06" w:rsidRDefault="00231B06" w:rsidP="00282FF6">
      <w:pPr>
        <w:spacing w:after="0" w:line="240" w:lineRule="auto"/>
        <w:ind w:left="1134" w:hanging="1134"/>
        <w:jc w:val="both"/>
        <w:rPr>
          <w:rFonts w:ascii="Arial" w:hAnsi="Arial" w:cs="Arial"/>
          <w:bCs/>
          <w:sz w:val="24"/>
          <w:szCs w:val="24"/>
        </w:rPr>
      </w:pPr>
    </w:p>
    <w:p w14:paraId="220943A4" w14:textId="0C1D170D" w:rsidR="00231B06"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..dark and lost his footing…</w:t>
      </w:r>
    </w:p>
    <w:p w14:paraId="40CE9F5B" w14:textId="77777777" w:rsidR="0011514B" w:rsidRDefault="0011514B" w:rsidP="00282FF6">
      <w:pPr>
        <w:spacing w:after="0" w:line="240" w:lineRule="auto"/>
        <w:ind w:left="1134" w:hanging="1134"/>
        <w:jc w:val="both"/>
        <w:rPr>
          <w:rFonts w:ascii="Arial" w:hAnsi="Arial" w:cs="Arial"/>
          <w:bCs/>
          <w:sz w:val="24"/>
          <w:szCs w:val="24"/>
        </w:rPr>
      </w:pPr>
    </w:p>
    <w:p w14:paraId="7152A689" w14:textId="1AAF9780" w:rsidR="0011514B"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2F4176">
        <w:rPr>
          <w:rFonts w:ascii="Arial" w:hAnsi="Arial" w:cs="Arial"/>
          <w:bCs/>
          <w:sz w:val="24"/>
          <w:szCs w:val="24"/>
          <w:highlight w:val="yellow"/>
        </w:rPr>
        <w:t>[inaudible 00:45:30]</w:t>
      </w:r>
      <w:r>
        <w:rPr>
          <w:rFonts w:ascii="Arial" w:hAnsi="Arial" w:cs="Arial"/>
          <w:bCs/>
          <w:sz w:val="24"/>
          <w:szCs w:val="24"/>
        </w:rPr>
        <w:t xml:space="preserve"> who’d had a drink or two, it’s tragic, but accidents happen.</w:t>
      </w:r>
    </w:p>
    <w:p w14:paraId="45601DB1" w14:textId="77777777" w:rsidR="0011514B" w:rsidRDefault="0011514B" w:rsidP="00282FF6">
      <w:pPr>
        <w:spacing w:after="0" w:line="240" w:lineRule="auto"/>
        <w:ind w:left="1134" w:hanging="1134"/>
        <w:jc w:val="both"/>
        <w:rPr>
          <w:rFonts w:ascii="Arial" w:hAnsi="Arial" w:cs="Arial"/>
          <w:bCs/>
          <w:sz w:val="24"/>
          <w:szCs w:val="24"/>
        </w:rPr>
      </w:pPr>
    </w:p>
    <w:p w14:paraId="6196DAB7" w14:textId="13649AC2" w:rsidR="0011514B"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he’s made a lie, there, which is quite significant.</w:t>
      </w:r>
    </w:p>
    <w:p w14:paraId="15A376C7" w14:textId="77777777" w:rsidR="0011514B" w:rsidRDefault="0011514B" w:rsidP="00282FF6">
      <w:pPr>
        <w:spacing w:after="0" w:line="240" w:lineRule="auto"/>
        <w:ind w:left="1134" w:hanging="1134"/>
        <w:jc w:val="both"/>
        <w:rPr>
          <w:rFonts w:ascii="Arial" w:hAnsi="Arial" w:cs="Arial"/>
          <w:bCs/>
          <w:sz w:val="24"/>
          <w:szCs w:val="24"/>
        </w:rPr>
      </w:pPr>
    </w:p>
    <w:p w14:paraId="7EADCFC9" w14:textId="395B46CA" w:rsidR="0011514B"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mmm…</w:t>
      </w:r>
    </w:p>
    <w:p w14:paraId="02505C4F" w14:textId="77777777" w:rsidR="0011514B" w:rsidRDefault="0011514B" w:rsidP="00282FF6">
      <w:pPr>
        <w:spacing w:after="0" w:line="240" w:lineRule="auto"/>
        <w:ind w:left="1134" w:hanging="1134"/>
        <w:jc w:val="both"/>
        <w:rPr>
          <w:rFonts w:ascii="Arial" w:hAnsi="Arial" w:cs="Arial"/>
          <w:bCs/>
          <w:sz w:val="24"/>
          <w:szCs w:val="24"/>
        </w:rPr>
      </w:pPr>
    </w:p>
    <w:p w14:paraId="625B188D" w14:textId="216A415B" w:rsidR="0011514B"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He has maybe had a drink or two.  It’s saying the level is at tipsy, but not seriously impaired.</w:t>
      </w:r>
    </w:p>
    <w:p w14:paraId="0F3BC2C2" w14:textId="77777777" w:rsidR="0011514B" w:rsidRDefault="0011514B" w:rsidP="00282FF6">
      <w:pPr>
        <w:spacing w:after="0" w:line="240" w:lineRule="auto"/>
        <w:ind w:left="1134" w:hanging="1134"/>
        <w:jc w:val="both"/>
        <w:rPr>
          <w:rFonts w:ascii="Arial" w:hAnsi="Arial" w:cs="Arial"/>
          <w:bCs/>
          <w:sz w:val="24"/>
          <w:szCs w:val="24"/>
        </w:rPr>
      </w:pPr>
    </w:p>
    <w:p w14:paraId="7D4E75FE" w14:textId="02D54D42" w:rsidR="0011514B" w:rsidRDefault="0011514B"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but I think I would sue someone if I’d had a tipsy, and they accused me of that.  I think you could sue someone, they’re hinting that, but yes, I agree, it’s not a total</w:t>
      </w:r>
      <w:r w:rsidR="007D0803">
        <w:rPr>
          <w:rFonts w:ascii="Arial" w:hAnsi="Arial" w:cs="Arial"/>
          <w:bCs/>
          <w:sz w:val="24"/>
          <w:szCs w:val="24"/>
        </w:rPr>
        <w:t>…</w:t>
      </w:r>
    </w:p>
    <w:p w14:paraId="7182D5A9" w14:textId="77777777" w:rsidR="007D0803" w:rsidRDefault="007D0803" w:rsidP="00282FF6">
      <w:pPr>
        <w:spacing w:after="0" w:line="240" w:lineRule="auto"/>
        <w:ind w:left="1134" w:hanging="1134"/>
        <w:jc w:val="both"/>
        <w:rPr>
          <w:rFonts w:ascii="Arial" w:hAnsi="Arial" w:cs="Arial"/>
          <w:bCs/>
          <w:sz w:val="24"/>
          <w:szCs w:val="24"/>
        </w:rPr>
      </w:pPr>
    </w:p>
    <w:p w14:paraId="46FAEA55" w14:textId="67565E66"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He said Nick’s death was tragic, but accidents just happen sometimes.  It’s tragic but accidents happen.  He said…</w:t>
      </w:r>
    </w:p>
    <w:p w14:paraId="2E9A11F6" w14:textId="77777777" w:rsidR="007D0803" w:rsidRDefault="007D0803" w:rsidP="00282FF6">
      <w:pPr>
        <w:spacing w:after="0" w:line="240" w:lineRule="auto"/>
        <w:ind w:left="1134" w:hanging="1134"/>
        <w:jc w:val="both"/>
        <w:rPr>
          <w:rFonts w:ascii="Arial" w:hAnsi="Arial" w:cs="Arial"/>
          <w:bCs/>
          <w:sz w:val="24"/>
          <w:szCs w:val="24"/>
        </w:rPr>
      </w:pPr>
    </w:p>
    <w:p w14:paraId="60402908" w14:textId="369AAB0A"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 funny how similar it is.</w:t>
      </w:r>
    </w:p>
    <w:p w14:paraId="3531EC05" w14:textId="77777777" w:rsidR="007D0803" w:rsidRDefault="007D0803" w:rsidP="00282FF6">
      <w:pPr>
        <w:spacing w:after="0" w:line="240" w:lineRule="auto"/>
        <w:ind w:left="1134" w:hanging="1134"/>
        <w:jc w:val="both"/>
        <w:rPr>
          <w:rFonts w:ascii="Arial" w:hAnsi="Arial" w:cs="Arial"/>
          <w:bCs/>
          <w:sz w:val="24"/>
          <w:szCs w:val="24"/>
        </w:rPr>
      </w:pPr>
    </w:p>
    <w:p w14:paraId="23442D5B" w14:textId="426E27EF"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very similar.</w:t>
      </w:r>
    </w:p>
    <w:p w14:paraId="46A5CB78" w14:textId="77777777" w:rsidR="007D0803" w:rsidRDefault="007D0803" w:rsidP="00282FF6">
      <w:pPr>
        <w:spacing w:after="0" w:line="240" w:lineRule="auto"/>
        <w:ind w:left="1134" w:hanging="1134"/>
        <w:jc w:val="both"/>
        <w:rPr>
          <w:rFonts w:ascii="Arial" w:hAnsi="Arial" w:cs="Arial"/>
          <w:bCs/>
          <w:sz w:val="24"/>
          <w:szCs w:val="24"/>
        </w:rPr>
      </w:pPr>
    </w:p>
    <w:p w14:paraId="5BA70741" w14:textId="737D8685"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 see, we’re looking…</w:t>
      </w:r>
    </w:p>
    <w:p w14:paraId="28D9BAD4" w14:textId="77777777" w:rsidR="007D0803" w:rsidRDefault="007D0803" w:rsidP="00282FF6">
      <w:pPr>
        <w:spacing w:after="0" w:line="240" w:lineRule="auto"/>
        <w:ind w:left="1134" w:hanging="1134"/>
        <w:jc w:val="both"/>
        <w:rPr>
          <w:rFonts w:ascii="Arial" w:hAnsi="Arial" w:cs="Arial"/>
          <w:bCs/>
          <w:sz w:val="24"/>
          <w:szCs w:val="24"/>
        </w:rPr>
      </w:pPr>
    </w:p>
    <w:p w14:paraId="2C1CECC8" w14:textId="7D6FFDF0"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 think either they repeated almost like the same, yeah.</w:t>
      </w:r>
    </w:p>
    <w:p w14:paraId="2B5ACFB4" w14:textId="77777777" w:rsidR="007D0803" w:rsidRDefault="007D0803" w:rsidP="00282FF6">
      <w:pPr>
        <w:spacing w:after="0" w:line="240" w:lineRule="auto"/>
        <w:ind w:left="1134" w:hanging="1134"/>
        <w:jc w:val="both"/>
        <w:rPr>
          <w:rFonts w:ascii="Arial" w:hAnsi="Arial" w:cs="Arial"/>
          <w:bCs/>
          <w:sz w:val="24"/>
          <w:szCs w:val="24"/>
        </w:rPr>
      </w:pPr>
    </w:p>
    <w:p w14:paraId="62D1B2B9" w14:textId="45CF0BD2"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slightly, it’s not quite the same story, but yeah, okay.  I was just thinking the inconsistency.</w:t>
      </w:r>
    </w:p>
    <w:p w14:paraId="701718DD" w14:textId="77777777" w:rsidR="007D0803" w:rsidRDefault="007D0803" w:rsidP="00282FF6">
      <w:pPr>
        <w:spacing w:after="0" w:line="240" w:lineRule="auto"/>
        <w:ind w:left="1134" w:hanging="1134"/>
        <w:jc w:val="both"/>
        <w:rPr>
          <w:rFonts w:ascii="Arial" w:hAnsi="Arial" w:cs="Arial"/>
          <w:bCs/>
          <w:sz w:val="24"/>
          <w:szCs w:val="24"/>
        </w:rPr>
      </w:pPr>
    </w:p>
    <w:p w14:paraId="45B63EA1" w14:textId="41B4C8F6" w:rsidR="007D0803" w:rsidRDefault="007D0803"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okay.  ‘Visited him at home, seemed annoyed at first, but let be in.  Probably didn’t hurt that I brought pizza.  </w:t>
      </w:r>
      <w:r w:rsidR="00640390">
        <w:rPr>
          <w:rFonts w:ascii="Arial" w:hAnsi="Arial" w:cs="Arial"/>
          <w:bCs/>
          <w:sz w:val="24"/>
          <w:szCs w:val="24"/>
        </w:rPr>
        <w:t>Snooped around a bit while he was in the kitchen getting plates and stole an opened envelope that was at the bottom of a pile of mail on the table.’</w:t>
      </w:r>
    </w:p>
    <w:p w14:paraId="2174A21F" w14:textId="77777777" w:rsidR="00640390" w:rsidRDefault="00640390" w:rsidP="00282FF6">
      <w:pPr>
        <w:spacing w:after="0" w:line="240" w:lineRule="auto"/>
        <w:ind w:left="1134" w:hanging="1134"/>
        <w:jc w:val="both"/>
        <w:rPr>
          <w:rFonts w:ascii="Arial" w:hAnsi="Arial" w:cs="Arial"/>
          <w:bCs/>
          <w:sz w:val="24"/>
          <w:szCs w:val="24"/>
        </w:rPr>
      </w:pPr>
    </w:p>
    <w:p w14:paraId="4409336F" w14:textId="739CCEE8"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tab/>
        <w:t>We should probably find the envelope.  This thing.</w:t>
      </w:r>
    </w:p>
    <w:p w14:paraId="4AD18651" w14:textId="77777777" w:rsidR="00640390" w:rsidRDefault="00640390" w:rsidP="00282FF6">
      <w:pPr>
        <w:spacing w:after="0" w:line="240" w:lineRule="auto"/>
        <w:ind w:left="1134" w:hanging="1134"/>
        <w:jc w:val="both"/>
        <w:rPr>
          <w:rFonts w:ascii="Arial" w:hAnsi="Arial" w:cs="Arial"/>
          <w:bCs/>
          <w:sz w:val="24"/>
          <w:szCs w:val="24"/>
        </w:rPr>
      </w:pPr>
    </w:p>
    <w:p w14:paraId="110F428B" w14:textId="7D23CB14"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‘Also he talked about hobbies.  He is in the Hiking Club too apparently, he said he’s been helping </w:t>
      </w:r>
      <w:r w:rsidR="00AB7497">
        <w:rPr>
          <w:rFonts w:ascii="Arial" w:hAnsi="Arial" w:cs="Arial"/>
          <w:bCs/>
          <w:sz w:val="24"/>
          <w:szCs w:val="24"/>
        </w:rPr>
        <w:t>Sheri</w:t>
      </w:r>
      <w:r>
        <w:rPr>
          <w:rFonts w:ascii="Arial" w:hAnsi="Arial" w:cs="Arial"/>
          <w:bCs/>
          <w:sz w:val="24"/>
          <w:szCs w:val="24"/>
        </w:rPr>
        <w:t xml:space="preserve"> with some stuff around the house.’</w:t>
      </w:r>
    </w:p>
    <w:p w14:paraId="1B3BCF21" w14:textId="77777777" w:rsidR="00640390" w:rsidRDefault="00640390" w:rsidP="00282FF6">
      <w:pPr>
        <w:spacing w:after="0" w:line="240" w:lineRule="auto"/>
        <w:ind w:left="1134" w:hanging="1134"/>
        <w:jc w:val="both"/>
        <w:rPr>
          <w:rFonts w:ascii="Arial" w:hAnsi="Arial" w:cs="Arial"/>
          <w:bCs/>
          <w:sz w:val="24"/>
          <w:szCs w:val="24"/>
        </w:rPr>
      </w:pPr>
    </w:p>
    <w:p w14:paraId="0949E4DB" w14:textId="74658075"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So </w:t>
      </w:r>
      <w:r w:rsidR="00AB7497">
        <w:rPr>
          <w:rFonts w:ascii="Arial" w:hAnsi="Arial" w:cs="Arial"/>
          <w:bCs/>
          <w:sz w:val="24"/>
          <w:szCs w:val="24"/>
        </w:rPr>
        <w:t>Sheri</w:t>
      </w:r>
      <w:r>
        <w:rPr>
          <w:rFonts w:ascii="Arial" w:hAnsi="Arial" w:cs="Arial"/>
          <w:bCs/>
          <w:sz w:val="24"/>
          <w:szCs w:val="24"/>
        </w:rPr>
        <w:t>…</w:t>
      </w:r>
    </w:p>
    <w:p w14:paraId="29665441" w14:textId="77777777" w:rsidR="00640390" w:rsidRDefault="00640390" w:rsidP="00282FF6">
      <w:pPr>
        <w:spacing w:after="0" w:line="240" w:lineRule="auto"/>
        <w:ind w:left="1134" w:hanging="1134"/>
        <w:jc w:val="both"/>
        <w:rPr>
          <w:rFonts w:ascii="Arial" w:hAnsi="Arial" w:cs="Arial"/>
          <w:bCs/>
          <w:sz w:val="24"/>
          <w:szCs w:val="24"/>
        </w:rPr>
      </w:pPr>
    </w:p>
    <w:p w14:paraId="02A96A64" w14:textId="4DACDB70"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 xml:space="preserve">Oh we’ve had </w:t>
      </w:r>
      <w:r w:rsidR="00AB7497">
        <w:rPr>
          <w:rFonts w:ascii="Arial" w:hAnsi="Arial" w:cs="Arial"/>
          <w:bCs/>
          <w:sz w:val="24"/>
          <w:szCs w:val="24"/>
        </w:rPr>
        <w:t>Sheri</w:t>
      </w:r>
      <w:r>
        <w:rPr>
          <w:rFonts w:ascii="Arial" w:hAnsi="Arial" w:cs="Arial"/>
          <w:bCs/>
          <w:sz w:val="24"/>
          <w:szCs w:val="24"/>
        </w:rPr>
        <w:t>.</w:t>
      </w:r>
    </w:p>
    <w:p w14:paraId="511A5DC5" w14:textId="77777777" w:rsidR="00640390" w:rsidRDefault="00640390" w:rsidP="00282FF6">
      <w:pPr>
        <w:spacing w:after="0" w:line="240" w:lineRule="auto"/>
        <w:ind w:left="1134" w:hanging="1134"/>
        <w:jc w:val="both"/>
        <w:rPr>
          <w:rFonts w:ascii="Arial" w:hAnsi="Arial" w:cs="Arial"/>
          <w:bCs/>
          <w:sz w:val="24"/>
          <w:szCs w:val="24"/>
        </w:rPr>
      </w:pPr>
    </w:p>
    <w:p w14:paraId="4BF6C3F1" w14:textId="22744CC9"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Wife.</w:t>
      </w:r>
    </w:p>
    <w:p w14:paraId="7493154B" w14:textId="77777777" w:rsidR="00640390" w:rsidRDefault="00640390" w:rsidP="00282FF6">
      <w:pPr>
        <w:spacing w:after="0" w:line="240" w:lineRule="auto"/>
        <w:ind w:left="1134" w:hanging="1134"/>
        <w:jc w:val="both"/>
        <w:rPr>
          <w:rFonts w:ascii="Arial" w:hAnsi="Arial" w:cs="Arial"/>
          <w:bCs/>
          <w:sz w:val="24"/>
          <w:szCs w:val="24"/>
        </w:rPr>
      </w:pPr>
    </w:p>
    <w:p w14:paraId="54C5D5CC" w14:textId="2CBCB513" w:rsidR="00640390" w:rsidRDefault="00640390"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Is the wife of Nick Webster.</w:t>
      </w:r>
      <w:r w:rsidR="004F0469">
        <w:rPr>
          <w:rFonts w:ascii="Arial" w:hAnsi="Arial" w:cs="Arial"/>
          <w:bCs/>
          <w:sz w:val="24"/>
          <w:szCs w:val="24"/>
        </w:rPr>
        <w:t xml:space="preserve">  </w:t>
      </w:r>
    </w:p>
    <w:p w14:paraId="404DBA9E" w14:textId="77777777" w:rsidR="004F0469" w:rsidRDefault="004F0469" w:rsidP="00282FF6">
      <w:pPr>
        <w:spacing w:after="0" w:line="240" w:lineRule="auto"/>
        <w:ind w:left="1134" w:hanging="1134"/>
        <w:jc w:val="both"/>
        <w:rPr>
          <w:rFonts w:ascii="Arial" w:hAnsi="Arial" w:cs="Arial"/>
          <w:bCs/>
          <w:sz w:val="24"/>
          <w:szCs w:val="24"/>
        </w:rPr>
      </w:pPr>
    </w:p>
    <w:p w14:paraId="0B0B5053" w14:textId="546E2EA2"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w:t>
      </w:r>
    </w:p>
    <w:p w14:paraId="729C2AC6" w14:textId="77777777" w:rsidR="004F0469" w:rsidRDefault="004F0469" w:rsidP="00282FF6">
      <w:pPr>
        <w:spacing w:after="0" w:line="240" w:lineRule="auto"/>
        <w:ind w:left="1134" w:hanging="1134"/>
        <w:jc w:val="both"/>
        <w:rPr>
          <w:rFonts w:ascii="Arial" w:hAnsi="Arial" w:cs="Arial"/>
          <w:bCs/>
          <w:sz w:val="24"/>
          <w:szCs w:val="24"/>
        </w:rPr>
      </w:pPr>
    </w:p>
    <w:p w14:paraId="6D5A58DB" w14:textId="1B68E63C"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‘Just trying to be a friend in her time of need.’  Ooh, interesting, okay.</w:t>
      </w:r>
    </w:p>
    <w:p w14:paraId="3B5DB29F" w14:textId="77777777" w:rsidR="004F0469" w:rsidRDefault="004F0469" w:rsidP="00282FF6">
      <w:pPr>
        <w:spacing w:after="0" w:line="240" w:lineRule="auto"/>
        <w:ind w:left="1134" w:hanging="1134"/>
        <w:jc w:val="both"/>
        <w:rPr>
          <w:rFonts w:ascii="Arial" w:hAnsi="Arial" w:cs="Arial"/>
          <w:bCs/>
          <w:sz w:val="24"/>
          <w:szCs w:val="24"/>
        </w:rPr>
      </w:pPr>
    </w:p>
    <w:p w14:paraId="7CC6E727" w14:textId="162CBD6C"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Did she take it out, or did he give it to her?</w:t>
      </w:r>
    </w:p>
    <w:p w14:paraId="3517718B" w14:textId="77777777" w:rsidR="004F0469" w:rsidRDefault="004F0469" w:rsidP="00282FF6">
      <w:pPr>
        <w:spacing w:after="0" w:line="240" w:lineRule="auto"/>
        <w:ind w:left="1134" w:hanging="1134"/>
        <w:jc w:val="both"/>
        <w:rPr>
          <w:rFonts w:ascii="Arial" w:hAnsi="Arial" w:cs="Arial"/>
          <w:bCs/>
          <w:sz w:val="24"/>
          <w:szCs w:val="24"/>
        </w:rPr>
      </w:pPr>
    </w:p>
    <w:p w14:paraId="4349608D" w14:textId="474F214D"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stole it.</w:t>
      </w:r>
    </w:p>
    <w:p w14:paraId="1A0C93AB" w14:textId="77777777" w:rsidR="004F0469" w:rsidRDefault="004F0469" w:rsidP="00282FF6">
      <w:pPr>
        <w:spacing w:after="0" w:line="240" w:lineRule="auto"/>
        <w:ind w:left="1134" w:hanging="1134"/>
        <w:jc w:val="both"/>
        <w:rPr>
          <w:rFonts w:ascii="Arial" w:hAnsi="Arial" w:cs="Arial"/>
          <w:bCs/>
          <w:sz w:val="24"/>
          <w:szCs w:val="24"/>
        </w:rPr>
      </w:pPr>
    </w:p>
    <w:p w14:paraId="1201CEAC" w14:textId="281A84BA"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yeah, okay.</w:t>
      </w:r>
    </w:p>
    <w:p w14:paraId="0FD75000" w14:textId="77777777" w:rsidR="004F0469" w:rsidRDefault="004F0469" w:rsidP="00282FF6">
      <w:pPr>
        <w:spacing w:after="0" w:line="240" w:lineRule="auto"/>
        <w:ind w:left="1134" w:hanging="1134"/>
        <w:jc w:val="both"/>
        <w:rPr>
          <w:rFonts w:ascii="Arial" w:hAnsi="Arial" w:cs="Arial"/>
          <w:bCs/>
          <w:sz w:val="24"/>
          <w:szCs w:val="24"/>
        </w:rPr>
      </w:pPr>
    </w:p>
    <w:p w14:paraId="6AF56841" w14:textId="1C6AC763" w:rsidR="004F0469" w:rsidRDefault="004F0469"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 my way out, took a peek</w:t>
      </w:r>
      <w:r w:rsidR="009E0524">
        <w:rPr>
          <w:rFonts w:ascii="Arial" w:hAnsi="Arial" w:cs="Arial"/>
          <w:bCs/>
          <w:sz w:val="24"/>
          <w:szCs w:val="24"/>
        </w:rPr>
        <w:t xml:space="preserve"> into his car, noticed something that might be useful? </w:t>
      </w:r>
    </w:p>
    <w:p w14:paraId="292CF99A" w14:textId="77777777" w:rsidR="009E0524" w:rsidRDefault="009E0524" w:rsidP="00282FF6">
      <w:pPr>
        <w:spacing w:after="0" w:line="240" w:lineRule="auto"/>
        <w:ind w:left="1134" w:hanging="1134"/>
        <w:jc w:val="both"/>
        <w:rPr>
          <w:rFonts w:ascii="Arial" w:hAnsi="Arial" w:cs="Arial"/>
          <w:bCs/>
          <w:sz w:val="24"/>
          <w:szCs w:val="24"/>
        </w:rPr>
      </w:pPr>
    </w:p>
    <w:p w14:paraId="1A1A9B3F" w14:textId="4B49E244"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Okay, we’ll see.  ‘Ran into him at the Limestone Diner, gave me a bunch of </w:t>
      </w:r>
      <w:r w:rsidR="002F4176">
        <w:rPr>
          <w:rFonts w:ascii="Arial" w:hAnsi="Arial" w:cs="Arial"/>
          <w:bCs/>
          <w:sz w:val="24"/>
          <w:szCs w:val="24"/>
        </w:rPr>
        <w:t>platitudes</w:t>
      </w:r>
      <w:r>
        <w:rPr>
          <w:rFonts w:ascii="Arial" w:hAnsi="Arial" w:cs="Arial"/>
          <w:bCs/>
          <w:sz w:val="24"/>
          <w:szCs w:val="24"/>
        </w:rPr>
        <w:t xml:space="preserve"> about moving on with your life, as if he has any idea what I’m going through?  After he was done condescending to me, he went to pay his bill, and left his pocket notebook sitting on the table.  I couldn’t resist tearing out a page, too bad I couldn’t get more.’  Probably this…</w:t>
      </w:r>
    </w:p>
    <w:p w14:paraId="775DD3C7" w14:textId="77777777" w:rsidR="009E0524" w:rsidRDefault="009E0524" w:rsidP="00282FF6">
      <w:pPr>
        <w:spacing w:after="0" w:line="240" w:lineRule="auto"/>
        <w:ind w:left="1134" w:hanging="1134"/>
        <w:jc w:val="both"/>
        <w:rPr>
          <w:rFonts w:ascii="Arial" w:hAnsi="Arial" w:cs="Arial"/>
          <w:bCs/>
          <w:sz w:val="24"/>
          <w:szCs w:val="24"/>
        </w:rPr>
      </w:pPr>
    </w:p>
    <w:p w14:paraId="3B69528F" w14:textId="612EBE74"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she’s cheeky.</w:t>
      </w:r>
    </w:p>
    <w:p w14:paraId="06E5A975" w14:textId="77777777" w:rsidR="009E0524" w:rsidRDefault="009E0524" w:rsidP="00282FF6">
      <w:pPr>
        <w:spacing w:after="0" w:line="240" w:lineRule="auto"/>
        <w:ind w:left="1134" w:hanging="1134"/>
        <w:jc w:val="both"/>
        <w:rPr>
          <w:rFonts w:ascii="Arial" w:hAnsi="Arial" w:cs="Arial"/>
          <w:bCs/>
          <w:sz w:val="24"/>
          <w:szCs w:val="24"/>
        </w:rPr>
      </w:pPr>
    </w:p>
    <w:p w14:paraId="0367F371" w14:textId="61B34816"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222876E3" w14:textId="77777777" w:rsidR="009E0524" w:rsidRDefault="009E0524" w:rsidP="00282FF6">
      <w:pPr>
        <w:spacing w:after="0" w:line="240" w:lineRule="auto"/>
        <w:ind w:left="1134" w:hanging="1134"/>
        <w:jc w:val="both"/>
        <w:rPr>
          <w:rFonts w:ascii="Arial" w:hAnsi="Arial" w:cs="Arial"/>
          <w:bCs/>
          <w:sz w:val="24"/>
          <w:szCs w:val="24"/>
        </w:rPr>
      </w:pPr>
    </w:p>
    <w:p w14:paraId="25C8A9A1" w14:textId="5B230D8D"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know.  </w:t>
      </w:r>
    </w:p>
    <w:p w14:paraId="23BCE397" w14:textId="77777777" w:rsidR="009E0524" w:rsidRDefault="009E0524" w:rsidP="00282FF6">
      <w:pPr>
        <w:spacing w:after="0" w:line="240" w:lineRule="auto"/>
        <w:ind w:left="1134" w:hanging="1134"/>
        <w:jc w:val="both"/>
        <w:rPr>
          <w:rFonts w:ascii="Arial" w:hAnsi="Arial" w:cs="Arial"/>
          <w:bCs/>
          <w:sz w:val="24"/>
          <w:szCs w:val="24"/>
        </w:rPr>
      </w:pPr>
    </w:p>
    <w:p w14:paraId="16FB7A28" w14:textId="1BB5B4C3"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December 7.</w:t>
      </w:r>
    </w:p>
    <w:p w14:paraId="6673FEE3" w14:textId="77777777" w:rsidR="009E0524" w:rsidRDefault="009E0524" w:rsidP="00282FF6">
      <w:pPr>
        <w:spacing w:after="0" w:line="240" w:lineRule="auto"/>
        <w:ind w:left="1134" w:hanging="1134"/>
        <w:jc w:val="both"/>
        <w:rPr>
          <w:rFonts w:ascii="Arial" w:hAnsi="Arial" w:cs="Arial"/>
          <w:bCs/>
          <w:sz w:val="24"/>
          <w:szCs w:val="24"/>
        </w:rPr>
      </w:pPr>
    </w:p>
    <w:p w14:paraId="0A741EEB" w14:textId="4F26C3CD" w:rsidR="009E0524" w:rsidRDefault="009E0524"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‘Showed up at my house later that night, scared me half to death banging on the door</w:t>
      </w:r>
      <w:r w:rsidR="00262EE5">
        <w:rPr>
          <w:rFonts w:ascii="Arial" w:hAnsi="Arial" w:cs="Arial"/>
          <w:bCs/>
          <w:sz w:val="24"/>
          <w:szCs w:val="24"/>
        </w:rPr>
        <w:t>,</w:t>
      </w:r>
      <w:r>
        <w:rPr>
          <w:rFonts w:ascii="Arial" w:hAnsi="Arial" w:cs="Arial"/>
          <w:bCs/>
          <w:sz w:val="24"/>
          <w:szCs w:val="24"/>
        </w:rPr>
        <w:t xml:space="preserve"> accusing me of theft, and threatened to press charges.  I know he won’t.  If he couldn’t even figure out that Nick </w:t>
      </w:r>
      <w:r w:rsidR="00444693" w:rsidRPr="002F4176">
        <w:rPr>
          <w:rFonts w:ascii="Arial" w:hAnsi="Arial" w:cs="Arial"/>
          <w:bCs/>
          <w:sz w:val="24"/>
          <w:szCs w:val="24"/>
          <w:highlight w:val="yellow"/>
        </w:rPr>
        <w:t>[inaudible 00:47:39]</w:t>
      </w:r>
      <w:r w:rsidR="00262EE5">
        <w:rPr>
          <w:rFonts w:ascii="Arial" w:hAnsi="Arial" w:cs="Arial"/>
          <w:bCs/>
          <w:sz w:val="24"/>
          <w:szCs w:val="24"/>
        </w:rPr>
        <w:t>, there’s no way he’ll</w:t>
      </w:r>
      <w:r w:rsidR="00444693">
        <w:rPr>
          <w:rFonts w:ascii="Arial" w:hAnsi="Arial" w:cs="Arial"/>
          <w:bCs/>
          <w:sz w:val="24"/>
          <w:szCs w:val="24"/>
        </w:rPr>
        <w:t xml:space="preserve"> be able to prove anything.</w:t>
      </w:r>
    </w:p>
    <w:p w14:paraId="5584640A" w14:textId="77777777" w:rsidR="00444693" w:rsidRDefault="00444693" w:rsidP="00282FF6">
      <w:pPr>
        <w:spacing w:after="0" w:line="240" w:lineRule="auto"/>
        <w:ind w:left="1134" w:hanging="1134"/>
        <w:jc w:val="both"/>
        <w:rPr>
          <w:rFonts w:ascii="Arial" w:hAnsi="Arial" w:cs="Arial"/>
          <w:bCs/>
          <w:sz w:val="24"/>
          <w:szCs w:val="24"/>
        </w:rPr>
      </w:pPr>
    </w:p>
    <w:p w14:paraId="0FC7A754" w14:textId="15C55A44"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good job.</w:t>
      </w:r>
    </w:p>
    <w:p w14:paraId="4A546C5D" w14:textId="77777777" w:rsidR="00444693" w:rsidRDefault="00444693" w:rsidP="00282FF6">
      <w:pPr>
        <w:spacing w:after="0" w:line="240" w:lineRule="auto"/>
        <w:ind w:left="1134" w:hanging="1134"/>
        <w:jc w:val="both"/>
        <w:rPr>
          <w:rFonts w:ascii="Arial" w:hAnsi="Arial" w:cs="Arial"/>
          <w:bCs/>
          <w:sz w:val="24"/>
          <w:szCs w:val="24"/>
        </w:rPr>
      </w:pPr>
    </w:p>
    <w:p w14:paraId="339D8712" w14:textId="0C2CE27F"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D31066F" w14:textId="77777777" w:rsidR="00444693" w:rsidRDefault="00444693" w:rsidP="00282FF6">
      <w:pPr>
        <w:spacing w:after="0" w:line="240" w:lineRule="auto"/>
        <w:ind w:left="1134" w:hanging="1134"/>
        <w:jc w:val="both"/>
        <w:rPr>
          <w:rFonts w:ascii="Arial" w:hAnsi="Arial" w:cs="Arial"/>
          <w:bCs/>
          <w:sz w:val="24"/>
          <w:szCs w:val="24"/>
        </w:rPr>
      </w:pPr>
    </w:p>
    <w:p w14:paraId="51C2BE07" w14:textId="69721EDE"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there’s letters.</w:t>
      </w:r>
    </w:p>
    <w:p w14:paraId="42500759" w14:textId="77777777" w:rsidR="00444693" w:rsidRDefault="00444693" w:rsidP="00282FF6">
      <w:pPr>
        <w:spacing w:after="0" w:line="240" w:lineRule="auto"/>
        <w:ind w:left="1134" w:hanging="1134"/>
        <w:jc w:val="both"/>
        <w:rPr>
          <w:rFonts w:ascii="Arial" w:hAnsi="Arial" w:cs="Arial"/>
          <w:bCs/>
          <w:sz w:val="24"/>
          <w:szCs w:val="24"/>
        </w:rPr>
      </w:pPr>
    </w:p>
    <w:p w14:paraId="337B5265" w14:textId="4802E59C"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That’s </w:t>
      </w:r>
      <w:r w:rsidRPr="002F4176">
        <w:rPr>
          <w:rFonts w:ascii="Arial" w:hAnsi="Arial" w:cs="Arial"/>
          <w:bCs/>
          <w:sz w:val="24"/>
          <w:szCs w:val="24"/>
          <w:highlight w:val="yellow"/>
        </w:rPr>
        <w:t>[inaudible 00:47:45].</w:t>
      </w:r>
    </w:p>
    <w:p w14:paraId="601CB3AF" w14:textId="77777777" w:rsidR="00444693" w:rsidRDefault="00444693" w:rsidP="00282FF6">
      <w:pPr>
        <w:spacing w:after="0" w:line="240" w:lineRule="auto"/>
        <w:ind w:left="1134" w:hanging="1134"/>
        <w:jc w:val="both"/>
        <w:rPr>
          <w:rFonts w:ascii="Arial" w:hAnsi="Arial" w:cs="Arial"/>
          <w:bCs/>
          <w:sz w:val="24"/>
          <w:szCs w:val="24"/>
        </w:rPr>
      </w:pPr>
    </w:p>
    <w:p w14:paraId="79CA3AED" w14:textId="797D67BD"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we might need, what’s at the back of this?</w:t>
      </w:r>
    </w:p>
    <w:p w14:paraId="6A3FD73D" w14:textId="77777777" w:rsidR="00444693" w:rsidRDefault="00444693" w:rsidP="00282FF6">
      <w:pPr>
        <w:spacing w:after="0" w:line="240" w:lineRule="auto"/>
        <w:ind w:left="1134" w:hanging="1134"/>
        <w:jc w:val="both"/>
        <w:rPr>
          <w:rFonts w:ascii="Arial" w:hAnsi="Arial" w:cs="Arial"/>
          <w:bCs/>
          <w:sz w:val="24"/>
          <w:szCs w:val="24"/>
        </w:rPr>
      </w:pPr>
    </w:p>
    <w:p w14:paraId="2EC96D74" w14:textId="6F32722A"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Maybe let’s look at the </w:t>
      </w:r>
      <w:r w:rsidRPr="002F4176">
        <w:rPr>
          <w:rFonts w:ascii="Arial" w:hAnsi="Arial" w:cs="Arial"/>
          <w:bCs/>
          <w:sz w:val="24"/>
          <w:szCs w:val="24"/>
          <w:highlight w:val="yellow"/>
        </w:rPr>
        <w:t>[inaudible 00:47:50]</w:t>
      </w:r>
      <w:r>
        <w:rPr>
          <w:rFonts w:ascii="Arial" w:hAnsi="Arial" w:cs="Arial"/>
          <w:bCs/>
          <w:sz w:val="24"/>
          <w:szCs w:val="24"/>
        </w:rPr>
        <w:t xml:space="preserve"> first, and then…</w:t>
      </w:r>
    </w:p>
    <w:p w14:paraId="673C564E" w14:textId="77777777" w:rsidR="00444693" w:rsidRDefault="00444693" w:rsidP="00282FF6">
      <w:pPr>
        <w:spacing w:after="0" w:line="240" w:lineRule="auto"/>
        <w:ind w:left="1134" w:hanging="1134"/>
        <w:jc w:val="both"/>
        <w:rPr>
          <w:rFonts w:ascii="Arial" w:hAnsi="Arial" w:cs="Arial"/>
          <w:bCs/>
          <w:sz w:val="24"/>
          <w:szCs w:val="24"/>
        </w:rPr>
      </w:pPr>
    </w:p>
    <w:p w14:paraId="5D682039" w14:textId="151387F8" w:rsidR="00444693" w:rsidRDefault="00444693" w:rsidP="00282FF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Yeah, yeah, because</w:t>
      </w:r>
      <w:r w:rsidR="00F32AA5">
        <w:rPr>
          <w:rFonts w:ascii="Arial" w:hAnsi="Arial" w:cs="Arial"/>
          <w:bCs/>
          <w:sz w:val="24"/>
          <w:szCs w:val="24"/>
        </w:rPr>
        <w:t>…</w:t>
      </w:r>
    </w:p>
    <w:p w14:paraId="1216C5D6" w14:textId="77777777" w:rsidR="00F32AA5" w:rsidRDefault="00F32AA5" w:rsidP="00282FF6">
      <w:pPr>
        <w:spacing w:after="0" w:line="240" w:lineRule="auto"/>
        <w:ind w:left="1134" w:hanging="1134"/>
        <w:jc w:val="both"/>
        <w:rPr>
          <w:rFonts w:ascii="Arial" w:hAnsi="Arial" w:cs="Arial"/>
          <w:bCs/>
          <w:sz w:val="24"/>
          <w:szCs w:val="24"/>
        </w:rPr>
      </w:pPr>
    </w:p>
    <w:p w14:paraId="1F35E504" w14:textId="696742AA" w:rsidR="00F32AA5" w:rsidRDefault="00F32AA5"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we’ve also got mat</w:t>
      </w:r>
      <w:r w:rsidR="00C5668A">
        <w:rPr>
          <w:rFonts w:ascii="Arial" w:hAnsi="Arial" w:cs="Arial"/>
          <w:bCs/>
          <w:sz w:val="24"/>
          <w:szCs w:val="24"/>
        </w:rPr>
        <w:t>chstick…oh no, that had the number.</w:t>
      </w:r>
    </w:p>
    <w:p w14:paraId="664B1FF0" w14:textId="77777777" w:rsidR="00C5668A" w:rsidRDefault="00C5668A" w:rsidP="00282FF6">
      <w:pPr>
        <w:spacing w:after="0" w:line="240" w:lineRule="auto"/>
        <w:ind w:left="1134" w:hanging="1134"/>
        <w:jc w:val="both"/>
        <w:rPr>
          <w:rFonts w:ascii="Arial" w:hAnsi="Arial" w:cs="Arial"/>
          <w:bCs/>
          <w:sz w:val="24"/>
          <w:szCs w:val="24"/>
        </w:rPr>
      </w:pPr>
    </w:p>
    <w:p w14:paraId="273D2DB6" w14:textId="2F5B8126"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Did she have any clues?  I don’t think so.</w:t>
      </w:r>
    </w:p>
    <w:p w14:paraId="2E570B14" w14:textId="77777777" w:rsidR="00C5668A" w:rsidRDefault="00C5668A" w:rsidP="00282FF6">
      <w:pPr>
        <w:spacing w:after="0" w:line="240" w:lineRule="auto"/>
        <w:ind w:left="1134" w:hanging="1134"/>
        <w:jc w:val="both"/>
        <w:rPr>
          <w:rFonts w:ascii="Arial" w:hAnsi="Arial" w:cs="Arial"/>
          <w:bCs/>
          <w:sz w:val="24"/>
          <w:szCs w:val="24"/>
        </w:rPr>
      </w:pPr>
    </w:p>
    <w:p w14:paraId="23E9DC35" w14:textId="76BF137E"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he lives on Carmichael Street.</w:t>
      </w:r>
    </w:p>
    <w:p w14:paraId="2A70B99F" w14:textId="77777777" w:rsidR="00C5668A" w:rsidRDefault="00C5668A" w:rsidP="00282FF6">
      <w:pPr>
        <w:spacing w:after="0" w:line="240" w:lineRule="auto"/>
        <w:ind w:left="1134" w:hanging="1134"/>
        <w:jc w:val="both"/>
        <w:rPr>
          <w:rFonts w:ascii="Arial" w:hAnsi="Arial" w:cs="Arial"/>
          <w:bCs/>
          <w:sz w:val="24"/>
          <w:szCs w:val="24"/>
        </w:rPr>
      </w:pPr>
    </w:p>
    <w:p w14:paraId="7971F42D" w14:textId="2E8401F7"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so he lives next to where the wound was, right?</w:t>
      </w:r>
    </w:p>
    <w:p w14:paraId="1B534885" w14:textId="77777777" w:rsidR="00C5668A" w:rsidRDefault="00C5668A" w:rsidP="00282FF6">
      <w:pPr>
        <w:spacing w:after="0" w:line="240" w:lineRule="auto"/>
        <w:ind w:left="1134" w:hanging="1134"/>
        <w:jc w:val="both"/>
        <w:rPr>
          <w:rFonts w:ascii="Arial" w:hAnsi="Arial" w:cs="Arial"/>
          <w:bCs/>
          <w:sz w:val="24"/>
          <w:szCs w:val="24"/>
        </w:rPr>
      </w:pPr>
    </w:p>
    <w:p w14:paraId="78B068CF" w14:textId="4A85C4CD"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Where it was noisy, yeah.  Yeah, what’s here?</w:t>
      </w:r>
    </w:p>
    <w:p w14:paraId="75A69673" w14:textId="77777777" w:rsidR="00C5668A" w:rsidRDefault="00C5668A" w:rsidP="00282FF6">
      <w:pPr>
        <w:spacing w:after="0" w:line="240" w:lineRule="auto"/>
        <w:ind w:left="1134" w:hanging="1134"/>
        <w:jc w:val="both"/>
        <w:rPr>
          <w:rFonts w:ascii="Arial" w:hAnsi="Arial" w:cs="Arial"/>
          <w:bCs/>
          <w:sz w:val="24"/>
          <w:szCs w:val="24"/>
        </w:rPr>
      </w:pPr>
    </w:p>
    <w:p w14:paraId="39935742" w14:textId="0AB86387"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This is 7th December.</w:t>
      </w:r>
    </w:p>
    <w:p w14:paraId="44EE5278" w14:textId="77777777" w:rsidR="00C5668A" w:rsidRDefault="00C5668A" w:rsidP="00282FF6">
      <w:pPr>
        <w:spacing w:after="0" w:line="240" w:lineRule="auto"/>
        <w:ind w:left="1134" w:hanging="1134"/>
        <w:jc w:val="both"/>
        <w:rPr>
          <w:rFonts w:ascii="Arial" w:hAnsi="Arial" w:cs="Arial"/>
          <w:bCs/>
          <w:sz w:val="24"/>
          <w:szCs w:val="24"/>
        </w:rPr>
      </w:pPr>
    </w:p>
    <w:p w14:paraId="46808F0D" w14:textId="6A70D27E"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Batch number 33 is that.</w:t>
      </w:r>
    </w:p>
    <w:p w14:paraId="394B0FD8" w14:textId="77777777" w:rsidR="00C5668A" w:rsidRDefault="00C5668A" w:rsidP="00282FF6">
      <w:pPr>
        <w:spacing w:after="0" w:line="240" w:lineRule="auto"/>
        <w:ind w:left="1134" w:hanging="1134"/>
        <w:jc w:val="both"/>
        <w:rPr>
          <w:rFonts w:ascii="Arial" w:hAnsi="Arial" w:cs="Arial"/>
          <w:bCs/>
          <w:sz w:val="24"/>
          <w:szCs w:val="24"/>
        </w:rPr>
      </w:pPr>
    </w:p>
    <w:p w14:paraId="44FDA838" w14:textId="4EDAA657" w:rsidR="00C5668A" w:rsidRDefault="00C5668A" w:rsidP="00282FF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that’s after the death right, so that’s not…</w:t>
      </w:r>
    </w:p>
    <w:p w14:paraId="7C54C9DE" w14:textId="77777777" w:rsidR="00C5668A" w:rsidRDefault="00C5668A" w:rsidP="00282FF6">
      <w:pPr>
        <w:spacing w:after="0" w:line="240" w:lineRule="auto"/>
        <w:ind w:left="1134" w:hanging="1134"/>
        <w:jc w:val="both"/>
        <w:rPr>
          <w:rFonts w:ascii="Arial" w:hAnsi="Arial" w:cs="Arial"/>
          <w:bCs/>
          <w:sz w:val="24"/>
          <w:szCs w:val="24"/>
        </w:rPr>
      </w:pPr>
    </w:p>
    <w:p w14:paraId="6110AFFA" w14:textId="163CDF94" w:rsidR="00C5668A" w:rsidRDefault="00C5668A"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Traffic stopped red Honda.  Who drives a red Hond</w:t>
      </w:r>
      <w:r w:rsidR="004575CD">
        <w:rPr>
          <w:rFonts w:ascii="Arial" w:hAnsi="Arial" w:cs="Arial"/>
          <w:bCs/>
          <w:sz w:val="24"/>
          <w:szCs w:val="24"/>
        </w:rPr>
        <w:t>a?</w:t>
      </w:r>
    </w:p>
    <w:p w14:paraId="6E5A8050" w14:textId="77777777" w:rsidR="004575CD" w:rsidRDefault="004575CD" w:rsidP="004575CD">
      <w:pPr>
        <w:spacing w:after="0" w:line="240" w:lineRule="auto"/>
        <w:ind w:left="1134" w:hanging="1134"/>
        <w:jc w:val="both"/>
        <w:rPr>
          <w:rFonts w:ascii="Arial" w:hAnsi="Arial" w:cs="Arial"/>
          <w:bCs/>
          <w:sz w:val="24"/>
          <w:szCs w:val="24"/>
        </w:rPr>
      </w:pPr>
    </w:p>
    <w:p w14:paraId="1E55CABB" w14:textId="7D078025"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is this the night before, is this about the night of the 6th, or…?</w:t>
      </w:r>
    </w:p>
    <w:p w14:paraId="20B6A1A9" w14:textId="77777777" w:rsidR="004575CD" w:rsidRDefault="004575CD" w:rsidP="004575CD">
      <w:pPr>
        <w:spacing w:after="0" w:line="240" w:lineRule="auto"/>
        <w:ind w:left="1134" w:hanging="1134"/>
        <w:jc w:val="both"/>
        <w:rPr>
          <w:rFonts w:ascii="Arial" w:hAnsi="Arial" w:cs="Arial"/>
          <w:bCs/>
          <w:sz w:val="24"/>
          <w:szCs w:val="24"/>
        </w:rPr>
      </w:pPr>
    </w:p>
    <w:p w14:paraId="41F57EBC" w14:textId="766B7846"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this 7th at 1am is how I would understand it.</w:t>
      </w:r>
    </w:p>
    <w:p w14:paraId="462B2C9E" w14:textId="77777777" w:rsidR="004575CD" w:rsidRDefault="004575CD" w:rsidP="004575CD">
      <w:pPr>
        <w:spacing w:after="0" w:line="240" w:lineRule="auto"/>
        <w:ind w:left="1134" w:hanging="1134"/>
        <w:jc w:val="both"/>
        <w:rPr>
          <w:rFonts w:ascii="Arial" w:hAnsi="Arial" w:cs="Arial"/>
          <w:bCs/>
          <w:sz w:val="24"/>
          <w:szCs w:val="24"/>
        </w:rPr>
      </w:pPr>
    </w:p>
    <w:p w14:paraId="71821D73" w14:textId="22BC8D3A"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wait, but that’s when the death happened, right?</w:t>
      </w:r>
    </w:p>
    <w:p w14:paraId="4ED9B363" w14:textId="77777777" w:rsidR="004575CD" w:rsidRDefault="004575CD" w:rsidP="004575CD">
      <w:pPr>
        <w:spacing w:after="0" w:line="240" w:lineRule="auto"/>
        <w:ind w:left="1134" w:hanging="1134"/>
        <w:jc w:val="both"/>
        <w:rPr>
          <w:rFonts w:ascii="Arial" w:hAnsi="Arial" w:cs="Arial"/>
          <w:bCs/>
          <w:sz w:val="24"/>
          <w:szCs w:val="24"/>
        </w:rPr>
      </w:pPr>
    </w:p>
    <w:p w14:paraId="42E664DD" w14:textId="3C075DBB"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ab/>
        <w:t>So the death happened on the 7th.</w:t>
      </w:r>
    </w:p>
    <w:p w14:paraId="6BD698BD" w14:textId="77777777" w:rsidR="004575CD" w:rsidRDefault="004575CD" w:rsidP="004575CD">
      <w:pPr>
        <w:spacing w:after="0" w:line="240" w:lineRule="auto"/>
        <w:ind w:left="1134" w:hanging="1134"/>
        <w:jc w:val="both"/>
        <w:rPr>
          <w:rFonts w:ascii="Arial" w:hAnsi="Arial" w:cs="Arial"/>
          <w:bCs/>
          <w:sz w:val="24"/>
          <w:szCs w:val="24"/>
        </w:rPr>
      </w:pPr>
    </w:p>
    <w:p w14:paraId="19889AB3" w14:textId="7C1EC1A9"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3F36AA3" w14:textId="77777777" w:rsidR="004575CD" w:rsidRDefault="004575CD" w:rsidP="004575CD">
      <w:pPr>
        <w:spacing w:after="0" w:line="240" w:lineRule="auto"/>
        <w:ind w:left="1134" w:hanging="1134"/>
        <w:jc w:val="both"/>
        <w:rPr>
          <w:rFonts w:ascii="Arial" w:hAnsi="Arial" w:cs="Arial"/>
          <w:bCs/>
          <w:sz w:val="24"/>
          <w:szCs w:val="24"/>
        </w:rPr>
      </w:pPr>
    </w:p>
    <w:p w14:paraId="6E852053" w14:textId="376D71ED"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w:t>
      </w:r>
      <w:r w:rsidR="001D72E9">
        <w:rPr>
          <w:rFonts w:ascii="Arial" w:hAnsi="Arial" w:cs="Arial"/>
          <w:bCs/>
          <w:sz w:val="24"/>
          <w:szCs w:val="24"/>
        </w:rPr>
        <w:t>3</w:t>
      </w:r>
      <w:r>
        <w:rPr>
          <w:rFonts w:ascii="Arial" w:hAnsi="Arial" w:cs="Arial"/>
          <w:bCs/>
          <w:sz w:val="24"/>
          <w:szCs w:val="24"/>
        </w:rPr>
        <w:t>:</w:t>
      </w:r>
      <w:r>
        <w:rPr>
          <w:rFonts w:ascii="Arial" w:hAnsi="Arial" w:cs="Arial"/>
          <w:bCs/>
          <w:sz w:val="24"/>
          <w:szCs w:val="24"/>
        </w:rPr>
        <w:tab/>
        <w:t>Yeah, okay, so 1am.</w:t>
      </w:r>
    </w:p>
    <w:p w14:paraId="35DB5F01" w14:textId="77777777" w:rsidR="004575CD" w:rsidRDefault="004575CD" w:rsidP="004575CD">
      <w:pPr>
        <w:spacing w:after="0" w:line="240" w:lineRule="auto"/>
        <w:ind w:left="1134" w:hanging="1134"/>
        <w:jc w:val="both"/>
        <w:rPr>
          <w:rFonts w:ascii="Arial" w:hAnsi="Arial" w:cs="Arial"/>
          <w:bCs/>
          <w:sz w:val="24"/>
          <w:szCs w:val="24"/>
        </w:rPr>
      </w:pPr>
    </w:p>
    <w:p w14:paraId="7B0900C0" w14:textId="720A400B" w:rsidR="004575CD" w:rsidRDefault="004575CD" w:rsidP="004575CD">
      <w:pPr>
        <w:spacing w:after="0" w:line="240" w:lineRule="auto"/>
        <w:ind w:left="1134" w:hanging="1134"/>
        <w:jc w:val="both"/>
        <w:rPr>
          <w:rFonts w:ascii="Arial" w:hAnsi="Arial" w:cs="Arial"/>
          <w:bCs/>
          <w:sz w:val="24"/>
          <w:szCs w:val="24"/>
        </w:rPr>
      </w:pPr>
      <w:r>
        <w:rPr>
          <w:rFonts w:ascii="Arial" w:hAnsi="Arial" w:cs="Arial"/>
          <w:bCs/>
          <w:sz w:val="24"/>
          <w:szCs w:val="24"/>
        </w:rPr>
        <w:t>F</w:t>
      </w:r>
      <w:r w:rsidR="001D72E9">
        <w:rPr>
          <w:rFonts w:ascii="Arial" w:hAnsi="Arial" w:cs="Arial"/>
          <w:bCs/>
          <w:sz w:val="24"/>
          <w:szCs w:val="24"/>
        </w:rPr>
        <w:t>1:</w:t>
      </w:r>
      <w:r w:rsidR="001D72E9">
        <w:rPr>
          <w:rFonts w:ascii="Arial" w:hAnsi="Arial" w:cs="Arial"/>
          <w:bCs/>
          <w:sz w:val="24"/>
          <w:szCs w:val="24"/>
        </w:rPr>
        <w:tab/>
      </w:r>
      <w:proofErr w:type="gramStart"/>
      <w:r w:rsidR="001D72E9">
        <w:rPr>
          <w:rFonts w:ascii="Arial" w:hAnsi="Arial" w:cs="Arial"/>
          <w:bCs/>
          <w:sz w:val="24"/>
          <w:szCs w:val="24"/>
        </w:rPr>
        <w:t>So</w:t>
      </w:r>
      <w:proofErr w:type="gramEnd"/>
      <w:r w:rsidR="001D72E9">
        <w:rPr>
          <w:rFonts w:ascii="Arial" w:hAnsi="Arial" w:cs="Arial"/>
          <w:bCs/>
          <w:sz w:val="24"/>
          <w:szCs w:val="24"/>
        </w:rPr>
        <w:t xml:space="preserve"> 1.34, traffic stopped red Honda, going 60 miles per hour, in 25 mile an hour zone</w:t>
      </w:r>
      <w:r w:rsidR="00262EE5">
        <w:rPr>
          <w:rFonts w:ascii="Arial" w:hAnsi="Arial" w:cs="Arial"/>
          <w:bCs/>
          <w:sz w:val="24"/>
          <w:szCs w:val="24"/>
        </w:rPr>
        <w:t>,</w:t>
      </w:r>
      <w:r w:rsidR="001D72E9">
        <w:rPr>
          <w:rFonts w:ascii="Arial" w:hAnsi="Arial" w:cs="Arial"/>
          <w:bCs/>
          <w:sz w:val="24"/>
          <w:szCs w:val="24"/>
        </w:rPr>
        <w:t xml:space="preserve"> </w:t>
      </w:r>
      <w:r w:rsidR="00262EE5">
        <w:rPr>
          <w:rFonts w:ascii="Arial" w:hAnsi="Arial" w:cs="Arial"/>
          <w:bCs/>
          <w:sz w:val="24"/>
          <w:szCs w:val="24"/>
        </w:rPr>
        <w:t>Ames</w:t>
      </w:r>
      <w:r w:rsidR="001D72E9">
        <w:rPr>
          <w:rFonts w:ascii="Arial" w:hAnsi="Arial" w:cs="Arial"/>
          <w:bCs/>
          <w:sz w:val="24"/>
          <w:szCs w:val="24"/>
        </w:rPr>
        <w:t xml:space="preserve"> Avenue, by Brewer Hill Cemetery, ticket.  </w:t>
      </w:r>
    </w:p>
    <w:p w14:paraId="51917512" w14:textId="77777777" w:rsidR="001D72E9" w:rsidRDefault="001D72E9" w:rsidP="004575CD">
      <w:pPr>
        <w:spacing w:after="0" w:line="240" w:lineRule="auto"/>
        <w:ind w:left="1134" w:hanging="1134"/>
        <w:jc w:val="both"/>
        <w:rPr>
          <w:rFonts w:ascii="Arial" w:hAnsi="Arial" w:cs="Arial"/>
          <w:bCs/>
          <w:sz w:val="24"/>
          <w:szCs w:val="24"/>
        </w:rPr>
      </w:pPr>
    </w:p>
    <w:p w14:paraId="7780FB05" w14:textId="18FAA578" w:rsidR="001D72E9" w:rsidRDefault="001D72E9" w:rsidP="004575CD">
      <w:pPr>
        <w:spacing w:after="0" w:line="240" w:lineRule="auto"/>
        <w:ind w:left="1134" w:hanging="1134"/>
        <w:jc w:val="both"/>
        <w:rPr>
          <w:rFonts w:ascii="Arial" w:hAnsi="Arial" w:cs="Arial"/>
          <w:bCs/>
          <w:sz w:val="24"/>
          <w:szCs w:val="24"/>
        </w:rPr>
      </w:pPr>
      <w:r>
        <w:rPr>
          <w:rFonts w:ascii="Arial" w:hAnsi="Arial" w:cs="Arial"/>
          <w:bCs/>
          <w:sz w:val="24"/>
          <w:szCs w:val="24"/>
        </w:rPr>
        <w:tab/>
      </w:r>
      <w:r w:rsidR="00097405" w:rsidRPr="002F4176">
        <w:rPr>
          <w:rFonts w:ascii="Arial" w:hAnsi="Arial" w:cs="Arial"/>
          <w:bCs/>
          <w:sz w:val="24"/>
          <w:szCs w:val="24"/>
          <w:highlight w:val="yellow"/>
        </w:rPr>
        <w:t>[03:</w:t>
      </w:r>
      <w:r w:rsidRPr="002F4176">
        <w:rPr>
          <w:rFonts w:ascii="Arial" w:hAnsi="Arial" w:cs="Arial"/>
          <w:bCs/>
          <w:sz w:val="24"/>
          <w:szCs w:val="24"/>
          <w:highlight w:val="yellow"/>
        </w:rPr>
        <w:t>12,</w:t>
      </w:r>
      <w:r w:rsidR="00097405" w:rsidRPr="002F4176">
        <w:rPr>
          <w:rFonts w:ascii="Arial" w:hAnsi="Arial" w:cs="Arial"/>
          <w:bCs/>
          <w:sz w:val="24"/>
          <w:szCs w:val="24"/>
          <w:highlight w:val="yellow"/>
        </w:rPr>
        <w:t xml:space="preserve"> 00:48:55]</w:t>
      </w:r>
      <w:r>
        <w:rPr>
          <w:rFonts w:ascii="Arial" w:hAnsi="Arial" w:cs="Arial"/>
          <w:bCs/>
          <w:sz w:val="24"/>
          <w:szCs w:val="24"/>
        </w:rPr>
        <w:t xml:space="preserve"> I don’t think that one’s relevant</w:t>
      </w:r>
      <w:r w:rsidR="00097405">
        <w:rPr>
          <w:rFonts w:ascii="Arial" w:hAnsi="Arial" w:cs="Arial"/>
          <w:bCs/>
          <w:sz w:val="24"/>
          <w:szCs w:val="24"/>
        </w:rPr>
        <w:t xml:space="preserve">, but we can see.  </w:t>
      </w:r>
    </w:p>
    <w:p w14:paraId="496F25D2" w14:textId="77777777" w:rsidR="00097405" w:rsidRDefault="00097405" w:rsidP="004575CD">
      <w:pPr>
        <w:spacing w:after="0" w:line="240" w:lineRule="auto"/>
        <w:ind w:left="1134" w:hanging="1134"/>
        <w:jc w:val="both"/>
        <w:rPr>
          <w:rFonts w:ascii="Arial" w:hAnsi="Arial" w:cs="Arial"/>
          <w:bCs/>
          <w:sz w:val="24"/>
          <w:szCs w:val="24"/>
        </w:rPr>
      </w:pPr>
    </w:p>
    <w:p w14:paraId="5E740B9A" w14:textId="29BBD9EA" w:rsidR="00097405" w:rsidRDefault="00097405"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I’m just going to take the notes from what he says, in yellow.  So that’s red Honda…?</w:t>
      </w:r>
    </w:p>
    <w:p w14:paraId="701B3AFF" w14:textId="77777777" w:rsidR="00097405" w:rsidRDefault="00097405" w:rsidP="004575CD">
      <w:pPr>
        <w:spacing w:after="0" w:line="240" w:lineRule="auto"/>
        <w:ind w:left="1134" w:hanging="1134"/>
        <w:jc w:val="both"/>
        <w:rPr>
          <w:rFonts w:ascii="Arial" w:hAnsi="Arial" w:cs="Arial"/>
          <w:bCs/>
          <w:sz w:val="24"/>
          <w:szCs w:val="24"/>
        </w:rPr>
      </w:pPr>
    </w:p>
    <w:p w14:paraId="7AE75E78" w14:textId="076ACE66" w:rsidR="00097405" w:rsidRDefault="00097405"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was a traffic stop, someone speeding.</w:t>
      </w:r>
    </w:p>
    <w:p w14:paraId="780D7AF3" w14:textId="77777777" w:rsidR="00097405" w:rsidRDefault="00097405" w:rsidP="004575CD">
      <w:pPr>
        <w:spacing w:after="0" w:line="240" w:lineRule="auto"/>
        <w:ind w:left="1134" w:hanging="1134"/>
        <w:jc w:val="both"/>
        <w:rPr>
          <w:rFonts w:ascii="Arial" w:hAnsi="Arial" w:cs="Arial"/>
          <w:bCs/>
          <w:sz w:val="24"/>
          <w:szCs w:val="24"/>
        </w:rPr>
      </w:pPr>
    </w:p>
    <w:p w14:paraId="0C533992" w14:textId="37768CAE" w:rsidR="00097405" w:rsidRDefault="00097405"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 speeding.</w:t>
      </w:r>
    </w:p>
    <w:p w14:paraId="42F95E9B" w14:textId="77777777" w:rsidR="00097405" w:rsidRDefault="00097405" w:rsidP="004575CD">
      <w:pPr>
        <w:spacing w:after="0" w:line="240" w:lineRule="auto"/>
        <w:ind w:left="1134" w:hanging="1134"/>
        <w:jc w:val="both"/>
        <w:rPr>
          <w:rFonts w:ascii="Arial" w:hAnsi="Arial" w:cs="Arial"/>
          <w:bCs/>
          <w:sz w:val="24"/>
          <w:szCs w:val="24"/>
        </w:rPr>
      </w:pPr>
    </w:p>
    <w:p w14:paraId="2211EF9A" w14:textId="13610B36" w:rsidR="00097405" w:rsidRDefault="00097405"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03:12, report of suspicious person.</w:t>
      </w:r>
    </w:p>
    <w:p w14:paraId="2798685C" w14:textId="77777777" w:rsidR="00097405" w:rsidRDefault="00097405" w:rsidP="004575CD">
      <w:pPr>
        <w:spacing w:after="0" w:line="240" w:lineRule="auto"/>
        <w:ind w:left="1134" w:hanging="1134"/>
        <w:jc w:val="both"/>
        <w:rPr>
          <w:rFonts w:ascii="Arial" w:hAnsi="Arial" w:cs="Arial"/>
          <w:bCs/>
          <w:sz w:val="24"/>
          <w:szCs w:val="24"/>
        </w:rPr>
      </w:pPr>
    </w:p>
    <w:p w14:paraId="1AA163F0" w14:textId="391EE44E" w:rsidR="00097405" w:rsidRDefault="00097405"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62EE5">
        <w:rPr>
          <w:rFonts w:ascii="Arial" w:hAnsi="Arial" w:cs="Arial"/>
          <w:bCs/>
          <w:sz w:val="24"/>
          <w:szCs w:val="24"/>
        </w:rPr>
        <w:t>Three twelve?</w:t>
      </w:r>
    </w:p>
    <w:p w14:paraId="79099327" w14:textId="77777777" w:rsidR="00273BBA" w:rsidRDefault="00273BBA" w:rsidP="004575CD">
      <w:pPr>
        <w:spacing w:after="0" w:line="240" w:lineRule="auto"/>
        <w:ind w:left="1134" w:hanging="1134"/>
        <w:jc w:val="both"/>
        <w:rPr>
          <w:rFonts w:ascii="Arial" w:hAnsi="Arial" w:cs="Arial"/>
          <w:bCs/>
          <w:sz w:val="24"/>
          <w:szCs w:val="24"/>
        </w:rPr>
      </w:pPr>
    </w:p>
    <w:p w14:paraId="039076F4" w14:textId="400B34A6" w:rsidR="00273BBA" w:rsidRDefault="00273BBA"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96DBBD0" w14:textId="77777777" w:rsidR="00273BBA" w:rsidRDefault="00273BBA" w:rsidP="004575CD">
      <w:pPr>
        <w:spacing w:after="0" w:line="240" w:lineRule="auto"/>
        <w:ind w:left="1134" w:hanging="1134"/>
        <w:jc w:val="both"/>
        <w:rPr>
          <w:rFonts w:ascii="Arial" w:hAnsi="Arial" w:cs="Arial"/>
          <w:bCs/>
          <w:sz w:val="24"/>
          <w:szCs w:val="24"/>
        </w:rPr>
      </w:pPr>
    </w:p>
    <w:p w14:paraId="54F76398" w14:textId="79F84C5C" w:rsidR="00273BBA" w:rsidRDefault="00273BBA" w:rsidP="004575C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Aha.</w:t>
      </w:r>
    </w:p>
    <w:p w14:paraId="36833456" w14:textId="77777777" w:rsidR="00273BBA" w:rsidRDefault="00273BBA" w:rsidP="004575CD">
      <w:pPr>
        <w:spacing w:after="0" w:line="240" w:lineRule="auto"/>
        <w:ind w:left="1134" w:hanging="1134"/>
        <w:jc w:val="both"/>
        <w:rPr>
          <w:rFonts w:ascii="Arial" w:hAnsi="Arial" w:cs="Arial"/>
          <w:bCs/>
          <w:sz w:val="24"/>
          <w:szCs w:val="24"/>
        </w:rPr>
      </w:pPr>
    </w:p>
    <w:p w14:paraId="3C554F00" w14:textId="01A80140" w:rsidR="00273BBA" w:rsidRDefault="00273BBA"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62EE5">
        <w:rPr>
          <w:rFonts w:ascii="Arial" w:hAnsi="Arial" w:cs="Arial"/>
          <w:bCs/>
          <w:sz w:val="24"/>
          <w:szCs w:val="24"/>
        </w:rPr>
        <w:t>Thirteen</w:t>
      </w:r>
      <w:r>
        <w:rPr>
          <w:rFonts w:ascii="Arial" w:hAnsi="Arial" w:cs="Arial"/>
          <w:bCs/>
          <w:sz w:val="24"/>
          <w:szCs w:val="24"/>
        </w:rPr>
        <w:t xml:space="preserve">, </w:t>
      </w:r>
      <w:r w:rsidR="00ED61B7">
        <w:rPr>
          <w:rFonts w:ascii="Arial" w:hAnsi="Arial" w:cs="Arial"/>
          <w:bCs/>
          <w:sz w:val="24"/>
          <w:szCs w:val="24"/>
        </w:rPr>
        <w:t>CR</w:t>
      </w:r>
      <w:r>
        <w:rPr>
          <w:rFonts w:ascii="Arial" w:hAnsi="Arial" w:cs="Arial"/>
          <w:bCs/>
          <w:sz w:val="24"/>
          <w:szCs w:val="24"/>
        </w:rPr>
        <w:t>66.</w:t>
      </w:r>
    </w:p>
    <w:p w14:paraId="7D5842A0" w14:textId="77777777" w:rsidR="00273BBA" w:rsidRDefault="00273BBA" w:rsidP="004575CD">
      <w:pPr>
        <w:spacing w:after="0" w:line="240" w:lineRule="auto"/>
        <w:ind w:left="1134" w:hanging="1134"/>
        <w:jc w:val="both"/>
        <w:rPr>
          <w:rFonts w:ascii="Arial" w:hAnsi="Arial" w:cs="Arial"/>
          <w:bCs/>
          <w:sz w:val="24"/>
          <w:szCs w:val="24"/>
        </w:rPr>
      </w:pPr>
    </w:p>
    <w:p w14:paraId="43EF602E" w14:textId="46CBC621" w:rsidR="00273BBA" w:rsidRDefault="00273BBA"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what’s happening there?</w:t>
      </w:r>
    </w:p>
    <w:p w14:paraId="549E9AF2" w14:textId="77777777" w:rsidR="00273BBA" w:rsidRDefault="00273BBA" w:rsidP="004575CD">
      <w:pPr>
        <w:spacing w:after="0" w:line="240" w:lineRule="auto"/>
        <w:ind w:left="1134" w:hanging="1134"/>
        <w:jc w:val="both"/>
        <w:rPr>
          <w:rFonts w:ascii="Arial" w:hAnsi="Arial" w:cs="Arial"/>
          <w:bCs/>
          <w:sz w:val="24"/>
          <w:szCs w:val="24"/>
        </w:rPr>
      </w:pPr>
    </w:p>
    <w:p w14:paraId="385984D1" w14:textId="556AA1AD" w:rsidR="00273BBA" w:rsidRDefault="00273BBA" w:rsidP="004575C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Report of suspicious person, 13, </w:t>
      </w:r>
      <w:r w:rsidR="001F158F">
        <w:rPr>
          <w:rFonts w:ascii="Arial" w:hAnsi="Arial" w:cs="Arial"/>
          <w:bCs/>
          <w:sz w:val="24"/>
          <w:szCs w:val="24"/>
        </w:rPr>
        <w:t>CR</w:t>
      </w:r>
      <w:r>
        <w:rPr>
          <w:rFonts w:ascii="Arial" w:hAnsi="Arial" w:cs="Arial"/>
          <w:bCs/>
          <w:sz w:val="24"/>
          <w:szCs w:val="24"/>
        </w:rPr>
        <w:t>66. I’m not sure what that means</w:t>
      </w:r>
      <w:r w:rsidR="00ED61B7">
        <w:rPr>
          <w:rFonts w:ascii="Arial" w:hAnsi="Arial" w:cs="Arial"/>
          <w:bCs/>
          <w:sz w:val="24"/>
          <w:szCs w:val="24"/>
        </w:rPr>
        <w:t>.  No sign of unusual activity on arrival, searched property, called in all clear after confirming building secure.</w:t>
      </w:r>
    </w:p>
    <w:p w14:paraId="664785A5" w14:textId="77777777" w:rsidR="00ED61B7" w:rsidRDefault="00ED61B7" w:rsidP="004575CD">
      <w:pPr>
        <w:spacing w:after="0" w:line="240" w:lineRule="auto"/>
        <w:ind w:left="1134" w:hanging="1134"/>
        <w:jc w:val="both"/>
        <w:rPr>
          <w:rFonts w:ascii="Arial" w:hAnsi="Arial" w:cs="Arial"/>
          <w:bCs/>
          <w:sz w:val="24"/>
          <w:szCs w:val="24"/>
        </w:rPr>
      </w:pPr>
    </w:p>
    <w:p w14:paraId="6420A5A0" w14:textId="533167F1" w:rsidR="00ED61B7" w:rsidRDefault="00ED61B7" w:rsidP="004575C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Is it the address maybe?</w:t>
      </w:r>
    </w:p>
    <w:p w14:paraId="66A34E22" w14:textId="77777777" w:rsidR="00ED61B7" w:rsidRDefault="00ED61B7" w:rsidP="004575CD">
      <w:pPr>
        <w:spacing w:after="0" w:line="240" w:lineRule="auto"/>
        <w:ind w:left="1134" w:hanging="1134"/>
        <w:jc w:val="both"/>
        <w:rPr>
          <w:rFonts w:ascii="Arial" w:hAnsi="Arial" w:cs="Arial"/>
          <w:bCs/>
          <w:sz w:val="24"/>
          <w:szCs w:val="24"/>
        </w:rPr>
      </w:pPr>
    </w:p>
    <w:p w14:paraId="6EF54FD9" w14:textId="56009C8B" w:rsidR="00ED61B7" w:rsidRDefault="00ED61B7"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 like a postcode or something?</w:t>
      </w:r>
    </w:p>
    <w:p w14:paraId="57BE79A6" w14:textId="77777777" w:rsidR="00ED61B7" w:rsidRDefault="00ED61B7" w:rsidP="00ED61B7">
      <w:pPr>
        <w:spacing w:after="0" w:line="240" w:lineRule="auto"/>
        <w:ind w:left="1134" w:hanging="1134"/>
        <w:jc w:val="both"/>
        <w:rPr>
          <w:rFonts w:ascii="Arial" w:hAnsi="Arial" w:cs="Arial"/>
          <w:bCs/>
          <w:sz w:val="24"/>
          <w:szCs w:val="24"/>
        </w:rPr>
      </w:pPr>
    </w:p>
    <w:p w14:paraId="5E83D63F" w14:textId="7955E013" w:rsidR="00ED61B7" w:rsidRDefault="00ED61B7"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Then 31 traffic stop</w:t>
      </w:r>
      <w:r w:rsidR="002B14D0">
        <w:rPr>
          <w:rFonts w:ascii="Arial" w:hAnsi="Arial" w:cs="Arial"/>
          <w:bCs/>
          <w:sz w:val="24"/>
          <w:szCs w:val="24"/>
        </w:rPr>
        <w:t>, silver Lincoln,</w:t>
      </w:r>
      <w:r>
        <w:rPr>
          <w:rFonts w:ascii="Arial" w:hAnsi="Arial" w:cs="Arial"/>
          <w:bCs/>
          <w:sz w:val="24"/>
          <w:szCs w:val="24"/>
        </w:rPr>
        <w:t xml:space="preserve"> tail lights out.  That’s a ro</w:t>
      </w:r>
      <w:r w:rsidR="00BD5F90">
        <w:rPr>
          <w:rFonts w:ascii="Arial" w:hAnsi="Arial" w:cs="Arial"/>
          <w:bCs/>
          <w:sz w:val="24"/>
          <w:szCs w:val="24"/>
        </w:rPr>
        <w:t>ad</w:t>
      </w:r>
      <w:r w:rsidR="001F158F">
        <w:rPr>
          <w:rFonts w:ascii="Arial" w:hAnsi="Arial" w:cs="Arial"/>
          <w:bCs/>
          <w:sz w:val="24"/>
          <w:szCs w:val="24"/>
        </w:rPr>
        <w:t xml:space="preserve"> CR66, yeah, that’s a road.</w:t>
      </w:r>
    </w:p>
    <w:p w14:paraId="0BCE5034" w14:textId="77777777" w:rsidR="001F158F" w:rsidRDefault="001F158F" w:rsidP="00ED61B7">
      <w:pPr>
        <w:spacing w:after="0" w:line="240" w:lineRule="auto"/>
        <w:ind w:left="1134" w:hanging="1134"/>
        <w:jc w:val="both"/>
        <w:rPr>
          <w:rFonts w:ascii="Arial" w:hAnsi="Arial" w:cs="Arial"/>
          <w:bCs/>
          <w:sz w:val="24"/>
          <w:szCs w:val="24"/>
        </w:rPr>
      </w:pPr>
    </w:p>
    <w:p w14:paraId="32152EE4" w14:textId="2023ECF0" w:rsidR="001F158F" w:rsidRDefault="001F158F" w:rsidP="002B14D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Hold on.  Silve</w:t>
      </w:r>
      <w:r w:rsidR="00BD5F90">
        <w:rPr>
          <w:rFonts w:ascii="Arial" w:hAnsi="Arial" w:cs="Arial"/>
          <w:bCs/>
          <w:sz w:val="24"/>
          <w:szCs w:val="24"/>
        </w:rPr>
        <w:t>r Lincoln</w:t>
      </w:r>
      <w:r>
        <w:rPr>
          <w:rFonts w:ascii="Arial" w:hAnsi="Arial" w:cs="Arial"/>
          <w:bCs/>
          <w:sz w:val="24"/>
          <w:szCs w:val="24"/>
        </w:rPr>
        <w:t xml:space="preserve"> </w:t>
      </w:r>
      <w:r w:rsidR="00BD5F90">
        <w:rPr>
          <w:rFonts w:ascii="Arial" w:hAnsi="Arial" w:cs="Arial"/>
          <w:bCs/>
          <w:sz w:val="24"/>
          <w:szCs w:val="24"/>
        </w:rPr>
        <w:t>C</w:t>
      </w:r>
      <w:r>
        <w:rPr>
          <w:rFonts w:ascii="Arial" w:hAnsi="Arial" w:cs="Arial"/>
          <w:bCs/>
          <w:sz w:val="24"/>
          <w:szCs w:val="24"/>
        </w:rPr>
        <w:t>ontinental.</w:t>
      </w:r>
      <w:r w:rsidR="002B14D0">
        <w:rPr>
          <w:rFonts w:ascii="Arial" w:hAnsi="Arial" w:cs="Arial"/>
          <w:bCs/>
          <w:sz w:val="24"/>
          <w:szCs w:val="24"/>
        </w:rPr>
        <w:t xml:space="preserve">  </w:t>
      </w:r>
      <w:r>
        <w:rPr>
          <w:rFonts w:ascii="Arial" w:hAnsi="Arial" w:cs="Arial"/>
          <w:bCs/>
          <w:sz w:val="24"/>
          <w:szCs w:val="24"/>
        </w:rPr>
        <w:t>So that was Donna.</w:t>
      </w:r>
      <w:r w:rsidR="002B14D0">
        <w:rPr>
          <w:rFonts w:ascii="Arial" w:hAnsi="Arial" w:cs="Arial"/>
          <w:bCs/>
          <w:sz w:val="24"/>
          <w:szCs w:val="24"/>
        </w:rPr>
        <w:t xml:space="preserve">  </w:t>
      </w:r>
      <w:r>
        <w:rPr>
          <w:rFonts w:ascii="Arial" w:hAnsi="Arial" w:cs="Arial"/>
          <w:bCs/>
          <w:sz w:val="24"/>
          <w:szCs w:val="24"/>
        </w:rPr>
        <w:t>[50:00]</w:t>
      </w:r>
      <w:r w:rsidR="002B14D0">
        <w:rPr>
          <w:rFonts w:ascii="Arial" w:hAnsi="Arial" w:cs="Arial"/>
          <w:bCs/>
          <w:sz w:val="24"/>
          <w:szCs w:val="24"/>
        </w:rPr>
        <w:t xml:space="preserve"> </w:t>
      </w:r>
      <w:r>
        <w:rPr>
          <w:rFonts w:ascii="Arial" w:hAnsi="Arial" w:cs="Arial"/>
          <w:bCs/>
          <w:sz w:val="24"/>
          <w:szCs w:val="24"/>
        </w:rPr>
        <w:t>Lights out…</w:t>
      </w:r>
    </w:p>
    <w:p w14:paraId="2CCB1568" w14:textId="77777777" w:rsidR="001F158F" w:rsidRDefault="001F158F" w:rsidP="00ED61B7">
      <w:pPr>
        <w:spacing w:after="0" w:line="240" w:lineRule="auto"/>
        <w:ind w:left="1134" w:hanging="1134"/>
        <w:jc w:val="both"/>
        <w:rPr>
          <w:rFonts w:ascii="Arial" w:hAnsi="Arial" w:cs="Arial"/>
          <w:bCs/>
          <w:sz w:val="24"/>
          <w:szCs w:val="24"/>
        </w:rPr>
      </w:pPr>
    </w:p>
    <w:p w14:paraId="6F975012" w14:textId="6D4819AC" w:rsidR="001F158F" w:rsidRDefault="001F158F"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Sorry, who is there, Donna?</w:t>
      </w:r>
    </w:p>
    <w:p w14:paraId="695E38EC" w14:textId="77777777" w:rsidR="001F158F" w:rsidRDefault="001F158F" w:rsidP="00ED61B7">
      <w:pPr>
        <w:spacing w:after="0" w:line="240" w:lineRule="auto"/>
        <w:ind w:left="1134" w:hanging="1134"/>
        <w:jc w:val="both"/>
        <w:rPr>
          <w:rFonts w:ascii="Arial" w:hAnsi="Arial" w:cs="Arial"/>
          <w:bCs/>
          <w:sz w:val="24"/>
          <w:szCs w:val="24"/>
        </w:rPr>
      </w:pPr>
    </w:p>
    <w:p w14:paraId="3A4D5319" w14:textId="61207A74" w:rsidR="001F158F" w:rsidRDefault="001F158F"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 was Donna, that got stopped in her car at 3.31.</w:t>
      </w:r>
    </w:p>
    <w:p w14:paraId="387E19F2" w14:textId="77777777" w:rsidR="001F158F" w:rsidRDefault="001F158F" w:rsidP="00ED61B7">
      <w:pPr>
        <w:spacing w:after="0" w:line="240" w:lineRule="auto"/>
        <w:ind w:left="1134" w:hanging="1134"/>
        <w:jc w:val="both"/>
        <w:rPr>
          <w:rFonts w:ascii="Arial" w:hAnsi="Arial" w:cs="Arial"/>
          <w:bCs/>
          <w:sz w:val="24"/>
          <w:szCs w:val="24"/>
        </w:rPr>
      </w:pPr>
    </w:p>
    <w:p w14:paraId="22965F7D" w14:textId="00CB676B" w:rsidR="001F158F" w:rsidRDefault="001F158F" w:rsidP="002B14D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B14D0">
        <w:rPr>
          <w:rFonts w:ascii="Arial" w:hAnsi="Arial" w:cs="Arial"/>
          <w:bCs/>
          <w:sz w:val="24"/>
          <w:szCs w:val="24"/>
        </w:rPr>
        <w:t>Three thirty-one</w:t>
      </w:r>
      <w:r>
        <w:rPr>
          <w:rFonts w:ascii="Arial" w:hAnsi="Arial" w:cs="Arial"/>
          <w:bCs/>
          <w:sz w:val="24"/>
          <w:szCs w:val="24"/>
        </w:rPr>
        <w:t xml:space="preserve"> is [</w:t>
      </w:r>
      <w:r w:rsidRPr="00BD5F90">
        <w:rPr>
          <w:rFonts w:ascii="Arial" w:hAnsi="Arial" w:cs="Arial"/>
          <w:bCs/>
          <w:sz w:val="24"/>
          <w:szCs w:val="24"/>
          <w:highlight w:val="yellow"/>
        </w:rPr>
        <w:t>inaudible 00:50:10].</w:t>
      </w:r>
      <w:r w:rsidR="002B14D0">
        <w:rPr>
          <w:rFonts w:ascii="Arial" w:hAnsi="Arial" w:cs="Arial"/>
          <w:bCs/>
          <w:sz w:val="24"/>
          <w:szCs w:val="24"/>
        </w:rPr>
        <w:t xml:space="preserve">  </w:t>
      </w:r>
      <w:r w:rsidR="00B8219F">
        <w:rPr>
          <w:rFonts w:ascii="Arial" w:hAnsi="Arial" w:cs="Arial"/>
          <w:bCs/>
          <w:sz w:val="24"/>
          <w:szCs w:val="24"/>
        </w:rPr>
        <w:t>Stopped by Chris Thompson.</w:t>
      </w:r>
    </w:p>
    <w:p w14:paraId="4C14A695" w14:textId="77777777" w:rsidR="00B8219F" w:rsidRDefault="00B8219F" w:rsidP="00ED61B7">
      <w:pPr>
        <w:spacing w:after="0" w:line="240" w:lineRule="auto"/>
        <w:ind w:left="1134" w:hanging="1134"/>
        <w:jc w:val="both"/>
        <w:rPr>
          <w:rFonts w:ascii="Arial" w:hAnsi="Arial" w:cs="Arial"/>
          <w:bCs/>
          <w:sz w:val="24"/>
          <w:szCs w:val="24"/>
        </w:rPr>
      </w:pPr>
    </w:p>
    <w:p w14:paraId="02F8E893" w14:textId="592EF5AA" w:rsidR="00B8219F" w:rsidRDefault="00B8219F" w:rsidP="002B14D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Yeah, she was, she had…</w:t>
      </w:r>
    </w:p>
    <w:p w14:paraId="7951AA8E" w14:textId="77777777" w:rsidR="00B8219F" w:rsidRDefault="00B8219F" w:rsidP="00ED61B7">
      <w:pPr>
        <w:spacing w:after="0" w:line="240" w:lineRule="auto"/>
        <w:ind w:left="1134" w:hanging="1134"/>
        <w:jc w:val="both"/>
        <w:rPr>
          <w:rFonts w:ascii="Arial" w:hAnsi="Arial" w:cs="Arial"/>
          <w:bCs/>
          <w:sz w:val="24"/>
          <w:szCs w:val="24"/>
        </w:rPr>
      </w:pPr>
    </w:p>
    <w:p w14:paraId="6DE64645" w14:textId="24BFC63A" w:rsidR="00B8219F" w:rsidRDefault="00B8219F"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Ooh, so that’s [</w:t>
      </w:r>
      <w:r w:rsidR="00BD5F90">
        <w:rPr>
          <w:rFonts w:ascii="Arial" w:hAnsi="Arial" w:cs="Arial"/>
          <w:bCs/>
          <w:sz w:val="24"/>
          <w:szCs w:val="24"/>
          <w:highlight w:val="yellow"/>
        </w:rPr>
        <w:t>when Donna left the bar</w:t>
      </w:r>
      <w:r w:rsidRPr="00BD5F90">
        <w:rPr>
          <w:rFonts w:ascii="Arial" w:hAnsi="Arial" w:cs="Arial"/>
          <w:bCs/>
          <w:sz w:val="24"/>
          <w:szCs w:val="24"/>
          <w:highlight w:val="yellow"/>
        </w:rPr>
        <w:t xml:space="preserve"> 00:50:26].</w:t>
      </w:r>
    </w:p>
    <w:p w14:paraId="2633EBB6" w14:textId="77777777" w:rsidR="00B8219F" w:rsidRDefault="00B8219F" w:rsidP="00ED61B7">
      <w:pPr>
        <w:spacing w:after="0" w:line="240" w:lineRule="auto"/>
        <w:ind w:left="1134" w:hanging="1134"/>
        <w:jc w:val="both"/>
        <w:rPr>
          <w:rFonts w:ascii="Arial" w:hAnsi="Arial" w:cs="Arial"/>
          <w:bCs/>
          <w:sz w:val="24"/>
          <w:szCs w:val="24"/>
        </w:rPr>
      </w:pPr>
    </w:p>
    <w:p w14:paraId="10576B97" w14:textId="2C285C04" w:rsidR="00B8219F" w:rsidRDefault="00B8219F"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says, lights out, I don’t know if that means that she just didn’t have them on, or something was smashed or…</w:t>
      </w:r>
    </w:p>
    <w:p w14:paraId="0548045C" w14:textId="77777777" w:rsidR="00B8219F" w:rsidRDefault="00B8219F" w:rsidP="00ED61B7">
      <w:pPr>
        <w:spacing w:after="0" w:line="240" w:lineRule="auto"/>
        <w:ind w:left="1134" w:hanging="1134"/>
        <w:jc w:val="both"/>
        <w:rPr>
          <w:rFonts w:ascii="Arial" w:hAnsi="Arial" w:cs="Arial"/>
          <w:bCs/>
          <w:sz w:val="24"/>
          <w:szCs w:val="24"/>
        </w:rPr>
      </w:pPr>
    </w:p>
    <w:p w14:paraId="2E0900FD" w14:textId="4806B81C" w:rsidR="00B8219F" w:rsidRDefault="00B8219F"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Guys, this is weird</w:t>
      </w:r>
      <w:r w:rsidR="00533D2E">
        <w:rPr>
          <w:rFonts w:ascii="Arial" w:hAnsi="Arial" w:cs="Arial"/>
          <w:bCs/>
          <w:sz w:val="24"/>
          <w:szCs w:val="24"/>
        </w:rPr>
        <w:t>, Donna left the bar one hour before the closing.  At 3.30 there’s the CCTV footage, so it doesn’t mean the bar closed at 4?</w:t>
      </w:r>
    </w:p>
    <w:p w14:paraId="437B54E2" w14:textId="77777777" w:rsidR="00533D2E" w:rsidRDefault="00533D2E" w:rsidP="00ED61B7">
      <w:pPr>
        <w:spacing w:after="0" w:line="240" w:lineRule="auto"/>
        <w:ind w:left="1134" w:hanging="1134"/>
        <w:jc w:val="both"/>
        <w:rPr>
          <w:rFonts w:ascii="Arial" w:hAnsi="Arial" w:cs="Arial"/>
          <w:bCs/>
          <w:sz w:val="24"/>
          <w:szCs w:val="24"/>
        </w:rPr>
      </w:pPr>
    </w:p>
    <w:p w14:paraId="1DD36DBF" w14:textId="28EF347C" w:rsidR="00533D2E" w:rsidRDefault="00533D2E" w:rsidP="00ED61B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we’ve got that she was the last person to leave, and she left, we thought, we put 2.30, ‘cause…?</w:t>
      </w:r>
    </w:p>
    <w:p w14:paraId="23BDDE37" w14:textId="77777777" w:rsidR="00533D2E" w:rsidRDefault="00533D2E" w:rsidP="00ED61B7">
      <w:pPr>
        <w:spacing w:after="0" w:line="240" w:lineRule="auto"/>
        <w:ind w:left="1134" w:hanging="1134"/>
        <w:jc w:val="both"/>
        <w:rPr>
          <w:rFonts w:ascii="Arial" w:hAnsi="Arial" w:cs="Arial"/>
          <w:bCs/>
          <w:sz w:val="24"/>
          <w:szCs w:val="24"/>
        </w:rPr>
      </w:pPr>
    </w:p>
    <w:p w14:paraId="6FA99072" w14:textId="688E83E5" w:rsidR="00533D2E" w:rsidRDefault="00533D2E"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0BCEC94D" w14:textId="77777777" w:rsidR="00533D2E" w:rsidRDefault="00533D2E" w:rsidP="00ED61B7">
      <w:pPr>
        <w:spacing w:after="0" w:line="240" w:lineRule="auto"/>
        <w:ind w:left="1134" w:hanging="1134"/>
        <w:jc w:val="both"/>
        <w:rPr>
          <w:rFonts w:ascii="Arial" w:hAnsi="Arial" w:cs="Arial"/>
          <w:bCs/>
          <w:sz w:val="24"/>
          <w:szCs w:val="24"/>
        </w:rPr>
      </w:pPr>
    </w:p>
    <w:p w14:paraId="712E594B" w14:textId="056E876F" w:rsidR="00533D2E" w:rsidRDefault="00533D2E"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But I mean, so this could have been after the bar was already closing, right, because it’s just staff </w:t>
      </w:r>
      <w:r w:rsidR="002B14D0">
        <w:rPr>
          <w:rFonts w:ascii="Arial" w:hAnsi="Arial" w:cs="Arial"/>
          <w:bCs/>
          <w:sz w:val="24"/>
          <w:szCs w:val="24"/>
        </w:rPr>
        <w:t xml:space="preserve">in the staffroom… </w:t>
      </w:r>
    </w:p>
    <w:p w14:paraId="03CA61F6" w14:textId="77777777" w:rsidR="009F2EA6" w:rsidRDefault="009F2EA6" w:rsidP="00ED61B7">
      <w:pPr>
        <w:spacing w:after="0" w:line="240" w:lineRule="auto"/>
        <w:ind w:left="1134" w:hanging="1134"/>
        <w:jc w:val="both"/>
        <w:rPr>
          <w:rFonts w:ascii="Arial" w:hAnsi="Arial" w:cs="Arial"/>
          <w:bCs/>
          <w:sz w:val="24"/>
          <w:szCs w:val="24"/>
        </w:rPr>
      </w:pPr>
    </w:p>
    <w:p w14:paraId="18C71804" w14:textId="055C9DDE"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but if Donna left at 3.30, she was like, driving and she just left.</w:t>
      </w:r>
    </w:p>
    <w:p w14:paraId="07FE05BD" w14:textId="77777777" w:rsidR="009F2EA6" w:rsidRDefault="009F2EA6" w:rsidP="00ED61B7">
      <w:pPr>
        <w:spacing w:after="0" w:line="240" w:lineRule="auto"/>
        <w:ind w:left="1134" w:hanging="1134"/>
        <w:jc w:val="both"/>
        <w:rPr>
          <w:rFonts w:ascii="Arial" w:hAnsi="Arial" w:cs="Arial"/>
          <w:bCs/>
          <w:sz w:val="24"/>
          <w:szCs w:val="24"/>
        </w:rPr>
      </w:pPr>
    </w:p>
    <w:p w14:paraId="1A791178" w14:textId="7363AFA6"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we assumed 2.30.</w:t>
      </w:r>
    </w:p>
    <w:p w14:paraId="58582275" w14:textId="77777777" w:rsidR="009F2EA6" w:rsidRDefault="009F2EA6" w:rsidP="00ED61B7">
      <w:pPr>
        <w:spacing w:after="0" w:line="240" w:lineRule="auto"/>
        <w:ind w:left="1134" w:hanging="1134"/>
        <w:jc w:val="both"/>
        <w:rPr>
          <w:rFonts w:ascii="Arial" w:hAnsi="Arial" w:cs="Arial"/>
          <w:bCs/>
          <w:sz w:val="24"/>
          <w:szCs w:val="24"/>
        </w:rPr>
      </w:pPr>
    </w:p>
    <w:p w14:paraId="45246052" w14:textId="0049FC88"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we’ve got…yeah, we made it 2.30.</w:t>
      </w:r>
    </w:p>
    <w:p w14:paraId="3A3A07B3" w14:textId="77777777" w:rsidR="009F2EA6" w:rsidRDefault="009F2EA6" w:rsidP="00ED61B7">
      <w:pPr>
        <w:spacing w:after="0" w:line="240" w:lineRule="auto"/>
        <w:ind w:left="1134" w:hanging="1134"/>
        <w:jc w:val="both"/>
        <w:rPr>
          <w:rFonts w:ascii="Arial" w:hAnsi="Arial" w:cs="Arial"/>
          <w:bCs/>
          <w:sz w:val="24"/>
          <w:szCs w:val="24"/>
        </w:rPr>
      </w:pPr>
    </w:p>
    <w:p w14:paraId="2535E1AC" w14:textId="07A3A945"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 xml:space="preserve">Yeah, but then there’s a big time. </w:t>
      </w:r>
    </w:p>
    <w:p w14:paraId="492F8E6F" w14:textId="77777777" w:rsidR="009F2EA6" w:rsidRDefault="009F2EA6" w:rsidP="00ED61B7">
      <w:pPr>
        <w:spacing w:after="0" w:line="240" w:lineRule="auto"/>
        <w:ind w:left="1134" w:hanging="1134"/>
        <w:jc w:val="both"/>
        <w:rPr>
          <w:rFonts w:ascii="Arial" w:hAnsi="Arial" w:cs="Arial"/>
          <w:bCs/>
          <w:sz w:val="24"/>
          <w:szCs w:val="24"/>
        </w:rPr>
      </w:pPr>
    </w:p>
    <w:p w14:paraId="59C80225" w14:textId="381C8419"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w:t>
      </w:r>
    </w:p>
    <w:p w14:paraId="7FC15E57" w14:textId="77777777" w:rsidR="009F2EA6" w:rsidRDefault="009F2EA6" w:rsidP="00ED61B7">
      <w:pPr>
        <w:spacing w:after="0" w:line="240" w:lineRule="auto"/>
        <w:ind w:left="1134" w:hanging="1134"/>
        <w:jc w:val="both"/>
        <w:rPr>
          <w:rFonts w:ascii="Arial" w:hAnsi="Arial" w:cs="Arial"/>
          <w:bCs/>
          <w:sz w:val="24"/>
          <w:szCs w:val="24"/>
        </w:rPr>
      </w:pPr>
    </w:p>
    <w:p w14:paraId="04FC00D8" w14:textId="69BD28BE"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 okay.  So 3.31 Donna sighting.</w:t>
      </w:r>
    </w:p>
    <w:p w14:paraId="248DA6BA" w14:textId="77777777" w:rsidR="009F2EA6" w:rsidRDefault="009F2EA6" w:rsidP="00ED61B7">
      <w:pPr>
        <w:spacing w:after="0" w:line="240" w:lineRule="auto"/>
        <w:ind w:left="1134" w:hanging="1134"/>
        <w:jc w:val="both"/>
        <w:rPr>
          <w:rFonts w:ascii="Arial" w:hAnsi="Arial" w:cs="Arial"/>
          <w:bCs/>
          <w:sz w:val="24"/>
          <w:szCs w:val="24"/>
        </w:rPr>
      </w:pPr>
    </w:p>
    <w:p w14:paraId="23ECA6C9" w14:textId="63C5C9AD"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I think that’s 401, collision between blue Cadillac and a black Lincoln.</w:t>
      </w:r>
    </w:p>
    <w:p w14:paraId="11729583" w14:textId="77777777" w:rsidR="009F2EA6" w:rsidRDefault="009F2EA6" w:rsidP="00ED61B7">
      <w:pPr>
        <w:spacing w:after="0" w:line="240" w:lineRule="auto"/>
        <w:ind w:left="1134" w:hanging="1134"/>
        <w:jc w:val="both"/>
        <w:rPr>
          <w:rFonts w:ascii="Arial" w:hAnsi="Arial" w:cs="Arial"/>
          <w:bCs/>
          <w:sz w:val="24"/>
          <w:szCs w:val="24"/>
        </w:rPr>
      </w:pPr>
    </w:p>
    <w:p w14:paraId="37CBE2B4" w14:textId="371131AF" w:rsidR="009F2EA6" w:rsidRDefault="009F2EA6" w:rsidP="00ED61B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401, collision</w:t>
      </w:r>
      <w:r w:rsidR="00654644">
        <w:rPr>
          <w:rFonts w:ascii="Arial" w:hAnsi="Arial" w:cs="Arial"/>
          <w:bCs/>
          <w:sz w:val="24"/>
          <w:szCs w:val="24"/>
        </w:rPr>
        <w:t>.  Let’s see, eraser.</w:t>
      </w:r>
    </w:p>
    <w:p w14:paraId="3EDBF610" w14:textId="77777777" w:rsidR="00654644" w:rsidRDefault="00654644" w:rsidP="00ED61B7">
      <w:pPr>
        <w:spacing w:after="0" w:line="240" w:lineRule="auto"/>
        <w:ind w:left="1134" w:hanging="1134"/>
        <w:jc w:val="both"/>
        <w:rPr>
          <w:rFonts w:ascii="Arial" w:hAnsi="Arial" w:cs="Arial"/>
          <w:bCs/>
          <w:sz w:val="24"/>
          <w:szCs w:val="24"/>
        </w:rPr>
      </w:pPr>
    </w:p>
    <w:p w14:paraId="7D1F588B" w14:textId="42D0C277" w:rsidR="00654644" w:rsidRDefault="00654644" w:rsidP="00ED61B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 blue what?</w:t>
      </w:r>
    </w:p>
    <w:p w14:paraId="574E5DD4" w14:textId="77777777" w:rsidR="00654644" w:rsidRDefault="00654644" w:rsidP="00ED61B7">
      <w:pPr>
        <w:spacing w:after="0" w:line="240" w:lineRule="auto"/>
        <w:ind w:left="1134" w:hanging="1134"/>
        <w:jc w:val="both"/>
        <w:rPr>
          <w:rFonts w:ascii="Arial" w:hAnsi="Arial" w:cs="Arial"/>
          <w:bCs/>
          <w:sz w:val="24"/>
          <w:szCs w:val="24"/>
        </w:rPr>
      </w:pPr>
    </w:p>
    <w:p w14:paraId="671AAACB" w14:textId="19998FE4" w:rsidR="00654644" w:rsidRDefault="00654644"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Cadillac?</w:t>
      </w:r>
    </w:p>
    <w:p w14:paraId="1948AE3C" w14:textId="77777777" w:rsidR="00654644" w:rsidRDefault="00654644" w:rsidP="00ED61B7">
      <w:pPr>
        <w:spacing w:after="0" w:line="240" w:lineRule="auto"/>
        <w:ind w:left="1134" w:hanging="1134"/>
        <w:jc w:val="both"/>
        <w:rPr>
          <w:rFonts w:ascii="Arial" w:hAnsi="Arial" w:cs="Arial"/>
          <w:bCs/>
          <w:sz w:val="24"/>
          <w:szCs w:val="24"/>
        </w:rPr>
      </w:pPr>
    </w:p>
    <w:p w14:paraId="00BF2358" w14:textId="72204110" w:rsidR="00654644" w:rsidRDefault="00654644" w:rsidP="00ED61B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Cadillac.</w:t>
      </w:r>
    </w:p>
    <w:p w14:paraId="242A95FE" w14:textId="77777777" w:rsidR="00654644" w:rsidRDefault="00654644" w:rsidP="00ED61B7">
      <w:pPr>
        <w:spacing w:after="0" w:line="240" w:lineRule="auto"/>
        <w:ind w:left="1134" w:hanging="1134"/>
        <w:jc w:val="both"/>
        <w:rPr>
          <w:rFonts w:ascii="Arial" w:hAnsi="Arial" w:cs="Arial"/>
          <w:bCs/>
          <w:sz w:val="24"/>
          <w:szCs w:val="24"/>
        </w:rPr>
      </w:pPr>
    </w:p>
    <w:p w14:paraId="06D401BA" w14:textId="48EDC3A5" w:rsidR="00654644" w:rsidRDefault="00654644" w:rsidP="00ED61B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a black Lincoln, Hawkins Road, near the Higgledy-Piggledy convenience store, no serious injuries.</w:t>
      </w:r>
    </w:p>
    <w:p w14:paraId="562E1679" w14:textId="77777777" w:rsidR="00654644" w:rsidRDefault="00654644" w:rsidP="00ED61B7">
      <w:pPr>
        <w:spacing w:after="0" w:line="240" w:lineRule="auto"/>
        <w:ind w:left="1134" w:hanging="1134"/>
        <w:jc w:val="both"/>
        <w:rPr>
          <w:rFonts w:ascii="Arial" w:hAnsi="Arial" w:cs="Arial"/>
          <w:bCs/>
          <w:sz w:val="24"/>
          <w:szCs w:val="24"/>
        </w:rPr>
      </w:pPr>
    </w:p>
    <w:p w14:paraId="248C9430" w14:textId="17DBC544" w:rsidR="00654644" w:rsidRDefault="00654644"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cars?  Cadillac and…</w:t>
      </w:r>
    </w:p>
    <w:p w14:paraId="53B07B0B" w14:textId="77777777" w:rsidR="00654644" w:rsidRDefault="00654644" w:rsidP="00654644">
      <w:pPr>
        <w:spacing w:after="0" w:line="240" w:lineRule="auto"/>
        <w:ind w:left="1134" w:hanging="1134"/>
        <w:jc w:val="both"/>
        <w:rPr>
          <w:rFonts w:ascii="Arial" w:hAnsi="Arial" w:cs="Arial"/>
          <w:bCs/>
          <w:sz w:val="24"/>
          <w:szCs w:val="24"/>
        </w:rPr>
      </w:pPr>
    </w:p>
    <w:p w14:paraId="5C45D26E" w14:textId="268B2BAC" w:rsidR="00654644" w:rsidRDefault="00654644" w:rsidP="0065464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a Lincoln.</w:t>
      </w:r>
    </w:p>
    <w:p w14:paraId="4AB16727" w14:textId="77777777" w:rsidR="00654644" w:rsidRDefault="00654644" w:rsidP="00654644">
      <w:pPr>
        <w:spacing w:after="0" w:line="240" w:lineRule="auto"/>
        <w:ind w:left="1134" w:hanging="1134"/>
        <w:jc w:val="both"/>
        <w:rPr>
          <w:rFonts w:ascii="Arial" w:hAnsi="Arial" w:cs="Arial"/>
          <w:bCs/>
          <w:sz w:val="24"/>
          <w:szCs w:val="24"/>
        </w:rPr>
      </w:pPr>
    </w:p>
    <w:p w14:paraId="2E25AC93" w14:textId="41E83BA5" w:rsidR="00654644" w:rsidRDefault="00654644"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blue and black?</w:t>
      </w:r>
    </w:p>
    <w:p w14:paraId="40BFA467" w14:textId="77777777" w:rsidR="00654644" w:rsidRDefault="00654644" w:rsidP="00654644">
      <w:pPr>
        <w:spacing w:after="0" w:line="240" w:lineRule="auto"/>
        <w:ind w:left="1134" w:hanging="1134"/>
        <w:jc w:val="both"/>
        <w:rPr>
          <w:rFonts w:ascii="Arial" w:hAnsi="Arial" w:cs="Arial"/>
          <w:bCs/>
          <w:sz w:val="24"/>
          <w:szCs w:val="24"/>
        </w:rPr>
      </w:pPr>
    </w:p>
    <w:p w14:paraId="539CD738" w14:textId="4A886767" w:rsidR="00654644" w:rsidRDefault="00654644" w:rsidP="0065464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 was at what?</w:t>
      </w:r>
    </w:p>
    <w:p w14:paraId="37DBAAB8" w14:textId="77777777" w:rsidR="00654644" w:rsidRDefault="00654644" w:rsidP="00654644">
      <w:pPr>
        <w:spacing w:after="0" w:line="240" w:lineRule="auto"/>
        <w:ind w:left="1134" w:hanging="1134"/>
        <w:jc w:val="both"/>
        <w:rPr>
          <w:rFonts w:ascii="Arial" w:hAnsi="Arial" w:cs="Arial"/>
          <w:bCs/>
          <w:sz w:val="24"/>
          <w:szCs w:val="24"/>
        </w:rPr>
      </w:pPr>
    </w:p>
    <w:p w14:paraId="57D5B5DD" w14:textId="5FD53050" w:rsidR="00654644" w:rsidRDefault="00654644" w:rsidP="0065464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B14D0">
        <w:rPr>
          <w:rFonts w:ascii="Arial" w:hAnsi="Arial" w:cs="Arial"/>
          <w:bCs/>
          <w:sz w:val="24"/>
          <w:szCs w:val="24"/>
        </w:rPr>
        <w:t>Four oh one</w:t>
      </w:r>
      <w:r w:rsidR="0093300C">
        <w:rPr>
          <w:rFonts w:ascii="Arial" w:hAnsi="Arial" w:cs="Arial"/>
          <w:bCs/>
          <w:sz w:val="24"/>
          <w:szCs w:val="24"/>
        </w:rPr>
        <w:t>.</w:t>
      </w:r>
    </w:p>
    <w:p w14:paraId="4033AB57" w14:textId="77777777" w:rsidR="0093300C" w:rsidRDefault="0093300C" w:rsidP="00654644">
      <w:pPr>
        <w:spacing w:after="0" w:line="240" w:lineRule="auto"/>
        <w:ind w:left="1134" w:hanging="1134"/>
        <w:jc w:val="both"/>
        <w:rPr>
          <w:rFonts w:ascii="Arial" w:hAnsi="Arial" w:cs="Arial"/>
          <w:bCs/>
          <w:sz w:val="24"/>
          <w:szCs w:val="24"/>
        </w:rPr>
      </w:pPr>
    </w:p>
    <w:p w14:paraId="6FB3EDD0" w14:textId="66A948C3" w:rsidR="0093300C" w:rsidRDefault="0093300C" w:rsidP="0065464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four, yeah, okay.</w:t>
      </w:r>
    </w:p>
    <w:p w14:paraId="06242BC4" w14:textId="77777777" w:rsidR="0093300C" w:rsidRDefault="0093300C" w:rsidP="00654644">
      <w:pPr>
        <w:spacing w:after="0" w:line="240" w:lineRule="auto"/>
        <w:ind w:left="1134" w:hanging="1134"/>
        <w:jc w:val="both"/>
        <w:rPr>
          <w:rFonts w:ascii="Arial" w:hAnsi="Arial" w:cs="Arial"/>
          <w:bCs/>
          <w:sz w:val="24"/>
          <w:szCs w:val="24"/>
        </w:rPr>
      </w:pPr>
    </w:p>
    <w:p w14:paraId="3CDA1207" w14:textId="707D3836" w:rsidR="0093300C" w:rsidRDefault="0093300C" w:rsidP="002B14D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no serious injuries, booked Lincoln driver for DUI.</w:t>
      </w:r>
      <w:r w:rsidR="002B14D0">
        <w:rPr>
          <w:rFonts w:ascii="Arial" w:hAnsi="Arial" w:cs="Arial"/>
          <w:bCs/>
          <w:sz w:val="24"/>
          <w:szCs w:val="24"/>
        </w:rPr>
        <w:t xml:space="preserve">  </w:t>
      </w:r>
      <w:r>
        <w:rPr>
          <w:rFonts w:ascii="Arial" w:hAnsi="Arial" w:cs="Arial"/>
          <w:bCs/>
          <w:sz w:val="24"/>
          <w:szCs w:val="24"/>
        </w:rPr>
        <w:t>So, driving under the influence.</w:t>
      </w:r>
    </w:p>
    <w:p w14:paraId="007D5E85" w14:textId="77777777" w:rsidR="0093300C" w:rsidRDefault="0093300C" w:rsidP="00654644">
      <w:pPr>
        <w:spacing w:after="0" w:line="240" w:lineRule="auto"/>
        <w:ind w:left="1134" w:hanging="1134"/>
        <w:jc w:val="both"/>
        <w:rPr>
          <w:rFonts w:ascii="Arial" w:hAnsi="Arial" w:cs="Arial"/>
          <w:bCs/>
          <w:sz w:val="24"/>
          <w:szCs w:val="24"/>
        </w:rPr>
      </w:pPr>
    </w:p>
    <w:p w14:paraId="619AFE97" w14:textId="02C97A0A" w:rsidR="0093300C" w:rsidRDefault="0093300C"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sorry, what time was that?</w:t>
      </w:r>
    </w:p>
    <w:p w14:paraId="012AE80C" w14:textId="77777777" w:rsidR="0093300C" w:rsidRDefault="0093300C" w:rsidP="00654644">
      <w:pPr>
        <w:spacing w:after="0" w:line="240" w:lineRule="auto"/>
        <w:ind w:left="1134" w:hanging="1134"/>
        <w:jc w:val="both"/>
        <w:rPr>
          <w:rFonts w:ascii="Arial" w:hAnsi="Arial" w:cs="Arial"/>
          <w:bCs/>
          <w:sz w:val="24"/>
          <w:szCs w:val="24"/>
        </w:rPr>
      </w:pPr>
    </w:p>
    <w:p w14:paraId="45FDD589" w14:textId="5CD2505C" w:rsidR="0093300C" w:rsidRDefault="0093300C" w:rsidP="00654644">
      <w:pPr>
        <w:spacing w:after="0" w:line="240" w:lineRule="auto"/>
        <w:ind w:left="1134" w:hanging="1134"/>
        <w:jc w:val="both"/>
        <w:rPr>
          <w:rFonts w:ascii="Arial" w:hAnsi="Arial" w:cs="Arial"/>
          <w:bCs/>
          <w:sz w:val="24"/>
          <w:szCs w:val="24"/>
        </w:rPr>
      </w:pPr>
      <w:r>
        <w:rPr>
          <w:rFonts w:ascii="Arial" w:hAnsi="Arial" w:cs="Arial"/>
          <w:bCs/>
          <w:sz w:val="24"/>
          <w:szCs w:val="24"/>
        </w:rPr>
        <w:t xml:space="preserve">F1: </w:t>
      </w:r>
      <w:r>
        <w:rPr>
          <w:rFonts w:ascii="Arial" w:hAnsi="Arial" w:cs="Arial"/>
          <w:bCs/>
          <w:sz w:val="24"/>
          <w:szCs w:val="24"/>
        </w:rPr>
        <w:tab/>
      </w:r>
      <w:r w:rsidR="002B14D0">
        <w:rPr>
          <w:rFonts w:ascii="Arial" w:hAnsi="Arial" w:cs="Arial"/>
          <w:bCs/>
          <w:sz w:val="24"/>
          <w:szCs w:val="24"/>
        </w:rPr>
        <w:t>Four oh one.</w:t>
      </w:r>
    </w:p>
    <w:p w14:paraId="5ADC05B3" w14:textId="77777777" w:rsidR="0093300C" w:rsidRDefault="0093300C" w:rsidP="00654644">
      <w:pPr>
        <w:spacing w:after="0" w:line="240" w:lineRule="auto"/>
        <w:ind w:left="1134" w:hanging="1134"/>
        <w:jc w:val="both"/>
        <w:rPr>
          <w:rFonts w:ascii="Arial" w:hAnsi="Arial" w:cs="Arial"/>
          <w:bCs/>
          <w:sz w:val="24"/>
          <w:szCs w:val="24"/>
        </w:rPr>
      </w:pPr>
    </w:p>
    <w:p w14:paraId="6108B75B" w14:textId="73226074" w:rsidR="0093300C" w:rsidRDefault="0093300C"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B14D0">
        <w:rPr>
          <w:rFonts w:ascii="Arial" w:hAnsi="Arial" w:cs="Arial"/>
          <w:bCs/>
          <w:sz w:val="24"/>
          <w:szCs w:val="24"/>
        </w:rPr>
        <w:t>Four oh one</w:t>
      </w:r>
      <w:r>
        <w:rPr>
          <w:rFonts w:ascii="Arial" w:hAnsi="Arial" w:cs="Arial"/>
          <w:bCs/>
          <w:sz w:val="24"/>
          <w:szCs w:val="24"/>
        </w:rPr>
        <w:t>, okay.</w:t>
      </w:r>
    </w:p>
    <w:p w14:paraId="7EE88705" w14:textId="77777777" w:rsidR="0093300C" w:rsidRDefault="0093300C" w:rsidP="00654644">
      <w:pPr>
        <w:spacing w:after="0" w:line="240" w:lineRule="auto"/>
        <w:ind w:left="1134" w:hanging="1134"/>
        <w:jc w:val="both"/>
        <w:rPr>
          <w:rFonts w:ascii="Arial" w:hAnsi="Arial" w:cs="Arial"/>
          <w:bCs/>
          <w:sz w:val="24"/>
          <w:szCs w:val="24"/>
        </w:rPr>
      </w:pPr>
    </w:p>
    <w:p w14:paraId="02399709" w14:textId="5F26FE72" w:rsidR="0093300C" w:rsidRDefault="0093300C" w:rsidP="0065464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6</w:t>
      </w:r>
      <w:r w:rsidR="0054442A">
        <w:rPr>
          <w:rFonts w:ascii="Arial" w:hAnsi="Arial" w:cs="Arial"/>
          <w:bCs/>
          <w:sz w:val="24"/>
          <w:szCs w:val="24"/>
        </w:rPr>
        <w:t>:</w:t>
      </w:r>
      <w:r>
        <w:rPr>
          <w:rFonts w:ascii="Arial" w:hAnsi="Arial" w:cs="Arial"/>
          <w:bCs/>
          <w:sz w:val="24"/>
          <w:szCs w:val="24"/>
        </w:rPr>
        <w:t>37, possible dead body called in, Devil’s Well.  Confirmed no signs of life.  Called coroner, no ID, but able to confirm victim’s identity, secured scene.</w:t>
      </w:r>
    </w:p>
    <w:p w14:paraId="74915044" w14:textId="77777777" w:rsidR="0093300C" w:rsidRDefault="0093300C" w:rsidP="00654644">
      <w:pPr>
        <w:spacing w:after="0" w:line="240" w:lineRule="auto"/>
        <w:ind w:left="1134" w:hanging="1134"/>
        <w:jc w:val="both"/>
        <w:rPr>
          <w:rFonts w:ascii="Arial" w:hAnsi="Arial" w:cs="Arial"/>
          <w:bCs/>
          <w:sz w:val="24"/>
          <w:szCs w:val="24"/>
        </w:rPr>
      </w:pPr>
    </w:p>
    <w:p w14:paraId="62DB0AE7" w14:textId="0527ACC3" w:rsidR="0093300C" w:rsidRDefault="0054442A" w:rsidP="00654644">
      <w:pPr>
        <w:spacing w:after="0" w:line="240" w:lineRule="auto"/>
        <w:ind w:left="1134" w:hanging="1134"/>
        <w:jc w:val="both"/>
        <w:rPr>
          <w:rFonts w:ascii="Arial" w:hAnsi="Arial" w:cs="Arial"/>
          <w:bCs/>
          <w:sz w:val="24"/>
          <w:szCs w:val="24"/>
        </w:rPr>
      </w:pPr>
      <w:r>
        <w:rPr>
          <w:rFonts w:ascii="Arial" w:hAnsi="Arial" w:cs="Arial"/>
          <w:bCs/>
          <w:sz w:val="24"/>
          <w:szCs w:val="24"/>
        </w:rPr>
        <w:tab/>
        <w:t>And then 6:59, so not much later, made initial search of area, no signs of struggle on riverbank.  A fall from the ledge seems likely.</w:t>
      </w:r>
    </w:p>
    <w:p w14:paraId="69237752" w14:textId="77777777" w:rsidR="00343D48" w:rsidRDefault="00343D48" w:rsidP="00654644">
      <w:pPr>
        <w:spacing w:after="0" w:line="240" w:lineRule="auto"/>
        <w:ind w:left="1134" w:hanging="1134"/>
        <w:jc w:val="both"/>
        <w:rPr>
          <w:rFonts w:ascii="Arial" w:hAnsi="Arial" w:cs="Arial"/>
          <w:bCs/>
          <w:sz w:val="24"/>
          <w:szCs w:val="24"/>
        </w:rPr>
      </w:pPr>
    </w:p>
    <w:p w14:paraId="364E1414" w14:textId="47A987E6" w:rsidR="00343D48" w:rsidRDefault="00343D48"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body found 6:47…</w:t>
      </w:r>
    </w:p>
    <w:p w14:paraId="278B5B31" w14:textId="77777777" w:rsidR="00343D48" w:rsidRDefault="00343D48" w:rsidP="00654644">
      <w:pPr>
        <w:spacing w:after="0" w:line="240" w:lineRule="auto"/>
        <w:ind w:left="1134" w:hanging="1134"/>
        <w:jc w:val="both"/>
        <w:rPr>
          <w:rFonts w:ascii="Arial" w:hAnsi="Arial" w:cs="Arial"/>
          <w:bCs/>
          <w:sz w:val="24"/>
          <w:szCs w:val="24"/>
        </w:rPr>
      </w:pPr>
    </w:p>
    <w:p w14:paraId="429479AF" w14:textId="3A768DB0" w:rsidR="00343D48" w:rsidRDefault="00343D48" w:rsidP="00654644">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Oh, there’s more.  There’s another side, okay</w:t>
      </w:r>
      <w:r w:rsidR="007E7BE8">
        <w:rPr>
          <w:rFonts w:ascii="Arial" w:hAnsi="Arial" w:cs="Arial"/>
          <w:bCs/>
          <w:sz w:val="24"/>
          <w:szCs w:val="24"/>
        </w:rPr>
        <w:t xml:space="preserve">, 7.29 coroner arrived, agreed fall was likely cause of death, says he’s probably been dead three to four hours.  </w:t>
      </w:r>
    </w:p>
    <w:p w14:paraId="6BAC26D9" w14:textId="77777777" w:rsidR="007E7BE8" w:rsidRDefault="007E7BE8" w:rsidP="00654644">
      <w:pPr>
        <w:spacing w:after="0" w:line="240" w:lineRule="auto"/>
        <w:ind w:left="1134" w:hanging="1134"/>
        <w:jc w:val="both"/>
        <w:rPr>
          <w:rFonts w:ascii="Arial" w:hAnsi="Arial" w:cs="Arial"/>
          <w:bCs/>
          <w:sz w:val="24"/>
          <w:szCs w:val="24"/>
        </w:rPr>
      </w:pPr>
    </w:p>
    <w:p w14:paraId="39060C96" w14:textId="65261337" w:rsidR="007E7BE8" w:rsidRDefault="007E7BE8"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7.39…</w:t>
      </w:r>
    </w:p>
    <w:p w14:paraId="4AA3C800" w14:textId="77777777" w:rsidR="007E7BE8" w:rsidRDefault="007E7BE8" w:rsidP="00654644">
      <w:pPr>
        <w:spacing w:after="0" w:line="240" w:lineRule="auto"/>
        <w:ind w:left="1134" w:hanging="1134"/>
        <w:jc w:val="both"/>
        <w:rPr>
          <w:rFonts w:ascii="Arial" w:hAnsi="Arial" w:cs="Arial"/>
          <w:bCs/>
          <w:sz w:val="24"/>
          <w:szCs w:val="24"/>
        </w:rPr>
      </w:pPr>
    </w:p>
    <w:p w14:paraId="13201FD3" w14:textId="09352F60" w:rsidR="007E7BE8" w:rsidRDefault="007E7BE8" w:rsidP="0065464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that would put it between 5:29 and 6:29, the time of death?</w:t>
      </w:r>
    </w:p>
    <w:p w14:paraId="0B7E92C8" w14:textId="77777777" w:rsidR="007E7BE8" w:rsidRDefault="007E7BE8" w:rsidP="00654644">
      <w:pPr>
        <w:spacing w:after="0" w:line="240" w:lineRule="auto"/>
        <w:ind w:left="1134" w:hanging="1134"/>
        <w:jc w:val="both"/>
        <w:rPr>
          <w:rFonts w:ascii="Arial" w:hAnsi="Arial" w:cs="Arial"/>
          <w:bCs/>
          <w:sz w:val="24"/>
          <w:szCs w:val="24"/>
        </w:rPr>
      </w:pPr>
    </w:p>
    <w:p w14:paraId="34CC4D75" w14:textId="12DC2558" w:rsidR="007E7BE8" w:rsidRDefault="007E7BE8" w:rsidP="0065464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Sorry, let me just do this, so when was it the coroner arrived?</w:t>
      </w:r>
    </w:p>
    <w:p w14:paraId="3D390163" w14:textId="77777777" w:rsidR="007E7BE8" w:rsidRDefault="007E7BE8" w:rsidP="00654644">
      <w:pPr>
        <w:spacing w:after="0" w:line="240" w:lineRule="auto"/>
        <w:ind w:left="1134" w:hanging="1134"/>
        <w:jc w:val="both"/>
        <w:rPr>
          <w:rFonts w:ascii="Arial" w:hAnsi="Arial" w:cs="Arial"/>
          <w:bCs/>
          <w:sz w:val="24"/>
          <w:szCs w:val="24"/>
        </w:rPr>
      </w:pPr>
    </w:p>
    <w:p w14:paraId="764E7108" w14:textId="640D8493" w:rsidR="007E7BE8" w:rsidRDefault="007E7BE8" w:rsidP="0065464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B14D0">
        <w:rPr>
          <w:rFonts w:ascii="Arial" w:hAnsi="Arial" w:cs="Arial"/>
          <w:bCs/>
          <w:sz w:val="24"/>
          <w:szCs w:val="24"/>
        </w:rPr>
        <w:t>Seven twenty-nine.</w:t>
      </w:r>
    </w:p>
    <w:p w14:paraId="6A1AF4F1" w14:textId="77777777" w:rsidR="007E7BE8" w:rsidRDefault="007E7BE8" w:rsidP="00654644">
      <w:pPr>
        <w:spacing w:after="0" w:line="240" w:lineRule="auto"/>
        <w:ind w:left="1134" w:hanging="1134"/>
        <w:jc w:val="both"/>
        <w:rPr>
          <w:rFonts w:ascii="Arial" w:hAnsi="Arial" w:cs="Arial"/>
          <w:bCs/>
          <w:sz w:val="24"/>
          <w:szCs w:val="24"/>
        </w:rPr>
      </w:pPr>
    </w:p>
    <w:p w14:paraId="3F334F25" w14:textId="1EC05F06" w:rsidR="00A63D55" w:rsidRDefault="007E7BE8"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Okay, 7:29.  And time of death, we’re thinking between 5:29, no sorry, between </w:t>
      </w:r>
      <w:r w:rsidR="00A63D55">
        <w:rPr>
          <w:rFonts w:ascii="Arial" w:hAnsi="Arial" w:cs="Arial"/>
          <w:bCs/>
          <w:sz w:val="24"/>
          <w:szCs w:val="24"/>
        </w:rPr>
        <w:t>3:29 and 4:29.</w:t>
      </w:r>
    </w:p>
    <w:p w14:paraId="01787982" w14:textId="77777777" w:rsidR="00A63D55" w:rsidRDefault="00A63D55" w:rsidP="00A63D55">
      <w:pPr>
        <w:spacing w:after="0" w:line="240" w:lineRule="auto"/>
        <w:ind w:left="1134" w:hanging="1134"/>
        <w:jc w:val="both"/>
        <w:rPr>
          <w:rFonts w:ascii="Arial" w:hAnsi="Arial" w:cs="Arial"/>
          <w:bCs/>
          <w:sz w:val="24"/>
          <w:szCs w:val="24"/>
        </w:rPr>
      </w:pPr>
    </w:p>
    <w:p w14:paraId="1AE0B5DA" w14:textId="17AD0C9F" w:rsidR="00A63D55" w:rsidRDefault="00A63D55"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that’s right</w:t>
      </w:r>
      <w:r w:rsidR="008A442D">
        <w:rPr>
          <w:rFonts w:ascii="Arial" w:hAnsi="Arial" w:cs="Arial"/>
          <w:bCs/>
          <w:sz w:val="24"/>
          <w:szCs w:val="24"/>
        </w:rPr>
        <w:t>.</w:t>
      </w:r>
    </w:p>
    <w:p w14:paraId="12679AF4" w14:textId="77777777" w:rsidR="00A63D55" w:rsidRDefault="00A63D55" w:rsidP="00A63D55">
      <w:pPr>
        <w:spacing w:after="0" w:line="240" w:lineRule="auto"/>
        <w:ind w:left="1134" w:hanging="1134"/>
        <w:jc w:val="both"/>
        <w:rPr>
          <w:rFonts w:ascii="Arial" w:hAnsi="Arial" w:cs="Arial"/>
          <w:bCs/>
          <w:sz w:val="24"/>
          <w:szCs w:val="24"/>
        </w:rPr>
      </w:pPr>
    </w:p>
    <w:p w14:paraId="22BCC733" w14:textId="7F4D7BB9" w:rsidR="00A63D55" w:rsidRDefault="00A63D55"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B14D0">
        <w:rPr>
          <w:rFonts w:ascii="Arial" w:hAnsi="Arial" w:cs="Arial"/>
          <w:bCs/>
          <w:sz w:val="24"/>
          <w:szCs w:val="24"/>
        </w:rPr>
        <w:t>Three twenty-nine</w:t>
      </w:r>
      <w:r>
        <w:rPr>
          <w:rFonts w:ascii="Arial" w:hAnsi="Arial" w:cs="Arial"/>
          <w:bCs/>
          <w:sz w:val="24"/>
          <w:szCs w:val="24"/>
        </w:rPr>
        <w:t>?</w:t>
      </w:r>
    </w:p>
    <w:p w14:paraId="3C23D117" w14:textId="77777777" w:rsidR="00A63D55" w:rsidRDefault="00A63D55" w:rsidP="00A63D55">
      <w:pPr>
        <w:spacing w:after="0" w:line="240" w:lineRule="auto"/>
        <w:ind w:left="1134" w:hanging="1134"/>
        <w:jc w:val="both"/>
        <w:rPr>
          <w:rFonts w:ascii="Arial" w:hAnsi="Arial" w:cs="Arial"/>
          <w:bCs/>
          <w:sz w:val="24"/>
          <w:szCs w:val="24"/>
        </w:rPr>
      </w:pPr>
    </w:p>
    <w:p w14:paraId="7052CBC3" w14:textId="52631562" w:rsidR="00A63D55" w:rsidRDefault="00A63D55"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0CC696F5" w14:textId="77777777" w:rsidR="00A63D55" w:rsidRDefault="00A63D55" w:rsidP="00A63D55">
      <w:pPr>
        <w:spacing w:after="0" w:line="240" w:lineRule="auto"/>
        <w:ind w:left="1134" w:hanging="1134"/>
        <w:jc w:val="both"/>
        <w:rPr>
          <w:rFonts w:ascii="Arial" w:hAnsi="Arial" w:cs="Arial"/>
          <w:bCs/>
          <w:sz w:val="24"/>
          <w:szCs w:val="24"/>
        </w:rPr>
      </w:pPr>
    </w:p>
    <w:p w14:paraId="61B1DA42" w14:textId="688531E2" w:rsidR="00A63D55" w:rsidRDefault="00A63D55"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w:t>
      </w:r>
      <w:r w:rsidR="00C2286F">
        <w:rPr>
          <w:rFonts w:ascii="Arial" w:hAnsi="Arial" w:cs="Arial"/>
          <w:bCs/>
          <w:sz w:val="24"/>
          <w:szCs w:val="24"/>
        </w:rPr>
        <w:t xml:space="preserve">  3:29, this is 3:29 and what…</w:t>
      </w:r>
    </w:p>
    <w:p w14:paraId="64A882F2" w14:textId="77777777" w:rsidR="00C2286F" w:rsidRDefault="00C2286F" w:rsidP="00A63D55">
      <w:pPr>
        <w:spacing w:after="0" w:line="240" w:lineRule="auto"/>
        <w:ind w:left="1134" w:hanging="1134"/>
        <w:jc w:val="both"/>
        <w:rPr>
          <w:rFonts w:ascii="Arial" w:hAnsi="Arial" w:cs="Arial"/>
          <w:bCs/>
          <w:sz w:val="24"/>
          <w:szCs w:val="24"/>
        </w:rPr>
      </w:pPr>
    </w:p>
    <w:p w14:paraId="3809D115" w14:textId="4C116B7E"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4:29.</w:t>
      </w:r>
    </w:p>
    <w:p w14:paraId="17979982" w14:textId="77777777" w:rsidR="00C2286F" w:rsidRDefault="00C2286F" w:rsidP="00A63D55">
      <w:pPr>
        <w:spacing w:after="0" w:line="240" w:lineRule="auto"/>
        <w:ind w:left="1134" w:hanging="1134"/>
        <w:jc w:val="both"/>
        <w:rPr>
          <w:rFonts w:ascii="Arial" w:hAnsi="Arial" w:cs="Arial"/>
          <w:bCs/>
          <w:sz w:val="24"/>
          <w:szCs w:val="24"/>
        </w:rPr>
      </w:pPr>
    </w:p>
    <w:p w14:paraId="59B093A2" w14:textId="55F5C096"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so he left the pub with no…he was alive at 3:33 so we’ve got quite a close window for his death there.</w:t>
      </w:r>
    </w:p>
    <w:p w14:paraId="64E0D29B" w14:textId="77777777" w:rsidR="00C2286F" w:rsidRDefault="00C2286F" w:rsidP="00A63D55">
      <w:pPr>
        <w:spacing w:after="0" w:line="240" w:lineRule="auto"/>
        <w:ind w:left="1134" w:hanging="1134"/>
        <w:jc w:val="both"/>
        <w:rPr>
          <w:rFonts w:ascii="Arial" w:hAnsi="Arial" w:cs="Arial"/>
          <w:bCs/>
          <w:sz w:val="24"/>
          <w:szCs w:val="24"/>
        </w:rPr>
      </w:pPr>
    </w:p>
    <w:p w14:paraId="32526B58" w14:textId="3CF0B44F"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8E3CF3D" w14:textId="77777777" w:rsidR="00C2286F" w:rsidRDefault="00C2286F" w:rsidP="00A63D55">
      <w:pPr>
        <w:spacing w:after="0" w:line="240" w:lineRule="auto"/>
        <w:ind w:left="1134" w:hanging="1134"/>
        <w:jc w:val="both"/>
        <w:rPr>
          <w:rFonts w:ascii="Arial" w:hAnsi="Arial" w:cs="Arial"/>
          <w:bCs/>
          <w:sz w:val="24"/>
          <w:szCs w:val="24"/>
        </w:rPr>
      </w:pPr>
    </w:p>
    <w:p w14:paraId="46AA227B" w14:textId="1B4A6D2D"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…29, and this is coroner…</w:t>
      </w:r>
    </w:p>
    <w:p w14:paraId="091B991C" w14:textId="77777777" w:rsidR="00C2286F" w:rsidRDefault="00C2286F" w:rsidP="00A63D55">
      <w:pPr>
        <w:spacing w:after="0" w:line="240" w:lineRule="auto"/>
        <w:ind w:left="1134" w:hanging="1134"/>
        <w:jc w:val="both"/>
        <w:rPr>
          <w:rFonts w:ascii="Arial" w:hAnsi="Arial" w:cs="Arial"/>
          <w:bCs/>
          <w:sz w:val="24"/>
          <w:szCs w:val="24"/>
        </w:rPr>
      </w:pPr>
    </w:p>
    <w:p w14:paraId="20236143" w14:textId="7D37D6D7"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Time of death.</w:t>
      </w:r>
    </w:p>
    <w:p w14:paraId="61246F0D" w14:textId="77777777" w:rsidR="00C2286F" w:rsidRDefault="00C2286F" w:rsidP="00A63D55">
      <w:pPr>
        <w:spacing w:after="0" w:line="240" w:lineRule="auto"/>
        <w:ind w:left="1134" w:hanging="1134"/>
        <w:jc w:val="both"/>
        <w:rPr>
          <w:rFonts w:ascii="Arial" w:hAnsi="Arial" w:cs="Arial"/>
          <w:bCs/>
          <w:sz w:val="24"/>
          <w:szCs w:val="24"/>
        </w:rPr>
      </w:pPr>
    </w:p>
    <w:p w14:paraId="2385CD5E" w14:textId="72630390"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…coroner…</w:t>
      </w:r>
    </w:p>
    <w:p w14:paraId="3E3DDD0B" w14:textId="77777777" w:rsidR="00C2286F" w:rsidRDefault="00C2286F" w:rsidP="00A63D55">
      <w:pPr>
        <w:spacing w:after="0" w:line="240" w:lineRule="auto"/>
        <w:ind w:left="1134" w:hanging="1134"/>
        <w:jc w:val="both"/>
        <w:rPr>
          <w:rFonts w:ascii="Arial" w:hAnsi="Arial" w:cs="Arial"/>
          <w:bCs/>
          <w:sz w:val="24"/>
          <w:szCs w:val="24"/>
        </w:rPr>
      </w:pPr>
    </w:p>
    <w:p w14:paraId="036E3246" w14:textId="144AA20A"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8:45, went to…</w:t>
      </w:r>
    </w:p>
    <w:p w14:paraId="70DC3E65" w14:textId="77777777" w:rsidR="00C2286F" w:rsidRDefault="00C2286F" w:rsidP="00A63D55">
      <w:pPr>
        <w:spacing w:after="0" w:line="240" w:lineRule="auto"/>
        <w:ind w:left="1134" w:hanging="1134"/>
        <w:jc w:val="both"/>
        <w:rPr>
          <w:rFonts w:ascii="Arial" w:hAnsi="Arial" w:cs="Arial"/>
          <w:bCs/>
          <w:sz w:val="24"/>
          <w:szCs w:val="24"/>
        </w:rPr>
      </w:pPr>
    </w:p>
    <w:p w14:paraId="15FE9ACB" w14:textId="23998623"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Ooh good.</w:t>
      </w:r>
    </w:p>
    <w:p w14:paraId="61CEF485" w14:textId="77777777" w:rsidR="00C2286F" w:rsidRDefault="00C2286F" w:rsidP="00A63D55">
      <w:pPr>
        <w:spacing w:after="0" w:line="240" w:lineRule="auto"/>
        <w:ind w:left="1134" w:hanging="1134"/>
        <w:jc w:val="both"/>
        <w:rPr>
          <w:rFonts w:ascii="Arial" w:hAnsi="Arial" w:cs="Arial"/>
          <w:bCs/>
          <w:sz w:val="24"/>
          <w:szCs w:val="24"/>
        </w:rPr>
      </w:pPr>
    </w:p>
    <w:p w14:paraId="78AB6567" w14:textId="5A906BC8"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…2 CR66 to talk to neighbour who found a body.</w:t>
      </w:r>
    </w:p>
    <w:p w14:paraId="479FC4F6" w14:textId="77777777" w:rsidR="00C2286F" w:rsidRDefault="00C2286F" w:rsidP="00A63D55">
      <w:pPr>
        <w:spacing w:after="0" w:line="240" w:lineRule="auto"/>
        <w:ind w:left="1134" w:hanging="1134"/>
        <w:jc w:val="both"/>
        <w:rPr>
          <w:rFonts w:ascii="Arial" w:hAnsi="Arial" w:cs="Arial"/>
          <w:bCs/>
          <w:sz w:val="24"/>
          <w:szCs w:val="24"/>
        </w:rPr>
      </w:pPr>
    </w:p>
    <w:p w14:paraId="4C2502E3" w14:textId="4820F8AE"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that’s either…</w:t>
      </w:r>
    </w:p>
    <w:p w14:paraId="3E9E14E8" w14:textId="77777777" w:rsidR="00C2286F" w:rsidRDefault="00C2286F" w:rsidP="00A63D55">
      <w:pPr>
        <w:spacing w:after="0" w:line="240" w:lineRule="auto"/>
        <w:ind w:left="1134" w:hanging="1134"/>
        <w:jc w:val="both"/>
        <w:rPr>
          <w:rFonts w:ascii="Arial" w:hAnsi="Arial" w:cs="Arial"/>
          <w:bCs/>
          <w:sz w:val="24"/>
          <w:szCs w:val="24"/>
        </w:rPr>
      </w:pPr>
    </w:p>
    <w:p w14:paraId="546C36B2" w14:textId="7C1EA119"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Neighbour who found a body?</w:t>
      </w:r>
    </w:p>
    <w:p w14:paraId="1DA42081" w14:textId="77777777" w:rsidR="00C2286F" w:rsidRDefault="00C2286F" w:rsidP="00A63D55">
      <w:pPr>
        <w:spacing w:after="0" w:line="240" w:lineRule="auto"/>
        <w:ind w:left="1134" w:hanging="1134"/>
        <w:jc w:val="both"/>
        <w:rPr>
          <w:rFonts w:ascii="Arial" w:hAnsi="Arial" w:cs="Arial"/>
          <w:bCs/>
          <w:sz w:val="24"/>
          <w:szCs w:val="24"/>
        </w:rPr>
      </w:pPr>
    </w:p>
    <w:p w14:paraId="0D57CA82" w14:textId="142D4F87"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…CR could either be…</w:t>
      </w:r>
    </w:p>
    <w:p w14:paraId="164871DE" w14:textId="77777777" w:rsidR="00C2286F" w:rsidRDefault="00C2286F" w:rsidP="00A63D55">
      <w:pPr>
        <w:spacing w:after="0" w:line="240" w:lineRule="auto"/>
        <w:ind w:left="1134" w:hanging="1134"/>
        <w:jc w:val="both"/>
        <w:rPr>
          <w:rFonts w:ascii="Arial" w:hAnsi="Arial" w:cs="Arial"/>
          <w:bCs/>
          <w:sz w:val="24"/>
          <w:szCs w:val="24"/>
        </w:rPr>
      </w:pPr>
    </w:p>
    <w:p w14:paraId="1B323CA3" w14:textId="5884F7E9"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She’s the only neighbour, Joan’s the only neighbour, right?</w:t>
      </w:r>
    </w:p>
    <w:p w14:paraId="07F356F8" w14:textId="77777777" w:rsidR="00C2286F" w:rsidRDefault="00C2286F" w:rsidP="00A63D55">
      <w:pPr>
        <w:spacing w:after="0" w:line="240" w:lineRule="auto"/>
        <w:ind w:left="1134" w:hanging="1134"/>
        <w:jc w:val="both"/>
        <w:rPr>
          <w:rFonts w:ascii="Arial" w:hAnsi="Arial" w:cs="Arial"/>
          <w:bCs/>
          <w:sz w:val="24"/>
          <w:szCs w:val="24"/>
        </w:rPr>
      </w:pPr>
    </w:p>
    <w:p w14:paraId="73F914CC" w14:textId="7183AFFE"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CR could be this pub, this, or, both of them have got CR</w:t>
      </w:r>
      <w:r w:rsidR="002B14D0">
        <w:rPr>
          <w:rFonts w:ascii="Arial" w:hAnsi="Arial" w:cs="Arial"/>
          <w:bCs/>
          <w:sz w:val="24"/>
          <w:szCs w:val="24"/>
        </w:rPr>
        <w:t>,</w:t>
      </w:r>
      <w:r>
        <w:rPr>
          <w:rFonts w:ascii="Arial" w:hAnsi="Arial" w:cs="Arial"/>
          <w:bCs/>
          <w:sz w:val="24"/>
          <w:szCs w:val="24"/>
        </w:rPr>
        <w:t xml:space="preserve"> haven’t they?</w:t>
      </w:r>
    </w:p>
    <w:p w14:paraId="39004D79" w14:textId="77777777" w:rsidR="00C2286F" w:rsidRDefault="00C2286F" w:rsidP="00A63D55">
      <w:pPr>
        <w:spacing w:after="0" w:line="240" w:lineRule="auto"/>
        <w:ind w:left="1134" w:hanging="1134"/>
        <w:jc w:val="both"/>
        <w:rPr>
          <w:rFonts w:ascii="Arial" w:hAnsi="Arial" w:cs="Arial"/>
          <w:bCs/>
          <w:sz w:val="24"/>
          <w:szCs w:val="24"/>
        </w:rPr>
      </w:pPr>
    </w:p>
    <w:p w14:paraId="7BC6E7A6" w14:textId="7201F7CE"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Mmm.</w:t>
      </w:r>
    </w:p>
    <w:p w14:paraId="3B5D7635" w14:textId="77777777" w:rsidR="00C2286F" w:rsidRDefault="00C2286F" w:rsidP="00A63D55">
      <w:pPr>
        <w:spacing w:after="0" w:line="240" w:lineRule="auto"/>
        <w:ind w:left="1134" w:hanging="1134"/>
        <w:jc w:val="both"/>
        <w:rPr>
          <w:rFonts w:ascii="Arial" w:hAnsi="Arial" w:cs="Arial"/>
          <w:bCs/>
          <w:sz w:val="24"/>
          <w:szCs w:val="24"/>
        </w:rPr>
      </w:pPr>
    </w:p>
    <w:p w14:paraId="2DD5742D" w14:textId="15F6FCD1" w:rsidR="00C2286F" w:rsidRDefault="00C2286F"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 would say the death was between 3:30 and </w:t>
      </w:r>
      <w:r w:rsidR="00ED207D">
        <w:rPr>
          <w:rFonts w:ascii="Arial" w:hAnsi="Arial" w:cs="Arial"/>
          <w:bCs/>
          <w:sz w:val="24"/>
          <w:szCs w:val="24"/>
        </w:rPr>
        <w:t xml:space="preserve">4:00 because collision between the cars, so maybe the cars were getting away, and I would say the death was somewhere here.  So 3.30 is </w:t>
      </w:r>
      <w:r w:rsidR="008A442D">
        <w:rPr>
          <w:rFonts w:ascii="Arial" w:hAnsi="Arial" w:cs="Arial"/>
          <w:bCs/>
          <w:sz w:val="24"/>
          <w:szCs w:val="24"/>
        </w:rPr>
        <w:t>the CCTV right, so I would suspect…</w:t>
      </w:r>
    </w:p>
    <w:p w14:paraId="4D569B7F" w14:textId="77777777" w:rsidR="00ED207D" w:rsidRDefault="00ED207D" w:rsidP="00A63D55">
      <w:pPr>
        <w:spacing w:after="0" w:line="240" w:lineRule="auto"/>
        <w:ind w:left="1134" w:hanging="1134"/>
        <w:jc w:val="both"/>
        <w:rPr>
          <w:rFonts w:ascii="Arial" w:hAnsi="Arial" w:cs="Arial"/>
          <w:bCs/>
          <w:sz w:val="24"/>
          <w:szCs w:val="24"/>
        </w:rPr>
      </w:pPr>
    </w:p>
    <w:p w14:paraId="7FE0B562" w14:textId="750A5F98" w:rsidR="00ED207D" w:rsidRDefault="00ED207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p>
    <w:p w14:paraId="331957FD" w14:textId="77777777" w:rsidR="00ED207D" w:rsidRDefault="00ED207D" w:rsidP="00A63D55">
      <w:pPr>
        <w:spacing w:after="0" w:line="240" w:lineRule="auto"/>
        <w:ind w:left="1134" w:hanging="1134"/>
        <w:jc w:val="both"/>
        <w:rPr>
          <w:rFonts w:ascii="Arial" w:hAnsi="Arial" w:cs="Arial"/>
          <w:bCs/>
          <w:sz w:val="24"/>
          <w:szCs w:val="24"/>
        </w:rPr>
      </w:pPr>
    </w:p>
    <w:p w14:paraId="3FC9FEA9" w14:textId="2459D953" w:rsidR="00ED207D" w:rsidRDefault="00ED207D"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CR could be County Road, or it could be…</w:t>
      </w:r>
    </w:p>
    <w:p w14:paraId="762A7F4B" w14:textId="77777777" w:rsidR="00ED207D" w:rsidRDefault="00ED207D" w:rsidP="00A63D55">
      <w:pPr>
        <w:spacing w:after="0" w:line="240" w:lineRule="auto"/>
        <w:ind w:left="1134" w:hanging="1134"/>
        <w:jc w:val="both"/>
        <w:rPr>
          <w:rFonts w:ascii="Arial" w:hAnsi="Arial" w:cs="Arial"/>
          <w:bCs/>
          <w:sz w:val="24"/>
          <w:szCs w:val="24"/>
        </w:rPr>
      </w:pPr>
    </w:p>
    <w:p w14:paraId="73E72FD9" w14:textId="6403A965" w:rsidR="00ED207D" w:rsidRDefault="00ED207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says CR66, so County Road 66 makes sense.</w:t>
      </w:r>
    </w:p>
    <w:p w14:paraId="62171E58" w14:textId="77777777" w:rsidR="00ED207D" w:rsidRDefault="00ED207D" w:rsidP="00A63D55">
      <w:pPr>
        <w:spacing w:after="0" w:line="240" w:lineRule="auto"/>
        <w:ind w:left="1134" w:hanging="1134"/>
        <w:jc w:val="both"/>
        <w:rPr>
          <w:rFonts w:ascii="Arial" w:hAnsi="Arial" w:cs="Arial"/>
          <w:bCs/>
          <w:sz w:val="24"/>
          <w:szCs w:val="24"/>
        </w:rPr>
      </w:pPr>
    </w:p>
    <w:p w14:paraId="4A3D931C" w14:textId="6D3C9CD5" w:rsidR="00ED207D" w:rsidRDefault="00ED207D"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yeah.</w:t>
      </w:r>
    </w:p>
    <w:p w14:paraId="0D6C5D0E" w14:textId="77777777" w:rsidR="00ED207D" w:rsidRDefault="00ED207D" w:rsidP="00A63D55">
      <w:pPr>
        <w:spacing w:after="0" w:line="240" w:lineRule="auto"/>
        <w:ind w:left="1134" w:hanging="1134"/>
        <w:jc w:val="both"/>
        <w:rPr>
          <w:rFonts w:ascii="Arial" w:hAnsi="Arial" w:cs="Arial"/>
          <w:bCs/>
          <w:sz w:val="24"/>
          <w:szCs w:val="24"/>
        </w:rPr>
      </w:pPr>
    </w:p>
    <w:p w14:paraId="0ECDAF65" w14:textId="7913ED05" w:rsidR="00ED207D" w:rsidRDefault="00ED207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B14D0">
        <w:rPr>
          <w:rFonts w:ascii="Arial" w:hAnsi="Arial" w:cs="Arial"/>
          <w:bCs/>
          <w:sz w:val="24"/>
          <w:szCs w:val="24"/>
        </w:rPr>
        <w:t>‘</w:t>
      </w:r>
      <w:r w:rsidR="00A636AF">
        <w:rPr>
          <w:rFonts w:ascii="Arial" w:hAnsi="Arial" w:cs="Arial"/>
          <w:bCs/>
          <w:sz w:val="24"/>
          <w:szCs w:val="24"/>
        </w:rPr>
        <w:t>T</w:t>
      </w:r>
      <w:r>
        <w:rPr>
          <w:rFonts w:ascii="Arial" w:hAnsi="Arial" w:cs="Arial"/>
          <w:bCs/>
          <w:sz w:val="24"/>
          <w:szCs w:val="24"/>
        </w:rPr>
        <w:t>o talk to neighbour who found body,</w:t>
      </w:r>
      <w:r w:rsidR="00A636AF">
        <w:rPr>
          <w:rFonts w:ascii="Arial" w:hAnsi="Arial" w:cs="Arial"/>
          <w:bCs/>
          <w:sz w:val="24"/>
          <w:szCs w:val="24"/>
        </w:rPr>
        <w:t>’</w:t>
      </w:r>
      <w:r>
        <w:rPr>
          <w:rFonts w:ascii="Arial" w:hAnsi="Arial" w:cs="Arial"/>
          <w:bCs/>
          <w:sz w:val="24"/>
          <w:szCs w:val="24"/>
        </w:rPr>
        <w:t xml:space="preserve"> and Joan said she was the only neighbour, so Joan found the body.</w:t>
      </w:r>
    </w:p>
    <w:p w14:paraId="505BDA36" w14:textId="77777777" w:rsidR="00ED207D" w:rsidRDefault="00ED207D" w:rsidP="00A63D55">
      <w:pPr>
        <w:spacing w:after="0" w:line="240" w:lineRule="auto"/>
        <w:ind w:left="1134" w:hanging="1134"/>
        <w:jc w:val="both"/>
        <w:rPr>
          <w:rFonts w:ascii="Arial" w:hAnsi="Arial" w:cs="Arial"/>
          <w:bCs/>
          <w:sz w:val="24"/>
          <w:szCs w:val="24"/>
        </w:rPr>
      </w:pPr>
    </w:p>
    <w:p w14:paraId="1B483469" w14:textId="3A93201A" w:rsidR="00ED207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Who’s John, oh Joan.</w:t>
      </w:r>
    </w:p>
    <w:p w14:paraId="65B74734" w14:textId="77777777" w:rsidR="003E483D" w:rsidRDefault="003E483D" w:rsidP="00A63D55">
      <w:pPr>
        <w:spacing w:after="0" w:line="240" w:lineRule="auto"/>
        <w:ind w:left="1134" w:hanging="1134"/>
        <w:jc w:val="both"/>
        <w:rPr>
          <w:rFonts w:ascii="Arial" w:hAnsi="Arial" w:cs="Arial"/>
          <w:bCs/>
          <w:sz w:val="24"/>
          <w:szCs w:val="24"/>
        </w:rPr>
      </w:pPr>
    </w:p>
    <w:p w14:paraId="28B3BAB3" w14:textId="15C6FB7E"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witch, Joan the witch.</w:t>
      </w:r>
    </w:p>
    <w:p w14:paraId="6D066819" w14:textId="77777777" w:rsidR="003E483D" w:rsidRDefault="003E483D" w:rsidP="00A63D55">
      <w:pPr>
        <w:spacing w:after="0" w:line="240" w:lineRule="auto"/>
        <w:ind w:left="1134" w:hanging="1134"/>
        <w:jc w:val="both"/>
        <w:rPr>
          <w:rFonts w:ascii="Arial" w:hAnsi="Arial" w:cs="Arial"/>
          <w:bCs/>
          <w:sz w:val="24"/>
          <w:szCs w:val="24"/>
        </w:rPr>
      </w:pPr>
    </w:p>
    <w:p w14:paraId="579381A5" w14:textId="1D2F717F"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Joan found the body?  Wait, what?</w:t>
      </w:r>
    </w:p>
    <w:p w14:paraId="6B537E1E" w14:textId="77777777" w:rsidR="003E483D" w:rsidRDefault="003E483D" w:rsidP="00A63D55">
      <w:pPr>
        <w:spacing w:after="0" w:line="240" w:lineRule="auto"/>
        <w:ind w:left="1134" w:hanging="1134"/>
        <w:jc w:val="both"/>
        <w:rPr>
          <w:rFonts w:ascii="Arial" w:hAnsi="Arial" w:cs="Arial"/>
          <w:bCs/>
          <w:sz w:val="24"/>
          <w:szCs w:val="24"/>
        </w:rPr>
      </w:pPr>
    </w:p>
    <w:p w14:paraId="72EE12CB" w14:textId="5121DC87"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 went to Country Road 66 to talk to neighbour who found body.’  And she said…</w:t>
      </w:r>
    </w:p>
    <w:p w14:paraId="350D3CB5" w14:textId="77777777" w:rsidR="003E483D" w:rsidRDefault="003E483D" w:rsidP="00A63D55">
      <w:pPr>
        <w:spacing w:after="0" w:line="240" w:lineRule="auto"/>
        <w:ind w:left="1134" w:hanging="1134"/>
        <w:jc w:val="both"/>
        <w:rPr>
          <w:rFonts w:ascii="Arial" w:hAnsi="Arial" w:cs="Arial"/>
          <w:bCs/>
          <w:sz w:val="24"/>
          <w:szCs w:val="24"/>
        </w:rPr>
      </w:pPr>
    </w:p>
    <w:p w14:paraId="16C27BBE" w14:textId="44EF65D8"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so she was out for a walk right, yeah?</w:t>
      </w:r>
    </w:p>
    <w:p w14:paraId="698B4B4D" w14:textId="77777777" w:rsidR="003E483D" w:rsidRDefault="003E483D" w:rsidP="00A63D55">
      <w:pPr>
        <w:spacing w:after="0" w:line="240" w:lineRule="auto"/>
        <w:ind w:left="1134" w:hanging="1134"/>
        <w:jc w:val="both"/>
        <w:rPr>
          <w:rFonts w:ascii="Arial" w:hAnsi="Arial" w:cs="Arial"/>
          <w:bCs/>
          <w:sz w:val="24"/>
          <w:szCs w:val="24"/>
        </w:rPr>
      </w:pPr>
    </w:p>
    <w:p w14:paraId="3D038563" w14:textId="6DD3A700"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Aha.</w:t>
      </w:r>
      <w:r w:rsidR="00CF30D0">
        <w:rPr>
          <w:rFonts w:ascii="Arial" w:hAnsi="Arial" w:cs="Arial"/>
          <w:bCs/>
          <w:sz w:val="24"/>
          <w:szCs w:val="24"/>
        </w:rPr>
        <w:t xml:space="preserve"> 55.27</w:t>
      </w:r>
    </w:p>
    <w:p w14:paraId="41CFF891" w14:textId="77777777" w:rsidR="003E483D" w:rsidRDefault="003E483D" w:rsidP="00A63D55">
      <w:pPr>
        <w:spacing w:after="0" w:line="240" w:lineRule="auto"/>
        <w:ind w:left="1134" w:hanging="1134"/>
        <w:jc w:val="both"/>
        <w:rPr>
          <w:rFonts w:ascii="Arial" w:hAnsi="Arial" w:cs="Arial"/>
          <w:bCs/>
          <w:sz w:val="24"/>
          <w:szCs w:val="24"/>
        </w:rPr>
      </w:pPr>
    </w:p>
    <w:p w14:paraId="5546C9EE" w14:textId="257DD363" w:rsidR="003E483D" w:rsidRDefault="003E483D" w:rsidP="00A63D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wait, so [</w:t>
      </w:r>
      <w:r w:rsidRPr="002B14D0">
        <w:rPr>
          <w:rFonts w:ascii="Arial" w:hAnsi="Arial" w:cs="Arial"/>
          <w:bCs/>
          <w:sz w:val="24"/>
          <w:szCs w:val="24"/>
          <w:highlight w:val="yellow"/>
        </w:rPr>
        <w:t>what the hell 00:54:52</w:t>
      </w:r>
      <w:r>
        <w:rPr>
          <w:rFonts w:ascii="Arial" w:hAnsi="Arial" w:cs="Arial"/>
          <w:bCs/>
          <w:sz w:val="24"/>
          <w:szCs w:val="24"/>
        </w:rPr>
        <w:t>], so she did all this weird shit.</w:t>
      </w:r>
    </w:p>
    <w:p w14:paraId="747FD3D5" w14:textId="77777777" w:rsidR="00180906" w:rsidRDefault="00180906" w:rsidP="00A63D55">
      <w:pPr>
        <w:spacing w:after="0" w:line="240" w:lineRule="auto"/>
        <w:ind w:left="1134" w:hanging="1134"/>
        <w:jc w:val="both"/>
        <w:rPr>
          <w:rFonts w:ascii="Arial" w:hAnsi="Arial" w:cs="Arial"/>
          <w:bCs/>
          <w:sz w:val="24"/>
          <w:szCs w:val="24"/>
        </w:rPr>
      </w:pPr>
    </w:p>
    <w:p w14:paraId="660D7765" w14:textId="28A36707" w:rsidR="00180906" w:rsidRDefault="00180906" w:rsidP="00A63D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3C56CB8" w14:textId="77777777" w:rsidR="00180906" w:rsidRDefault="00180906" w:rsidP="00A63D55">
      <w:pPr>
        <w:spacing w:after="0" w:line="240" w:lineRule="auto"/>
        <w:ind w:left="1134" w:hanging="1134"/>
        <w:jc w:val="both"/>
        <w:rPr>
          <w:rFonts w:ascii="Arial" w:hAnsi="Arial" w:cs="Arial"/>
          <w:bCs/>
          <w:sz w:val="24"/>
          <w:szCs w:val="24"/>
        </w:rPr>
      </w:pPr>
    </w:p>
    <w:p w14:paraId="2D95DB17" w14:textId="0E29132E"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it says, ‘her house is nearest the property to Old Scratch, not much else nearby.’  So it must be her.  </w:t>
      </w:r>
    </w:p>
    <w:p w14:paraId="7B7E7E46" w14:textId="77777777" w:rsidR="00180906" w:rsidRDefault="00180906" w:rsidP="00180906">
      <w:pPr>
        <w:spacing w:after="0" w:line="240" w:lineRule="auto"/>
        <w:ind w:left="1134" w:hanging="1134"/>
        <w:jc w:val="both"/>
        <w:rPr>
          <w:rFonts w:ascii="Arial" w:hAnsi="Arial" w:cs="Arial"/>
          <w:bCs/>
          <w:sz w:val="24"/>
          <w:szCs w:val="24"/>
        </w:rPr>
      </w:pPr>
    </w:p>
    <w:p w14:paraId="4A02B610" w14:textId="36AFDD16"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yeah, yeah.</w:t>
      </w:r>
    </w:p>
    <w:p w14:paraId="7AFFDE80" w14:textId="77777777" w:rsidR="00180906" w:rsidRDefault="00180906" w:rsidP="00180906">
      <w:pPr>
        <w:spacing w:after="0" w:line="240" w:lineRule="auto"/>
        <w:ind w:left="1134" w:hanging="1134"/>
        <w:jc w:val="both"/>
        <w:rPr>
          <w:rFonts w:ascii="Arial" w:hAnsi="Arial" w:cs="Arial"/>
          <w:bCs/>
          <w:sz w:val="24"/>
          <w:szCs w:val="24"/>
        </w:rPr>
      </w:pPr>
    </w:p>
    <w:p w14:paraId="58F089B4" w14:textId="40A88E6E"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There you go, yeah, good call.</w:t>
      </w:r>
    </w:p>
    <w:p w14:paraId="7365EE42" w14:textId="77777777" w:rsidR="00180906" w:rsidRDefault="00180906" w:rsidP="00180906">
      <w:pPr>
        <w:spacing w:after="0" w:line="240" w:lineRule="auto"/>
        <w:ind w:left="1134" w:hanging="1134"/>
        <w:jc w:val="both"/>
        <w:rPr>
          <w:rFonts w:ascii="Arial" w:hAnsi="Arial" w:cs="Arial"/>
          <w:bCs/>
          <w:sz w:val="24"/>
          <w:szCs w:val="24"/>
        </w:rPr>
      </w:pPr>
    </w:p>
    <w:p w14:paraId="44EF148F" w14:textId="010BCF85"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did all the weird shit until 4:47 with Mia, and then she kept on doing weird shit without Mia.</w:t>
      </w:r>
    </w:p>
    <w:p w14:paraId="4A68B162" w14:textId="77777777" w:rsidR="00180906" w:rsidRDefault="00180906" w:rsidP="00180906">
      <w:pPr>
        <w:spacing w:after="0" w:line="240" w:lineRule="auto"/>
        <w:ind w:left="1134" w:hanging="1134"/>
        <w:jc w:val="both"/>
        <w:rPr>
          <w:rFonts w:ascii="Arial" w:hAnsi="Arial" w:cs="Arial"/>
          <w:bCs/>
          <w:sz w:val="24"/>
          <w:szCs w:val="24"/>
        </w:rPr>
      </w:pPr>
    </w:p>
    <w:p w14:paraId="5023A0EC" w14:textId="0C78019C"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did she say what time she found the body, ‘cause that would be quite good?</w:t>
      </w:r>
    </w:p>
    <w:p w14:paraId="75BF3D98" w14:textId="77777777" w:rsidR="00180906" w:rsidRDefault="00180906" w:rsidP="00180906">
      <w:pPr>
        <w:spacing w:after="0" w:line="240" w:lineRule="auto"/>
        <w:ind w:left="1134" w:hanging="1134"/>
        <w:jc w:val="both"/>
        <w:rPr>
          <w:rFonts w:ascii="Arial" w:hAnsi="Arial" w:cs="Arial"/>
          <w:bCs/>
          <w:sz w:val="24"/>
          <w:szCs w:val="24"/>
        </w:rPr>
      </w:pPr>
    </w:p>
    <w:p w14:paraId="68D6DF05" w14:textId="60D5BACA"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r>
      <w:r w:rsidR="002B14D0">
        <w:rPr>
          <w:rFonts w:ascii="Arial" w:hAnsi="Arial" w:cs="Arial"/>
          <w:bCs/>
          <w:sz w:val="24"/>
          <w:szCs w:val="24"/>
        </w:rPr>
        <w:t xml:space="preserve">Six </w:t>
      </w:r>
      <w:r>
        <w:rPr>
          <w:rFonts w:ascii="Arial" w:hAnsi="Arial" w:cs="Arial"/>
          <w:bCs/>
          <w:sz w:val="24"/>
          <w:szCs w:val="24"/>
        </w:rPr>
        <w:t>am.</w:t>
      </w:r>
    </w:p>
    <w:p w14:paraId="43F085C7" w14:textId="77777777" w:rsidR="00180906" w:rsidRDefault="00180906" w:rsidP="00180906">
      <w:pPr>
        <w:spacing w:after="0" w:line="240" w:lineRule="auto"/>
        <w:ind w:left="1134" w:hanging="1134"/>
        <w:jc w:val="both"/>
        <w:rPr>
          <w:rFonts w:ascii="Arial" w:hAnsi="Arial" w:cs="Arial"/>
          <w:bCs/>
          <w:sz w:val="24"/>
          <w:szCs w:val="24"/>
        </w:rPr>
      </w:pPr>
    </w:p>
    <w:p w14:paraId="7593C277" w14:textId="46555638"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A636AF">
        <w:rPr>
          <w:rFonts w:ascii="Arial" w:hAnsi="Arial" w:cs="Arial"/>
          <w:bCs/>
          <w:sz w:val="24"/>
          <w:szCs w:val="24"/>
        </w:rPr>
        <w:t>‘</w:t>
      </w:r>
      <w:r>
        <w:rPr>
          <w:rFonts w:ascii="Arial" w:hAnsi="Arial" w:cs="Arial"/>
          <w:bCs/>
          <w:sz w:val="24"/>
          <w:szCs w:val="24"/>
        </w:rPr>
        <w:t>Stated she was out for a walk shortly after six, when she discovered the body on the rock</w:t>
      </w:r>
      <w:r w:rsidR="00F40FB8">
        <w:rPr>
          <w:rFonts w:ascii="Arial" w:hAnsi="Arial" w:cs="Arial"/>
          <w:bCs/>
          <w:sz w:val="24"/>
          <w:szCs w:val="24"/>
        </w:rPr>
        <w:t>s</w:t>
      </w:r>
      <w:r>
        <w:rPr>
          <w:rFonts w:ascii="Arial" w:hAnsi="Arial" w:cs="Arial"/>
          <w:bCs/>
          <w:sz w:val="24"/>
          <w:szCs w:val="24"/>
        </w:rPr>
        <w:t xml:space="preserve">, beside the waterfall, </w:t>
      </w:r>
      <w:r w:rsidR="008A442D">
        <w:rPr>
          <w:rFonts w:ascii="Arial" w:hAnsi="Arial" w:cs="Arial"/>
          <w:bCs/>
          <w:sz w:val="24"/>
          <w:szCs w:val="24"/>
        </w:rPr>
        <w:t>and I telephoned</w:t>
      </w:r>
      <w:r>
        <w:rPr>
          <w:rFonts w:ascii="Arial" w:hAnsi="Arial" w:cs="Arial"/>
          <w:bCs/>
          <w:sz w:val="24"/>
          <w:szCs w:val="24"/>
        </w:rPr>
        <w:t xml:space="preserve"> to call police, yeah.</w:t>
      </w:r>
      <w:r w:rsidR="00A636AF">
        <w:rPr>
          <w:rFonts w:ascii="Arial" w:hAnsi="Arial" w:cs="Arial"/>
          <w:bCs/>
          <w:sz w:val="24"/>
          <w:szCs w:val="24"/>
        </w:rPr>
        <w:t>’</w:t>
      </w:r>
    </w:p>
    <w:p w14:paraId="5CB2FB0D" w14:textId="77777777" w:rsidR="00180906" w:rsidRDefault="00180906" w:rsidP="00180906">
      <w:pPr>
        <w:spacing w:after="0" w:line="240" w:lineRule="auto"/>
        <w:ind w:left="1134" w:hanging="1134"/>
        <w:jc w:val="both"/>
        <w:rPr>
          <w:rFonts w:ascii="Arial" w:hAnsi="Arial" w:cs="Arial"/>
          <w:bCs/>
          <w:sz w:val="24"/>
          <w:szCs w:val="24"/>
        </w:rPr>
      </w:pPr>
    </w:p>
    <w:p w14:paraId="5225118C" w14:textId="2FE0984D"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that doesn’t tell us anymore.</w:t>
      </w:r>
    </w:p>
    <w:p w14:paraId="5E5DEDDC" w14:textId="77777777" w:rsidR="00180906" w:rsidRDefault="00180906" w:rsidP="00180906">
      <w:pPr>
        <w:spacing w:after="0" w:line="240" w:lineRule="auto"/>
        <w:ind w:left="1134" w:hanging="1134"/>
        <w:jc w:val="both"/>
        <w:rPr>
          <w:rFonts w:ascii="Arial" w:hAnsi="Arial" w:cs="Arial"/>
          <w:bCs/>
          <w:sz w:val="24"/>
          <w:szCs w:val="24"/>
        </w:rPr>
      </w:pPr>
    </w:p>
    <w:p w14:paraId="0A1451F2" w14:textId="386C96AE" w:rsidR="00180906" w:rsidRDefault="00180906"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A636AF">
        <w:rPr>
          <w:rFonts w:ascii="Arial" w:hAnsi="Arial" w:cs="Arial"/>
          <w:bCs/>
          <w:sz w:val="24"/>
          <w:szCs w:val="24"/>
        </w:rPr>
        <w:t xml:space="preserve">  ‘10:22, back to scene, search of water underway, haven’t found much so far, besides some empty beer bottles, probably just littering.’</w:t>
      </w:r>
    </w:p>
    <w:p w14:paraId="628E7EAD" w14:textId="77777777" w:rsidR="00F40FB8" w:rsidRDefault="00F40FB8" w:rsidP="00180906">
      <w:pPr>
        <w:spacing w:after="0" w:line="240" w:lineRule="auto"/>
        <w:ind w:left="1134" w:hanging="1134"/>
        <w:jc w:val="both"/>
        <w:rPr>
          <w:rFonts w:ascii="Arial" w:hAnsi="Arial" w:cs="Arial"/>
          <w:bCs/>
          <w:sz w:val="24"/>
          <w:szCs w:val="24"/>
        </w:rPr>
      </w:pPr>
    </w:p>
    <w:p w14:paraId="556A755A" w14:textId="34914AC2" w:rsidR="00F40FB8" w:rsidRDefault="00F40FB8" w:rsidP="00180906">
      <w:pPr>
        <w:spacing w:after="0" w:line="240" w:lineRule="auto"/>
        <w:ind w:left="1134" w:hanging="1134"/>
        <w:jc w:val="both"/>
        <w:rPr>
          <w:rFonts w:ascii="Arial" w:hAnsi="Arial" w:cs="Arial"/>
          <w:bCs/>
          <w:sz w:val="24"/>
          <w:szCs w:val="24"/>
        </w:rPr>
      </w:pPr>
      <w:r>
        <w:rPr>
          <w:rFonts w:ascii="Arial" w:hAnsi="Arial" w:cs="Arial"/>
          <w:bCs/>
          <w:sz w:val="24"/>
          <w:szCs w:val="24"/>
        </w:rPr>
        <w:tab/>
      </w:r>
      <w:r w:rsidR="002B14D0">
        <w:rPr>
          <w:rFonts w:ascii="Arial" w:hAnsi="Arial" w:cs="Arial"/>
          <w:bCs/>
          <w:sz w:val="24"/>
          <w:szCs w:val="24"/>
        </w:rPr>
        <w:t>‘Eleven seventeen</w:t>
      </w:r>
      <w:r>
        <w:rPr>
          <w:rFonts w:ascii="Arial" w:hAnsi="Arial" w:cs="Arial"/>
          <w:bCs/>
          <w:sz w:val="24"/>
          <w:szCs w:val="24"/>
        </w:rPr>
        <w:t>, gave up victim to McGint</w:t>
      </w:r>
      <w:r w:rsidR="008A442D">
        <w:rPr>
          <w:rFonts w:ascii="Arial" w:hAnsi="Arial" w:cs="Arial"/>
          <w:bCs/>
          <w:sz w:val="24"/>
          <w:szCs w:val="24"/>
        </w:rPr>
        <w:t>y</w:t>
      </w:r>
      <w:r>
        <w:rPr>
          <w:rFonts w:ascii="Arial" w:hAnsi="Arial" w:cs="Arial"/>
          <w:bCs/>
          <w:sz w:val="24"/>
          <w:szCs w:val="24"/>
        </w:rPr>
        <w:t>,’ so is he the sheriff?  I think so.</w:t>
      </w:r>
    </w:p>
    <w:p w14:paraId="34102990" w14:textId="77777777" w:rsidR="00F40FB8" w:rsidRDefault="00F40FB8" w:rsidP="00180906">
      <w:pPr>
        <w:spacing w:after="0" w:line="240" w:lineRule="auto"/>
        <w:ind w:left="1134" w:hanging="1134"/>
        <w:jc w:val="both"/>
        <w:rPr>
          <w:rFonts w:ascii="Arial" w:hAnsi="Arial" w:cs="Arial"/>
          <w:bCs/>
          <w:sz w:val="24"/>
          <w:szCs w:val="24"/>
        </w:rPr>
      </w:pPr>
    </w:p>
    <w:p w14:paraId="783CD814" w14:textId="1C794287" w:rsidR="00F40FB8" w:rsidRDefault="00F40FB8"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7C8FF77D" w14:textId="77777777" w:rsidR="00F40FB8" w:rsidRDefault="00F40FB8" w:rsidP="00180906">
      <w:pPr>
        <w:spacing w:after="0" w:line="240" w:lineRule="auto"/>
        <w:ind w:left="1134" w:hanging="1134"/>
        <w:jc w:val="both"/>
        <w:rPr>
          <w:rFonts w:ascii="Arial" w:hAnsi="Arial" w:cs="Arial"/>
          <w:bCs/>
          <w:sz w:val="24"/>
          <w:szCs w:val="24"/>
        </w:rPr>
      </w:pPr>
    </w:p>
    <w:p w14:paraId="09220A2F" w14:textId="5724100E" w:rsidR="00F40FB8" w:rsidRDefault="00F40FB8"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sheriff, Paul McGinty</w:t>
      </w:r>
      <w:r w:rsidR="006418F2">
        <w:rPr>
          <w:rFonts w:ascii="Arial" w:hAnsi="Arial" w:cs="Arial"/>
          <w:bCs/>
          <w:sz w:val="24"/>
          <w:szCs w:val="24"/>
        </w:rPr>
        <w:t xml:space="preserve">.  He agrees with accident scenario, will proceed accordingly.  </w:t>
      </w:r>
    </w:p>
    <w:p w14:paraId="25E98A65" w14:textId="77777777" w:rsidR="006418F2" w:rsidRDefault="006418F2" w:rsidP="00180906">
      <w:pPr>
        <w:spacing w:after="0" w:line="240" w:lineRule="auto"/>
        <w:ind w:left="1134" w:hanging="1134"/>
        <w:jc w:val="both"/>
        <w:rPr>
          <w:rFonts w:ascii="Arial" w:hAnsi="Arial" w:cs="Arial"/>
          <w:bCs/>
          <w:sz w:val="24"/>
          <w:szCs w:val="24"/>
        </w:rPr>
      </w:pPr>
    </w:p>
    <w:p w14:paraId="409FBCD4" w14:textId="236D780A" w:rsidR="006418F2" w:rsidRDefault="006418F2" w:rsidP="00180906">
      <w:pPr>
        <w:spacing w:after="0" w:line="240" w:lineRule="auto"/>
        <w:ind w:left="1134" w:hanging="1134"/>
        <w:jc w:val="both"/>
        <w:rPr>
          <w:rFonts w:ascii="Arial" w:hAnsi="Arial" w:cs="Arial"/>
          <w:bCs/>
          <w:sz w:val="24"/>
          <w:szCs w:val="24"/>
        </w:rPr>
      </w:pPr>
      <w:r>
        <w:rPr>
          <w:rFonts w:ascii="Arial" w:hAnsi="Arial" w:cs="Arial"/>
          <w:bCs/>
          <w:sz w:val="24"/>
          <w:szCs w:val="24"/>
        </w:rPr>
        <w:tab/>
      </w:r>
      <w:r w:rsidR="002B14D0">
        <w:rPr>
          <w:rFonts w:ascii="Arial" w:hAnsi="Arial" w:cs="Arial"/>
          <w:bCs/>
          <w:sz w:val="24"/>
          <w:szCs w:val="24"/>
        </w:rPr>
        <w:t>Twelve thirty-two</w:t>
      </w:r>
      <w:r>
        <w:rPr>
          <w:rFonts w:ascii="Arial" w:hAnsi="Arial" w:cs="Arial"/>
          <w:bCs/>
          <w:sz w:val="24"/>
          <w:szCs w:val="24"/>
        </w:rPr>
        <w:t xml:space="preserve"> coroner, okayed removal of remains.  </w:t>
      </w:r>
      <w:r w:rsidRPr="00790B7B">
        <w:rPr>
          <w:rFonts w:ascii="Arial" w:hAnsi="Arial" w:cs="Arial"/>
          <w:bCs/>
          <w:sz w:val="24"/>
          <w:szCs w:val="24"/>
          <w:highlight w:val="yellow"/>
        </w:rPr>
        <w:t>[</w:t>
      </w:r>
      <w:r w:rsidR="00790B7B" w:rsidRPr="00790B7B">
        <w:rPr>
          <w:rFonts w:ascii="Arial" w:hAnsi="Arial" w:cs="Arial"/>
          <w:bCs/>
          <w:sz w:val="24"/>
          <w:szCs w:val="24"/>
          <w:highlight w:val="yellow"/>
        </w:rPr>
        <w:t>Morti</w:t>
      </w:r>
      <w:r w:rsidRPr="00790B7B">
        <w:rPr>
          <w:rFonts w:ascii="Arial" w:hAnsi="Arial" w:cs="Arial"/>
          <w:bCs/>
          <w:sz w:val="24"/>
          <w:szCs w:val="24"/>
          <w:highlight w:val="yellow"/>
        </w:rPr>
        <w:t xml:space="preserve"> 00:55:50]</w:t>
      </w:r>
      <w:r>
        <w:rPr>
          <w:rFonts w:ascii="Arial" w:hAnsi="Arial" w:cs="Arial"/>
          <w:bCs/>
          <w:sz w:val="24"/>
          <w:szCs w:val="24"/>
        </w:rPr>
        <w:t xml:space="preserve"> from Bogg’s Funeral Home, to pick up.  </w:t>
      </w:r>
    </w:p>
    <w:p w14:paraId="0A6DEB74" w14:textId="77777777" w:rsidR="006418F2" w:rsidRDefault="006418F2" w:rsidP="00180906">
      <w:pPr>
        <w:spacing w:after="0" w:line="240" w:lineRule="auto"/>
        <w:ind w:left="1134" w:hanging="1134"/>
        <w:jc w:val="both"/>
        <w:rPr>
          <w:rFonts w:ascii="Arial" w:hAnsi="Arial" w:cs="Arial"/>
          <w:bCs/>
          <w:sz w:val="24"/>
          <w:szCs w:val="24"/>
        </w:rPr>
      </w:pPr>
    </w:p>
    <w:p w14:paraId="19BD0EE6" w14:textId="59100D9E" w:rsidR="006418F2" w:rsidRDefault="006418F2" w:rsidP="00180906">
      <w:pPr>
        <w:spacing w:after="0" w:line="240" w:lineRule="auto"/>
        <w:ind w:left="1134" w:hanging="1134"/>
        <w:jc w:val="both"/>
        <w:rPr>
          <w:rFonts w:ascii="Arial" w:hAnsi="Arial" w:cs="Arial"/>
          <w:bCs/>
          <w:sz w:val="24"/>
          <w:szCs w:val="24"/>
        </w:rPr>
      </w:pPr>
      <w:r>
        <w:rPr>
          <w:rFonts w:ascii="Arial" w:hAnsi="Arial" w:cs="Arial"/>
          <w:bCs/>
          <w:sz w:val="24"/>
          <w:szCs w:val="24"/>
        </w:rPr>
        <w:tab/>
      </w:r>
      <w:r w:rsidR="002B14D0">
        <w:rPr>
          <w:rFonts w:ascii="Arial" w:hAnsi="Arial" w:cs="Arial"/>
          <w:bCs/>
          <w:sz w:val="24"/>
          <w:szCs w:val="24"/>
        </w:rPr>
        <w:t>Thirteen oh five</w:t>
      </w:r>
      <w:r>
        <w:rPr>
          <w:rFonts w:ascii="Arial" w:hAnsi="Arial" w:cs="Arial"/>
          <w:bCs/>
          <w:sz w:val="24"/>
          <w:szCs w:val="24"/>
        </w:rPr>
        <w:t xml:space="preserve">, told </w:t>
      </w:r>
      <w:r w:rsidR="00AB7497">
        <w:rPr>
          <w:rFonts w:ascii="Arial" w:hAnsi="Arial" w:cs="Arial"/>
          <w:bCs/>
          <w:sz w:val="24"/>
          <w:szCs w:val="24"/>
        </w:rPr>
        <w:t>Sheri</w:t>
      </w:r>
      <w:r>
        <w:rPr>
          <w:rFonts w:ascii="Arial" w:hAnsi="Arial" w:cs="Arial"/>
          <w:bCs/>
          <w:sz w:val="24"/>
          <w:szCs w:val="24"/>
        </w:rPr>
        <w:t>, she took it about as expected.  Did my best to calm her down, reassured her foul play unlikely.  Made sure she called her mother to come down and stay, so she’s not alone at a time like this.</w:t>
      </w:r>
      <w:r w:rsidR="00030FDE">
        <w:rPr>
          <w:rFonts w:ascii="Arial" w:hAnsi="Arial" w:cs="Arial"/>
          <w:bCs/>
          <w:sz w:val="24"/>
          <w:szCs w:val="24"/>
        </w:rPr>
        <w:t xml:space="preserve">  Okay.</w:t>
      </w:r>
    </w:p>
    <w:p w14:paraId="7DD37475" w14:textId="77777777" w:rsidR="00030FDE" w:rsidRDefault="00030FDE" w:rsidP="00180906">
      <w:pPr>
        <w:spacing w:after="0" w:line="240" w:lineRule="auto"/>
        <w:ind w:left="1134" w:hanging="1134"/>
        <w:jc w:val="both"/>
        <w:rPr>
          <w:rFonts w:ascii="Arial" w:hAnsi="Arial" w:cs="Arial"/>
          <w:bCs/>
          <w:sz w:val="24"/>
          <w:szCs w:val="24"/>
        </w:rPr>
      </w:pPr>
    </w:p>
    <w:p w14:paraId="7150220B" w14:textId="4524AD19"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what do you think the interesting facts in that report are, the time of body’s the best one, the time of death.</w:t>
      </w:r>
    </w:p>
    <w:p w14:paraId="576BDAFC" w14:textId="77777777" w:rsidR="00030FDE" w:rsidRDefault="00030FDE" w:rsidP="00180906">
      <w:pPr>
        <w:spacing w:after="0" w:line="240" w:lineRule="auto"/>
        <w:ind w:left="1134" w:hanging="1134"/>
        <w:jc w:val="both"/>
        <w:rPr>
          <w:rFonts w:ascii="Arial" w:hAnsi="Arial" w:cs="Arial"/>
          <w:bCs/>
          <w:sz w:val="24"/>
          <w:szCs w:val="24"/>
        </w:rPr>
      </w:pPr>
    </w:p>
    <w:p w14:paraId="68504770" w14:textId="0BE39A63"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w:t>
      </w:r>
    </w:p>
    <w:p w14:paraId="4F13ED23" w14:textId="77777777" w:rsidR="00030FDE" w:rsidRDefault="00030FDE" w:rsidP="00180906">
      <w:pPr>
        <w:spacing w:after="0" w:line="240" w:lineRule="auto"/>
        <w:ind w:left="1134" w:hanging="1134"/>
        <w:jc w:val="both"/>
        <w:rPr>
          <w:rFonts w:ascii="Arial" w:hAnsi="Arial" w:cs="Arial"/>
          <w:bCs/>
          <w:sz w:val="24"/>
          <w:szCs w:val="24"/>
        </w:rPr>
      </w:pPr>
    </w:p>
    <w:p w14:paraId="3EF730DD" w14:textId="21EAFDC4"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Collision between the black and the blue car at 4.01, which is right in the middle of the time of death.</w:t>
      </w:r>
    </w:p>
    <w:p w14:paraId="1A312AB4" w14:textId="77777777" w:rsidR="00030FDE" w:rsidRDefault="00030FDE" w:rsidP="00180906">
      <w:pPr>
        <w:spacing w:after="0" w:line="240" w:lineRule="auto"/>
        <w:ind w:left="1134" w:hanging="1134"/>
        <w:jc w:val="both"/>
        <w:rPr>
          <w:rFonts w:ascii="Arial" w:hAnsi="Arial" w:cs="Arial"/>
          <w:bCs/>
          <w:sz w:val="24"/>
          <w:szCs w:val="24"/>
        </w:rPr>
      </w:pPr>
    </w:p>
    <w:p w14:paraId="10CF5466" w14:textId="5C9512DC"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yes.</w:t>
      </w:r>
    </w:p>
    <w:p w14:paraId="7588F53E" w14:textId="77777777" w:rsidR="00030FDE" w:rsidRDefault="00030FDE" w:rsidP="00180906">
      <w:pPr>
        <w:spacing w:after="0" w:line="240" w:lineRule="auto"/>
        <w:ind w:left="1134" w:hanging="1134"/>
        <w:jc w:val="both"/>
        <w:rPr>
          <w:rFonts w:ascii="Arial" w:hAnsi="Arial" w:cs="Arial"/>
          <w:bCs/>
          <w:sz w:val="24"/>
          <w:szCs w:val="24"/>
        </w:rPr>
      </w:pPr>
    </w:p>
    <w:p w14:paraId="6E73B53F" w14:textId="717A098F"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it says, ‘booked Lincoln driver for DUI, so driving under the influence, so someone [</w:t>
      </w:r>
      <w:r w:rsidR="002B14D0">
        <w:rPr>
          <w:rFonts w:ascii="Arial" w:hAnsi="Arial" w:cs="Arial"/>
          <w:bCs/>
          <w:sz w:val="24"/>
          <w:szCs w:val="24"/>
          <w:highlight w:val="yellow"/>
        </w:rPr>
        <w:t>voices overlap</w:t>
      </w:r>
      <w:r w:rsidRPr="00790B7B">
        <w:rPr>
          <w:rFonts w:ascii="Arial" w:hAnsi="Arial" w:cs="Arial"/>
          <w:bCs/>
          <w:sz w:val="24"/>
          <w:szCs w:val="24"/>
          <w:highlight w:val="yellow"/>
        </w:rPr>
        <w:t xml:space="preserve"> 00:56:28]?</w:t>
      </w:r>
    </w:p>
    <w:p w14:paraId="4EA04BB3" w14:textId="77777777" w:rsidR="00030FDE" w:rsidRDefault="00030FDE" w:rsidP="00180906">
      <w:pPr>
        <w:spacing w:after="0" w:line="240" w:lineRule="auto"/>
        <w:ind w:left="1134" w:hanging="1134"/>
        <w:jc w:val="both"/>
        <w:rPr>
          <w:rFonts w:ascii="Arial" w:hAnsi="Arial" w:cs="Arial"/>
          <w:bCs/>
          <w:sz w:val="24"/>
          <w:szCs w:val="24"/>
        </w:rPr>
      </w:pPr>
    </w:p>
    <w:p w14:paraId="67E2EC95" w14:textId="5A0DB44B"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Collision of the blue and black car was </w:t>
      </w:r>
      <w:r w:rsidR="002B14D0">
        <w:rPr>
          <w:rFonts w:ascii="Arial" w:hAnsi="Arial" w:cs="Arial"/>
          <w:bCs/>
          <w:sz w:val="24"/>
          <w:szCs w:val="24"/>
        </w:rPr>
        <w:t>DUI as well, right.</w:t>
      </w:r>
    </w:p>
    <w:p w14:paraId="584F291A" w14:textId="77777777" w:rsidR="00030FDE" w:rsidRDefault="00030FDE" w:rsidP="00180906">
      <w:pPr>
        <w:spacing w:after="0" w:line="240" w:lineRule="auto"/>
        <w:ind w:left="1134" w:hanging="1134"/>
        <w:jc w:val="both"/>
        <w:rPr>
          <w:rFonts w:ascii="Arial" w:hAnsi="Arial" w:cs="Arial"/>
          <w:bCs/>
          <w:sz w:val="24"/>
          <w:szCs w:val="24"/>
        </w:rPr>
      </w:pPr>
    </w:p>
    <w:p w14:paraId="4D859893" w14:textId="6BE7A334" w:rsidR="00030FDE" w:rsidRDefault="00030FDE"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I’m also not sure, so there’s, Joan drives a blue </w:t>
      </w:r>
      <w:r w:rsidR="00E70980">
        <w:rPr>
          <w:rFonts w:ascii="Arial" w:hAnsi="Arial" w:cs="Arial"/>
          <w:bCs/>
          <w:sz w:val="24"/>
          <w:szCs w:val="24"/>
        </w:rPr>
        <w:t>Volkswagen Beetle, but I don’t know, I’m assuming it’s not her?</w:t>
      </w:r>
    </w:p>
    <w:p w14:paraId="5D6F8D13" w14:textId="77777777" w:rsidR="00E70980" w:rsidRDefault="00E70980" w:rsidP="00180906">
      <w:pPr>
        <w:spacing w:after="0" w:line="240" w:lineRule="auto"/>
        <w:ind w:left="1134" w:hanging="1134"/>
        <w:jc w:val="both"/>
        <w:rPr>
          <w:rFonts w:ascii="Arial" w:hAnsi="Arial" w:cs="Arial"/>
          <w:bCs/>
          <w:sz w:val="24"/>
          <w:szCs w:val="24"/>
        </w:rPr>
      </w:pPr>
    </w:p>
    <w:p w14:paraId="2E65104B" w14:textId="4903B198"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No it wasn’t a </w:t>
      </w:r>
      <w:r w:rsidR="00B45715">
        <w:rPr>
          <w:rFonts w:ascii="Arial" w:hAnsi="Arial" w:cs="Arial"/>
          <w:bCs/>
          <w:sz w:val="24"/>
          <w:szCs w:val="24"/>
        </w:rPr>
        <w:t>Volkswagen</w:t>
      </w:r>
      <w:r>
        <w:rPr>
          <w:rFonts w:ascii="Arial" w:hAnsi="Arial" w:cs="Arial"/>
          <w:bCs/>
          <w:sz w:val="24"/>
          <w:szCs w:val="24"/>
        </w:rPr>
        <w:t>, it was a Lincoln.</w:t>
      </w:r>
    </w:p>
    <w:p w14:paraId="1F31F3F3" w14:textId="77777777" w:rsidR="00E70980" w:rsidRDefault="00E70980" w:rsidP="00180906">
      <w:pPr>
        <w:spacing w:after="0" w:line="240" w:lineRule="auto"/>
        <w:ind w:left="1134" w:hanging="1134"/>
        <w:jc w:val="both"/>
        <w:rPr>
          <w:rFonts w:ascii="Arial" w:hAnsi="Arial" w:cs="Arial"/>
          <w:bCs/>
          <w:sz w:val="24"/>
          <w:szCs w:val="24"/>
        </w:rPr>
      </w:pPr>
    </w:p>
    <w:p w14:paraId="7460B597" w14:textId="5ACA7517"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There was a silver Lincoln tailed at C30 so that’s within the time of death.</w:t>
      </w:r>
    </w:p>
    <w:p w14:paraId="40516C32" w14:textId="77777777" w:rsidR="00E70980" w:rsidRDefault="00E70980" w:rsidP="00180906">
      <w:pPr>
        <w:spacing w:after="0" w:line="240" w:lineRule="auto"/>
        <w:ind w:left="1134" w:hanging="1134"/>
        <w:jc w:val="both"/>
        <w:rPr>
          <w:rFonts w:ascii="Arial" w:hAnsi="Arial" w:cs="Arial"/>
          <w:bCs/>
          <w:sz w:val="24"/>
          <w:szCs w:val="24"/>
        </w:rPr>
      </w:pPr>
    </w:p>
    <w:p w14:paraId="24002082" w14:textId="5136BA35"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 has a Lincoln?</w:t>
      </w:r>
    </w:p>
    <w:p w14:paraId="7BDE92CC" w14:textId="77777777" w:rsidR="00E70980" w:rsidRDefault="00E70980" w:rsidP="00180906">
      <w:pPr>
        <w:spacing w:after="0" w:line="240" w:lineRule="auto"/>
        <w:ind w:left="1134" w:hanging="1134"/>
        <w:jc w:val="both"/>
        <w:rPr>
          <w:rFonts w:ascii="Arial" w:hAnsi="Arial" w:cs="Arial"/>
          <w:bCs/>
          <w:sz w:val="24"/>
          <w:szCs w:val="24"/>
        </w:rPr>
      </w:pPr>
    </w:p>
    <w:p w14:paraId="72AAC03D" w14:textId="66E099B9"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Donna.</w:t>
      </w:r>
    </w:p>
    <w:p w14:paraId="3F078DB8" w14:textId="77777777" w:rsidR="00E70980" w:rsidRDefault="00E70980" w:rsidP="00180906">
      <w:pPr>
        <w:spacing w:after="0" w:line="240" w:lineRule="auto"/>
        <w:ind w:left="1134" w:hanging="1134"/>
        <w:jc w:val="both"/>
        <w:rPr>
          <w:rFonts w:ascii="Arial" w:hAnsi="Arial" w:cs="Arial"/>
          <w:bCs/>
          <w:sz w:val="24"/>
          <w:szCs w:val="24"/>
        </w:rPr>
      </w:pPr>
    </w:p>
    <w:p w14:paraId="3AB449F5" w14:textId="7D94BCB7"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Donna has a Lincoln and…</w:t>
      </w:r>
    </w:p>
    <w:p w14:paraId="259A2183" w14:textId="77777777" w:rsidR="00E70980" w:rsidRDefault="00E70980" w:rsidP="00180906">
      <w:pPr>
        <w:spacing w:after="0" w:line="240" w:lineRule="auto"/>
        <w:ind w:left="1134" w:hanging="1134"/>
        <w:jc w:val="both"/>
        <w:rPr>
          <w:rFonts w:ascii="Arial" w:hAnsi="Arial" w:cs="Arial"/>
          <w:bCs/>
          <w:sz w:val="24"/>
          <w:szCs w:val="24"/>
        </w:rPr>
      </w:pPr>
    </w:p>
    <w:p w14:paraId="35A15BC0" w14:textId="2841E6A0"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I think it’s a black Lincoln right?</w:t>
      </w:r>
    </w:p>
    <w:p w14:paraId="47EC5AE2" w14:textId="77777777" w:rsidR="00E70980" w:rsidRDefault="00E70980" w:rsidP="00180906">
      <w:pPr>
        <w:spacing w:after="0" w:line="240" w:lineRule="auto"/>
        <w:ind w:left="1134" w:hanging="1134"/>
        <w:jc w:val="both"/>
        <w:rPr>
          <w:rFonts w:ascii="Arial" w:hAnsi="Arial" w:cs="Arial"/>
          <w:bCs/>
          <w:sz w:val="24"/>
          <w:szCs w:val="24"/>
        </w:rPr>
      </w:pPr>
    </w:p>
    <w:p w14:paraId="051C24F7" w14:textId="23FAD703" w:rsidR="00E70980" w:rsidRDefault="00E70980"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Okay, so there’s two Lincolns in this.  There’s a silver one at </w:t>
      </w:r>
      <w:r w:rsidR="005217B5">
        <w:rPr>
          <w:rFonts w:ascii="Arial" w:hAnsi="Arial" w:cs="Arial"/>
          <w:bCs/>
          <w:sz w:val="24"/>
          <w:szCs w:val="24"/>
        </w:rPr>
        <w:t>C30 traffic stops a Lincoln.</w:t>
      </w:r>
    </w:p>
    <w:p w14:paraId="2CE574FE" w14:textId="77777777" w:rsidR="005217B5" w:rsidRDefault="005217B5" w:rsidP="00180906">
      <w:pPr>
        <w:spacing w:after="0" w:line="240" w:lineRule="auto"/>
        <w:ind w:left="1134" w:hanging="1134"/>
        <w:jc w:val="both"/>
        <w:rPr>
          <w:rFonts w:ascii="Arial" w:hAnsi="Arial" w:cs="Arial"/>
          <w:bCs/>
          <w:sz w:val="24"/>
          <w:szCs w:val="24"/>
        </w:rPr>
      </w:pPr>
    </w:p>
    <w:p w14:paraId="3DDBE2EC" w14:textId="221A8DF3" w:rsidR="005217B5" w:rsidRDefault="005217B5" w:rsidP="0018090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that was Donna.</w:t>
      </w:r>
    </w:p>
    <w:p w14:paraId="5CF2DCBF" w14:textId="77777777" w:rsidR="005217B5" w:rsidRDefault="005217B5" w:rsidP="00180906">
      <w:pPr>
        <w:spacing w:after="0" w:line="240" w:lineRule="auto"/>
        <w:ind w:left="1134" w:hanging="1134"/>
        <w:jc w:val="both"/>
        <w:rPr>
          <w:rFonts w:ascii="Arial" w:hAnsi="Arial" w:cs="Arial"/>
          <w:bCs/>
          <w:sz w:val="24"/>
          <w:szCs w:val="24"/>
        </w:rPr>
      </w:pPr>
    </w:p>
    <w:p w14:paraId="0D6DA5C7" w14:textId="7FE45546" w:rsidR="005217B5" w:rsidRDefault="005217B5" w:rsidP="0018090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that was Donna, and that one wasn’t Donna.</w:t>
      </w:r>
    </w:p>
    <w:p w14:paraId="55DBEED7" w14:textId="77777777" w:rsidR="005217B5" w:rsidRDefault="005217B5" w:rsidP="00180906">
      <w:pPr>
        <w:spacing w:after="0" w:line="240" w:lineRule="auto"/>
        <w:ind w:left="1134" w:hanging="1134"/>
        <w:jc w:val="both"/>
        <w:rPr>
          <w:rFonts w:ascii="Arial" w:hAnsi="Arial" w:cs="Arial"/>
          <w:bCs/>
          <w:sz w:val="24"/>
          <w:szCs w:val="24"/>
        </w:rPr>
      </w:pPr>
    </w:p>
    <w:p w14:paraId="04382F13" w14:textId="209FB706" w:rsidR="005217B5" w:rsidRDefault="005217B5" w:rsidP="0018090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 lights out, oh her light were out, on that road and…</w:t>
      </w:r>
    </w:p>
    <w:p w14:paraId="091F6B3A" w14:textId="77777777" w:rsidR="005217B5" w:rsidRDefault="005217B5" w:rsidP="00180906">
      <w:pPr>
        <w:spacing w:after="0" w:line="240" w:lineRule="auto"/>
        <w:ind w:left="1134" w:hanging="1134"/>
        <w:jc w:val="both"/>
        <w:rPr>
          <w:rFonts w:ascii="Arial" w:hAnsi="Arial" w:cs="Arial"/>
          <w:bCs/>
          <w:sz w:val="24"/>
          <w:szCs w:val="24"/>
        </w:rPr>
      </w:pPr>
    </w:p>
    <w:p w14:paraId="42FE48DD" w14:textId="42E95BC8"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At Country Road?</w:t>
      </w:r>
    </w:p>
    <w:p w14:paraId="0DB43A9E" w14:textId="77777777" w:rsidR="005217B5" w:rsidRDefault="005217B5" w:rsidP="005217B5">
      <w:pPr>
        <w:spacing w:after="0" w:line="240" w:lineRule="auto"/>
        <w:ind w:left="1134" w:hanging="1134"/>
        <w:jc w:val="both"/>
        <w:rPr>
          <w:rFonts w:ascii="Arial" w:hAnsi="Arial" w:cs="Arial"/>
          <w:bCs/>
          <w:sz w:val="24"/>
          <w:szCs w:val="24"/>
        </w:rPr>
      </w:pPr>
    </w:p>
    <w:p w14:paraId="78402748" w14:textId="306F8A8F"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she was just leaving so that’s like three, so this is 3:29 or whatever, that was when Donna was leaving the place.  And that’s like, a few minutes later, CCTV.</w:t>
      </w:r>
    </w:p>
    <w:p w14:paraId="6433B554" w14:textId="77777777" w:rsidR="005217B5" w:rsidRDefault="005217B5" w:rsidP="005217B5">
      <w:pPr>
        <w:spacing w:after="0" w:line="240" w:lineRule="auto"/>
        <w:ind w:left="1134" w:hanging="1134"/>
        <w:jc w:val="both"/>
        <w:rPr>
          <w:rFonts w:ascii="Arial" w:hAnsi="Arial" w:cs="Arial"/>
          <w:bCs/>
          <w:sz w:val="24"/>
          <w:szCs w:val="24"/>
        </w:rPr>
      </w:pPr>
    </w:p>
    <w:p w14:paraId="20826717" w14:textId="4A3ED136"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2710CC56" w14:textId="77777777" w:rsidR="005217B5" w:rsidRDefault="005217B5" w:rsidP="005217B5">
      <w:pPr>
        <w:spacing w:after="0" w:line="240" w:lineRule="auto"/>
        <w:ind w:left="1134" w:hanging="1134"/>
        <w:jc w:val="both"/>
        <w:rPr>
          <w:rFonts w:ascii="Arial" w:hAnsi="Arial" w:cs="Arial"/>
          <w:bCs/>
          <w:sz w:val="24"/>
          <w:szCs w:val="24"/>
        </w:rPr>
      </w:pPr>
    </w:p>
    <w:p w14:paraId="070288D4" w14:textId="2F0DA3CC"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we thought she’d left about an hour earlier.</w:t>
      </w:r>
    </w:p>
    <w:p w14:paraId="0C3B5213" w14:textId="77777777" w:rsidR="005217B5" w:rsidRDefault="005217B5" w:rsidP="005217B5">
      <w:pPr>
        <w:spacing w:after="0" w:line="240" w:lineRule="auto"/>
        <w:ind w:left="1134" w:hanging="1134"/>
        <w:jc w:val="both"/>
        <w:rPr>
          <w:rFonts w:ascii="Arial" w:hAnsi="Arial" w:cs="Arial"/>
          <w:bCs/>
          <w:sz w:val="24"/>
          <w:szCs w:val="24"/>
        </w:rPr>
      </w:pPr>
    </w:p>
    <w:p w14:paraId="514DA86E" w14:textId="63E1B30B"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she didn’t, we messed up.</w:t>
      </w:r>
    </w:p>
    <w:p w14:paraId="30B5F0C5" w14:textId="77777777" w:rsidR="005217B5" w:rsidRDefault="005217B5" w:rsidP="005217B5">
      <w:pPr>
        <w:spacing w:after="0" w:line="240" w:lineRule="auto"/>
        <w:ind w:left="1134" w:hanging="1134"/>
        <w:jc w:val="both"/>
        <w:rPr>
          <w:rFonts w:ascii="Arial" w:hAnsi="Arial" w:cs="Arial"/>
          <w:bCs/>
          <w:sz w:val="24"/>
          <w:szCs w:val="24"/>
        </w:rPr>
      </w:pPr>
    </w:p>
    <w:p w14:paraId="617C9ECB" w14:textId="42086861"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but it said, an hour before closing.</w:t>
      </w:r>
    </w:p>
    <w:p w14:paraId="27E3094A" w14:textId="77777777" w:rsidR="005217B5" w:rsidRDefault="005217B5" w:rsidP="005217B5">
      <w:pPr>
        <w:spacing w:after="0" w:line="240" w:lineRule="auto"/>
        <w:ind w:left="1134" w:hanging="1134"/>
        <w:jc w:val="both"/>
        <w:rPr>
          <w:rFonts w:ascii="Arial" w:hAnsi="Arial" w:cs="Arial"/>
          <w:bCs/>
          <w:sz w:val="24"/>
          <w:szCs w:val="24"/>
        </w:rPr>
      </w:pPr>
    </w:p>
    <w:p w14:paraId="20E14B40" w14:textId="1B1BE6AC"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but the…</w:t>
      </w:r>
    </w:p>
    <w:p w14:paraId="2AABF078" w14:textId="77777777" w:rsidR="005217B5" w:rsidRDefault="005217B5" w:rsidP="005217B5">
      <w:pPr>
        <w:spacing w:after="0" w:line="240" w:lineRule="auto"/>
        <w:ind w:left="1134" w:hanging="1134"/>
        <w:jc w:val="both"/>
        <w:rPr>
          <w:rFonts w:ascii="Arial" w:hAnsi="Arial" w:cs="Arial"/>
          <w:bCs/>
          <w:sz w:val="24"/>
          <w:szCs w:val="24"/>
        </w:rPr>
      </w:pPr>
    </w:p>
    <w:p w14:paraId="0A57C26A" w14:textId="3068DBCB" w:rsidR="005217B5" w:rsidRDefault="005217B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guess we don’t specifically know when closing was.</w:t>
      </w:r>
    </w:p>
    <w:p w14:paraId="4546DDC5" w14:textId="77777777" w:rsidR="00633BA9" w:rsidRDefault="00633BA9" w:rsidP="005217B5">
      <w:pPr>
        <w:spacing w:after="0" w:line="240" w:lineRule="auto"/>
        <w:ind w:left="1134" w:hanging="1134"/>
        <w:jc w:val="both"/>
        <w:rPr>
          <w:rFonts w:ascii="Arial" w:hAnsi="Arial" w:cs="Arial"/>
          <w:bCs/>
          <w:sz w:val="24"/>
          <w:szCs w:val="24"/>
        </w:rPr>
      </w:pPr>
    </w:p>
    <w:p w14:paraId="59C3EDD8" w14:textId="01A8DA82"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you’re right.</w:t>
      </w:r>
    </w:p>
    <w:p w14:paraId="59542983" w14:textId="77777777" w:rsidR="00633BA9" w:rsidRDefault="00633BA9" w:rsidP="005217B5">
      <w:pPr>
        <w:spacing w:after="0" w:line="240" w:lineRule="auto"/>
        <w:ind w:left="1134" w:hanging="1134"/>
        <w:jc w:val="both"/>
        <w:rPr>
          <w:rFonts w:ascii="Arial" w:hAnsi="Arial" w:cs="Arial"/>
          <w:bCs/>
          <w:sz w:val="24"/>
          <w:szCs w:val="24"/>
        </w:rPr>
      </w:pPr>
    </w:p>
    <w:p w14:paraId="24824DC4" w14:textId="3ACC1DF5"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Why would we write 2:30 if we didn’t know it?  I think we must have…</w:t>
      </w:r>
    </w:p>
    <w:p w14:paraId="56EF5CFE" w14:textId="77777777" w:rsidR="00633BA9" w:rsidRDefault="00633BA9" w:rsidP="005217B5">
      <w:pPr>
        <w:spacing w:after="0" w:line="240" w:lineRule="auto"/>
        <w:ind w:left="1134" w:hanging="1134"/>
        <w:jc w:val="both"/>
        <w:rPr>
          <w:rFonts w:ascii="Arial" w:hAnsi="Arial" w:cs="Arial"/>
          <w:bCs/>
          <w:sz w:val="24"/>
          <w:szCs w:val="24"/>
        </w:rPr>
      </w:pPr>
    </w:p>
    <w:p w14:paraId="296C3998" w14:textId="2AB21AD6"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Because we assumed 3:30 here, it was shut.</w:t>
      </w:r>
    </w:p>
    <w:p w14:paraId="0E678E6B" w14:textId="77777777" w:rsidR="00633BA9" w:rsidRDefault="00633BA9" w:rsidP="005217B5">
      <w:pPr>
        <w:spacing w:after="0" w:line="240" w:lineRule="auto"/>
        <w:ind w:left="1134" w:hanging="1134"/>
        <w:jc w:val="both"/>
        <w:rPr>
          <w:rFonts w:ascii="Arial" w:hAnsi="Arial" w:cs="Arial"/>
          <w:bCs/>
          <w:sz w:val="24"/>
          <w:szCs w:val="24"/>
        </w:rPr>
      </w:pPr>
    </w:p>
    <w:p w14:paraId="5FCEC184" w14:textId="7BB3A62F"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ab/>
      </w:r>
      <w:r w:rsidRPr="00790B7B">
        <w:rPr>
          <w:rFonts w:ascii="Arial" w:hAnsi="Arial" w:cs="Arial"/>
          <w:bCs/>
          <w:sz w:val="24"/>
          <w:szCs w:val="24"/>
          <w:highlight w:val="yellow"/>
        </w:rPr>
        <w:t>[voices overlap 00:57:40]</w:t>
      </w:r>
    </w:p>
    <w:p w14:paraId="0540FA44" w14:textId="77777777" w:rsidR="00633BA9" w:rsidRDefault="00633BA9" w:rsidP="005217B5">
      <w:pPr>
        <w:spacing w:after="0" w:line="240" w:lineRule="auto"/>
        <w:ind w:left="1134" w:hanging="1134"/>
        <w:jc w:val="both"/>
        <w:rPr>
          <w:rFonts w:ascii="Arial" w:hAnsi="Arial" w:cs="Arial"/>
          <w:bCs/>
          <w:sz w:val="24"/>
          <w:szCs w:val="24"/>
        </w:rPr>
      </w:pPr>
    </w:p>
    <w:p w14:paraId="78D55D3B" w14:textId="7C3C984A"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…written an hour before.  It makes me think we…</w:t>
      </w:r>
    </w:p>
    <w:p w14:paraId="36DD755A" w14:textId="77777777" w:rsidR="00633BA9" w:rsidRDefault="00633BA9" w:rsidP="005217B5">
      <w:pPr>
        <w:spacing w:after="0" w:line="240" w:lineRule="auto"/>
        <w:ind w:left="1134" w:hanging="1134"/>
        <w:jc w:val="both"/>
        <w:rPr>
          <w:rFonts w:ascii="Arial" w:hAnsi="Arial" w:cs="Arial"/>
          <w:bCs/>
          <w:sz w:val="24"/>
          <w:szCs w:val="24"/>
        </w:rPr>
      </w:pPr>
    </w:p>
    <w:p w14:paraId="399BE13F" w14:textId="04D67D33"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No, no, an hour’s correct, I think she did, </w:t>
      </w:r>
      <w:r w:rsidR="00790B7B">
        <w:rPr>
          <w:rFonts w:ascii="Arial" w:hAnsi="Arial" w:cs="Arial"/>
          <w:bCs/>
          <w:sz w:val="24"/>
          <w:szCs w:val="24"/>
        </w:rPr>
        <w:t>it sounded like</w:t>
      </w:r>
      <w:r>
        <w:rPr>
          <w:rFonts w:ascii="Arial" w:hAnsi="Arial" w:cs="Arial"/>
          <w:bCs/>
          <w:sz w:val="24"/>
          <w:szCs w:val="24"/>
        </w:rPr>
        <w:t xml:space="preserve"> she left that early.</w:t>
      </w:r>
    </w:p>
    <w:p w14:paraId="1403D74B" w14:textId="77777777" w:rsidR="00633BA9" w:rsidRDefault="00633BA9" w:rsidP="005217B5">
      <w:pPr>
        <w:spacing w:after="0" w:line="240" w:lineRule="auto"/>
        <w:ind w:left="1134" w:hanging="1134"/>
        <w:jc w:val="both"/>
        <w:rPr>
          <w:rFonts w:ascii="Arial" w:hAnsi="Arial" w:cs="Arial"/>
          <w:bCs/>
          <w:sz w:val="24"/>
          <w:szCs w:val="24"/>
        </w:rPr>
      </w:pPr>
    </w:p>
    <w:p w14:paraId="7A38DBD6" w14:textId="69E9BFD4" w:rsidR="00633BA9" w:rsidRDefault="00633BA9"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DE27C5">
        <w:rPr>
          <w:rFonts w:ascii="Arial" w:hAnsi="Arial" w:cs="Arial"/>
          <w:bCs/>
          <w:sz w:val="24"/>
          <w:szCs w:val="24"/>
        </w:rPr>
        <w:t>‘</w:t>
      </w:r>
      <w:r>
        <w:rPr>
          <w:rFonts w:ascii="Arial" w:hAnsi="Arial" w:cs="Arial"/>
          <w:bCs/>
          <w:sz w:val="24"/>
          <w:szCs w:val="24"/>
        </w:rPr>
        <w:t xml:space="preserve">Last person at the bar the night Nick died, left </w:t>
      </w:r>
      <w:r w:rsidR="00DE27C5">
        <w:rPr>
          <w:rFonts w:ascii="Arial" w:hAnsi="Arial" w:cs="Arial"/>
          <w:bCs/>
          <w:sz w:val="24"/>
          <w:szCs w:val="24"/>
        </w:rPr>
        <w:t>maybe an hour before closing time, which is late for her.’</w:t>
      </w:r>
    </w:p>
    <w:p w14:paraId="59D06D25" w14:textId="77777777" w:rsidR="00DE27C5" w:rsidRDefault="00DE27C5" w:rsidP="005217B5">
      <w:pPr>
        <w:spacing w:after="0" w:line="240" w:lineRule="auto"/>
        <w:ind w:left="1134" w:hanging="1134"/>
        <w:jc w:val="both"/>
        <w:rPr>
          <w:rFonts w:ascii="Arial" w:hAnsi="Arial" w:cs="Arial"/>
          <w:bCs/>
          <w:sz w:val="24"/>
          <w:szCs w:val="24"/>
        </w:rPr>
      </w:pPr>
    </w:p>
    <w:p w14:paraId="67161CF8" w14:textId="50E96F02"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1343F048" w14:textId="77777777" w:rsidR="00DE27C5" w:rsidRDefault="00DE27C5" w:rsidP="005217B5">
      <w:pPr>
        <w:spacing w:after="0" w:line="240" w:lineRule="auto"/>
        <w:ind w:left="1134" w:hanging="1134"/>
        <w:jc w:val="both"/>
        <w:rPr>
          <w:rFonts w:ascii="Arial" w:hAnsi="Arial" w:cs="Arial"/>
          <w:bCs/>
          <w:sz w:val="24"/>
          <w:szCs w:val="24"/>
        </w:rPr>
      </w:pPr>
    </w:p>
    <w:p w14:paraId="46A93E32" w14:textId="2BB2D64E"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that is probably the closing time, that’s, yeah, we assume that this is closing time.</w:t>
      </w:r>
    </w:p>
    <w:p w14:paraId="18D6388A" w14:textId="77777777" w:rsidR="00DE27C5" w:rsidRDefault="00DE27C5" w:rsidP="005217B5">
      <w:pPr>
        <w:spacing w:after="0" w:line="240" w:lineRule="auto"/>
        <w:ind w:left="1134" w:hanging="1134"/>
        <w:jc w:val="both"/>
        <w:rPr>
          <w:rFonts w:ascii="Arial" w:hAnsi="Arial" w:cs="Arial"/>
          <w:bCs/>
          <w:sz w:val="24"/>
          <w:szCs w:val="24"/>
        </w:rPr>
      </w:pPr>
    </w:p>
    <w:p w14:paraId="5C9B8BAB" w14:textId="6B820526"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w:t>
      </w:r>
    </w:p>
    <w:p w14:paraId="55E5D9AF" w14:textId="77777777" w:rsidR="00DE27C5" w:rsidRDefault="00DE27C5" w:rsidP="005217B5">
      <w:pPr>
        <w:spacing w:after="0" w:line="240" w:lineRule="auto"/>
        <w:ind w:left="1134" w:hanging="1134"/>
        <w:jc w:val="both"/>
        <w:rPr>
          <w:rFonts w:ascii="Arial" w:hAnsi="Arial" w:cs="Arial"/>
          <w:bCs/>
          <w:sz w:val="24"/>
          <w:szCs w:val="24"/>
        </w:rPr>
      </w:pPr>
    </w:p>
    <w:p w14:paraId="503CEBA0" w14:textId="2B84AB2B"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 left the pub at 2:30, but yet she was in the car at 3:30 without her lights on?</w:t>
      </w:r>
    </w:p>
    <w:p w14:paraId="007B24BE" w14:textId="77777777" w:rsidR="00DE27C5" w:rsidRDefault="00DE27C5" w:rsidP="005217B5">
      <w:pPr>
        <w:spacing w:after="0" w:line="240" w:lineRule="auto"/>
        <w:ind w:left="1134" w:hanging="1134"/>
        <w:jc w:val="both"/>
        <w:rPr>
          <w:rFonts w:ascii="Arial" w:hAnsi="Arial" w:cs="Arial"/>
          <w:bCs/>
          <w:sz w:val="24"/>
          <w:szCs w:val="24"/>
        </w:rPr>
      </w:pPr>
    </w:p>
    <w:p w14:paraId="3ACF2C76" w14:textId="5FDCF2D9"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28B3D4E8" w14:textId="77777777" w:rsidR="00DE27C5" w:rsidRDefault="00DE27C5" w:rsidP="005217B5">
      <w:pPr>
        <w:spacing w:after="0" w:line="240" w:lineRule="auto"/>
        <w:ind w:left="1134" w:hanging="1134"/>
        <w:jc w:val="both"/>
        <w:rPr>
          <w:rFonts w:ascii="Arial" w:hAnsi="Arial" w:cs="Arial"/>
          <w:bCs/>
          <w:sz w:val="24"/>
          <w:szCs w:val="24"/>
        </w:rPr>
      </w:pPr>
    </w:p>
    <w:p w14:paraId="6F794899" w14:textId="16D30C7C"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 the street, so it was weird.</w:t>
      </w:r>
    </w:p>
    <w:p w14:paraId="4C08DFF8" w14:textId="77777777" w:rsidR="00DE27C5" w:rsidRDefault="00DE27C5" w:rsidP="005217B5">
      <w:pPr>
        <w:spacing w:after="0" w:line="240" w:lineRule="auto"/>
        <w:ind w:left="1134" w:hanging="1134"/>
        <w:jc w:val="both"/>
        <w:rPr>
          <w:rFonts w:ascii="Arial" w:hAnsi="Arial" w:cs="Arial"/>
          <w:bCs/>
          <w:sz w:val="24"/>
          <w:szCs w:val="24"/>
        </w:rPr>
      </w:pPr>
    </w:p>
    <w:p w14:paraId="09D50B96" w14:textId="70DF4372"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Of the bar.</w:t>
      </w:r>
    </w:p>
    <w:p w14:paraId="5A9FB5D7" w14:textId="77777777" w:rsidR="00DE27C5" w:rsidRDefault="00DE27C5" w:rsidP="005217B5">
      <w:pPr>
        <w:spacing w:after="0" w:line="240" w:lineRule="auto"/>
        <w:ind w:left="1134" w:hanging="1134"/>
        <w:jc w:val="both"/>
        <w:rPr>
          <w:rFonts w:ascii="Arial" w:hAnsi="Arial" w:cs="Arial"/>
          <w:bCs/>
          <w:sz w:val="24"/>
          <w:szCs w:val="24"/>
        </w:rPr>
      </w:pPr>
    </w:p>
    <w:p w14:paraId="4766F0B7" w14:textId="2D096DD1"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Aha.</w:t>
      </w:r>
    </w:p>
    <w:p w14:paraId="289ABCE0" w14:textId="77777777" w:rsidR="00DE27C5" w:rsidRDefault="00DE27C5" w:rsidP="005217B5">
      <w:pPr>
        <w:spacing w:after="0" w:line="240" w:lineRule="auto"/>
        <w:ind w:left="1134" w:hanging="1134"/>
        <w:jc w:val="both"/>
        <w:rPr>
          <w:rFonts w:ascii="Arial" w:hAnsi="Arial" w:cs="Arial"/>
          <w:bCs/>
          <w:sz w:val="24"/>
          <w:szCs w:val="24"/>
        </w:rPr>
      </w:pPr>
    </w:p>
    <w:p w14:paraId="3E408BA1" w14:textId="05C0D41A"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 could have been, actually she was on the street, and he saw something at that time, I mean it could be her.  She’s…</w:t>
      </w:r>
    </w:p>
    <w:p w14:paraId="72224D61" w14:textId="77777777" w:rsidR="00DE27C5" w:rsidRDefault="00DE27C5" w:rsidP="005217B5">
      <w:pPr>
        <w:spacing w:after="0" w:line="240" w:lineRule="auto"/>
        <w:ind w:left="1134" w:hanging="1134"/>
        <w:jc w:val="both"/>
        <w:rPr>
          <w:rFonts w:ascii="Arial" w:hAnsi="Arial" w:cs="Arial"/>
          <w:bCs/>
          <w:sz w:val="24"/>
          <w:szCs w:val="24"/>
        </w:rPr>
      </w:pPr>
    </w:p>
    <w:p w14:paraId="6CC6202C" w14:textId="151D1AC8" w:rsidR="00DE27C5" w:rsidRDefault="00DE27C5" w:rsidP="005217B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could be the devil that’s taunting him, although that’s weird, but maybe.</w:t>
      </w:r>
    </w:p>
    <w:p w14:paraId="48562B4B" w14:textId="77777777" w:rsidR="00DE27C5" w:rsidRDefault="00DE27C5" w:rsidP="005217B5">
      <w:pPr>
        <w:spacing w:after="0" w:line="240" w:lineRule="auto"/>
        <w:ind w:left="1134" w:hanging="1134"/>
        <w:jc w:val="both"/>
        <w:rPr>
          <w:rFonts w:ascii="Arial" w:hAnsi="Arial" w:cs="Arial"/>
          <w:bCs/>
          <w:sz w:val="24"/>
          <w:szCs w:val="24"/>
        </w:rPr>
      </w:pPr>
    </w:p>
    <w:p w14:paraId="2273A1B5" w14:textId="23864F8E" w:rsidR="00DE27C5" w:rsidRDefault="00DE27C5"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w:t>
      </w:r>
    </w:p>
    <w:p w14:paraId="3E0A6695" w14:textId="77777777" w:rsidR="00DE27C5" w:rsidRDefault="00DE27C5" w:rsidP="00DE27C5">
      <w:pPr>
        <w:spacing w:after="0" w:line="240" w:lineRule="auto"/>
        <w:ind w:left="1134" w:hanging="1134"/>
        <w:jc w:val="both"/>
        <w:rPr>
          <w:rFonts w:ascii="Arial" w:hAnsi="Arial" w:cs="Arial"/>
          <w:bCs/>
          <w:sz w:val="24"/>
          <w:szCs w:val="24"/>
        </w:rPr>
      </w:pPr>
    </w:p>
    <w:p w14:paraId="2DAC446E" w14:textId="24A28B27" w:rsidR="00DE27C5" w:rsidRDefault="00DE27C5"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so we think, there’s a possibility that Donna, and Donna’s the Estate Agent, isn’t she?</w:t>
      </w:r>
    </w:p>
    <w:p w14:paraId="7A4A72E6" w14:textId="77777777" w:rsidR="00DE27C5" w:rsidRDefault="00DE27C5" w:rsidP="00DE27C5">
      <w:pPr>
        <w:spacing w:after="0" w:line="240" w:lineRule="auto"/>
        <w:ind w:left="1134" w:hanging="1134"/>
        <w:jc w:val="both"/>
        <w:rPr>
          <w:rFonts w:ascii="Arial" w:hAnsi="Arial" w:cs="Arial"/>
          <w:bCs/>
          <w:sz w:val="24"/>
          <w:szCs w:val="24"/>
        </w:rPr>
      </w:pPr>
    </w:p>
    <w:p w14:paraId="10EEB2F2" w14:textId="18540156" w:rsidR="00DE27C5" w:rsidRDefault="00DE27C5"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20CDC476" w14:textId="77777777" w:rsidR="00DE27C5" w:rsidRDefault="00DE27C5" w:rsidP="00DE27C5">
      <w:pPr>
        <w:spacing w:after="0" w:line="240" w:lineRule="auto"/>
        <w:ind w:left="1134" w:hanging="1134"/>
        <w:jc w:val="both"/>
        <w:rPr>
          <w:rFonts w:ascii="Arial" w:hAnsi="Arial" w:cs="Arial"/>
          <w:bCs/>
          <w:sz w:val="24"/>
          <w:szCs w:val="24"/>
        </w:rPr>
      </w:pPr>
    </w:p>
    <w:p w14:paraId="62175B6D" w14:textId="305ED6F9" w:rsidR="00DE27C5" w:rsidRDefault="00DE27C5"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She’s not that witchy woman?  Okay.  She was out at 3:30 when this was done, so she might have seen something, even if she’s not the witch.</w:t>
      </w:r>
    </w:p>
    <w:p w14:paraId="12D9ED23" w14:textId="77777777" w:rsidR="00DE27C5" w:rsidRDefault="00DE27C5" w:rsidP="00DE27C5">
      <w:pPr>
        <w:spacing w:after="0" w:line="240" w:lineRule="auto"/>
        <w:ind w:left="1134" w:hanging="1134"/>
        <w:jc w:val="both"/>
        <w:rPr>
          <w:rFonts w:ascii="Arial" w:hAnsi="Arial" w:cs="Arial"/>
          <w:bCs/>
          <w:sz w:val="24"/>
          <w:szCs w:val="24"/>
        </w:rPr>
      </w:pPr>
    </w:p>
    <w:p w14:paraId="1D123A10" w14:textId="760342CC" w:rsidR="00DE27C5" w:rsidRDefault="00DE27C5"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might have seen something.</w:t>
      </w:r>
    </w:p>
    <w:p w14:paraId="726419A4" w14:textId="77777777" w:rsidR="00133E92" w:rsidRDefault="00133E92" w:rsidP="00DE27C5">
      <w:pPr>
        <w:spacing w:after="0" w:line="240" w:lineRule="auto"/>
        <w:ind w:left="1134" w:hanging="1134"/>
        <w:jc w:val="both"/>
        <w:rPr>
          <w:rFonts w:ascii="Arial" w:hAnsi="Arial" w:cs="Arial"/>
          <w:bCs/>
          <w:sz w:val="24"/>
          <w:szCs w:val="24"/>
        </w:rPr>
      </w:pPr>
    </w:p>
    <w:p w14:paraId="6800A5CD" w14:textId="27935D89" w:rsidR="00133E92" w:rsidRDefault="00133E92" w:rsidP="00DE27C5">
      <w:pPr>
        <w:spacing w:after="0" w:line="240" w:lineRule="auto"/>
        <w:ind w:left="1134" w:hanging="1134"/>
        <w:jc w:val="both"/>
        <w:rPr>
          <w:rFonts w:ascii="Arial" w:hAnsi="Arial" w:cs="Arial"/>
          <w:bCs/>
          <w:sz w:val="24"/>
          <w:szCs w:val="24"/>
        </w:rPr>
      </w:pPr>
      <w:r>
        <w:rPr>
          <w:rFonts w:ascii="Arial" w:hAnsi="Arial" w:cs="Arial"/>
          <w:bCs/>
          <w:sz w:val="24"/>
          <w:szCs w:val="24"/>
        </w:rPr>
        <w:tab/>
        <w:t>Or she might have been the devil, outside the window, if she had the lights out so that they wouldn’t see the car.</w:t>
      </w:r>
    </w:p>
    <w:p w14:paraId="2A190A97" w14:textId="77777777" w:rsidR="00133E92" w:rsidRDefault="00133E92" w:rsidP="00DE27C5">
      <w:pPr>
        <w:spacing w:after="0" w:line="240" w:lineRule="auto"/>
        <w:ind w:left="1134" w:hanging="1134"/>
        <w:jc w:val="both"/>
        <w:rPr>
          <w:rFonts w:ascii="Arial" w:hAnsi="Arial" w:cs="Arial"/>
          <w:bCs/>
          <w:sz w:val="24"/>
          <w:szCs w:val="24"/>
        </w:rPr>
      </w:pPr>
    </w:p>
    <w:p w14:paraId="381E0DC6" w14:textId="5F2C9D0A" w:rsidR="00133E92" w:rsidRDefault="00133E92"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she could have been.  Yeah, I think it’s significant.  So the silver Lincoln is another significant, this is very significant, there’s some significant times on this.</w:t>
      </w:r>
    </w:p>
    <w:p w14:paraId="5DE308F9" w14:textId="77777777" w:rsidR="00133E92" w:rsidRDefault="00133E92" w:rsidP="00DE27C5">
      <w:pPr>
        <w:spacing w:after="0" w:line="240" w:lineRule="auto"/>
        <w:ind w:left="1134" w:hanging="1134"/>
        <w:jc w:val="both"/>
        <w:rPr>
          <w:rFonts w:ascii="Arial" w:hAnsi="Arial" w:cs="Arial"/>
          <w:bCs/>
          <w:sz w:val="24"/>
          <w:szCs w:val="24"/>
        </w:rPr>
      </w:pPr>
    </w:p>
    <w:p w14:paraId="3B68F743" w14:textId="5CD75E42" w:rsidR="00133E92" w:rsidRDefault="00133E92"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60C63F1" w14:textId="77777777" w:rsidR="001D07B6" w:rsidRDefault="001D07B6" w:rsidP="00DE27C5">
      <w:pPr>
        <w:spacing w:after="0" w:line="240" w:lineRule="auto"/>
        <w:ind w:left="1134" w:hanging="1134"/>
        <w:jc w:val="both"/>
        <w:rPr>
          <w:rFonts w:ascii="Arial" w:hAnsi="Arial" w:cs="Arial"/>
          <w:bCs/>
          <w:sz w:val="24"/>
          <w:szCs w:val="24"/>
        </w:rPr>
      </w:pPr>
    </w:p>
    <w:p w14:paraId="5351B923" w14:textId="7148B3D4" w:rsidR="001D07B6" w:rsidRDefault="001D07B6" w:rsidP="00DE27C5">
      <w:pPr>
        <w:spacing w:after="0" w:line="240" w:lineRule="auto"/>
        <w:ind w:left="1134" w:hanging="1134"/>
        <w:jc w:val="both"/>
        <w:rPr>
          <w:rFonts w:ascii="Arial" w:hAnsi="Arial" w:cs="Arial"/>
          <w:bCs/>
          <w:sz w:val="24"/>
          <w:szCs w:val="24"/>
        </w:rPr>
      </w:pPr>
      <w:r>
        <w:rPr>
          <w:rFonts w:ascii="Arial" w:hAnsi="Arial" w:cs="Arial"/>
          <w:bCs/>
          <w:sz w:val="24"/>
          <w:szCs w:val="24"/>
        </w:rPr>
        <w:tab/>
        <w:t>Did you have any luck with this</w:t>
      </w:r>
      <w:r w:rsidR="00A81E78">
        <w:rPr>
          <w:rFonts w:ascii="Arial" w:hAnsi="Arial" w:cs="Arial"/>
          <w:bCs/>
          <w:sz w:val="24"/>
          <w:szCs w:val="24"/>
        </w:rPr>
        <w:t xml:space="preserve"> </w:t>
      </w:r>
      <w:r w:rsidR="00790B7B">
        <w:rPr>
          <w:rFonts w:ascii="Arial" w:hAnsi="Arial" w:cs="Arial"/>
          <w:bCs/>
          <w:sz w:val="24"/>
          <w:szCs w:val="24"/>
        </w:rPr>
        <w:t>code</w:t>
      </w:r>
      <w:r w:rsidR="00A81E78">
        <w:rPr>
          <w:rFonts w:ascii="Arial" w:hAnsi="Arial" w:cs="Arial"/>
          <w:bCs/>
          <w:sz w:val="24"/>
          <w:szCs w:val="24"/>
        </w:rPr>
        <w:t>?</w:t>
      </w:r>
    </w:p>
    <w:p w14:paraId="13ED69C6" w14:textId="77777777" w:rsidR="00A81E78" w:rsidRDefault="00A81E78" w:rsidP="00DE27C5">
      <w:pPr>
        <w:spacing w:after="0" w:line="240" w:lineRule="auto"/>
        <w:ind w:left="1134" w:hanging="1134"/>
        <w:jc w:val="both"/>
        <w:rPr>
          <w:rFonts w:ascii="Arial" w:hAnsi="Arial" w:cs="Arial"/>
          <w:bCs/>
          <w:sz w:val="24"/>
          <w:szCs w:val="24"/>
        </w:rPr>
      </w:pPr>
    </w:p>
    <w:p w14:paraId="087E64D3" w14:textId="794B6CF1"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 can write all the letters down.</w:t>
      </w:r>
    </w:p>
    <w:p w14:paraId="4617C94A" w14:textId="77777777" w:rsidR="00A81E78" w:rsidRDefault="00A81E78" w:rsidP="00DE27C5">
      <w:pPr>
        <w:spacing w:after="0" w:line="240" w:lineRule="auto"/>
        <w:ind w:left="1134" w:hanging="1134"/>
        <w:jc w:val="both"/>
        <w:rPr>
          <w:rFonts w:ascii="Arial" w:hAnsi="Arial" w:cs="Arial"/>
          <w:bCs/>
          <w:sz w:val="24"/>
          <w:szCs w:val="24"/>
        </w:rPr>
      </w:pPr>
    </w:p>
    <w:p w14:paraId="10D15D45" w14:textId="15202405"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Can we read the last question?</w:t>
      </w:r>
    </w:p>
    <w:p w14:paraId="1E01F5B6" w14:textId="77777777" w:rsidR="00A81E78" w:rsidRDefault="00A81E78" w:rsidP="00DE27C5">
      <w:pPr>
        <w:spacing w:after="0" w:line="240" w:lineRule="auto"/>
        <w:ind w:left="1134" w:hanging="1134"/>
        <w:jc w:val="both"/>
        <w:rPr>
          <w:rFonts w:ascii="Arial" w:hAnsi="Arial" w:cs="Arial"/>
          <w:bCs/>
          <w:sz w:val="24"/>
          <w:szCs w:val="24"/>
        </w:rPr>
      </w:pPr>
    </w:p>
    <w:p w14:paraId="338530D7" w14:textId="3D38441F"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 xml:space="preserve">Yeah, sure, so this is </w:t>
      </w:r>
      <w:r w:rsidR="00AB7497">
        <w:rPr>
          <w:rFonts w:ascii="Arial" w:hAnsi="Arial" w:cs="Arial"/>
          <w:bCs/>
          <w:sz w:val="24"/>
          <w:szCs w:val="24"/>
        </w:rPr>
        <w:t>Sheri</w:t>
      </w:r>
      <w:r>
        <w:rPr>
          <w:rFonts w:ascii="Arial" w:hAnsi="Arial" w:cs="Arial"/>
          <w:bCs/>
          <w:sz w:val="24"/>
          <w:szCs w:val="24"/>
        </w:rPr>
        <w:t xml:space="preserve"> Webster, so the wife.</w:t>
      </w:r>
    </w:p>
    <w:p w14:paraId="43FC6E86" w14:textId="77777777" w:rsidR="00A81E78" w:rsidRDefault="00A81E78" w:rsidP="00DE27C5">
      <w:pPr>
        <w:spacing w:after="0" w:line="240" w:lineRule="auto"/>
        <w:ind w:left="1134" w:hanging="1134"/>
        <w:jc w:val="both"/>
        <w:rPr>
          <w:rFonts w:ascii="Arial" w:hAnsi="Arial" w:cs="Arial"/>
          <w:bCs/>
          <w:sz w:val="24"/>
          <w:szCs w:val="24"/>
        </w:rPr>
      </w:pPr>
    </w:p>
    <w:p w14:paraId="2C771599" w14:textId="71EFA472"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What’s her car, silver Mercedes Benz, no, that’s…?</w:t>
      </w:r>
    </w:p>
    <w:p w14:paraId="28C52BA6" w14:textId="77777777" w:rsidR="00A81E78" w:rsidRDefault="00A81E78" w:rsidP="00DE27C5">
      <w:pPr>
        <w:spacing w:after="0" w:line="240" w:lineRule="auto"/>
        <w:ind w:left="1134" w:hanging="1134"/>
        <w:jc w:val="both"/>
        <w:rPr>
          <w:rFonts w:ascii="Arial" w:hAnsi="Arial" w:cs="Arial"/>
          <w:bCs/>
          <w:sz w:val="24"/>
          <w:szCs w:val="24"/>
        </w:rPr>
      </w:pPr>
    </w:p>
    <w:p w14:paraId="367E39D1" w14:textId="45A3F498"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she teaches at a fitness centre.</w:t>
      </w:r>
    </w:p>
    <w:p w14:paraId="067FF9B8" w14:textId="77777777" w:rsidR="00A81E78" w:rsidRDefault="00A81E78" w:rsidP="00DE27C5">
      <w:pPr>
        <w:spacing w:after="0" w:line="240" w:lineRule="auto"/>
        <w:ind w:left="1134" w:hanging="1134"/>
        <w:jc w:val="both"/>
        <w:rPr>
          <w:rFonts w:ascii="Arial" w:hAnsi="Arial" w:cs="Arial"/>
          <w:bCs/>
          <w:sz w:val="24"/>
          <w:szCs w:val="24"/>
        </w:rPr>
      </w:pPr>
    </w:p>
    <w:p w14:paraId="4F76AA13" w14:textId="235C1EB3" w:rsidR="00A81E78" w:rsidRDefault="00A81E78" w:rsidP="00DE27C5">
      <w:pPr>
        <w:spacing w:after="0" w:line="240" w:lineRule="auto"/>
        <w:ind w:left="1134" w:hanging="1134"/>
        <w:jc w:val="both"/>
        <w:rPr>
          <w:rFonts w:ascii="Arial" w:hAnsi="Arial" w:cs="Arial"/>
          <w:bCs/>
          <w:sz w:val="24"/>
          <w:szCs w:val="24"/>
        </w:rPr>
      </w:pPr>
      <w:r>
        <w:rPr>
          <w:rFonts w:ascii="Arial" w:hAnsi="Arial" w:cs="Arial"/>
          <w:bCs/>
          <w:sz w:val="24"/>
          <w:szCs w:val="24"/>
        </w:rPr>
        <w:tab/>
        <w:t>‘At the funeral she kept telling me how highly her husband thought of me, and how grateful she was as I’d always been there for him.  Losing Nick has been hard on her, but she’s been really gracious.  She and Nick were sort of an odd couple, she’s so polished, and Nick, at his best, was kind of a mess.  A loveable mess, but the kind of guy who buys a round of drinks for the whole bar, then forgets his wallet.  She could be kind of hard on him sometimes.  Like once he missed their anniversary, and he slept in the bar for a week.  But he</w:t>
      </w:r>
      <w:r w:rsidR="005D01CC">
        <w:rPr>
          <w:rFonts w:ascii="Arial" w:hAnsi="Arial" w:cs="Arial"/>
          <w:bCs/>
          <w:sz w:val="24"/>
          <w:szCs w:val="24"/>
        </w:rPr>
        <w:t xml:space="preserve"> was crazy about her, called her the love of his life.’  </w:t>
      </w:r>
    </w:p>
    <w:p w14:paraId="4150587A" w14:textId="123F35AA" w:rsidR="005D01CC" w:rsidRDefault="005D01CC" w:rsidP="00DE27C5">
      <w:pPr>
        <w:spacing w:after="0" w:line="240" w:lineRule="auto"/>
        <w:ind w:left="1134" w:hanging="1134"/>
        <w:jc w:val="both"/>
        <w:rPr>
          <w:rFonts w:ascii="Arial" w:hAnsi="Arial" w:cs="Arial"/>
          <w:bCs/>
          <w:sz w:val="24"/>
          <w:szCs w:val="24"/>
        </w:rPr>
      </w:pPr>
    </w:p>
    <w:p w14:paraId="53A6DDA5" w14:textId="5CE82EC2" w:rsidR="005D01CC" w:rsidRDefault="005D01CC" w:rsidP="00DE27C5">
      <w:pPr>
        <w:spacing w:after="0" w:line="240" w:lineRule="auto"/>
        <w:ind w:left="1134" w:hanging="1134"/>
        <w:jc w:val="both"/>
        <w:rPr>
          <w:rFonts w:ascii="Arial" w:hAnsi="Arial" w:cs="Arial"/>
          <w:bCs/>
          <w:sz w:val="24"/>
          <w:szCs w:val="24"/>
        </w:rPr>
      </w:pPr>
      <w:r>
        <w:rPr>
          <w:rFonts w:ascii="Arial" w:hAnsi="Arial" w:cs="Arial"/>
          <w:bCs/>
          <w:sz w:val="24"/>
          <w:szCs w:val="24"/>
        </w:rPr>
        <w:tab/>
        <w:t xml:space="preserve">‘Courtney who works the day shift at Old Scratch, loves </w:t>
      </w:r>
      <w:r w:rsidR="00AB7497">
        <w:rPr>
          <w:rFonts w:ascii="Arial" w:hAnsi="Arial" w:cs="Arial"/>
          <w:bCs/>
          <w:sz w:val="24"/>
          <w:szCs w:val="24"/>
        </w:rPr>
        <w:t>Sheri</w:t>
      </w:r>
      <w:r>
        <w:rPr>
          <w:rFonts w:ascii="Arial" w:hAnsi="Arial" w:cs="Arial"/>
          <w:bCs/>
          <w:sz w:val="24"/>
          <w:szCs w:val="24"/>
        </w:rPr>
        <w:t xml:space="preserve">’s bar class at the fitness centre, says </w:t>
      </w:r>
      <w:r w:rsidR="00AB7497">
        <w:rPr>
          <w:rFonts w:ascii="Arial" w:hAnsi="Arial" w:cs="Arial"/>
          <w:bCs/>
          <w:sz w:val="24"/>
          <w:szCs w:val="24"/>
        </w:rPr>
        <w:t>Sheri</w:t>
      </w:r>
      <w:r>
        <w:rPr>
          <w:rFonts w:ascii="Arial" w:hAnsi="Arial" w:cs="Arial"/>
          <w:bCs/>
          <w:sz w:val="24"/>
          <w:szCs w:val="24"/>
        </w:rPr>
        <w:t>’s kind of a perfectionist but in a good way.  Apparently she was accepted to study ballet at Indianapolis, when she was 14, but her scholarship fell through</w:t>
      </w:r>
      <w:r w:rsidR="001749B7">
        <w:rPr>
          <w:rFonts w:ascii="Arial" w:hAnsi="Arial" w:cs="Arial"/>
          <w:bCs/>
          <w:sz w:val="24"/>
          <w:szCs w:val="24"/>
        </w:rPr>
        <w:t>.’</w:t>
      </w:r>
    </w:p>
    <w:p w14:paraId="0A79A465" w14:textId="77777777" w:rsidR="001749B7" w:rsidRDefault="001749B7" w:rsidP="00DE27C5">
      <w:pPr>
        <w:spacing w:after="0" w:line="240" w:lineRule="auto"/>
        <w:ind w:left="1134" w:hanging="1134"/>
        <w:jc w:val="both"/>
        <w:rPr>
          <w:rFonts w:ascii="Arial" w:hAnsi="Arial" w:cs="Arial"/>
          <w:bCs/>
          <w:sz w:val="24"/>
          <w:szCs w:val="24"/>
        </w:rPr>
      </w:pPr>
    </w:p>
    <w:p w14:paraId="78B50EDC" w14:textId="69F70E03" w:rsidR="001749B7" w:rsidRDefault="001749B7" w:rsidP="00DE27C5">
      <w:pPr>
        <w:spacing w:after="0" w:line="240" w:lineRule="auto"/>
        <w:ind w:left="1134" w:hanging="1134"/>
        <w:jc w:val="both"/>
        <w:rPr>
          <w:rFonts w:ascii="Arial" w:hAnsi="Arial" w:cs="Arial"/>
          <w:bCs/>
          <w:sz w:val="24"/>
          <w:szCs w:val="24"/>
        </w:rPr>
      </w:pPr>
      <w:r>
        <w:rPr>
          <w:rFonts w:ascii="Arial" w:hAnsi="Arial" w:cs="Arial"/>
          <w:bCs/>
          <w:sz w:val="24"/>
          <w:szCs w:val="24"/>
        </w:rPr>
        <w:tab/>
        <w:t>There was something else about Indianapolis?</w:t>
      </w:r>
    </w:p>
    <w:p w14:paraId="780C5789" w14:textId="77777777" w:rsidR="001749B7" w:rsidRDefault="001749B7" w:rsidP="00DE27C5">
      <w:pPr>
        <w:spacing w:after="0" w:line="240" w:lineRule="auto"/>
        <w:ind w:left="1134" w:hanging="1134"/>
        <w:jc w:val="both"/>
        <w:rPr>
          <w:rFonts w:ascii="Arial" w:hAnsi="Arial" w:cs="Arial"/>
          <w:bCs/>
          <w:sz w:val="24"/>
          <w:szCs w:val="24"/>
        </w:rPr>
      </w:pPr>
    </w:p>
    <w:p w14:paraId="374FBC77" w14:textId="278EE884" w:rsidR="001749B7" w:rsidRDefault="001749B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Was that the bonkers company that was going to destroy the land in…</w:t>
      </w:r>
    </w:p>
    <w:p w14:paraId="767EE161" w14:textId="77777777" w:rsidR="001749B7" w:rsidRDefault="001749B7" w:rsidP="00DE27C5">
      <w:pPr>
        <w:spacing w:after="0" w:line="240" w:lineRule="auto"/>
        <w:ind w:left="1134" w:hanging="1134"/>
        <w:jc w:val="both"/>
        <w:rPr>
          <w:rFonts w:ascii="Arial" w:hAnsi="Arial" w:cs="Arial"/>
          <w:bCs/>
          <w:sz w:val="24"/>
          <w:szCs w:val="24"/>
        </w:rPr>
      </w:pPr>
    </w:p>
    <w:p w14:paraId="1FEDE644" w14:textId="02FFDD5C" w:rsidR="001749B7" w:rsidRDefault="001749B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 think so.</w:t>
      </w:r>
    </w:p>
    <w:p w14:paraId="043E7183" w14:textId="77777777" w:rsidR="001749B7" w:rsidRDefault="001749B7" w:rsidP="00DE27C5">
      <w:pPr>
        <w:spacing w:after="0" w:line="240" w:lineRule="auto"/>
        <w:ind w:left="1134" w:hanging="1134"/>
        <w:jc w:val="both"/>
        <w:rPr>
          <w:rFonts w:ascii="Arial" w:hAnsi="Arial" w:cs="Arial"/>
          <w:bCs/>
          <w:sz w:val="24"/>
          <w:szCs w:val="24"/>
        </w:rPr>
      </w:pPr>
    </w:p>
    <w:p w14:paraId="7F6FDCE3" w14:textId="19F31163" w:rsidR="001749B7" w:rsidRDefault="001749B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Indianapolis it was.</w:t>
      </w:r>
      <w:r w:rsidR="002B14D0" w:rsidRPr="002B14D0">
        <w:rPr>
          <w:rFonts w:ascii="Arial" w:hAnsi="Arial" w:cs="Arial"/>
          <w:bCs/>
          <w:sz w:val="24"/>
          <w:szCs w:val="24"/>
        </w:rPr>
        <w:t xml:space="preserve"> </w:t>
      </w:r>
      <w:r w:rsidR="002B14D0">
        <w:rPr>
          <w:rFonts w:ascii="Arial" w:hAnsi="Arial" w:cs="Arial"/>
          <w:bCs/>
          <w:sz w:val="24"/>
          <w:szCs w:val="24"/>
        </w:rPr>
        <w:t xml:space="preserve"> Evil corporation from [01:00:00] Indianapolis, yeah.</w:t>
      </w:r>
    </w:p>
    <w:p w14:paraId="092FCA98" w14:textId="77777777" w:rsidR="001749B7" w:rsidRDefault="001749B7" w:rsidP="00DE27C5">
      <w:pPr>
        <w:spacing w:after="0" w:line="240" w:lineRule="auto"/>
        <w:ind w:left="1134" w:hanging="1134"/>
        <w:jc w:val="both"/>
        <w:rPr>
          <w:rFonts w:ascii="Arial" w:hAnsi="Arial" w:cs="Arial"/>
          <w:bCs/>
          <w:sz w:val="24"/>
          <w:szCs w:val="24"/>
        </w:rPr>
      </w:pPr>
    </w:p>
    <w:p w14:paraId="12F05BA4" w14:textId="3609F5DB" w:rsidR="001749B7" w:rsidRDefault="001749B7" w:rsidP="002B14D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2B14D0">
        <w:rPr>
          <w:rFonts w:ascii="Arial" w:hAnsi="Arial" w:cs="Arial"/>
          <w:bCs/>
          <w:sz w:val="24"/>
          <w:szCs w:val="24"/>
        </w:rPr>
        <w:t xml:space="preserve">  </w:t>
      </w:r>
      <w:r>
        <w:rPr>
          <w:rFonts w:ascii="Arial" w:hAnsi="Arial" w:cs="Arial"/>
          <w:bCs/>
          <w:sz w:val="24"/>
          <w:szCs w:val="24"/>
        </w:rPr>
        <w:t>She broke the news</w:t>
      </w:r>
      <w:r w:rsidR="00EF0C58">
        <w:rPr>
          <w:rFonts w:ascii="Arial" w:hAnsi="Arial" w:cs="Arial"/>
          <w:bCs/>
          <w:sz w:val="24"/>
          <w:szCs w:val="24"/>
        </w:rPr>
        <w:t xml:space="preserve"> that </w:t>
      </w:r>
      <w:r>
        <w:rPr>
          <w:rFonts w:ascii="Arial" w:hAnsi="Arial" w:cs="Arial"/>
          <w:bCs/>
          <w:sz w:val="24"/>
          <w:szCs w:val="24"/>
        </w:rPr>
        <w:t>she doesn’t have plans to open Old Scrat</w:t>
      </w:r>
      <w:r w:rsidR="00EF0C58">
        <w:rPr>
          <w:rFonts w:ascii="Arial" w:hAnsi="Arial" w:cs="Arial"/>
          <w:bCs/>
          <w:sz w:val="24"/>
          <w:szCs w:val="24"/>
        </w:rPr>
        <w:t>ch.  I don’t know how I could bear it, not when there’s a memory of poor Nicky round every corner.</w:t>
      </w:r>
    </w:p>
    <w:p w14:paraId="37244DDD" w14:textId="77777777" w:rsidR="00EF0C58" w:rsidRDefault="00EF0C58" w:rsidP="00DE27C5">
      <w:pPr>
        <w:spacing w:after="0" w:line="240" w:lineRule="auto"/>
        <w:ind w:left="1134" w:hanging="1134"/>
        <w:jc w:val="both"/>
        <w:rPr>
          <w:rFonts w:ascii="Arial" w:hAnsi="Arial" w:cs="Arial"/>
          <w:bCs/>
          <w:sz w:val="24"/>
          <w:szCs w:val="24"/>
        </w:rPr>
      </w:pPr>
    </w:p>
    <w:p w14:paraId="59D14014" w14:textId="265B5875"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ab/>
        <w:t>So potential motive could be like, getting rid of the bar, for her.  But we don’t know if she wants that.</w:t>
      </w:r>
    </w:p>
    <w:p w14:paraId="2C825D9A" w14:textId="77777777" w:rsidR="00EF0C58" w:rsidRDefault="00EF0C58" w:rsidP="00DE27C5">
      <w:pPr>
        <w:spacing w:after="0" w:line="240" w:lineRule="auto"/>
        <w:ind w:left="1134" w:hanging="1134"/>
        <w:jc w:val="both"/>
        <w:rPr>
          <w:rFonts w:ascii="Arial" w:hAnsi="Arial" w:cs="Arial"/>
          <w:bCs/>
          <w:sz w:val="24"/>
          <w:szCs w:val="24"/>
        </w:rPr>
      </w:pPr>
    </w:p>
    <w:p w14:paraId="5C289FB4" w14:textId="1A79A897"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 think there’s a clue, for some reason, I don’t know, but they’ve given her maiden name </w:t>
      </w:r>
      <w:r w:rsidR="000322C3">
        <w:rPr>
          <w:rFonts w:ascii="Arial" w:hAnsi="Arial" w:cs="Arial"/>
          <w:bCs/>
          <w:sz w:val="24"/>
          <w:szCs w:val="24"/>
        </w:rPr>
        <w:t>Houser.</w:t>
      </w:r>
    </w:p>
    <w:p w14:paraId="567AA872" w14:textId="77777777" w:rsidR="00EF0C58" w:rsidRDefault="00EF0C58" w:rsidP="00DE27C5">
      <w:pPr>
        <w:spacing w:after="0" w:line="240" w:lineRule="auto"/>
        <w:ind w:left="1134" w:hanging="1134"/>
        <w:jc w:val="both"/>
        <w:rPr>
          <w:rFonts w:ascii="Arial" w:hAnsi="Arial" w:cs="Arial"/>
          <w:bCs/>
          <w:sz w:val="24"/>
          <w:szCs w:val="24"/>
        </w:rPr>
      </w:pPr>
    </w:p>
    <w:p w14:paraId="36837F38" w14:textId="06C64CF7"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Houser.</w:t>
      </w:r>
    </w:p>
    <w:p w14:paraId="475E5DF9" w14:textId="77777777" w:rsidR="00EF0C58" w:rsidRDefault="00EF0C58" w:rsidP="00DE27C5">
      <w:pPr>
        <w:spacing w:after="0" w:line="240" w:lineRule="auto"/>
        <w:ind w:left="1134" w:hanging="1134"/>
        <w:jc w:val="both"/>
        <w:rPr>
          <w:rFonts w:ascii="Arial" w:hAnsi="Arial" w:cs="Arial"/>
          <w:bCs/>
          <w:sz w:val="24"/>
          <w:szCs w:val="24"/>
        </w:rPr>
      </w:pPr>
    </w:p>
    <w:p w14:paraId="0339BFAD" w14:textId="57D36648"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Just…</w:t>
      </w:r>
    </w:p>
    <w:p w14:paraId="1627969B" w14:textId="77777777" w:rsidR="00EF0C58" w:rsidRDefault="00EF0C58" w:rsidP="00DE27C5">
      <w:pPr>
        <w:spacing w:after="0" w:line="240" w:lineRule="auto"/>
        <w:ind w:left="1134" w:hanging="1134"/>
        <w:jc w:val="both"/>
        <w:rPr>
          <w:rFonts w:ascii="Arial" w:hAnsi="Arial" w:cs="Arial"/>
          <w:bCs/>
          <w:sz w:val="24"/>
          <w:szCs w:val="24"/>
        </w:rPr>
      </w:pPr>
    </w:p>
    <w:p w14:paraId="5594CB8D" w14:textId="705FA8F7"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we’ll keep an eye out for it.</w:t>
      </w:r>
    </w:p>
    <w:p w14:paraId="19E54DAD" w14:textId="77777777" w:rsidR="00EF0C58" w:rsidRDefault="00EF0C58" w:rsidP="00DE27C5">
      <w:pPr>
        <w:spacing w:after="0" w:line="240" w:lineRule="auto"/>
        <w:ind w:left="1134" w:hanging="1134"/>
        <w:jc w:val="both"/>
        <w:rPr>
          <w:rFonts w:ascii="Arial" w:hAnsi="Arial" w:cs="Arial"/>
          <w:bCs/>
          <w:sz w:val="24"/>
          <w:szCs w:val="24"/>
        </w:rPr>
      </w:pPr>
    </w:p>
    <w:p w14:paraId="47BAE031" w14:textId="0F1FA345" w:rsidR="00EF0C58" w:rsidRDefault="00EF0C58" w:rsidP="00DE27C5">
      <w:pPr>
        <w:spacing w:after="0" w:line="240" w:lineRule="auto"/>
        <w:ind w:left="1134" w:hanging="1134"/>
        <w:jc w:val="both"/>
        <w:rPr>
          <w:rFonts w:ascii="Arial" w:hAnsi="Arial" w:cs="Arial"/>
          <w:bCs/>
          <w:sz w:val="24"/>
          <w:szCs w:val="24"/>
        </w:rPr>
      </w:pPr>
      <w:r>
        <w:rPr>
          <w:rFonts w:ascii="Arial" w:hAnsi="Arial" w:cs="Arial"/>
          <w:bCs/>
          <w:sz w:val="24"/>
          <w:szCs w:val="24"/>
        </w:rPr>
        <w:tab/>
        <w:t>‘</w:t>
      </w:r>
      <w:r w:rsidR="009A6EBA">
        <w:rPr>
          <w:rFonts w:ascii="Arial" w:hAnsi="Arial" w:cs="Arial"/>
          <w:bCs/>
          <w:sz w:val="24"/>
          <w:szCs w:val="24"/>
        </w:rPr>
        <w:t>Stopped by Webster’s house to drop off some condolence cards, told me that she was staying at a friend’s house the night Nick died.’</w:t>
      </w:r>
    </w:p>
    <w:p w14:paraId="38100D50" w14:textId="77777777" w:rsidR="009A6EBA" w:rsidRDefault="009A6EBA" w:rsidP="00DE27C5">
      <w:pPr>
        <w:spacing w:after="0" w:line="240" w:lineRule="auto"/>
        <w:ind w:left="1134" w:hanging="1134"/>
        <w:jc w:val="both"/>
        <w:rPr>
          <w:rFonts w:ascii="Arial" w:hAnsi="Arial" w:cs="Arial"/>
          <w:bCs/>
          <w:sz w:val="24"/>
          <w:szCs w:val="24"/>
        </w:rPr>
      </w:pPr>
    </w:p>
    <w:p w14:paraId="33380D95" w14:textId="29318DE0" w:rsidR="009A6EBA" w:rsidRDefault="009A6EB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w:t>
      </w:r>
    </w:p>
    <w:p w14:paraId="7C8FFDC6" w14:textId="77777777" w:rsidR="009A6EBA" w:rsidRDefault="009A6EBA" w:rsidP="00DE27C5">
      <w:pPr>
        <w:spacing w:after="0" w:line="240" w:lineRule="auto"/>
        <w:ind w:left="1134" w:hanging="1134"/>
        <w:jc w:val="both"/>
        <w:rPr>
          <w:rFonts w:ascii="Arial" w:hAnsi="Arial" w:cs="Arial"/>
          <w:bCs/>
          <w:sz w:val="24"/>
          <w:szCs w:val="24"/>
        </w:rPr>
      </w:pPr>
    </w:p>
    <w:p w14:paraId="2B251FCB" w14:textId="5BF57894" w:rsidR="009A6EBA" w:rsidRDefault="009A6EBA" w:rsidP="00DE27C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 xml:space="preserve">So she wasn’t home, that’s odd.  ‘When I </w:t>
      </w:r>
      <w:r w:rsidR="0055102A">
        <w:rPr>
          <w:rFonts w:ascii="Arial" w:hAnsi="Arial" w:cs="Arial"/>
          <w:bCs/>
          <w:sz w:val="24"/>
          <w:szCs w:val="24"/>
        </w:rPr>
        <w:t xml:space="preserve">brought </w:t>
      </w:r>
      <w:r w:rsidR="00B45715">
        <w:rPr>
          <w:rFonts w:ascii="Arial" w:hAnsi="Arial" w:cs="Arial"/>
          <w:bCs/>
          <w:sz w:val="24"/>
          <w:szCs w:val="24"/>
        </w:rPr>
        <w:t>up</w:t>
      </w:r>
      <w:r>
        <w:rPr>
          <w:rFonts w:ascii="Arial" w:hAnsi="Arial" w:cs="Arial"/>
          <w:bCs/>
          <w:sz w:val="24"/>
          <w:szCs w:val="24"/>
        </w:rPr>
        <w:t xml:space="preserve"> the </w:t>
      </w:r>
      <w:r w:rsidR="0055102A">
        <w:rPr>
          <w:rFonts w:ascii="Arial" w:hAnsi="Arial" w:cs="Arial"/>
          <w:bCs/>
          <w:sz w:val="24"/>
          <w:szCs w:val="24"/>
        </w:rPr>
        <w:t>possibility of foul play</w:t>
      </w:r>
      <w:r>
        <w:rPr>
          <w:rFonts w:ascii="Arial" w:hAnsi="Arial" w:cs="Arial"/>
          <w:bCs/>
          <w:sz w:val="24"/>
          <w:szCs w:val="24"/>
        </w:rPr>
        <w:t>, she absolutely refused to consider it.  Nick had been behaving so strangely, seeing things that weren’t there, drinking too much, I’m sure he didn’t even realise what he was doing.  She looked like she was about to start crying, so I didn’t stay much longer after that.’</w:t>
      </w:r>
    </w:p>
    <w:p w14:paraId="254028A0" w14:textId="77777777" w:rsidR="009A6EBA" w:rsidRDefault="009A6EBA" w:rsidP="00DE27C5">
      <w:pPr>
        <w:spacing w:after="0" w:line="240" w:lineRule="auto"/>
        <w:ind w:left="1134" w:hanging="1134"/>
        <w:jc w:val="both"/>
        <w:rPr>
          <w:rFonts w:ascii="Arial" w:hAnsi="Arial" w:cs="Arial"/>
          <w:bCs/>
          <w:sz w:val="24"/>
          <w:szCs w:val="24"/>
        </w:rPr>
      </w:pPr>
    </w:p>
    <w:p w14:paraId="5EFABBE2" w14:textId="5B6E255B" w:rsidR="009A6EBA" w:rsidRDefault="009A6EBA" w:rsidP="00DE27C5">
      <w:pPr>
        <w:spacing w:after="0" w:line="240" w:lineRule="auto"/>
        <w:ind w:left="1134" w:hanging="1134"/>
        <w:jc w:val="both"/>
        <w:rPr>
          <w:rFonts w:ascii="Arial" w:hAnsi="Arial" w:cs="Arial"/>
          <w:bCs/>
          <w:sz w:val="24"/>
          <w:szCs w:val="24"/>
        </w:rPr>
      </w:pPr>
      <w:r>
        <w:rPr>
          <w:rFonts w:ascii="Arial" w:hAnsi="Arial" w:cs="Arial"/>
          <w:bCs/>
          <w:sz w:val="24"/>
          <w:szCs w:val="24"/>
        </w:rPr>
        <w:tab/>
        <w:t>So she’s not even wanting to entertain the foul play idea</w:t>
      </w:r>
      <w:r w:rsidR="0055102A">
        <w:rPr>
          <w:rFonts w:ascii="Arial" w:hAnsi="Arial" w:cs="Arial"/>
          <w:bCs/>
          <w:sz w:val="24"/>
          <w:szCs w:val="24"/>
        </w:rPr>
        <w:t>.</w:t>
      </w:r>
    </w:p>
    <w:p w14:paraId="400ADF67" w14:textId="77777777" w:rsidR="0055102A" w:rsidRDefault="0055102A" w:rsidP="00DE27C5">
      <w:pPr>
        <w:spacing w:after="0" w:line="240" w:lineRule="auto"/>
        <w:ind w:left="1134" w:hanging="1134"/>
        <w:jc w:val="both"/>
        <w:rPr>
          <w:rFonts w:ascii="Arial" w:hAnsi="Arial" w:cs="Arial"/>
          <w:bCs/>
          <w:sz w:val="24"/>
          <w:szCs w:val="24"/>
        </w:rPr>
      </w:pPr>
    </w:p>
    <w:p w14:paraId="58C0E1BD" w14:textId="372997DE"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Her motive is that she gets the pub, and maybe anything he owns, so inheritance might, she has to still be a suspect on the wife, inheritance angle.</w:t>
      </w:r>
    </w:p>
    <w:p w14:paraId="1402CA2A" w14:textId="77777777" w:rsidR="0055102A" w:rsidRDefault="0055102A" w:rsidP="00DE27C5">
      <w:pPr>
        <w:spacing w:after="0" w:line="240" w:lineRule="auto"/>
        <w:ind w:left="1134" w:hanging="1134"/>
        <w:jc w:val="both"/>
        <w:rPr>
          <w:rFonts w:ascii="Arial" w:hAnsi="Arial" w:cs="Arial"/>
          <w:bCs/>
          <w:sz w:val="24"/>
          <w:szCs w:val="24"/>
        </w:rPr>
      </w:pPr>
    </w:p>
    <w:p w14:paraId="3F8E6D07" w14:textId="5DD8B54C"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 think so.</w:t>
      </w:r>
    </w:p>
    <w:p w14:paraId="45B57CF2" w14:textId="77777777" w:rsidR="0055102A" w:rsidRDefault="0055102A" w:rsidP="00DE27C5">
      <w:pPr>
        <w:spacing w:after="0" w:line="240" w:lineRule="auto"/>
        <w:ind w:left="1134" w:hanging="1134"/>
        <w:jc w:val="both"/>
        <w:rPr>
          <w:rFonts w:ascii="Arial" w:hAnsi="Arial" w:cs="Arial"/>
          <w:bCs/>
          <w:sz w:val="24"/>
          <w:szCs w:val="24"/>
        </w:rPr>
      </w:pPr>
    </w:p>
    <w:p w14:paraId="040E8F22" w14:textId="673C309E"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what’s Chris Thompson’s motive?</w:t>
      </w:r>
    </w:p>
    <w:p w14:paraId="3683125E" w14:textId="77777777" w:rsidR="0055102A" w:rsidRDefault="0055102A" w:rsidP="00DE27C5">
      <w:pPr>
        <w:spacing w:after="0" w:line="240" w:lineRule="auto"/>
        <w:ind w:left="1134" w:hanging="1134"/>
        <w:jc w:val="both"/>
        <w:rPr>
          <w:rFonts w:ascii="Arial" w:hAnsi="Arial" w:cs="Arial"/>
          <w:bCs/>
          <w:sz w:val="24"/>
          <w:szCs w:val="24"/>
        </w:rPr>
      </w:pPr>
    </w:p>
    <w:p w14:paraId="734109BA" w14:textId="5FA80D4A"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she’s staying at a friend’s, she could be having an affair.  She might, we assumed it was a female friend, she could be…</w:t>
      </w:r>
    </w:p>
    <w:p w14:paraId="6175DF53" w14:textId="77777777" w:rsidR="0055102A" w:rsidRDefault="0055102A" w:rsidP="00DE27C5">
      <w:pPr>
        <w:spacing w:after="0" w:line="240" w:lineRule="auto"/>
        <w:ind w:left="1134" w:hanging="1134"/>
        <w:jc w:val="both"/>
        <w:rPr>
          <w:rFonts w:ascii="Arial" w:hAnsi="Arial" w:cs="Arial"/>
          <w:bCs/>
          <w:sz w:val="24"/>
          <w:szCs w:val="24"/>
        </w:rPr>
      </w:pPr>
    </w:p>
    <w:p w14:paraId="21C62E2B" w14:textId="79BD39AD"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could be having an affair.</w:t>
      </w:r>
    </w:p>
    <w:p w14:paraId="101B920F" w14:textId="77777777" w:rsidR="0055102A" w:rsidRDefault="0055102A" w:rsidP="00DE27C5">
      <w:pPr>
        <w:spacing w:after="0" w:line="240" w:lineRule="auto"/>
        <w:ind w:left="1134" w:hanging="1134"/>
        <w:jc w:val="both"/>
        <w:rPr>
          <w:rFonts w:ascii="Arial" w:hAnsi="Arial" w:cs="Arial"/>
          <w:bCs/>
          <w:sz w:val="24"/>
          <w:szCs w:val="24"/>
        </w:rPr>
      </w:pPr>
    </w:p>
    <w:p w14:paraId="152AEB15" w14:textId="2068BC93"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With, yeah, but not with the police detective.</w:t>
      </w:r>
    </w:p>
    <w:p w14:paraId="2BC5457E" w14:textId="77777777" w:rsidR="0055102A" w:rsidRDefault="0055102A" w:rsidP="00DE27C5">
      <w:pPr>
        <w:spacing w:after="0" w:line="240" w:lineRule="auto"/>
        <w:ind w:left="1134" w:hanging="1134"/>
        <w:jc w:val="both"/>
        <w:rPr>
          <w:rFonts w:ascii="Arial" w:hAnsi="Arial" w:cs="Arial"/>
          <w:bCs/>
          <w:sz w:val="24"/>
          <w:szCs w:val="24"/>
        </w:rPr>
      </w:pPr>
    </w:p>
    <w:p w14:paraId="25841444" w14:textId="413480B5" w:rsidR="0055102A" w:rsidRDefault="0055102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they said, everything is verifiable, right?  So we need to confirm that she actually was, ‘cause that could be a lie.</w:t>
      </w:r>
    </w:p>
    <w:p w14:paraId="35717A93" w14:textId="77777777" w:rsidR="00046797" w:rsidRDefault="00046797" w:rsidP="00DE27C5">
      <w:pPr>
        <w:spacing w:after="0" w:line="240" w:lineRule="auto"/>
        <w:ind w:left="1134" w:hanging="1134"/>
        <w:jc w:val="both"/>
        <w:rPr>
          <w:rFonts w:ascii="Arial" w:hAnsi="Arial" w:cs="Arial"/>
          <w:bCs/>
          <w:sz w:val="24"/>
          <w:szCs w:val="24"/>
        </w:rPr>
      </w:pPr>
    </w:p>
    <w:p w14:paraId="6441E680" w14:textId="7AADE598"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I would say, probably, I had thought she was having an affair with the deputy, but he was working that night, so I don’t think it’s him.</w:t>
      </w:r>
    </w:p>
    <w:p w14:paraId="54DE88D0" w14:textId="77777777" w:rsidR="00046797" w:rsidRDefault="00046797" w:rsidP="00DE27C5">
      <w:pPr>
        <w:spacing w:after="0" w:line="240" w:lineRule="auto"/>
        <w:ind w:left="1134" w:hanging="1134"/>
        <w:jc w:val="both"/>
        <w:rPr>
          <w:rFonts w:ascii="Arial" w:hAnsi="Arial" w:cs="Arial"/>
          <w:bCs/>
          <w:sz w:val="24"/>
          <w:szCs w:val="24"/>
        </w:rPr>
      </w:pPr>
    </w:p>
    <w:p w14:paraId="6923CCA3" w14:textId="7D51C705"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Unless it was the sheriff.</w:t>
      </w:r>
    </w:p>
    <w:p w14:paraId="34BE5265" w14:textId="77777777" w:rsidR="00046797" w:rsidRDefault="00046797" w:rsidP="00DE27C5">
      <w:pPr>
        <w:spacing w:after="0" w:line="240" w:lineRule="auto"/>
        <w:ind w:left="1134" w:hanging="1134"/>
        <w:jc w:val="both"/>
        <w:rPr>
          <w:rFonts w:ascii="Arial" w:hAnsi="Arial" w:cs="Arial"/>
          <w:bCs/>
          <w:sz w:val="24"/>
          <w:szCs w:val="24"/>
        </w:rPr>
      </w:pPr>
    </w:p>
    <w:p w14:paraId="3228698F" w14:textId="4AC9B080"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5B9B345D" w14:textId="77777777" w:rsidR="00046797" w:rsidRDefault="00046797" w:rsidP="00DE27C5">
      <w:pPr>
        <w:spacing w:after="0" w:line="240" w:lineRule="auto"/>
        <w:ind w:left="1134" w:hanging="1134"/>
        <w:jc w:val="both"/>
        <w:rPr>
          <w:rFonts w:ascii="Arial" w:hAnsi="Arial" w:cs="Arial"/>
          <w:bCs/>
          <w:sz w:val="24"/>
          <w:szCs w:val="24"/>
        </w:rPr>
      </w:pPr>
    </w:p>
    <w:p w14:paraId="3CE719EF" w14:textId="6DD95C9D"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Yes, so what is, does Chris have an alibi?  So like, he did some things around the time, right?  So at 3:12 he stopped…</w:t>
      </w:r>
    </w:p>
    <w:p w14:paraId="3C00AAB0" w14:textId="77777777" w:rsidR="00046797" w:rsidRDefault="00046797" w:rsidP="00DE27C5">
      <w:pPr>
        <w:spacing w:after="0" w:line="240" w:lineRule="auto"/>
        <w:ind w:left="1134" w:hanging="1134"/>
        <w:jc w:val="both"/>
        <w:rPr>
          <w:rFonts w:ascii="Arial" w:hAnsi="Arial" w:cs="Arial"/>
          <w:bCs/>
          <w:sz w:val="24"/>
          <w:szCs w:val="24"/>
        </w:rPr>
      </w:pPr>
    </w:p>
    <w:p w14:paraId="3C0A25E7" w14:textId="6369B183"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 talked to an awful lot of people in that time.  I would say he’s the least likely to…</w:t>
      </w:r>
    </w:p>
    <w:p w14:paraId="6DE60958" w14:textId="77777777" w:rsidR="00046797" w:rsidRDefault="00046797" w:rsidP="00DE27C5">
      <w:pPr>
        <w:spacing w:after="0" w:line="240" w:lineRule="auto"/>
        <w:ind w:left="1134" w:hanging="1134"/>
        <w:jc w:val="both"/>
        <w:rPr>
          <w:rFonts w:ascii="Arial" w:hAnsi="Arial" w:cs="Arial"/>
          <w:bCs/>
          <w:sz w:val="24"/>
          <w:szCs w:val="24"/>
        </w:rPr>
      </w:pPr>
    </w:p>
    <w:p w14:paraId="2AB9D903" w14:textId="3F577653" w:rsidR="00046797" w:rsidRDefault="00046797"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Donna stopped by Chris at 3:31, I think.  </w:t>
      </w:r>
      <w:r w:rsidR="002B14D0">
        <w:rPr>
          <w:rFonts w:ascii="Arial" w:hAnsi="Arial" w:cs="Arial"/>
          <w:bCs/>
          <w:sz w:val="24"/>
          <w:szCs w:val="24"/>
        </w:rPr>
        <w:t>Four oh one,</w:t>
      </w:r>
      <w:r w:rsidR="009819F6">
        <w:rPr>
          <w:rFonts w:ascii="Arial" w:hAnsi="Arial" w:cs="Arial"/>
          <w:bCs/>
          <w:sz w:val="24"/>
          <w:szCs w:val="24"/>
        </w:rPr>
        <w:t xml:space="preserve"> collision between the body was found.  So maybe here, so he could have done things between but…</w:t>
      </w:r>
    </w:p>
    <w:p w14:paraId="7D73936D" w14:textId="77777777" w:rsidR="009819F6" w:rsidRDefault="009819F6" w:rsidP="00DE27C5">
      <w:pPr>
        <w:spacing w:after="0" w:line="240" w:lineRule="auto"/>
        <w:ind w:left="1134" w:hanging="1134"/>
        <w:jc w:val="both"/>
        <w:rPr>
          <w:rFonts w:ascii="Arial" w:hAnsi="Arial" w:cs="Arial"/>
          <w:bCs/>
          <w:sz w:val="24"/>
          <w:szCs w:val="24"/>
        </w:rPr>
      </w:pPr>
    </w:p>
    <w:p w14:paraId="4E77C480" w14:textId="590A1EB5" w:rsidR="009819F6" w:rsidRDefault="009819F6"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was working, but, yeah.</w:t>
      </w:r>
    </w:p>
    <w:p w14:paraId="29AB47EB" w14:textId="77777777" w:rsidR="009819F6" w:rsidRDefault="009819F6" w:rsidP="00DE27C5">
      <w:pPr>
        <w:spacing w:after="0" w:line="240" w:lineRule="auto"/>
        <w:ind w:left="1134" w:hanging="1134"/>
        <w:jc w:val="both"/>
        <w:rPr>
          <w:rFonts w:ascii="Arial" w:hAnsi="Arial" w:cs="Arial"/>
          <w:bCs/>
          <w:sz w:val="24"/>
          <w:szCs w:val="24"/>
        </w:rPr>
      </w:pPr>
    </w:p>
    <w:p w14:paraId="41DA1695" w14:textId="1389CEFC" w:rsidR="009819F6" w:rsidRDefault="009819F6"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I think, you’re right, I think we’re going to have to collaborate and corroborate, because saying he saw a car stop, would be a good alibi, if we didn’t double check it, he could have just put that in.</w:t>
      </w:r>
    </w:p>
    <w:p w14:paraId="3FC03794" w14:textId="77777777" w:rsidR="009819F6" w:rsidRDefault="009819F6" w:rsidP="00DE27C5">
      <w:pPr>
        <w:spacing w:after="0" w:line="240" w:lineRule="auto"/>
        <w:ind w:left="1134" w:hanging="1134"/>
        <w:jc w:val="both"/>
        <w:rPr>
          <w:rFonts w:ascii="Arial" w:hAnsi="Arial" w:cs="Arial"/>
          <w:bCs/>
          <w:sz w:val="24"/>
          <w:szCs w:val="24"/>
        </w:rPr>
      </w:pPr>
    </w:p>
    <w:p w14:paraId="26FB222D" w14:textId="7FBF07AE" w:rsidR="009819F6" w:rsidRDefault="009819F6" w:rsidP="00DE27C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And especially her being away that night, we’re going to need to find evidence of that.  Because they said, everything should…</w:t>
      </w:r>
    </w:p>
    <w:p w14:paraId="5198EDA7" w14:textId="77777777" w:rsidR="009819F6" w:rsidRDefault="009819F6" w:rsidP="00DE27C5">
      <w:pPr>
        <w:spacing w:after="0" w:line="240" w:lineRule="auto"/>
        <w:ind w:left="1134" w:hanging="1134"/>
        <w:jc w:val="both"/>
        <w:rPr>
          <w:rFonts w:ascii="Arial" w:hAnsi="Arial" w:cs="Arial"/>
          <w:bCs/>
          <w:sz w:val="24"/>
          <w:szCs w:val="24"/>
        </w:rPr>
      </w:pPr>
    </w:p>
    <w:p w14:paraId="63CE8F25" w14:textId="48C86672" w:rsidR="009819F6" w:rsidRDefault="009819F6"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What do they mean by means.  Like, it’s not like he was killed with a fucking knife, right?  So, </w:t>
      </w:r>
      <w:r w:rsidR="009B4586" w:rsidRPr="000322C3">
        <w:rPr>
          <w:rFonts w:ascii="Arial" w:hAnsi="Arial" w:cs="Arial"/>
          <w:bCs/>
          <w:sz w:val="24"/>
          <w:szCs w:val="24"/>
          <w:highlight w:val="yellow"/>
        </w:rPr>
        <w:t>[inaudible 01:02:29].</w:t>
      </w:r>
    </w:p>
    <w:p w14:paraId="19195829" w14:textId="77777777" w:rsidR="009B4586" w:rsidRDefault="009B4586" w:rsidP="00DE27C5">
      <w:pPr>
        <w:spacing w:after="0" w:line="240" w:lineRule="auto"/>
        <w:ind w:left="1134" w:hanging="1134"/>
        <w:jc w:val="both"/>
        <w:rPr>
          <w:rFonts w:ascii="Arial" w:hAnsi="Arial" w:cs="Arial"/>
          <w:bCs/>
          <w:sz w:val="24"/>
          <w:szCs w:val="24"/>
        </w:rPr>
      </w:pPr>
    </w:p>
    <w:p w14:paraId="4F324612" w14:textId="4FA13299"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reckon that’s the easiest one, because anyone can push someone over a cliff.</w:t>
      </w:r>
    </w:p>
    <w:p w14:paraId="1C5CEB31" w14:textId="77777777" w:rsidR="009B4586" w:rsidRDefault="009B4586" w:rsidP="00DE27C5">
      <w:pPr>
        <w:spacing w:after="0" w:line="240" w:lineRule="auto"/>
        <w:ind w:left="1134" w:hanging="1134"/>
        <w:jc w:val="both"/>
        <w:rPr>
          <w:rFonts w:ascii="Arial" w:hAnsi="Arial" w:cs="Arial"/>
          <w:bCs/>
          <w:sz w:val="24"/>
          <w:szCs w:val="24"/>
        </w:rPr>
      </w:pPr>
    </w:p>
    <w:p w14:paraId="22ADC6D7" w14:textId="394490EE"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Exactly like…</w:t>
      </w:r>
    </w:p>
    <w:p w14:paraId="32253A49" w14:textId="77777777" w:rsidR="009B4586" w:rsidRDefault="009B4586" w:rsidP="00DE27C5">
      <w:pPr>
        <w:spacing w:after="0" w:line="240" w:lineRule="auto"/>
        <w:ind w:left="1134" w:hanging="1134"/>
        <w:jc w:val="both"/>
        <w:rPr>
          <w:rFonts w:ascii="Arial" w:hAnsi="Arial" w:cs="Arial"/>
          <w:bCs/>
          <w:sz w:val="24"/>
          <w:szCs w:val="24"/>
        </w:rPr>
      </w:pPr>
    </w:p>
    <w:p w14:paraId="1C73FF56" w14:textId="2A1C80B0"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If you’re strangling, that’s requires a certain amount of strength, but yeah, it’s true.</w:t>
      </w:r>
    </w:p>
    <w:p w14:paraId="62A1BCEA" w14:textId="77777777" w:rsidR="009B4586" w:rsidRDefault="009B4586" w:rsidP="00DE27C5">
      <w:pPr>
        <w:spacing w:after="0" w:line="240" w:lineRule="auto"/>
        <w:ind w:left="1134" w:hanging="1134"/>
        <w:jc w:val="both"/>
        <w:rPr>
          <w:rFonts w:ascii="Arial" w:hAnsi="Arial" w:cs="Arial"/>
          <w:bCs/>
          <w:sz w:val="24"/>
          <w:szCs w:val="24"/>
        </w:rPr>
      </w:pPr>
    </w:p>
    <w:p w14:paraId="39FF3C1E" w14:textId="3F5C0E29"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exactly,</w:t>
      </w:r>
      <w:r w:rsidR="000322C3">
        <w:rPr>
          <w:rFonts w:ascii="Arial" w:hAnsi="Arial" w:cs="Arial"/>
          <w:bCs/>
          <w:sz w:val="24"/>
          <w:szCs w:val="24"/>
        </w:rPr>
        <w:t xml:space="preserve"> you</w:t>
      </w:r>
      <w:r>
        <w:rPr>
          <w:rFonts w:ascii="Arial" w:hAnsi="Arial" w:cs="Arial"/>
          <w:bCs/>
          <w:sz w:val="24"/>
          <w:szCs w:val="24"/>
        </w:rPr>
        <w:t xml:space="preserve"> already have means right?</w:t>
      </w:r>
    </w:p>
    <w:p w14:paraId="0ECF2CC2" w14:textId="77777777" w:rsidR="009B4586" w:rsidRDefault="009B4586" w:rsidP="00DE27C5">
      <w:pPr>
        <w:spacing w:after="0" w:line="240" w:lineRule="auto"/>
        <w:ind w:left="1134" w:hanging="1134"/>
        <w:jc w:val="both"/>
        <w:rPr>
          <w:rFonts w:ascii="Arial" w:hAnsi="Arial" w:cs="Arial"/>
          <w:bCs/>
          <w:sz w:val="24"/>
          <w:szCs w:val="24"/>
        </w:rPr>
      </w:pPr>
    </w:p>
    <w:p w14:paraId="13546FBD" w14:textId="7A082AD0"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Shift one.  </w:t>
      </w:r>
    </w:p>
    <w:p w14:paraId="337087A4" w14:textId="77777777" w:rsidR="009B4586" w:rsidRDefault="009B4586" w:rsidP="00DE27C5">
      <w:pPr>
        <w:spacing w:after="0" w:line="240" w:lineRule="auto"/>
        <w:ind w:left="1134" w:hanging="1134"/>
        <w:jc w:val="both"/>
        <w:rPr>
          <w:rFonts w:ascii="Arial" w:hAnsi="Arial" w:cs="Arial"/>
          <w:bCs/>
          <w:sz w:val="24"/>
          <w:szCs w:val="24"/>
        </w:rPr>
      </w:pPr>
    </w:p>
    <w:p w14:paraId="35A095C7" w14:textId="21A65523"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Except possibly the, is the witch old?  I mean, someone who’s really frail and old, if you went up against a man, would…</w:t>
      </w:r>
    </w:p>
    <w:p w14:paraId="3EE74493" w14:textId="77777777" w:rsidR="009B4586" w:rsidRDefault="009B4586" w:rsidP="00DE27C5">
      <w:pPr>
        <w:spacing w:after="0" w:line="240" w:lineRule="auto"/>
        <w:ind w:left="1134" w:hanging="1134"/>
        <w:jc w:val="both"/>
        <w:rPr>
          <w:rFonts w:ascii="Arial" w:hAnsi="Arial" w:cs="Arial"/>
          <w:bCs/>
          <w:sz w:val="24"/>
          <w:szCs w:val="24"/>
        </w:rPr>
      </w:pPr>
    </w:p>
    <w:p w14:paraId="018B7637" w14:textId="09C0DBAF"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She’s not that old.</w:t>
      </w:r>
    </w:p>
    <w:p w14:paraId="31924CD5" w14:textId="77777777" w:rsidR="009B4586" w:rsidRDefault="009B4586" w:rsidP="00DE27C5">
      <w:pPr>
        <w:spacing w:after="0" w:line="240" w:lineRule="auto"/>
        <w:ind w:left="1134" w:hanging="1134"/>
        <w:jc w:val="both"/>
        <w:rPr>
          <w:rFonts w:ascii="Arial" w:hAnsi="Arial" w:cs="Arial"/>
          <w:bCs/>
          <w:sz w:val="24"/>
          <w:szCs w:val="24"/>
        </w:rPr>
      </w:pPr>
    </w:p>
    <w:p w14:paraId="3E62F79D" w14:textId="00CEAE3A" w:rsidR="009B4586" w:rsidRDefault="009B4586"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27FD6FBC" w14:textId="77777777" w:rsidR="009B4586" w:rsidRDefault="009B4586" w:rsidP="00DE27C5">
      <w:pPr>
        <w:spacing w:after="0" w:line="240" w:lineRule="auto"/>
        <w:ind w:left="1134" w:hanging="1134"/>
        <w:jc w:val="both"/>
        <w:rPr>
          <w:rFonts w:ascii="Arial" w:hAnsi="Arial" w:cs="Arial"/>
          <w:bCs/>
          <w:sz w:val="24"/>
          <w:szCs w:val="24"/>
        </w:rPr>
      </w:pPr>
    </w:p>
    <w:p w14:paraId="5F5B3183" w14:textId="406A6F80" w:rsidR="009B4586"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still she’s a man right?</w:t>
      </w:r>
    </w:p>
    <w:p w14:paraId="307F1E1F" w14:textId="77777777" w:rsidR="003A1B1E" w:rsidRDefault="003A1B1E" w:rsidP="00DE27C5">
      <w:pPr>
        <w:spacing w:after="0" w:line="240" w:lineRule="auto"/>
        <w:ind w:left="1134" w:hanging="1134"/>
        <w:jc w:val="both"/>
        <w:rPr>
          <w:rFonts w:ascii="Arial" w:hAnsi="Arial" w:cs="Arial"/>
          <w:bCs/>
          <w:sz w:val="24"/>
          <w:szCs w:val="24"/>
        </w:rPr>
      </w:pPr>
    </w:p>
    <w:p w14:paraId="57996F5C" w14:textId="5C288293"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Can we…so it might be this, right, this might be quite an easy code to crack.  Do we have?  Yeah, we have paper.</w:t>
      </w:r>
    </w:p>
    <w:p w14:paraId="694884A7" w14:textId="77777777" w:rsidR="003A1B1E" w:rsidRDefault="003A1B1E" w:rsidP="00DE27C5">
      <w:pPr>
        <w:spacing w:after="0" w:line="240" w:lineRule="auto"/>
        <w:ind w:left="1134" w:hanging="1134"/>
        <w:jc w:val="both"/>
        <w:rPr>
          <w:rFonts w:ascii="Arial" w:hAnsi="Arial" w:cs="Arial"/>
          <w:bCs/>
          <w:sz w:val="24"/>
          <w:szCs w:val="24"/>
        </w:rPr>
      </w:pPr>
    </w:p>
    <w:p w14:paraId="4C23903C" w14:textId="1155EF41"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You say it’s an easy code to crack.</w:t>
      </w:r>
    </w:p>
    <w:p w14:paraId="28F6D4DA" w14:textId="77777777" w:rsidR="003A1B1E" w:rsidRDefault="003A1B1E" w:rsidP="00DE27C5">
      <w:pPr>
        <w:spacing w:after="0" w:line="240" w:lineRule="auto"/>
        <w:ind w:left="1134" w:hanging="1134"/>
        <w:jc w:val="both"/>
        <w:rPr>
          <w:rFonts w:ascii="Arial" w:hAnsi="Arial" w:cs="Arial"/>
          <w:bCs/>
          <w:sz w:val="24"/>
          <w:szCs w:val="24"/>
        </w:rPr>
      </w:pPr>
    </w:p>
    <w:p w14:paraId="4B52BF34" w14:textId="6D7115F2"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I don’t know, but let’s see.  Let’s just shift one, what’s the letter before X, if we just do exactly what it says.</w:t>
      </w:r>
    </w:p>
    <w:p w14:paraId="5F8AB68A" w14:textId="77777777" w:rsidR="003A1B1E" w:rsidRDefault="003A1B1E" w:rsidP="00DE27C5">
      <w:pPr>
        <w:spacing w:after="0" w:line="240" w:lineRule="auto"/>
        <w:ind w:left="1134" w:hanging="1134"/>
        <w:jc w:val="both"/>
        <w:rPr>
          <w:rFonts w:ascii="Arial" w:hAnsi="Arial" w:cs="Arial"/>
          <w:bCs/>
          <w:sz w:val="24"/>
          <w:szCs w:val="24"/>
        </w:rPr>
      </w:pPr>
    </w:p>
    <w:p w14:paraId="2A688853" w14:textId="1EE7AC84"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yeah, okay.  </w:t>
      </w:r>
    </w:p>
    <w:p w14:paraId="6C866C2E" w14:textId="77777777" w:rsidR="003A1B1E" w:rsidRDefault="003A1B1E" w:rsidP="00DE27C5">
      <w:pPr>
        <w:spacing w:after="0" w:line="240" w:lineRule="auto"/>
        <w:ind w:left="1134" w:hanging="1134"/>
        <w:jc w:val="both"/>
        <w:rPr>
          <w:rFonts w:ascii="Arial" w:hAnsi="Arial" w:cs="Arial"/>
          <w:bCs/>
          <w:sz w:val="24"/>
          <w:szCs w:val="24"/>
        </w:rPr>
      </w:pPr>
    </w:p>
    <w:p w14:paraId="68D3ED6E" w14:textId="0C3360ED"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let’s write out the alphabet</w:t>
      </w:r>
      <w:r w:rsidR="000322C3">
        <w:rPr>
          <w:rFonts w:ascii="Arial" w:hAnsi="Arial" w:cs="Arial"/>
          <w:bCs/>
          <w:sz w:val="24"/>
          <w:szCs w:val="24"/>
        </w:rPr>
        <w:t>, it’s easier</w:t>
      </w:r>
    </w:p>
    <w:p w14:paraId="6C419850" w14:textId="77777777" w:rsidR="003A1B1E" w:rsidRDefault="003A1B1E" w:rsidP="00DE27C5">
      <w:pPr>
        <w:spacing w:after="0" w:line="240" w:lineRule="auto"/>
        <w:ind w:left="1134" w:hanging="1134"/>
        <w:jc w:val="both"/>
        <w:rPr>
          <w:rFonts w:ascii="Arial" w:hAnsi="Arial" w:cs="Arial"/>
          <w:bCs/>
          <w:sz w:val="24"/>
          <w:szCs w:val="24"/>
        </w:rPr>
      </w:pPr>
    </w:p>
    <w:p w14:paraId="7C9C8D04" w14:textId="479ACC0F"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look at the map guys.</w:t>
      </w:r>
    </w:p>
    <w:p w14:paraId="6034234A" w14:textId="77777777" w:rsidR="003A1B1E" w:rsidRDefault="003A1B1E" w:rsidP="00DE27C5">
      <w:pPr>
        <w:spacing w:after="0" w:line="240" w:lineRule="auto"/>
        <w:ind w:left="1134" w:hanging="1134"/>
        <w:jc w:val="both"/>
        <w:rPr>
          <w:rFonts w:ascii="Arial" w:hAnsi="Arial" w:cs="Arial"/>
          <w:bCs/>
          <w:sz w:val="24"/>
          <w:szCs w:val="24"/>
        </w:rPr>
      </w:pPr>
    </w:p>
    <w:p w14:paraId="265ABDB2" w14:textId="14391F18" w:rsidR="003A1B1E" w:rsidRDefault="003A1B1E"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No, not yet, I’m just thinking, this was </w:t>
      </w:r>
      <w:r w:rsidR="000322C3">
        <w:rPr>
          <w:rFonts w:ascii="Arial" w:hAnsi="Arial" w:cs="Arial"/>
          <w:bCs/>
          <w:sz w:val="24"/>
          <w:szCs w:val="24"/>
        </w:rPr>
        <w:t xml:space="preserve">the initial </w:t>
      </w:r>
      <w:r w:rsidR="00312F4B">
        <w:rPr>
          <w:rFonts w:ascii="Arial" w:hAnsi="Arial" w:cs="Arial"/>
          <w:bCs/>
          <w:sz w:val="24"/>
          <w:szCs w:val="24"/>
        </w:rPr>
        <w:t>letter, so let’s just kind of…</w:t>
      </w:r>
    </w:p>
    <w:p w14:paraId="5F2E22C4" w14:textId="77777777" w:rsidR="00312F4B" w:rsidRDefault="00312F4B" w:rsidP="00DE27C5">
      <w:pPr>
        <w:spacing w:after="0" w:line="240" w:lineRule="auto"/>
        <w:ind w:left="1134" w:hanging="1134"/>
        <w:jc w:val="both"/>
        <w:rPr>
          <w:rFonts w:ascii="Arial" w:hAnsi="Arial" w:cs="Arial"/>
          <w:bCs/>
          <w:sz w:val="24"/>
          <w:szCs w:val="24"/>
        </w:rPr>
      </w:pPr>
    </w:p>
    <w:p w14:paraId="67C32C6E" w14:textId="2460B834" w:rsidR="00312F4B" w:rsidRDefault="00312F4B"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December 304, okay.  Let’s start at the 304.</w:t>
      </w:r>
    </w:p>
    <w:p w14:paraId="3CB59E10" w14:textId="77777777" w:rsidR="00312F4B" w:rsidRDefault="00312F4B" w:rsidP="00DE27C5">
      <w:pPr>
        <w:spacing w:after="0" w:line="240" w:lineRule="auto"/>
        <w:ind w:left="1134" w:hanging="1134"/>
        <w:jc w:val="both"/>
        <w:rPr>
          <w:rFonts w:ascii="Arial" w:hAnsi="Arial" w:cs="Arial"/>
          <w:bCs/>
          <w:sz w:val="24"/>
          <w:szCs w:val="24"/>
        </w:rPr>
      </w:pPr>
    </w:p>
    <w:p w14:paraId="52A8279A" w14:textId="45701582" w:rsidR="00312F4B" w:rsidRDefault="00312F4B"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this envelope would be good to figure out as well.  Okay.  So before x, what is the letter for x?</w:t>
      </w:r>
    </w:p>
    <w:p w14:paraId="300AE894" w14:textId="77777777" w:rsidR="00312F4B" w:rsidRDefault="00312F4B" w:rsidP="00DE27C5">
      <w:pPr>
        <w:spacing w:after="0" w:line="240" w:lineRule="auto"/>
        <w:ind w:left="1134" w:hanging="1134"/>
        <w:jc w:val="both"/>
        <w:rPr>
          <w:rFonts w:ascii="Arial" w:hAnsi="Arial" w:cs="Arial"/>
          <w:bCs/>
          <w:sz w:val="24"/>
          <w:szCs w:val="24"/>
        </w:rPr>
      </w:pPr>
    </w:p>
    <w:p w14:paraId="069A8C2D" w14:textId="7B91CD12" w:rsidR="00312F4B" w:rsidRDefault="00312F4B"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X?  Oh sorry, U, V, W, X, Y, Z.</w:t>
      </w:r>
    </w:p>
    <w:p w14:paraId="6163C676" w14:textId="77777777" w:rsidR="00312F4B" w:rsidRDefault="00312F4B" w:rsidP="00DE27C5">
      <w:pPr>
        <w:spacing w:after="0" w:line="240" w:lineRule="auto"/>
        <w:ind w:left="1134" w:hanging="1134"/>
        <w:jc w:val="both"/>
        <w:rPr>
          <w:rFonts w:ascii="Arial" w:hAnsi="Arial" w:cs="Arial"/>
          <w:bCs/>
          <w:sz w:val="24"/>
          <w:szCs w:val="24"/>
        </w:rPr>
      </w:pPr>
    </w:p>
    <w:p w14:paraId="59B15B61" w14:textId="351C8C26" w:rsidR="00312F4B" w:rsidRDefault="00312F4B"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0325E8">
        <w:rPr>
          <w:rFonts w:ascii="Arial" w:hAnsi="Arial" w:cs="Arial"/>
          <w:bCs/>
          <w:sz w:val="24"/>
          <w:szCs w:val="24"/>
        </w:rPr>
        <w:t>W?</w:t>
      </w:r>
    </w:p>
    <w:p w14:paraId="6A9ACA03" w14:textId="77777777" w:rsidR="000325E8" w:rsidRDefault="000325E8" w:rsidP="00DE27C5">
      <w:pPr>
        <w:spacing w:after="0" w:line="240" w:lineRule="auto"/>
        <w:ind w:left="1134" w:hanging="1134"/>
        <w:jc w:val="both"/>
        <w:rPr>
          <w:rFonts w:ascii="Arial" w:hAnsi="Arial" w:cs="Arial"/>
          <w:bCs/>
          <w:sz w:val="24"/>
          <w:szCs w:val="24"/>
        </w:rPr>
      </w:pPr>
    </w:p>
    <w:p w14:paraId="198D2B69" w14:textId="055F2CEB"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W.  So I wonder if you just wrote the…if we wrote, which way would you then transpose the…?</w:t>
      </w:r>
    </w:p>
    <w:p w14:paraId="64B28518" w14:textId="77777777" w:rsidR="000325E8" w:rsidRDefault="000325E8" w:rsidP="00DE27C5">
      <w:pPr>
        <w:spacing w:after="0" w:line="240" w:lineRule="auto"/>
        <w:ind w:left="1134" w:hanging="1134"/>
        <w:jc w:val="both"/>
        <w:rPr>
          <w:rFonts w:ascii="Arial" w:hAnsi="Arial" w:cs="Arial"/>
          <w:bCs/>
          <w:sz w:val="24"/>
          <w:szCs w:val="24"/>
        </w:rPr>
      </w:pPr>
    </w:p>
    <w:p w14:paraId="78B952BD" w14:textId="3CCB81A5"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it shifts one, so B becomes A.</w:t>
      </w:r>
    </w:p>
    <w:p w14:paraId="42E52EA2" w14:textId="77777777" w:rsidR="000325E8" w:rsidRDefault="000325E8" w:rsidP="00DE27C5">
      <w:pPr>
        <w:spacing w:after="0" w:line="240" w:lineRule="auto"/>
        <w:ind w:left="1134" w:hanging="1134"/>
        <w:jc w:val="both"/>
        <w:rPr>
          <w:rFonts w:ascii="Arial" w:hAnsi="Arial" w:cs="Arial"/>
          <w:bCs/>
          <w:sz w:val="24"/>
          <w:szCs w:val="24"/>
        </w:rPr>
      </w:pPr>
    </w:p>
    <w:p w14:paraId="04737FAD" w14:textId="703F4F2F"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 becomes A, so B, C, D, E</w:t>
      </w:r>
      <w:r w:rsidR="002B14D0">
        <w:rPr>
          <w:rFonts w:ascii="Arial" w:hAnsi="Arial" w:cs="Arial"/>
          <w:bCs/>
          <w:sz w:val="24"/>
          <w:szCs w:val="24"/>
        </w:rPr>
        <w:t>…</w:t>
      </w:r>
    </w:p>
    <w:p w14:paraId="539FB1A7" w14:textId="77777777" w:rsidR="000325E8" w:rsidRDefault="000325E8" w:rsidP="00DE27C5">
      <w:pPr>
        <w:spacing w:after="0" w:line="240" w:lineRule="auto"/>
        <w:ind w:left="1134" w:hanging="1134"/>
        <w:jc w:val="both"/>
        <w:rPr>
          <w:rFonts w:ascii="Arial" w:hAnsi="Arial" w:cs="Arial"/>
          <w:bCs/>
          <w:sz w:val="24"/>
          <w:szCs w:val="24"/>
        </w:rPr>
      </w:pPr>
    </w:p>
    <w:p w14:paraId="33A7AC1B" w14:textId="464F4315"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if I tell you a letter, and you look it up, maybe is that the fastest way to do this?</w:t>
      </w:r>
    </w:p>
    <w:p w14:paraId="033C2523" w14:textId="77777777" w:rsidR="000325E8" w:rsidRDefault="000325E8" w:rsidP="00DE27C5">
      <w:pPr>
        <w:spacing w:after="0" w:line="240" w:lineRule="auto"/>
        <w:ind w:left="1134" w:hanging="1134"/>
        <w:jc w:val="both"/>
        <w:rPr>
          <w:rFonts w:ascii="Arial" w:hAnsi="Arial" w:cs="Arial"/>
          <w:bCs/>
          <w:sz w:val="24"/>
          <w:szCs w:val="24"/>
        </w:rPr>
      </w:pPr>
    </w:p>
    <w:p w14:paraId="24070365" w14:textId="1FFD0895"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0EC87B7E" w14:textId="77777777" w:rsidR="000325E8" w:rsidRDefault="000325E8" w:rsidP="00DE27C5">
      <w:pPr>
        <w:spacing w:after="0" w:line="240" w:lineRule="auto"/>
        <w:ind w:left="1134" w:hanging="1134"/>
        <w:jc w:val="both"/>
        <w:rPr>
          <w:rFonts w:ascii="Arial" w:hAnsi="Arial" w:cs="Arial"/>
          <w:bCs/>
          <w:sz w:val="24"/>
          <w:szCs w:val="24"/>
        </w:rPr>
      </w:pPr>
    </w:p>
    <w:p w14:paraId="0966771B" w14:textId="68C49EE3"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so F.</w:t>
      </w:r>
    </w:p>
    <w:p w14:paraId="3DABCF6A" w14:textId="77777777" w:rsidR="000325E8" w:rsidRDefault="000325E8" w:rsidP="00DE27C5">
      <w:pPr>
        <w:spacing w:after="0" w:line="240" w:lineRule="auto"/>
        <w:ind w:left="1134" w:hanging="1134"/>
        <w:jc w:val="both"/>
        <w:rPr>
          <w:rFonts w:ascii="Arial" w:hAnsi="Arial" w:cs="Arial"/>
          <w:bCs/>
          <w:sz w:val="24"/>
          <w:szCs w:val="24"/>
        </w:rPr>
      </w:pPr>
    </w:p>
    <w:p w14:paraId="6A597B76" w14:textId="64A91287"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 transposed…sorry let me just get this right, which of the lines…</w:t>
      </w:r>
    </w:p>
    <w:p w14:paraId="2908CC34" w14:textId="77777777" w:rsidR="000325E8" w:rsidRDefault="000325E8" w:rsidP="00DE27C5">
      <w:pPr>
        <w:spacing w:after="0" w:line="240" w:lineRule="auto"/>
        <w:ind w:left="1134" w:hanging="1134"/>
        <w:jc w:val="both"/>
        <w:rPr>
          <w:rFonts w:ascii="Arial" w:hAnsi="Arial" w:cs="Arial"/>
          <w:bCs/>
          <w:sz w:val="24"/>
          <w:szCs w:val="24"/>
        </w:rPr>
      </w:pPr>
    </w:p>
    <w:p w14:paraId="6CBE1504" w14:textId="25778EBE"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you’re going from top to bottom.</w:t>
      </w:r>
    </w:p>
    <w:p w14:paraId="39BB52DC" w14:textId="77777777" w:rsidR="000325E8" w:rsidRDefault="000325E8" w:rsidP="00DE27C5">
      <w:pPr>
        <w:spacing w:after="0" w:line="240" w:lineRule="auto"/>
        <w:ind w:left="1134" w:hanging="1134"/>
        <w:jc w:val="both"/>
        <w:rPr>
          <w:rFonts w:ascii="Arial" w:hAnsi="Arial" w:cs="Arial"/>
          <w:bCs/>
          <w:sz w:val="24"/>
          <w:szCs w:val="24"/>
        </w:rPr>
      </w:pPr>
    </w:p>
    <w:p w14:paraId="11A1057C" w14:textId="710565C1" w:rsidR="000325E8" w:rsidRDefault="000325E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F would be G.</w:t>
      </w:r>
    </w:p>
    <w:p w14:paraId="46D2969E" w14:textId="77777777" w:rsidR="000325E8" w:rsidRDefault="000325E8" w:rsidP="00DE27C5">
      <w:pPr>
        <w:spacing w:after="0" w:line="240" w:lineRule="auto"/>
        <w:ind w:left="1134" w:hanging="1134"/>
        <w:jc w:val="both"/>
        <w:rPr>
          <w:rFonts w:ascii="Arial" w:hAnsi="Arial" w:cs="Arial"/>
          <w:bCs/>
          <w:sz w:val="24"/>
          <w:szCs w:val="24"/>
        </w:rPr>
      </w:pPr>
    </w:p>
    <w:p w14:paraId="6191C5CC" w14:textId="4D107F7F" w:rsidR="000325E8"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Can you check I.</w:t>
      </w:r>
    </w:p>
    <w:p w14:paraId="255ED467" w14:textId="77777777" w:rsidR="002D74A7" w:rsidRDefault="002D74A7" w:rsidP="00DE27C5">
      <w:pPr>
        <w:spacing w:after="0" w:line="240" w:lineRule="auto"/>
        <w:ind w:left="1134" w:hanging="1134"/>
        <w:jc w:val="both"/>
        <w:rPr>
          <w:rFonts w:ascii="Arial" w:hAnsi="Arial" w:cs="Arial"/>
          <w:bCs/>
          <w:sz w:val="24"/>
          <w:szCs w:val="24"/>
        </w:rPr>
      </w:pPr>
    </w:p>
    <w:p w14:paraId="2B5FC358" w14:textId="59044425"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is J.</w:t>
      </w:r>
    </w:p>
    <w:p w14:paraId="7614A580" w14:textId="77777777" w:rsidR="002D74A7" w:rsidRDefault="002D74A7" w:rsidP="00DE27C5">
      <w:pPr>
        <w:spacing w:after="0" w:line="240" w:lineRule="auto"/>
        <w:ind w:left="1134" w:hanging="1134"/>
        <w:jc w:val="both"/>
        <w:rPr>
          <w:rFonts w:ascii="Arial" w:hAnsi="Arial" w:cs="Arial"/>
          <w:bCs/>
          <w:sz w:val="24"/>
          <w:szCs w:val="24"/>
        </w:rPr>
      </w:pPr>
    </w:p>
    <w:p w14:paraId="4BB5EDEF" w14:textId="5A4733DF"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seems wrong.  X?</w:t>
      </w:r>
    </w:p>
    <w:p w14:paraId="5BFAEC54" w14:textId="77777777" w:rsidR="002D74A7" w:rsidRDefault="002D74A7" w:rsidP="00DE27C5">
      <w:pPr>
        <w:spacing w:after="0" w:line="240" w:lineRule="auto"/>
        <w:ind w:left="1134" w:hanging="1134"/>
        <w:jc w:val="both"/>
        <w:rPr>
          <w:rFonts w:ascii="Arial" w:hAnsi="Arial" w:cs="Arial"/>
          <w:bCs/>
          <w:sz w:val="24"/>
          <w:szCs w:val="24"/>
        </w:rPr>
      </w:pPr>
    </w:p>
    <w:p w14:paraId="4A7BBF96" w14:textId="09E554F2"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X is Y.  Y.</w:t>
      </w:r>
    </w:p>
    <w:p w14:paraId="0BDD8823" w14:textId="77777777" w:rsidR="002D74A7" w:rsidRDefault="002D74A7" w:rsidP="00DE27C5">
      <w:pPr>
        <w:spacing w:after="0" w:line="240" w:lineRule="auto"/>
        <w:ind w:left="1134" w:hanging="1134"/>
        <w:jc w:val="both"/>
        <w:rPr>
          <w:rFonts w:ascii="Arial" w:hAnsi="Arial" w:cs="Arial"/>
          <w:bCs/>
          <w:sz w:val="24"/>
          <w:szCs w:val="24"/>
        </w:rPr>
      </w:pPr>
    </w:p>
    <w:p w14:paraId="704A4211" w14:textId="443823E2"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Are we going the wrong way?</w:t>
      </w:r>
    </w:p>
    <w:p w14:paraId="58A6F1C9" w14:textId="77777777" w:rsidR="002D74A7" w:rsidRDefault="002D74A7" w:rsidP="00DE27C5">
      <w:pPr>
        <w:spacing w:after="0" w:line="240" w:lineRule="auto"/>
        <w:ind w:left="1134" w:hanging="1134"/>
        <w:jc w:val="both"/>
        <w:rPr>
          <w:rFonts w:ascii="Arial" w:hAnsi="Arial" w:cs="Arial"/>
          <w:bCs/>
          <w:sz w:val="24"/>
          <w:szCs w:val="24"/>
        </w:rPr>
      </w:pPr>
    </w:p>
    <w:p w14:paraId="06FB7F2E" w14:textId="64CFE328"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ab/>
        <w:t>Shift one.  B to A.  Because if we shift to the opposite way.</w:t>
      </w:r>
    </w:p>
    <w:p w14:paraId="3F51B8F7" w14:textId="77777777" w:rsidR="002D74A7" w:rsidRDefault="002D74A7" w:rsidP="00DE27C5">
      <w:pPr>
        <w:spacing w:after="0" w:line="240" w:lineRule="auto"/>
        <w:ind w:left="1134" w:hanging="1134"/>
        <w:jc w:val="both"/>
        <w:rPr>
          <w:rFonts w:ascii="Arial" w:hAnsi="Arial" w:cs="Arial"/>
          <w:bCs/>
          <w:sz w:val="24"/>
          <w:szCs w:val="24"/>
        </w:rPr>
      </w:pPr>
    </w:p>
    <w:p w14:paraId="2FC887BF" w14:textId="7D533A2E" w:rsidR="002D74A7" w:rsidRDefault="002D74A7" w:rsidP="000322C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we just right WHY, as why?</w:t>
      </w:r>
    </w:p>
    <w:p w14:paraId="0FB166F2" w14:textId="77777777" w:rsidR="002D74A7" w:rsidRDefault="002D74A7" w:rsidP="00DE27C5">
      <w:pPr>
        <w:spacing w:after="0" w:line="240" w:lineRule="auto"/>
        <w:ind w:left="1134" w:hanging="1134"/>
        <w:jc w:val="both"/>
        <w:rPr>
          <w:rFonts w:ascii="Arial" w:hAnsi="Arial" w:cs="Arial"/>
          <w:bCs/>
          <w:sz w:val="24"/>
          <w:szCs w:val="24"/>
        </w:rPr>
      </w:pPr>
    </w:p>
    <w:p w14:paraId="2620B3C0" w14:textId="17DFE2E5"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X, I said was W, am I doing this the right way round?  Oh, so down to up.</w:t>
      </w:r>
    </w:p>
    <w:p w14:paraId="1BF6DD7C" w14:textId="77777777" w:rsidR="002D74A7" w:rsidRDefault="002D74A7" w:rsidP="00DE27C5">
      <w:pPr>
        <w:spacing w:after="0" w:line="240" w:lineRule="auto"/>
        <w:ind w:left="1134" w:hanging="1134"/>
        <w:jc w:val="both"/>
        <w:rPr>
          <w:rFonts w:ascii="Arial" w:hAnsi="Arial" w:cs="Arial"/>
          <w:bCs/>
          <w:sz w:val="24"/>
          <w:szCs w:val="24"/>
        </w:rPr>
      </w:pPr>
    </w:p>
    <w:p w14:paraId="3746BB06" w14:textId="531B5CF1"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ab/>
        <w:t>So F, try F.</w:t>
      </w:r>
    </w:p>
    <w:p w14:paraId="5758AC1D" w14:textId="77777777" w:rsidR="002D74A7" w:rsidRDefault="002D74A7" w:rsidP="00DE27C5">
      <w:pPr>
        <w:spacing w:after="0" w:line="240" w:lineRule="auto"/>
        <w:ind w:left="1134" w:hanging="1134"/>
        <w:jc w:val="both"/>
        <w:rPr>
          <w:rFonts w:ascii="Arial" w:hAnsi="Arial" w:cs="Arial"/>
          <w:bCs/>
          <w:sz w:val="24"/>
          <w:szCs w:val="24"/>
        </w:rPr>
      </w:pPr>
    </w:p>
    <w:p w14:paraId="5CC91166" w14:textId="76B2ACE2"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F, I’m going down, E.</w:t>
      </w:r>
    </w:p>
    <w:p w14:paraId="5E91DD14" w14:textId="77777777" w:rsidR="002D74A7" w:rsidRDefault="002D74A7" w:rsidP="00DE27C5">
      <w:pPr>
        <w:spacing w:after="0" w:line="240" w:lineRule="auto"/>
        <w:ind w:left="1134" w:hanging="1134"/>
        <w:jc w:val="both"/>
        <w:rPr>
          <w:rFonts w:ascii="Arial" w:hAnsi="Arial" w:cs="Arial"/>
          <w:bCs/>
          <w:sz w:val="24"/>
          <w:szCs w:val="24"/>
        </w:rPr>
      </w:pPr>
    </w:p>
    <w:p w14:paraId="221C24EB" w14:textId="7A8D95E4"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that makes more sense.  O?</w:t>
      </w:r>
    </w:p>
    <w:p w14:paraId="630ECB12" w14:textId="77777777" w:rsidR="002D74A7" w:rsidRDefault="002D74A7" w:rsidP="00DE27C5">
      <w:pPr>
        <w:spacing w:after="0" w:line="240" w:lineRule="auto"/>
        <w:ind w:left="1134" w:hanging="1134"/>
        <w:jc w:val="both"/>
        <w:rPr>
          <w:rFonts w:ascii="Arial" w:hAnsi="Arial" w:cs="Arial"/>
          <w:bCs/>
          <w:sz w:val="24"/>
          <w:szCs w:val="24"/>
        </w:rPr>
      </w:pPr>
    </w:p>
    <w:p w14:paraId="68589F23" w14:textId="6B18D9AB" w:rsidR="002D74A7" w:rsidRDefault="002D74A7"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w:t>
      </w:r>
      <w:r w:rsidR="00F949D8">
        <w:rPr>
          <w:rFonts w:ascii="Arial" w:hAnsi="Arial" w:cs="Arial"/>
          <w:bCs/>
          <w:sz w:val="24"/>
          <w:szCs w:val="24"/>
        </w:rPr>
        <w:t>…N.</w:t>
      </w:r>
    </w:p>
    <w:p w14:paraId="06208AF1" w14:textId="77777777" w:rsidR="00F949D8" w:rsidRDefault="00F949D8" w:rsidP="00DE27C5">
      <w:pPr>
        <w:spacing w:after="0" w:line="240" w:lineRule="auto"/>
        <w:ind w:left="1134" w:hanging="1134"/>
        <w:jc w:val="both"/>
        <w:rPr>
          <w:rFonts w:ascii="Arial" w:hAnsi="Arial" w:cs="Arial"/>
          <w:bCs/>
          <w:sz w:val="24"/>
          <w:szCs w:val="24"/>
        </w:rPr>
      </w:pPr>
    </w:p>
    <w:p w14:paraId="03A0635A" w14:textId="0C64898A"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okay, when.  Z?</w:t>
      </w:r>
    </w:p>
    <w:p w14:paraId="18400382" w14:textId="77777777" w:rsidR="00F949D8" w:rsidRDefault="00F949D8" w:rsidP="00DE27C5">
      <w:pPr>
        <w:spacing w:after="0" w:line="240" w:lineRule="auto"/>
        <w:ind w:left="1134" w:hanging="1134"/>
        <w:jc w:val="both"/>
        <w:rPr>
          <w:rFonts w:ascii="Arial" w:hAnsi="Arial" w:cs="Arial"/>
          <w:bCs/>
          <w:sz w:val="24"/>
          <w:szCs w:val="24"/>
        </w:rPr>
      </w:pPr>
    </w:p>
    <w:p w14:paraId="4656B9DD" w14:textId="7A1A8C91"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Z, Y.</w:t>
      </w:r>
    </w:p>
    <w:p w14:paraId="07492DC5" w14:textId="77777777" w:rsidR="00F949D8" w:rsidRDefault="00F949D8" w:rsidP="00DE27C5">
      <w:pPr>
        <w:spacing w:after="0" w:line="240" w:lineRule="auto"/>
        <w:ind w:left="1134" w:hanging="1134"/>
        <w:jc w:val="both"/>
        <w:rPr>
          <w:rFonts w:ascii="Arial" w:hAnsi="Arial" w:cs="Arial"/>
          <w:bCs/>
          <w:sz w:val="24"/>
          <w:szCs w:val="24"/>
        </w:rPr>
      </w:pPr>
    </w:p>
    <w:p w14:paraId="0F57A3DF" w14:textId="7B7597F6"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w:t>
      </w:r>
    </w:p>
    <w:p w14:paraId="4BF6698C" w14:textId="77777777" w:rsidR="00F949D8" w:rsidRDefault="00F949D8" w:rsidP="00DE27C5">
      <w:pPr>
        <w:spacing w:after="0" w:line="240" w:lineRule="auto"/>
        <w:ind w:left="1134" w:hanging="1134"/>
        <w:jc w:val="both"/>
        <w:rPr>
          <w:rFonts w:ascii="Arial" w:hAnsi="Arial" w:cs="Arial"/>
          <w:bCs/>
          <w:sz w:val="24"/>
          <w:szCs w:val="24"/>
        </w:rPr>
      </w:pPr>
    </w:p>
    <w:p w14:paraId="6306B846" w14:textId="798AF722"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P, O.</w:t>
      </w:r>
    </w:p>
    <w:p w14:paraId="6D1B1E98" w14:textId="77777777" w:rsidR="00F949D8" w:rsidRDefault="00F949D8" w:rsidP="00DE27C5">
      <w:pPr>
        <w:spacing w:after="0" w:line="240" w:lineRule="auto"/>
        <w:ind w:left="1134" w:hanging="1134"/>
        <w:jc w:val="both"/>
        <w:rPr>
          <w:rFonts w:ascii="Arial" w:hAnsi="Arial" w:cs="Arial"/>
          <w:bCs/>
          <w:sz w:val="24"/>
          <w:szCs w:val="24"/>
        </w:rPr>
      </w:pPr>
    </w:p>
    <w:p w14:paraId="541A67D1" w14:textId="291CCE30"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don’t have to think about that.</w:t>
      </w:r>
    </w:p>
    <w:p w14:paraId="2787600C" w14:textId="77777777" w:rsidR="00F949D8" w:rsidRDefault="00F949D8" w:rsidP="00DE27C5">
      <w:pPr>
        <w:spacing w:after="0" w:line="240" w:lineRule="auto"/>
        <w:ind w:left="1134" w:hanging="1134"/>
        <w:jc w:val="both"/>
        <w:rPr>
          <w:rFonts w:ascii="Arial" w:hAnsi="Arial" w:cs="Arial"/>
          <w:bCs/>
          <w:sz w:val="24"/>
          <w:szCs w:val="24"/>
        </w:rPr>
      </w:pPr>
    </w:p>
    <w:p w14:paraId="32FF34B3" w14:textId="5D1A9E6D"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V?</w:t>
      </w:r>
    </w:p>
    <w:p w14:paraId="6C157D2B" w14:textId="77777777" w:rsidR="00F949D8" w:rsidRDefault="00F949D8" w:rsidP="00DE27C5">
      <w:pPr>
        <w:spacing w:after="0" w:line="240" w:lineRule="auto"/>
        <w:ind w:left="1134" w:hanging="1134"/>
        <w:jc w:val="both"/>
        <w:rPr>
          <w:rFonts w:ascii="Arial" w:hAnsi="Arial" w:cs="Arial"/>
          <w:bCs/>
          <w:sz w:val="24"/>
          <w:szCs w:val="24"/>
        </w:rPr>
      </w:pPr>
    </w:p>
    <w:p w14:paraId="4E3F4406" w14:textId="6F4C7B69"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V, U.</w:t>
      </w:r>
    </w:p>
    <w:p w14:paraId="550C4126" w14:textId="77777777" w:rsidR="00F949D8" w:rsidRDefault="00F949D8" w:rsidP="00DE27C5">
      <w:pPr>
        <w:spacing w:after="0" w:line="240" w:lineRule="auto"/>
        <w:ind w:left="1134" w:hanging="1134"/>
        <w:jc w:val="both"/>
        <w:rPr>
          <w:rFonts w:ascii="Arial" w:hAnsi="Arial" w:cs="Arial"/>
          <w:bCs/>
          <w:sz w:val="24"/>
          <w:szCs w:val="24"/>
        </w:rPr>
      </w:pPr>
    </w:p>
    <w:p w14:paraId="02CCB75E" w14:textId="56A2F80D"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When you…</w:t>
      </w:r>
    </w:p>
    <w:p w14:paraId="03529469" w14:textId="77777777" w:rsidR="00F949D8" w:rsidRDefault="00F949D8" w:rsidP="00DE27C5">
      <w:pPr>
        <w:spacing w:after="0" w:line="240" w:lineRule="auto"/>
        <w:ind w:left="1134" w:hanging="1134"/>
        <w:jc w:val="both"/>
        <w:rPr>
          <w:rFonts w:ascii="Arial" w:hAnsi="Arial" w:cs="Arial"/>
          <w:bCs/>
          <w:sz w:val="24"/>
          <w:szCs w:val="24"/>
        </w:rPr>
      </w:pPr>
    </w:p>
    <w:p w14:paraId="2C1E6BA9" w14:textId="37A435A0"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ab/>
        <w:t>I?</w:t>
      </w:r>
    </w:p>
    <w:p w14:paraId="65F00E05" w14:textId="77777777" w:rsidR="00F949D8" w:rsidRDefault="00F949D8" w:rsidP="00DE27C5">
      <w:pPr>
        <w:spacing w:after="0" w:line="240" w:lineRule="auto"/>
        <w:ind w:left="1134" w:hanging="1134"/>
        <w:jc w:val="both"/>
        <w:rPr>
          <w:rFonts w:ascii="Arial" w:hAnsi="Arial" w:cs="Arial"/>
          <w:bCs/>
          <w:sz w:val="24"/>
          <w:szCs w:val="24"/>
        </w:rPr>
      </w:pPr>
    </w:p>
    <w:p w14:paraId="2CB12E45" w14:textId="0106B791"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H.</w:t>
      </w:r>
    </w:p>
    <w:p w14:paraId="60B93E49" w14:textId="77777777" w:rsidR="00F949D8" w:rsidRDefault="00F949D8" w:rsidP="00DE27C5">
      <w:pPr>
        <w:spacing w:after="0" w:line="240" w:lineRule="auto"/>
        <w:ind w:left="1134" w:hanging="1134"/>
        <w:jc w:val="both"/>
        <w:rPr>
          <w:rFonts w:ascii="Arial" w:hAnsi="Arial" w:cs="Arial"/>
          <w:bCs/>
          <w:sz w:val="24"/>
          <w:szCs w:val="24"/>
        </w:rPr>
      </w:pPr>
    </w:p>
    <w:p w14:paraId="740C0766" w14:textId="76AD6F3F"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w:t>
      </w:r>
    </w:p>
    <w:p w14:paraId="4E4538E5" w14:textId="77777777" w:rsidR="00F949D8" w:rsidRDefault="00F949D8" w:rsidP="00DE27C5">
      <w:pPr>
        <w:spacing w:after="0" w:line="240" w:lineRule="auto"/>
        <w:ind w:left="1134" w:hanging="1134"/>
        <w:jc w:val="both"/>
        <w:rPr>
          <w:rFonts w:ascii="Arial" w:hAnsi="Arial" w:cs="Arial"/>
          <w:bCs/>
          <w:sz w:val="24"/>
          <w:szCs w:val="24"/>
        </w:rPr>
      </w:pPr>
    </w:p>
    <w:p w14:paraId="55517867" w14:textId="48862025" w:rsidR="00F949D8" w:rsidRDefault="00F949D8"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w:t>
      </w:r>
    </w:p>
    <w:p w14:paraId="052050E6" w14:textId="77777777" w:rsidR="00F949D8" w:rsidRDefault="00F949D8" w:rsidP="00DE27C5">
      <w:pPr>
        <w:spacing w:after="0" w:line="240" w:lineRule="auto"/>
        <w:ind w:left="1134" w:hanging="1134"/>
        <w:jc w:val="both"/>
        <w:rPr>
          <w:rFonts w:ascii="Arial" w:hAnsi="Arial" w:cs="Arial"/>
          <w:bCs/>
          <w:sz w:val="24"/>
          <w:szCs w:val="24"/>
        </w:rPr>
      </w:pPr>
    </w:p>
    <w:p w14:paraId="0BC541CF" w14:textId="5B09187E" w:rsidR="00F949D8"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w:t>
      </w:r>
    </w:p>
    <w:p w14:paraId="46402913" w14:textId="77777777" w:rsidR="00217351" w:rsidRDefault="00217351" w:rsidP="00DE27C5">
      <w:pPr>
        <w:spacing w:after="0" w:line="240" w:lineRule="auto"/>
        <w:ind w:left="1134" w:hanging="1134"/>
        <w:jc w:val="both"/>
        <w:rPr>
          <w:rFonts w:ascii="Arial" w:hAnsi="Arial" w:cs="Arial"/>
          <w:bCs/>
          <w:sz w:val="24"/>
          <w:szCs w:val="24"/>
        </w:rPr>
      </w:pPr>
    </w:p>
    <w:p w14:paraId="6304F926" w14:textId="547B5DA3"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Do you like my…</w:t>
      </w:r>
    </w:p>
    <w:p w14:paraId="4DD0A1ED" w14:textId="77777777" w:rsidR="00217351" w:rsidRDefault="00217351" w:rsidP="00DE27C5">
      <w:pPr>
        <w:spacing w:after="0" w:line="240" w:lineRule="auto"/>
        <w:ind w:left="1134" w:hanging="1134"/>
        <w:jc w:val="both"/>
        <w:rPr>
          <w:rFonts w:ascii="Arial" w:hAnsi="Arial" w:cs="Arial"/>
          <w:bCs/>
          <w:sz w:val="24"/>
          <w:szCs w:val="24"/>
        </w:rPr>
      </w:pPr>
    </w:p>
    <w:p w14:paraId="6A52A2CD" w14:textId="6AF436EF"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V.</w:t>
      </w:r>
    </w:p>
    <w:p w14:paraId="4A4F7295" w14:textId="77777777" w:rsidR="00217351" w:rsidRDefault="00217351" w:rsidP="00DE27C5">
      <w:pPr>
        <w:spacing w:after="0" w:line="240" w:lineRule="auto"/>
        <w:ind w:left="1134" w:hanging="1134"/>
        <w:jc w:val="both"/>
        <w:rPr>
          <w:rFonts w:ascii="Arial" w:hAnsi="Arial" w:cs="Arial"/>
          <w:bCs/>
          <w:sz w:val="24"/>
          <w:szCs w:val="24"/>
        </w:rPr>
      </w:pPr>
    </w:p>
    <w:p w14:paraId="3E99269A" w14:textId="146F5F7F"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 I’m guessing E?</w:t>
      </w:r>
    </w:p>
    <w:p w14:paraId="5047071D" w14:textId="77777777" w:rsidR="00217351" w:rsidRDefault="00217351" w:rsidP="00DE27C5">
      <w:pPr>
        <w:spacing w:after="0" w:line="240" w:lineRule="auto"/>
        <w:ind w:left="1134" w:hanging="1134"/>
        <w:jc w:val="both"/>
        <w:rPr>
          <w:rFonts w:ascii="Arial" w:hAnsi="Arial" w:cs="Arial"/>
          <w:bCs/>
          <w:sz w:val="24"/>
          <w:szCs w:val="24"/>
        </w:rPr>
      </w:pPr>
    </w:p>
    <w:p w14:paraId="2E8ABF7D" w14:textId="5A79B77D"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148456FC" w14:textId="77777777" w:rsidR="00217351" w:rsidRDefault="00217351" w:rsidP="00DE27C5">
      <w:pPr>
        <w:spacing w:after="0" w:line="240" w:lineRule="auto"/>
        <w:ind w:left="1134" w:hanging="1134"/>
        <w:jc w:val="both"/>
        <w:rPr>
          <w:rFonts w:ascii="Arial" w:hAnsi="Arial" w:cs="Arial"/>
          <w:bCs/>
          <w:sz w:val="24"/>
          <w:szCs w:val="24"/>
        </w:rPr>
      </w:pPr>
    </w:p>
    <w:p w14:paraId="759D3FE4" w14:textId="5F5CEA0C"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E, Y?</w:t>
      </w:r>
    </w:p>
    <w:p w14:paraId="2B58D759" w14:textId="77777777" w:rsidR="00217351" w:rsidRDefault="00217351" w:rsidP="00DE27C5">
      <w:pPr>
        <w:spacing w:after="0" w:line="240" w:lineRule="auto"/>
        <w:ind w:left="1134" w:hanging="1134"/>
        <w:jc w:val="both"/>
        <w:rPr>
          <w:rFonts w:ascii="Arial" w:hAnsi="Arial" w:cs="Arial"/>
          <w:bCs/>
          <w:sz w:val="24"/>
          <w:szCs w:val="24"/>
        </w:rPr>
      </w:pPr>
    </w:p>
    <w:p w14:paraId="5B24F757" w14:textId="45DB1526"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 xml:space="preserve">F2:  </w:t>
      </w:r>
      <w:r>
        <w:rPr>
          <w:rFonts w:ascii="Arial" w:hAnsi="Arial" w:cs="Arial"/>
          <w:bCs/>
          <w:sz w:val="24"/>
          <w:szCs w:val="24"/>
        </w:rPr>
        <w:tab/>
        <w:t>Did you say E, it was D, or did you say E or Y?</w:t>
      </w:r>
    </w:p>
    <w:p w14:paraId="7278F996" w14:textId="77777777" w:rsidR="00217351" w:rsidRDefault="00217351" w:rsidP="00DE27C5">
      <w:pPr>
        <w:spacing w:after="0" w:line="240" w:lineRule="auto"/>
        <w:ind w:left="1134" w:hanging="1134"/>
        <w:jc w:val="both"/>
        <w:rPr>
          <w:rFonts w:ascii="Arial" w:hAnsi="Arial" w:cs="Arial"/>
          <w:bCs/>
          <w:sz w:val="24"/>
          <w:szCs w:val="24"/>
        </w:rPr>
      </w:pPr>
    </w:p>
    <w:p w14:paraId="3281822E" w14:textId="7A2F6959"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said F was E.</w:t>
      </w:r>
    </w:p>
    <w:p w14:paraId="22E76BEF" w14:textId="77777777" w:rsidR="00217351" w:rsidRDefault="00217351" w:rsidP="00DE27C5">
      <w:pPr>
        <w:spacing w:after="0" w:line="240" w:lineRule="auto"/>
        <w:ind w:left="1134" w:hanging="1134"/>
        <w:jc w:val="both"/>
        <w:rPr>
          <w:rFonts w:ascii="Arial" w:hAnsi="Arial" w:cs="Arial"/>
          <w:bCs/>
          <w:sz w:val="24"/>
          <w:szCs w:val="24"/>
        </w:rPr>
      </w:pPr>
    </w:p>
    <w:p w14:paraId="4B1E37CD" w14:textId="03DCBEE5"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and then what was the next letter?</w:t>
      </w:r>
    </w:p>
    <w:p w14:paraId="394769D6" w14:textId="77777777" w:rsidR="00217351" w:rsidRDefault="00217351" w:rsidP="00DE27C5">
      <w:pPr>
        <w:spacing w:after="0" w:line="240" w:lineRule="auto"/>
        <w:ind w:left="1134" w:hanging="1134"/>
        <w:jc w:val="both"/>
        <w:rPr>
          <w:rFonts w:ascii="Arial" w:hAnsi="Arial" w:cs="Arial"/>
          <w:bCs/>
          <w:sz w:val="24"/>
          <w:szCs w:val="24"/>
        </w:rPr>
      </w:pPr>
    </w:p>
    <w:p w14:paraId="2C4C288E" w14:textId="4D90A83B"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Y.</w:t>
      </w:r>
    </w:p>
    <w:p w14:paraId="3838DD4E" w14:textId="77777777" w:rsidR="00217351" w:rsidRDefault="00217351" w:rsidP="00DE27C5">
      <w:pPr>
        <w:spacing w:after="0" w:line="240" w:lineRule="auto"/>
        <w:ind w:left="1134" w:hanging="1134"/>
        <w:jc w:val="both"/>
        <w:rPr>
          <w:rFonts w:ascii="Arial" w:hAnsi="Arial" w:cs="Arial"/>
          <w:bCs/>
          <w:sz w:val="24"/>
          <w:szCs w:val="24"/>
        </w:rPr>
      </w:pPr>
    </w:p>
    <w:p w14:paraId="18E986CD" w14:textId="574E67E8"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 sorry, I was, Y…is X.</w:t>
      </w:r>
    </w:p>
    <w:p w14:paraId="5887CC99" w14:textId="77777777" w:rsidR="00217351" w:rsidRDefault="00217351" w:rsidP="00DE27C5">
      <w:pPr>
        <w:spacing w:after="0" w:line="240" w:lineRule="auto"/>
        <w:ind w:left="1134" w:hanging="1134"/>
        <w:jc w:val="both"/>
        <w:rPr>
          <w:rFonts w:ascii="Arial" w:hAnsi="Arial" w:cs="Arial"/>
          <w:bCs/>
          <w:sz w:val="24"/>
          <w:szCs w:val="24"/>
        </w:rPr>
      </w:pPr>
    </w:p>
    <w:p w14:paraId="42BE4B6B" w14:textId="3BCE0CA1" w:rsidR="00217351" w:rsidRDefault="00217351"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X.</w:t>
      </w:r>
    </w:p>
    <w:p w14:paraId="7AE61617" w14:textId="77777777" w:rsidR="00217351" w:rsidRDefault="00217351" w:rsidP="00DE27C5">
      <w:pPr>
        <w:spacing w:after="0" w:line="240" w:lineRule="auto"/>
        <w:ind w:left="1134" w:hanging="1134"/>
        <w:jc w:val="both"/>
        <w:rPr>
          <w:rFonts w:ascii="Arial" w:hAnsi="Arial" w:cs="Arial"/>
          <w:bCs/>
          <w:sz w:val="24"/>
          <w:szCs w:val="24"/>
        </w:rPr>
      </w:pPr>
    </w:p>
    <w:p w14:paraId="2917E23F" w14:textId="400BEC8E" w:rsidR="00217351"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ab/>
        <w:t>D?</w:t>
      </w:r>
    </w:p>
    <w:p w14:paraId="0B8FC1FA" w14:textId="77777777" w:rsidR="004B60D9" w:rsidRDefault="004B60D9" w:rsidP="00DE27C5">
      <w:pPr>
        <w:spacing w:after="0" w:line="240" w:lineRule="auto"/>
        <w:ind w:left="1134" w:hanging="1134"/>
        <w:jc w:val="both"/>
        <w:rPr>
          <w:rFonts w:ascii="Arial" w:hAnsi="Arial" w:cs="Arial"/>
          <w:bCs/>
          <w:sz w:val="24"/>
          <w:szCs w:val="24"/>
        </w:rPr>
      </w:pPr>
    </w:p>
    <w:p w14:paraId="2153B285" w14:textId="269EF4A6"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 is C.</w:t>
      </w:r>
    </w:p>
    <w:p w14:paraId="47B10181" w14:textId="77777777" w:rsidR="004B60D9" w:rsidRDefault="004B60D9" w:rsidP="00DE27C5">
      <w:pPr>
        <w:spacing w:after="0" w:line="240" w:lineRule="auto"/>
        <w:ind w:left="1134" w:hanging="1134"/>
        <w:jc w:val="both"/>
        <w:rPr>
          <w:rFonts w:ascii="Arial" w:hAnsi="Arial" w:cs="Arial"/>
          <w:bCs/>
          <w:sz w:val="24"/>
          <w:szCs w:val="24"/>
        </w:rPr>
      </w:pPr>
    </w:p>
    <w:p w14:paraId="74B95AAB" w14:textId="78336416"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M?</w:t>
      </w:r>
    </w:p>
    <w:p w14:paraId="47C617E0" w14:textId="00E90B83" w:rsidR="004B60D9" w:rsidRDefault="004B60D9" w:rsidP="00DE27C5">
      <w:pPr>
        <w:spacing w:after="0" w:line="240" w:lineRule="auto"/>
        <w:ind w:left="1134" w:hanging="1134"/>
        <w:jc w:val="both"/>
        <w:rPr>
          <w:rFonts w:ascii="Arial" w:hAnsi="Arial" w:cs="Arial"/>
          <w:bCs/>
          <w:sz w:val="24"/>
          <w:szCs w:val="24"/>
        </w:rPr>
      </w:pPr>
    </w:p>
    <w:p w14:paraId="3A542F8F" w14:textId="41EE0B4F"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 is L.</w:t>
      </w:r>
    </w:p>
    <w:p w14:paraId="55D180B3" w14:textId="77777777" w:rsidR="004B60D9" w:rsidRDefault="004B60D9" w:rsidP="00DE27C5">
      <w:pPr>
        <w:spacing w:after="0" w:line="240" w:lineRule="auto"/>
        <w:ind w:left="1134" w:hanging="1134"/>
        <w:jc w:val="both"/>
        <w:rPr>
          <w:rFonts w:ascii="Arial" w:hAnsi="Arial" w:cs="Arial"/>
          <w:bCs/>
          <w:sz w:val="24"/>
          <w:szCs w:val="24"/>
        </w:rPr>
      </w:pPr>
    </w:p>
    <w:p w14:paraId="68D255AE" w14:textId="3BF01562"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 xml:space="preserve">F1: </w:t>
      </w:r>
      <w:r>
        <w:rPr>
          <w:rFonts w:ascii="Arial" w:hAnsi="Arial" w:cs="Arial"/>
          <w:bCs/>
          <w:sz w:val="24"/>
          <w:szCs w:val="24"/>
        </w:rPr>
        <w:tab/>
        <w:t>V?</w:t>
      </w:r>
    </w:p>
    <w:p w14:paraId="0589F650" w14:textId="77777777" w:rsidR="004B60D9" w:rsidRDefault="004B60D9" w:rsidP="00DE27C5">
      <w:pPr>
        <w:spacing w:after="0" w:line="240" w:lineRule="auto"/>
        <w:ind w:left="1134" w:hanging="1134"/>
        <w:jc w:val="both"/>
        <w:rPr>
          <w:rFonts w:ascii="Arial" w:hAnsi="Arial" w:cs="Arial"/>
          <w:bCs/>
          <w:sz w:val="24"/>
          <w:szCs w:val="24"/>
        </w:rPr>
      </w:pPr>
    </w:p>
    <w:p w14:paraId="594C6B46" w14:textId="26B0FBB7"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V is U.</w:t>
      </w:r>
    </w:p>
    <w:p w14:paraId="4193A5C6" w14:textId="77777777" w:rsidR="004B60D9" w:rsidRDefault="004B60D9" w:rsidP="00DE27C5">
      <w:pPr>
        <w:spacing w:after="0" w:line="240" w:lineRule="auto"/>
        <w:ind w:left="1134" w:hanging="1134"/>
        <w:jc w:val="both"/>
        <w:rPr>
          <w:rFonts w:ascii="Arial" w:hAnsi="Arial" w:cs="Arial"/>
          <w:bCs/>
          <w:sz w:val="24"/>
          <w:szCs w:val="24"/>
        </w:rPr>
      </w:pPr>
    </w:p>
    <w:p w14:paraId="6085C758" w14:textId="68106090"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F is…D?</w:t>
      </w:r>
    </w:p>
    <w:p w14:paraId="4031E8DC" w14:textId="77777777" w:rsidR="004B60D9" w:rsidRDefault="004B60D9" w:rsidP="00DE27C5">
      <w:pPr>
        <w:spacing w:after="0" w:line="240" w:lineRule="auto"/>
        <w:ind w:left="1134" w:hanging="1134"/>
        <w:jc w:val="both"/>
        <w:rPr>
          <w:rFonts w:ascii="Arial" w:hAnsi="Arial" w:cs="Arial"/>
          <w:bCs/>
          <w:sz w:val="24"/>
          <w:szCs w:val="24"/>
        </w:rPr>
      </w:pPr>
    </w:p>
    <w:p w14:paraId="1F38006B" w14:textId="2FBFB1AF"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 is E again?</w:t>
      </w:r>
    </w:p>
    <w:p w14:paraId="7F8155E1" w14:textId="77777777" w:rsidR="004B60D9" w:rsidRDefault="004B60D9" w:rsidP="00DE27C5">
      <w:pPr>
        <w:spacing w:after="0" w:line="240" w:lineRule="auto"/>
        <w:ind w:left="1134" w:hanging="1134"/>
        <w:jc w:val="both"/>
        <w:rPr>
          <w:rFonts w:ascii="Arial" w:hAnsi="Arial" w:cs="Arial"/>
          <w:bCs/>
          <w:sz w:val="24"/>
          <w:szCs w:val="24"/>
        </w:rPr>
      </w:pPr>
    </w:p>
    <w:p w14:paraId="6BFF5A1F" w14:textId="33FE9D99" w:rsidR="004B60D9" w:rsidRDefault="004B60D9"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 is E, just making sure, right hold on?  What letter am I on?  E, X, C, L, U, oh E is D</w:t>
      </w:r>
      <w:r w:rsidR="00D56F3A">
        <w:rPr>
          <w:rFonts w:ascii="Arial" w:hAnsi="Arial" w:cs="Arial"/>
          <w:bCs/>
          <w:sz w:val="24"/>
          <w:szCs w:val="24"/>
        </w:rPr>
        <w:t>, sorry.</w:t>
      </w:r>
    </w:p>
    <w:p w14:paraId="34C51480" w14:textId="77777777" w:rsidR="00D56F3A" w:rsidRDefault="00D56F3A" w:rsidP="00DE27C5">
      <w:pPr>
        <w:spacing w:after="0" w:line="240" w:lineRule="auto"/>
        <w:ind w:left="1134" w:hanging="1134"/>
        <w:jc w:val="both"/>
        <w:rPr>
          <w:rFonts w:ascii="Arial" w:hAnsi="Arial" w:cs="Arial"/>
          <w:bCs/>
          <w:sz w:val="24"/>
          <w:szCs w:val="24"/>
        </w:rPr>
      </w:pPr>
    </w:p>
    <w:p w14:paraId="1011A6EE" w14:textId="025F1551"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 is D, yeah.</w:t>
      </w:r>
    </w:p>
    <w:p w14:paraId="5BF0F84D" w14:textId="77777777" w:rsidR="00D56F3A" w:rsidRDefault="00D56F3A" w:rsidP="00DE27C5">
      <w:pPr>
        <w:spacing w:after="0" w:line="240" w:lineRule="auto"/>
        <w:ind w:left="1134" w:hanging="1134"/>
        <w:jc w:val="both"/>
        <w:rPr>
          <w:rFonts w:ascii="Arial" w:hAnsi="Arial" w:cs="Arial"/>
          <w:bCs/>
          <w:sz w:val="24"/>
          <w:szCs w:val="24"/>
        </w:rPr>
      </w:pPr>
    </w:p>
    <w:p w14:paraId="30DF4DEB" w14:textId="5D8445E6"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 is…</w:t>
      </w:r>
    </w:p>
    <w:p w14:paraId="13D223B0" w14:textId="77777777" w:rsidR="00D56F3A" w:rsidRDefault="00D56F3A" w:rsidP="00DE27C5">
      <w:pPr>
        <w:spacing w:after="0" w:line="240" w:lineRule="auto"/>
        <w:ind w:left="1134" w:hanging="1134"/>
        <w:jc w:val="both"/>
        <w:rPr>
          <w:rFonts w:ascii="Arial" w:hAnsi="Arial" w:cs="Arial"/>
          <w:bCs/>
          <w:sz w:val="24"/>
          <w:szCs w:val="24"/>
        </w:rPr>
      </w:pPr>
    </w:p>
    <w:p w14:paraId="190E727D" w14:textId="704AEA06"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 is E.</w:t>
      </w:r>
    </w:p>
    <w:p w14:paraId="0BD1EC87" w14:textId="77777777" w:rsidR="00D56F3A" w:rsidRDefault="00D56F3A" w:rsidP="00DE27C5">
      <w:pPr>
        <w:spacing w:after="0" w:line="240" w:lineRule="auto"/>
        <w:ind w:left="1134" w:hanging="1134"/>
        <w:jc w:val="both"/>
        <w:rPr>
          <w:rFonts w:ascii="Arial" w:hAnsi="Arial" w:cs="Arial"/>
          <w:bCs/>
          <w:sz w:val="24"/>
          <w:szCs w:val="24"/>
        </w:rPr>
      </w:pPr>
    </w:p>
    <w:p w14:paraId="32B58841" w14:textId="63EC5F9B"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E is D again.</w:t>
      </w:r>
    </w:p>
    <w:p w14:paraId="2DC7B179" w14:textId="77777777" w:rsidR="00D56F3A" w:rsidRDefault="00D56F3A" w:rsidP="00DE27C5">
      <w:pPr>
        <w:spacing w:after="0" w:line="240" w:lineRule="auto"/>
        <w:ind w:left="1134" w:hanging="1134"/>
        <w:jc w:val="both"/>
        <w:rPr>
          <w:rFonts w:ascii="Arial" w:hAnsi="Arial" w:cs="Arial"/>
          <w:bCs/>
          <w:sz w:val="24"/>
          <w:szCs w:val="24"/>
        </w:rPr>
      </w:pPr>
    </w:p>
    <w:p w14:paraId="7AE6A5A5" w14:textId="16718572"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 is D.</w:t>
      </w:r>
    </w:p>
    <w:p w14:paraId="0981B753" w14:textId="77777777" w:rsidR="00D56F3A" w:rsidRDefault="00D56F3A" w:rsidP="00DE27C5">
      <w:pPr>
        <w:spacing w:after="0" w:line="240" w:lineRule="auto"/>
        <w:ind w:left="1134" w:hanging="1134"/>
        <w:jc w:val="both"/>
        <w:rPr>
          <w:rFonts w:ascii="Arial" w:hAnsi="Arial" w:cs="Arial"/>
          <w:bCs/>
          <w:sz w:val="24"/>
          <w:szCs w:val="24"/>
        </w:rPr>
      </w:pPr>
    </w:p>
    <w:p w14:paraId="7166C3ED" w14:textId="30A37B61"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ab/>
        <w:t>So that sounds like excluded.</w:t>
      </w:r>
    </w:p>
    <w:p w14:paraId="2A0DAFE4" w14:textId="77777777" w:rsidR="00D56F3A" w:rsidRDefault="00D56F3A" w:rsidP="00DE27C5">
      <w:pPr>
        <w:spacing w:after="0" w:line="240" w:lineRule="auto"/>
        <w:ind w:left="1134" w:hanging="1134"/>
        <w:jc w:val="both"/>
        <w:rPr>
          <w:rFonts w:ascii="Arial" w:hAnsi="Arial" w:cs="Arial"/>
          <w:bCs/>
          <w:sz w:val="24"/>
          <w:szCs w:val="24"/>
        </w:rPr>
      </w:pPr>
    </w:p>
    <w:p w14:paraId="22437525" w14:textId="627BC0D7"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When you have excluded.</w:t>
      </w:r>
    </w:p>
    <w:p w14:paraId="205B24E6" w14:textId="77777777" w:rsidR="00D56F3A" w:rsidRDefault="00D56F3A" w:rsidP="00DE27C5">
      <w:pPr>
        <w:spacing w:after="0" w:line="240" w:lineRule="auto"/>
        <w:ind w:left="1134" w:hanging="1134"/>
        <w:jc w:val="both"/>
        <w:rPr>
          <w:rFonts w:ascii="Arial" w:hAnsi="Arial" w:cs="Arial"/>
          <w:bCs/>
          <w:sz w:val="24"/>
          <w:szCs w:val="24"/>
        </w:rPr>
      </w:pPr>
    </w:p>
    <w:p w14:paraId="0D02D60D" w14:textId="4D2E2B2F"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ab/>
        <w:t>U?</w:t>
      </w:r>
    </w:p>
    <w:p w14:paraId="29A7F507" w14:textId="77777777" w:rsidR="00D56F3A" w:rsidRDefault="00D56F3A" w:rsidP="00DE27C5">
      <w:pPr>
        <w:spacing w:after="0" w:line="240" w:lineRule="auto"/>
        <w:ind w:left="1134" w:hanging="1134"/>
        <w:jc w:val="both"/>
        <w:rPr>
          <w:rFonts w:ascii="Arial" w:hAnsi="Arial" w:cs="Arial"/>
          <w:bCs/>
          <w:sz w:val="24"/>
          <w:szCs w:val="24"/>
        </w:rPr>
      </w:pPr>
    </w:p>
    <w:p w14:paraId="7A04A635" w14:textId="1B3765F1"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U is T.</w:t>
      </w:r>
    </w:p>
    <w:p w14:paraId="5A71B19E" w14:textId="77777777" w:rsidR="00D56F3A" w:rsidRDefault="00D56F3A" w:rsidP="00DE27C5">
      <w:pPr>
        <w:spacing w:after="0" w:line="240" w:lineRule="auto"/>
        <w:ind w:left="1134" w:hanging="1134"/>
        <w:jc w:val="both"/>
        <w:rPr>
          <w:rFonts w:ascii="Arial" w:hAnsi="Arial" w:cs="Arial"/>
          <w:bCs/>
          <w:sz w:val="24"/>
          <w:szCs w:val="24"/>
        </w:rPr>
      </w:pPr>
    </w:p>
    <w:p w14:paraId="68443813" w14:textId="1BFECD58"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w:t>
      </w:r>
    </w:p>
    <w:p w14:paraId="5ACCA2FA" w14:textId="77777777" w:rsidR="00D56F3A" w:rsidRDefault="00D56F3A" w:rsidP="00DE27C5">
      <w:pPr>
        <w:spacing w:after="0" w:line="240" w:lineRule="auto"/>
        <w:ind w:left="1134" w:hanging="1134"/>
        <w:jc w:val="both"/>
        <w:rPr>
          <w:rFonts w:ascii="Arial" w:hAnsi="Arial" w:cs="Arial"/>
          <w:bCs/>
          <w:sz w:val="24"/>
          <w:szCs w:val="24"/>
        </w:rPr>
      </w:pPr>
    </w:p>
    <w:p w14:paraId="30BAA542" w14:textId="7D4144DC"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is H.</w:t>
      </w:r>
    </w:p>
    <w:p w14:paraId="0D8081FC" w14:textId="77777777" w:rsidR="00D56F3A" w:rsidRDefault="00D56F3A" w:rsidP="00DE27C5">
      <w:pPr>
        <w:spacing w:after="0" w:line="240" w:lineRule="auto"/>
        <w:ind w:left="1134" w:hanging="1134"/>
        <w:jc w:val="both"/>
        <w:rPr>
          <w:rFonts w:ascii="Arial" w:hAnsi="Arial" w:cs="Arial"/>
          <w:bCs/>
          <w:sz w:val="24"/>
          <w:szCs w:val="24"/>
        </w:rPr>
      </w:pPr>
    </w:p>
    <w:p w14:paraId="319CA273" w14:textId="164BFE1E"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this will be the…a J?</w:t>
      </w:r>
    </w:p>
    <w:p w14:paraId="204F3A80" w14:textId="089A5CC2" w:rsidR="00D56F3A" w:rsidRDefault="00D56F3A" w:rsidP="00DE27C5">
      <w:pPr>
        <w:spacing w:after="0" w:line="240" w:lineRule="auto"/>
        <w:ind w:left="1134" w:hanging="1134"/>
        <w:jc w:val="both"/>
        <w:rPr>
          <w:rFonts w:ascii="Arial" w:hAnsi="Arial" w:cs="Arial"/>
          <w:bCs/>
          <w:sz w:val="24"/>
          <w:szCs w:val="24"/>
        </w:rPr>
      </w:pPr>
    </w:p>
    <w:p w14:paraId="08E801BD" w14:textId="0365EF64"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J is I.</w:t>
      </w:r>
    </w:p>
    <w:p w14:paraId="4C96372E" w14:textId="77777777" w:rsidR="00D56F3A" w:rsidRDefault="00D56F3A" w:rsidP="00DE27C5">
      <w:pPr>
        <w:spacing w:after="0" w:line="240" w:lineRule="auto"/>
        <w:ind w:left="1134" w:hanging="1134"/>
        <w:jc w:val="both"/>
        <w:rPr>
          <w:rFonts w:ascii="Arial" w:hAnsi="Arial" w:cs="Arial"/>
          <w:bCs/>
          <w:sz w:val="24"/>
          <w:szCs w:val="24"/>
        </w:rPr>
      </w:pPr>
    </w:p>
    <w:p w14:paraId="740505C0" w14:textId="72F2F121"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w:t>
      </w:r>
    </w:p>
    <w:p w14:paraId="06CF6583" w14:textId="77777777" w:rsidR="00D56F3A" w:rsidRDefault="00D56F3A" w:rsidP="00DE27C5">
      <w:pPr>
        <w:spacing w:after="0" w:line="240" w:lineRule="auto"/>
        <w:ind w:left="1134" w:hanging="1134"/>
        <w:jc w:val="both"/>
        <w:rPr>
          <w:rFonts w:ascii="Arial" w:hAnsi="Arial" w:cs="Arial"/>
          <w:bCs/>
          <w:sz w:val="24"/>
          <w:szCs w:val="24"/>
        </w:rPr>
      </w:pPr>
    </w:p>
    <w:p w14:paraId="1662EE5D" w14:textId="58A1D475"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is H.</w:t>
      </w:r>
    </w:p>
    <w:p w14:paraId="36009B99" w14:textId="77777777" w:rsidR="00D56F3A" w:rsidRDefault="00D56F3A" w:rsidP="00DE27C5">
      <w:pPr>
        <w:spacing w:after="0" w:line="240" w:lineRule="auto"/>
        <w:ind w:left="1134" w:hanging="1134"/>
        <w:jc w:val="both"/>
        <w:rPr>
          <w:rFonts w:ascii="Arial" w:hAnsi="Arial" w:cs="Arial"/>
          <w:bCs/>
          <w:sz w:val="24"/>
          <w:szCs w:val="24"/>
        </w:rPr>
      </w:pPr>
    </w:p>
    <w:p w14:paraId="40C08ABF" w14:textId="640521D3"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Sorry not I, N.</w:t>
      </w:r>
    </w:p>
    <w:p w14:paraId="09AB38B3" w14:textId="77777777" w:rsidR="00D56F3A" w:rsidRDefault="00D56F3A" w:rsidP="00DE27C5">
      <w:pPr>
        <w:spacing w:after="0" w:line="240" w:lineRule="auto"/>
        <w:ind w:left="1134" w:hanging="1134"/>
        <w:jc w:val="both"/>
        <w:rPr>
          <w:rFonts w:ascii="Arial" w:hAnsi="Arial" w:cs="Arial"/>
          <w:bCs/>
          <w:sz w:val="24"/>
          <w:szCs w:val="24"/>
        </w:rPr>
      </w:pPr>
    </w:p>
    <w:p w14:paraId="2037B4BE" w14:textId="3760F76F" w:rsidR="00D56F3A" w:rsidRDefault="00D56F3A"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N is </w:t>
      </w:r>
      <w:r w:rsidR="00FA683C">
        <w:rPr>
          <w:rFonts w:ascii="Arial" w:hAnsi="Arial" w:cs="Arial"/>
          <w:bCs/>
          <w:sz w:val="24"/>
          <w:szCs w:val="24"/>
        </w:rPr>
        <w:t>M.</w:t>
      </w:r>
    </w:p>
    <w:p w14:paraId="2F213E45" w14:textId="77777777" w:rsidR="00FA683C" w:rsidRDefault="00FA683C" w:rsidP="00DE27C5">
      <w:pPr>
        <w:spacing w:after="0" w:line="240" w:lineRule="auto"/>
        <w:ind w:left="1134" w:hanging="1134"/>
        <w:jc w:val="both"/>
        <w:rPr>
          <w:rFonts w:ascii="Arial" w:hAnsi="Arial" w:cs="Arial"/>
          <w:bCs/>
          <w:sz w:val="24"/>
          <w:szCs w:val="24"/>
        </w:rPr>
      </w:pPr>
    </w:p>
    <w:p w14:paraId="2D4EC57D" w14:textId="2A1B59BF" w:rsidR="00FA683C" w:rsidRDefault="00FA683C"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Q?</w:t>
      </w:r>
    </w:p>
    <w:p w14:paraId="476FE292" w14:textId="77777777" w:rsidR="00FA683C" w:rsidRDefault="00FA683C" w:rsidP="00DE27C5">
      <w:pPr>
        <w:spacing w:after="0" w:line="240" w:lineRule="auto"/>
        <w:ind w:left="1134" w:hanging="1134"/>
        <w:jc w:val="both"/>
        <w:rPr>
          <w:rFonts w:ascii="Arial" w:hAnsi="Arial" w:cs="Arial"/>
          <w:bCs/>
          <w:sz w:val="24"/>
          <w:szCs w:val="24"/>
        </w:rPr>
      </w:pPr>
    </w:p>
    <w:p w14:paraId="6E008310" w14:textId="2A86D1C1" w:rsidR="00FA683C" w:rsidRDefault="00FA683C" w:rsidP="00DE27C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Q is P.</w:t>
      </w:r>
    </w:p>
    <w:p w14:paraId="053F2949" w14:textId="77777777" w:rsidR="00FA683C" w:rsidRDefault="00FA683C" w:rsidP="00DE27C5">
      <w:pPr>
        <w:spacing w:after="0" w:line="240" w:lineRule="auto"/>
        <w:ind w:left="1134" w:hanging="1134"/>
        <w:jc w:val="both"/>
        <w:rPr>
          <w:rFonts w:ascii="Arial" w:hAnsi="Arial" w:cs="Arial"/>
          <w:bCs/>
          <w:sz w:val="24"/>
          <w:szCs w:val="24"/>
        </w:rPr>
      </w:pPr>
    </w:p>
    <w:p w14:paraId="4C222CF2" w14:textId="740F4E7A" w:rsidR="00FA683C" w:rsidRDefault="00FA683C"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w:t>
      </w:r>
    </w:p>
    <w:p w14:paraId="35BA6F9B" w14:textId="77777777" w:rsidR="00FA683C" w:rsidRDefault="00FA683C" w:rsidP="00DE27C5">
      <w:pPr>
        <w:spacing w:after="0" w:line="240" w:lineRule="auto"/>
        <w:ind w:left="1134" w:hanging="1134"/>
        <w:jc w:val="both"/>
        <w:rPr>
          <w:rFonts w:ascii="Arial" w:hAnsi="Arial" w:cs="Arial"/>
          <w:bCs/>
          <w:sz w:val="24"/>
          <w:szCs w:val="24"/>
        </w:rPr>
      </w:pPr>
    </w:p>
    <w:p w14:paraId="72F636F4" w14:textId="67850C9E" w:rsidR="00FA683C" w:rsidRDefault="00FA683C" w:rsidP="00DE27C5">
      <w:pPr>
        <w:spacing w:after="0" w:line="240" w:lineRule="auto"/>
        <w:ind w:left="1134" w:hanging="1134"/>
        <w:jc w:val="both"/>
        <w:rPr>
          <w:rFonts w:ascii="Arial" w:hAnsi="Arial" w:cs="Arial"/>
          <w:bCs/>
          <w:sz w:val="24"/>
          <w:szCs w:val="24"/>
        </w:rPr>
      </w:pPr>
      <w:r>
        <w:rPr>
          <w:rFonts w:ascii="Arial" w:hAnsi="Arial" w:cs="Arial"/>
          <w:bCs/>
          <w:sz w:val="24"/>
          <w:szCs w:val="24"/>
        </w:rPr>
        <w:t xml:space="preserve">F2: </w:t>
      </w:r>
      <w:r>
        <w:rPr>
          <w:rFonts w:ascii="Arial" w:hAnsi="Arial" w:cs="Arial"/>
          <w:bCs/>
          <w:sz w:val="24"/>
          <w:szCs w:val="24"/>
        </w:rPr>
        <w:tab/>
        <w:t>Q is P, yeah.</w:t>
      </w:r>
    </w:p>
    <w:p w14:paraId="5A2A3C26" w14:textId="77777777" w:rsidR="00FA683C" w:rsidRDefault="00FA683C" w:rsidP="00DE27C5">
      <w:pPr>
        <w:spacing w:after="0" w:line="240" w:lineRule="auto"/>
        <w:ind w:left="1134" w:hanging="1134"/>
        <w:jc w:val="both"/>
        <w:rPr>
          <w:rFonts w:ascii="Arial" w:hAnsi="Arial" w:cs="Arial"/>
          <w:bCs/>
          <w:sz w:val="24"/>
          <w:szCs w:val="24"/>
        </w:rPr>
      </w:pPr>
    </w:p>
    <w:p w14:paraId="6FBC9DD1" w14:textId="730034DB" w:rsidR="00FA683C" w:rsidRDefault="00FA683C" w:rsidP="00DE27C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and what’s P?</w:t>
      </w:r>
    </w:p>
    <w:p w14:paraId="05142F02" w14:textId="77777777" w:rsidR="00FA683C" w:rsidRDefault="00FA683C" w:rsidP="00DE27C5">
      <w:pPr>
        <w:spacing w:after="0" w:line="240" w:lineRule="auto"/>
        <w:ind w:left="1134" w:hanging="1134"/>
        <w:jc w:val="both"/>
        <w:rPr>
          <w:rFonts w:ascii="Arial" w:hAnsi="Arial" w:cs="Arial"/>
          <w:bCs/>
          <w:sz w:val="24"/>
          <w:szCs w:val="24"/>
        </w:rPr>
      </w:pPr>
    </w:p>
    <w:p w14:paraId="1DABF97E" w14:textId="0D35521D"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then P again?  Oh.</w:t>
      </w:r>
    </w:p>
    <w:p w14:paraId="650EA47F" w14:textId="77777777" w:rsidR="00FA683C" w:rsidRDefault="00FA683C" w:rsidP="00FA683C">
      <w:pPr>
        <w:spacing w:after="0" w:line="240" w:lineRule="auto"/>
        <w:ind w:left="1134" w:hanging="1134"/>
        <w:jc w:val="both"/>
        <w:rPr>
          <w:rFonts w:ascii="Arial" w:hAnsi="Arial" w:cs="Arial"/>
          <w:bCs/>
          <w:sz w:val="24"/>
          <w:szCs w:val="24"/>
        </w:rPr>
      </w:pPr>
    </w:p>
    <w:p w14:paraId="39A5111B" w14:textId="65DE5EA6"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B38536A" w14:textId="77777777" w:rsidR="00FA683C" w:rsidRDefault="00FA683C" w:rsidP="00FA683C">
      <w:pPr>
        <w:spacing w:after="0" w:line="240" w:lineRule="auto"/>
        <w:ind w:left="1134" w:hanging="1134"/>
        <w:jc w:val="both"/>
        <w:rPr>
          <w:rFonts w:ascii="Arial" w:hAnsi="Arial" w:cs="Arial"/>
          <w:bCs/>
          <w:sz w:val="24"/>
          <w:szCs w:val="24"/>
        </w:rPr>
      </w:pPr>
    </w:p>
    <w:p w14:paraId="598E0387" w14:textId="00E334ED"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Okay, that’s funny.  </w:t>
      </w:r>
    </w:p>
    <w:p w14:paraId="5FDDA4F8" w14:textId="77777777" w:rsidR="00FA683C" w:rsidRDefault="00FA683C" w:rsidP="00FA683C">
      <w:pPr>
        <w:spacing w:after="0" w:line="240" w:lineRule="auto"/>
        <w:ind w:left="1134" w:hanging="1134"/>
        <w:jc w:val="both"/>
        <w:rPr>
          <w:rFonts w:ascii="Arial" w:hAnsi="Arial" w:cs="Arial"/>
          <w:bCs/>
          <w:sz w:val="24"/>
          <w:szCs w:val="24"/>
        </w:rPr>
      </w:pPr>
    </w:p>
    <w:p w14:paraId="2FFC5E86" w14:textId="555BC7ED"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it goes Q, P.</w:t>
      </w:r>
    </w:p>
    <w:p w14:paraId="6C1473A1" w14:textId="77777777" w:rsidR="00FA683C" w:rsidRDefault="00FA683C" w:rsidP="00FA683C">
      <w:pPr>
        <w:spacing w:after="0" w:line="240" w:lineRule="auto"/>
        <w:ind w:left="1134" w:hanging="1134"/>
        <w:jc w:val="both"/>
        <w:rPr>
          <w:rFonts w:ascii="Arial" w:hAnsi="Arial" w:cs="Arial"/>
          <w:bCs/>
          <w:sz w:val="24"/>
          <w:szCs w:val="24"/>
        </w:rPr>
      </w:pPr>
    </w:p>
    <w:p w14:paraId="3AAFD630" w14:textId="71B6C1F5"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Q, is P, O...</w:t>
      </w:r>
    </w:p>
    <w:p w14:paraId="105A31AA" w14:textId="77777777" w:rsidR="00FA683C" w:rsidRDefault="00FA683C" w:rsidP="00FA683C">
      <w:pPr>
        <w:spacing w:after="0" w:line="240" w:lineRule="auto"/>
        <w:ind w:left="1134" w:hanging="1134"/>
        <w:jc w:val="both"/>
        <w:rPr>
          <w:rFonts w:ascii="Arial" w:hAnsi="Arial" w:cs="Arial"/>
          <w:bCs/>
          <w:sz w:val="24"/>
          <w:szCs w:val="24"/>
        </w:rPr>
      </w:pPr>
    </w:p>
    <w:p w14:paraId="1E12C7CF" w14:textId="5B56C4DE"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and T?</w:t>
      </w:r>
    </w:p>
    <w:p w14:paraId="588C7006" w14:textId="77777777" w:rsidR="00FA683C" w:rsidRDefault="00FA683C" w:rsidP="00FA683C">
      <w:pPr>
        <w:spacing w:after="0" w:line="240" w:lineRule="auto"/>
        <w:ind w:left="1134" w:hanging="1134"/>
        <w:jc w:val="both"/>
        <w:rPr>
          <w:rFonts w:ascii="Arial" w:hAnsi="Arial" w:cs="Arial"/>
          <w:bCs/>
          <w:sz w:val="24"/>
          <w:szCs w:val="24"/>
        </w:rPr>
      </w:pPr>
    </w:p>
    <w:p w14:paraId="41A51D47" w14:textId="7438C15F"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 is S.</w:t>
      </w:r>
    </w:p>
    <w:p w14:paraId="253DF070" w14:textId="77777777" w:rsidR="00FA683C" w:rsidRDefault="00FA683C" w:rsidP="00FA683C">
      <w:pPr>
        <w:spacing w:after="0" w:line="240" w:lineRule="auto"/>
        <w:ind w:left="1134" w:hanging="1134"/>
        <w:jc w:val="both"/>
        <w:rPr>
          <w:rFonts w:ascii="Arial" w:hAnsi="Arial" w:cs="Arial"/>
          <w:bCs/>
          <w:sz w:val="24"/>
          <w:szCs w:val="24"/>
        </w:rPr>
      </w:pPr>
    </w:p>
    <w:p w14:paraId="6138886E" w14:textId="00DE8AB6" w:rsidR="00FA683C" w:rsidRDefault="00FA683C"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22793">
        <w:rPr>
          <w:rFonts w:ascii="Arial" w:hAnsi="Arial" w:cs="Arial"/>
          <w:bCs/>
          <w:sz w:val="24"/>
          <w:szCs w:val="24"/>
        </w:rPr>
        <w:t>J?</w:t>
      </w:r>
    </w:p>
    <w:p w14:paraId="59B3F6F3" w14:textId="77777777" w:rsidR="00222793" w:rsidRDefault="00222793" w:rsidP="00FA683C">
      <w:pPr>
        <w:spacing w:after="0" w:line="240" w:lineRule="auto"/>
        <w:ind w:left="1134" w:hanging="1134"/>
        <w:jc w:val="both"/>
        <w:rPr>
          <w:rFonts w:ascii="Arial" w:hAnsi="Arial" w:cs="Arial"/>
          <w:bCs/>
          <w:sz w:val="24"/>
          <w:szCs w:val="24"/>
        </w:rPr>
      </w:pPr>
    </w:p>
    <w:p w14:paraId="223B1C17" w14:textId="6DEA3B80" w:rsidR="00222793" w:rsidRDefault="00222793"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Is it two Ss?</w:t>
      </w:r>
    </w:p>
    <w:p w14:paraId="7891BD43" w14:textId="77777777" w:rsidR="00222793" w:rsidRDefault="00222793" w:rsidP="00FA683C">
      <w:pPr>
        <w:spacing w:after="0" w:line="240" w:lineRule="auto"/>
        <w:ind w:left="1134" w:hanging="1134"/>
        <w:jc w:val="both"/>
        <w:rPr>
          <w:rFonts w:ascii="Arial" w:hAnsi="Arial" w:cs="Arial"/>
          <w:bCs/>
          <w:sz w:val="24"/>
          <w:szCs w:val="24"/>
        </w:rPr>
      </w:pPr>
    </w:p>
    <w:p w14:paraId="2018B987" w14:textId="5A278858" w:rsidR="00222793" w:rsidRDefault="00222793"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w:t>
      </w:r>
    </w:p>
    <w:p w14:paraId="4A5CF327" w14:textId="77777777" w:rsidR="00222793" w:rsidRDefault="00222793" w:rsidP="00FA683C">
      <w:pPr>
        <w:spacing w:after="0" w:line="240" w:lineRule="auto"/>
        <w:ind w:left="1134" w:hanging="1134"/>
        <w:jc w:val="both"/>
        <w:rPr>
          <w:rFonts w:ascii="Arial" w:hAnsi="Arial" w:cs="Arial"/>
          <w:bCs/>
          <w:sz w:val="24"/>
          <w:szCs w:val="24"/>
        </w:rPr>
      </w:pPr>
    </w:p>
    <w:p w14:paraId="0621595A" w14:textId="39ED2E27" w:rsidR="00222793" w:rsidRDefault="00222793"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got that.  J is I</w:t>
      </w:r>
      <w:r w:rsidR="00516846">
        <w:rPr>
          <w:rFonts w:ascii="Arial" w:hAnsi="Arial" w:cs="Arial"/>
          <w:bCs/>
          <w:sz w:val="24"/>
          <w:szCs w:val="24"/>
        </w:rPr>
        <w:t>.</w:t>
      </w:r>
    </w:p>
    <w:p w14:paraId="1E4AD3B9" w14:textId="77777777" w:rsidR="00516846" w:rsidRDefault="00516846" w:rsidP="00FA683C">
      <w:pPr>
        <w:spacing w:after="0" w:line="240" w:lineRule="auto"/>
        <w:ind w:left="1134" w:hanging="1134"/>
        <w:jc w:val="both"/>
        <w:rPr>
          <w:rFonts w:ascii="Arial" w:hAnsi="Arial" w:cs="Arial"/>
          <w:bCs/>
          <w:sz w:val="24"/>
          <w:szCs w:val="24"/>
        </w:rPr>
      </w:pPr>
    </w:p>
    <w:p w14:paraId="6CB28EC0" w14:textId="6BB4BB5A" w:rsidR="00516846" w:rsidRDefault="00516846"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w:t>
      </w:r>
      <w:r w:rsidRPr="005721F7">
        <w:rPr>
          <w:rFonts w:ascii="Arial" w:hAnsi="Arial" w:cs="Arial"/>
          <w:bCs/>
          <w:sz w:val="24"/>
          <w:szCs w:val="24"/>
          <w:highlight w:val="yellow"/>
        </w:rPr>
        <w:t>inaudible 01:07:09]</w:t>
      </w:r>
      <w:r>
        <w:rPr>
          <w:rFonts w:ascii="Arial" w:hAnsi="Arial" w:cs="Arial"/>
          <w:bCs/>
          <w:sz w:val="24"/>
          <w:szCs w:val="24"/>
        </w:rPr>
        <w:t xml:space="preserve"> be impossible.</w:t>
      </w:r>
    </w:p>
    <w:p w14:paraId="62F60D49" w14:textId="77777777" w:rsidR="00516846" w:rsidRDefault="00516846" w:rsidP="00FA683C">
      <w:pPr>
        <w:spacing w:after="0" w:line="240" w:lineRule="auto"/>
        <w:ind w:left="1134" w:hanging="1134"/>
        <w:jc w:val="both"/>
        <w:rPr>
          <w:rFonts w:ascii="Arial" w:hAnsi="Arial" w:cs="Arial"/>
          <w:bCs/>
          <w:sz w:val="24"/>
          <w:szCs w:val="24"/>
        </w:rPr>
      </w:pPr>
    </w:p>
    <w:p w14:paraId="0DA5D6FF" w14:textId="57E48EEE" w:rsidR="00516846" w:rsidRDefault="00516846"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 is M, and then N is L.</w:t>
      </w:r>
    </w:p>
    <w:p w14:paraId="61436603" w14:textId="77777777" w:rsidR="00516846" w:rsidRDefault="00516846" w:rsidP="00FA683C">
      <w:pPr>
        <w:spacing w:after="0" w:line="240" w:lineRule="auto"/>
        <w:ind w:left="1134" w:hanging="1134"/>
        <w:jc w:val="both"/>
        <w:rPr>
          <w:rFonts w:ascii="Arial" w:hAnsi="Arial" w:cs="Arial"/>
          <w:bCs/>
          <w:sz w:val="24"/>
          <w:szCs w:val="24"/>
        </w:rPr>
      </w:pPr>
    </w:p>
    <w:p w14:paraId="264642F1" w14:textId="519E0068" w:rsidR="00516846" w:rsidRDefault="00516846"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C will be B?</w:t>
      </w:r>
    </w:p>
    <w:p w14:paraId="6AAFF986" w14:textId="77777777" w:rsidR="00516846" w:rsidRDefault="00516846" w:rsidP="00FA683C">
      <w:pPr>
        <w:spacing w:after="0" w:line="240" w:lineRule="auto"/>
        <w:ind w:left="1134" w:hanging="1134"/>
        <w:jc w:val="both"/>
        <w:rPr>
          <w:rFonts w:ascii="Arial" w:hAnsi="Arial" w:cs="Arial"/>
          <w:bCs/>
          <w:sz w:val="24"/>
          <w:szCs w:val="24"/>
        </w:rPr>
      </w:pPr>
    </w:p>
    <w:p w14:paraId="5139822B" w14:textId="503B7713" w:rsidR="00516846" w:rsidRDefault="00516846" w:rsidP="00FA683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 will be B, sorry, yes, C…</w:t>
      </w:r>
    </w:p>
    <w:p w14:paraId="738F3B49" w14:textId="77777777" w:rsidR="00516846" w:rsidRDefault="00516846" w:rsidP="00FA683C">
      <w:pPr>
        <w:spacing w:after="0" w:line="240" w:lineRule="auto"/>
        <w:ind w:left="1134" w:hanging="1134"/>
        <w:jc w:val="both"/>
        <w:rPr>
          <w:rFonts w:ascii="Arial" w:hAnsi="Arial" w:cs="Arial"/>
          <w:bCs/>
          <w:sz w:val="24"/>
          <w:szCs w:val="24"/>
        </w:rPr>
      </w:pPr>
    </w:p>
    <w:p w14:paraId="7F87ADA3" w14:textId="33285D16" w:rsidR="00516846" w:rsidRDefault="00516846" w:rsidP="00FA683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L, E?  Yeah.  When you have excluded the impossible, and now we need to shift three.</w:t>
      </w:r>
    </w:p>
    <w:p w14:paraId="2FF37247" w14:textId="77777777" w:rsidR="00516846" w:rsidRDefault="00516846" w:rsidP="00FA683C">
      <w:pPr>
        <w:spacing w:after="0" w:line="240" w:lineRule="auto"/>
        <w:ind w:left="1134" w:hanging="1134"/>
        <w:jc w:val="both"/>
        <w:rPr>
          <w:rFonts w:ascii="Arial" w:hAnsi="Arial" w:cs="Arial"/>
          <w:bCs/>
          <w:sz w:val="24"/>
          <w:szCs w:val="24"/>
        </w:rPr>
      </w:pPr>
    </w:p>
    <w:p w14:paraId="6CF96BDF" w14:textId="5E74C503"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428F4395" w14:textId="77777777" w:rsidR="00516846" w:rsidRDefault="00516846" w:rsidP="00516846">
      <w:pPr>
        <w:spacing w:after="0" w:line="240" w:lineRule="auto"/>
        <w:ind w:left="1134" w:hanging="1134"/>
        <w:jc w:val="both"/>
        <w:rPr>
          <w:rFonts w:ascii="Arial" w:hAnsi="Arial" w:cs="Arial"/>
          <w:bCs/>
          <w:sz w:val="24"/>
          <w:szCs w:val="24"/>
        </w:rPr>
      </w:pPr>
    </w:p>
    <w:p w14:paraId="31DF43AF" w14:textId="557C338A"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When you have excluded the impossible…</w:t>
      </w:r>
    </w:p>
    <w:p w14:paraId="4F69C30C" w14:textId="77777777" w:rsidR="00516846" w:rsidRDefault="00516846" w:rsidP="00516846">
      <w:pPr>
        <w:spacing w:after="0" w:line="240" w:lineRule="auto"/>
        <w:ind w:left="1134" w:hanging="1134"/>
        <w:jc w:val="both"/>
        <w:rPr>
          <w:rFonts w:ascii="Arial" w:hAnsi="Arial" w:cs="Arial"/>
          <w:bCs/>
          <w:sz w:val="24"/>
          <w:szCs w:val="24"/>
        </w:rPr>
      </w:pPr>
    </w:p>
    <w:p w14:paraId="0ACC1F85" w14:textId="18567965"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guys, it’s the Sherlock Holmes code.</w:t>
      </w:r>
    </w:p>
    <w:p w14:paraId="515BD4B7" w14:textId="77777777" w:rsidR="00516846" w:rsidRDefault="00516846" w:rsidP="00516846">
      <w:pPr>
        <w:spacing w:after="0" w:line="240" w:lineRule="auto"/>
        <w:ind w:left="1134" w:hanging="1134"/>
        <w:jc w:val="both"/>
        <w:rPr>
          <w:rFonts w:ascii="Arial" w:hAnsi="Arial" w:cs="Arial"/>
          <w:bCs/>
          <w:sz w:val="24"/>
          <w:szCs w:val="24"/>
        </w:rPr>
      </w:pPr>
    </w:p>
    <w:p w14:paraId="4A0FB0BB" w14:textId="50A486C0"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we have to shift…</w:t>
      </w:r>
    </w:p>
    <w:p w14:paraId="6AFFB41E" w14:textId="77777777" w:rsidR="00516846" w:rsidRDefault="00516846" w:rsidP="00516846">
      <w:pPr>
        <w:spacing w:after="0" w:line="240" w:lineRule="auto"/>
        <w:ind w:left="1134" w:hanging="1134"/>
        <w:jc w:val="both"/>
        <w:rPr>
          <w:rFonts w:ascii="Arial" w:hAnsi="Arial" w:cs="Arial"/>
          <w:bCs/>
          <w:sz w:val="24"/>
          <w:szCs w:val="24"/>
        </w:rPr>
      </w:pPr>
    </w:p>
    <w:p w14:paraId="1D506C67" w14:textId="487A71E8"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Only the plausible…</w:t>
      </w:r>
    </w:p>
    <w:p w14:paraId="27CF280A" w14:textId="77777777" w:rsidR="00516846" w:rsidRDefault="00516846" w:rsidP="00516846">
      <w:pPr>
        <w:spacing w:after="0" w:line="240" w:lineRule="auto"/>
        <w:ind w:left="1134" w:hanging="1134"/>
        <w:jc w:val="both"/>
        <w:rPr>
          <w:rFonts w:ascii="Arial" w:hAnsi="Arial" w:cs="Arial"/>
          <w:bCs/>
          <w:sz w:val="24"/>
          <w:szCs w:val="24"/>
        </w:rPr>
      </w:pPr>
    </w:p>
    <w:p w14:paraId="1AE1EED2" w14:textId="47CDB8E2" w:rsidR="00516846" w:rsidRDefault="00516846" w:rsidP="00516846">
      <w:pPr>
        <w:spacing w:after="0" w:line="240" w:lineRule="auto"/>
        <w:ind w:left="1134" w:hanging="1134"/>
        <w:jc w:val="both"/>
        <w:rPr>
          <w:rFonts w:ascii="Arial" w:hAnsi="Arial" w:cs="Arial"/>
          <w:bCs/>
          <w:sz w:val="24"/>
          <w:szCs w:val="24"/>
        </w:rPr>
      </w:pPr>
      <w:r>
        <w:rPr>
          <w:rFonts w:ascii="Arial" w:hAnsi="Arial" w:cs="Arial"/>
          <w:bCs/>
          <w:sz w:val="24"/>
          <w:szCs w:val="24"/>
        </w:rPr>
        <w:t>F</w:t>
      </w:r>
      <w:r w:rsidR="001C4C9D">
        <w:rPr>
          <w:rFonts w:ascii="Arial" w:hAnsi="Arial" w:cs="Arial"/>
          <w:bCs/>
          <w:sz w:val="24"/>
          <w:szCs w:val="24"/>
        </w:rPr>
        <w:t>2:</w:t>
      </w:r>
      <w:r w:rsidR="001C4C9D">
        <w:rPr>
          <w:rFonts w:ascii="Arial" w:hAnsi="Arial" w:cs="Arial"/>
          <w:bCs/>
          <w:sz w:val="24"/>
          <w:szCs w:val="24"/>
        </w:rPr>
        <w:tab/>
        <w:t xml:space="preserve">A is now D.  </w:t>
      </w:r>
    </w:p>
    <w:p w14:paraId="56C23AD7" w14:textId="77777777" w:rsidR="001C19AA" w:rsidRDefault="001C19AA" w:rsidP="00516846">
      <w:pPr>
        <w:spacing w:after="0" w:line="240" w:lineRule="auto"/>
        <w:ind w:left="1134" w:hanging="1134"/>
        <w:jc w:val="both"/>
        <w:rPr>
          <w:rFonts w:ascii="Arial" w:hAnsi="Arial" w:cs="Arial"/>
          <w:bCs/>
          <w:sz w:val="24"/>
          <w:szCs w:val="24"/>
        </w:rPr>
      </w:pPr>
    </w:p>
    <w:p w14:paraId="77EE63F9" w14:textId="067F4254" w:rsidR="001C19AA" w:rsidRDefault="001C19AA"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Do you want to write out the next one, </w:t>
      </w:r>
      <w:r w:rsidR="005721F7">
        <w:rPr>
          <w:rFonts w:ascii="Arial" w:hAnsi="Arial" w:cs="Arial"/>
          <w:bCs/>
          <w:sz w:val="24"/>
          <w:szCs w:val="24"/>
        </w:rPr>
        <w:t>where</w:t>
      </w:r>
      <w:r>
        <w:rPr>
          <w:rFonts w:ascii="Arial" w:hAnsi="Arial" w:cs="Arial"/>
          <w:bCs/>
          <w:sz w:val="24"/>
          <w:szCs w:val="24"/>
        </w:rPr>
        <w:t xml:space="preserve"> we need to shift A to I.</w:t>
      </w:r>
    </w:p>
    <w:p w14:paraId="42E176F3" w14:textId="77777777" w:rsidR="001C19AA" w:rsidRDefault="001C19AA" w:rsidP="00516846">
      <w:pPr>
        <w:spacing w:after="0" w:line="240" w:lineRule="auto"/>
        <w:ind w:left="1134" w:hanging="1134"/>
        <w:jc w:val="both"/>
        <w:rPr>
          <w:rFonts w:ascii="Arial" w:hAnsi="Arial" w:cs="Arial"/>
          <w:bCs/>
          <w:sz w:val="24"/>
          <w:szCs w:val="24"/>
        </w:rPr>
      </w:pPr>
    </w:p>
    <w:p w14:paraId="4FC7CCD3" w14:textId="5E027D6D" w:rsidR="001C19AA" w:rsidRDefault="001C19AA"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5721F7">
        <w:rPr>
          <w:rFonts w:ascii="Arial" w:hAnsi="Arial" w:cs="Arial"/>
          <w:bCs/>
          <w:sz w:val="24"/>
          <w:szCs w:val="24"/>
          <w:highlight w:val="yellow"/>
        </w:rPr>
        <w:t>[inaudible 01:07:50]</w:t>
      </w:r>
      <w:r>
        <w:rPr>
          <w:rFonts w:ascii="Arial" w:hAnsi="Arial" w:cs="Arial"/>
          <w:bCs/>
          <w:sz w:val="24"/>
          <w:szCs w:val="24"/>
        </w:rPr>
        <w:t xml:space="preserve"> but yes, oh wait, I don’t know the alphabet actually.</w:t>
      </w:r>
    </w:p>
    <w:p w14:paraId="47BB0891" w14:textId="77777777" w:rsidR="001C19AA" w:rsidRDefault="001C19AA" w:rsidP="00516846">
      <w:pPr>
        <w:spacing w:after="0" w:line="240" w:lineRule="auto"/>
        <w:ind w:left="1134" w:hanging="1134"/>
        <w:jc w:val="both"/>
        <w:rPr>
          <w:rFonts w:ascii="Arial" w:hAnsi="Arial" w:cs="Arial"/>
          <w:bCs/>
          <w:sz w:val="24"/>
          <w:szCs w:val="24"/>
        </w:rPr>
      </w:pPr>
    </w:p>
    <w:p w14:paraId="7583DB7A" w14:textId="7CD279A8" w:rsidR="001C19AA" w:rsidRDefault="001C19AA"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w:t>
      </w:r>
    </w:p>
    <w:p w14:paraId="4E38298B" w14:textId="77777777" w:rsidR="001C19AA" w:rsidRDefault="001C19AA" w:rsidP="00516846">
      <w:pPr>
        <w:spacing w:after="0" w:line="240" w:lineRule="auto"/>
        <w:ind w:left="1134" w:hanging="1134"/>
        <w:jc w:val="both"/>
        <w:rPr>
          <w:rFonts w:ascii="Arial" w:hAnsi="Arial" w:cs="Arial"/>
          <w:bCs/>
          <w:sz w:val="24"/>
          <w:szCs w:val="24"/>
        </w:rPr>
      </w:pPr>
    </w:p>
    <w:p w14:paraId="6E8130A9" w14:textId="33361C2B" w:rsidR="001C19AA" w:rsidRDefault="001C19AA"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I’ll need to look it up</w:t>
      </w:r>
      <w:r w:rsidR="00AA63A5">
        <w:rPr>
          <w:rFonts w:ascii="Arial" w:hAnsi="Arial" w:cs="Arial"/>
          <w:bCs/>
          <w:sz w:val="24"/>
          <w:szCs w:val="24"/>
        </w:rPr>
        <w:t xml:space="preserve">, I can’t remember it all.  </w:t>
      </w:r>
    </w:p>
    <w:p w14:paraId="59E3A19E" w14:textId="77777777" w:rsidR="00AA63A5" w:rsidRDefault="00AA63A5" w:rsidP="00516846">
      <w:pPr>
        <w:spacing w:after="0" w:line="240" w:lineRule="auto"/>
        <w:ind w:left="1134" w:hanging="1134"/>
        <w:jc w:val="both"/>
        <w:rPr>
          <w:rFonts w:ascii="Arial" w:hAnsi="Arial" w:cs="Arial"/>
          <w:bCs/>
          <w:sz w:val="24"/>
          <w:szCs w:val="24"/>
        </w:rPr>
      </w:pPr>
    </w:p>
    <w:p w14:paraId="24320760" w14:textId="079E0F22" w:rsidR="00AA63A5" w:rsidRDefault="00AA63A5"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You’re ridiculous.</w:t>
      </w:r>
    </w:p>
    <w:p w14:paraId="709EEBF2" w14:textId="77777777" w:rsidR="00AA63A5" w:rsidRDefault="00AA63A5" w:rsidP="00516846">
      <w:pPr>
        <w:spacing w:after="0" w:line="240" w:lineRule="auto"/>
        <w:ind w:left="1134" w:hanging="1134"/>
        <w:jc w:val="both"/>
        <w:rPr>
          <w:rFonts w:ascii="Arial" w:hAnsi="Arial" w:cs="Arial"/>
          <w:bCs/>
          <w:sz w:val="24"/>
          <w:szCs w:val="24"/>
        </w:rPr>
      </w:pPr>
    </w:p>
    <w:p w14:paraId="5F661DE3" w14:textId="4D7AFB7E" w:rsidR="00AA63A5" w:rsidRDefault="00AA63A5"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I’m not kidding.  </w:t>
      </w:r>
    </w:p>
    <w:p w14:paraId="12878C7C" w14:textId="77777777" w:rsidR="00AA63A5" w:rsidRDefault="00AA63A5" w:rsidP="00516846">
      <w:pPr>
        <w:spacing w:after="0" w:line="240" w:lineRule="auto"/>
        <w:ind w:left="1134" w:hanging="1134"/>
        <w:jc w:val="both"/>
        <w:rPr>
          <w:rFonts w:ascii="Arial" w:hAnsi="Arial" w:cs="Arial"/>
          <w:bCs/>
          <w:sz w:val="24"/>
          <w:szCs w:val="24"/>
        </w:rPr>
      </w:pPr>
    </w:p>
    <w:p w14:paraId="2DF405FA" w14:textId="13B10A11" w:rsidR="00AA63A5" w:rsidRDefault="00AA63A5" w:rsidP="00516846">
      <w:pPr>
        <w:spacing w:after="0" w:line="240" w:lineRule="auto"/>
        <w:ind w:left="1134" w:hanging="1134"/>
        <w:jc w:val="both"/>
        <w:rPr>
          <w:rFonts w:ascii="Arial" w:hAnsi="Arial" w:cs="Arial"/>
          <w:bCs/>
          <w:sz w:val="24"/>
          <w:szCs w:val="24"/>
        </w:rPr>
      </w:pPr>
      <w:r>
        <w:rPr>
          <w:rFonts w:ascii="Arial" w:hAnsi="Arial" w:cs="Arial"/>
          <w:bCs/>
          <w:sz w:val="24"/>
          <w:szCs w:val="24"/>
        </w:rPr>
        <w:tab/>
        <w:t>Not only in English, but also in Russian and Ukranian.</w:t>
      </w:r>
    </w:p>
    <w:p w14:paraId="51D467B4" w14:textId="77777777" w:rsidR="00AA63A5" w:rsidRDefault="00AA63A5" w:rsidP="00516846">
      <w:pPr>
        <w:spacing w:after="0" w:line="240" w:lineRule="auto"/>
        <w:ind w:left="1134" w:hanging="1134"/>
        <w:jc w:val="both"/>
        <w:rPr>
          <w:rFonts w:ascii="Arial" w:hAnsi="Arial" w:cs="Arial"/>
          <w:bCs/>
          <w:sz w:val="24"/>
          <w:szCs w:val="24"/>
        </w:rPr>
      </w:pPr>
    </w:p>
    <w:p w14:paraId="4C139F12" w14:textId="4E8147DD" w:rsidR="00AA63A5" w:rsidRDefault="00AA63A5" w:rsidP="0051684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Well I can do some letters, and then at some point I’ll, like A, B, C, D, </w:t>
      </w:r>
      <w:r w:rsidR="002C4F4F">
        <w:rPr>
          <w:rFonts w:ascii="Arial" w:hAnsi="Arial" w:cs="Arial"/>
          <w:bCs/>
          <w:sz w:val="24"/>
          <w:szCs w:val="24"/>
        </w:rPr>
        <w:t>E, F, G…F, L, K, M, N…</w:t>
      </w:r>
    </w:p>
    <w:p w14:paraId="0B77E795" w14:textId="77777777" w:rsidR="002C4F4F" w:rsidRDefault="002C4F4F" w:rsidP="00516846">
      <w:pPr>
        <w:spacing w:after="0" w:line="240" w:lineRule="auto"/>
        <w:ind w:left="1134" w:hanging="1134"/>
        <w:jc w:val="both"/>
        <w:rPr>
          <w:rFonts w:ascii="Arial" w:hAnsi="Arial" w:cs="Arial"/>
          <w:bCs/>
          <w:sz w:val="24"/>
          <w:szCs w:val="24"/>
        </w:rPr>
      </w:pPr>
    </w:p>
    <w:p w14:paraId="0CB33229" w14:textId="3EAC961D" w:rsidR="002C4F4F" w:rsidRDefault="002C4F4F"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do you want to…</w:t>
      </w:r>
    </w:p>
    <w:p w14:paraId="5D8B9CC2" w14:textId="77777777" w:rsidR="002C4F4F" w:rsidRDefault="002C4F4F" w:rsidP="00516846">
      <w:pPr>
        <w:spacing w:after="0" w:line="240" w:lineRule="auto"/>
        <w:ind w:left="1134" w:hanging="1134"/>
        <w:jc w:val="both"/>
        <w:rPr>
          <w:rFonts w:ascii="Arial" w:hAnsi="Arial" w:cs="Arial"/>
          <w:bCs/>
          <w:sz w:val="24"/>
          <w:szCs w:val="24"/>
        </w:rPr>
      </w:pPr>
    </w:p>
    <w:p w14:paraId="1DA91022" w14:textId="6E22FE3E" w:rsidR="002C4F4F" w:rsidRDefault="002C4F4F"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wasn’t kidding, I’m not just lazy.</w:t>
      </w:r>
    </w:p>
    <w:p w14:paraId="11570BAB" w14:textId="77777777" w:rsidR="002C4F4F" w:rsidRDefault="002C4F4F" w:rsidP="00516846">
      <w:pPr>
        <w:spacing w:after="0" w:line="240" w:lineRule="auto"/>
        <w:ind w:left="1134" w:hanging="1134"/>
        <w:jc w:val="both"/>
        <w:rPr>
          <w:rFonts w:ascii="Arial" w:hAnsi="Arial" w:cs="Arial"/>
          <w:bCs/>
          <w:sz w:val="24"/>
          <w:szCs w:val="24"/>
        </w:rPr>
      </w:pPr>
    </w:p>
    <w:p w14:paraId="3C7CB8E7" w14:textId="186475CA" w:rsidR="002C4F4F" w:rsidRDefault="002C4F4F"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Here you go, the alphabet.</w:t>
      </w:r>
    </w:p>
    <w:p w14:paraId="79338390" w14:textId="77777777" w:rsidR="002C4F4F" w:rsidRDefault="002C4F4F" w:rsidP="00516846">
      <w:pPr>
        <w:spacing w:after="0" w:line="240" w:lineRule="auto"/>
        <w:ind w:left="1134" w:hanging="1134"/>
        <w:jc w:val="both"/>
        <w:rPr>
          <w:rFonts w:ascii="Arial" w:hAnsi="Arial" w:cs="Arial"/>
          <w:bCs/>
          <w:sz w:val="24"/>
          <w:szCs w:val="24"/>
        </w:rPr>
      </w:pPr>
    </w:p>
    <w:p w14:paraId="0427F76E" w14:textId="053178A4" w:rsidR="002C4F4F" w:rsidRDefault="002C4F4F" w:rsidP="0051684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do I need to shift?</w:t>
      </w:r>
    </w:p>
    <w:p w14:paraId="23F73237" w14:textId="77777777" w:rsidR="002C4F4F" w:rsidRDefault="002C4F4F" w:rsidP="00516846">
      <w:pPr>
        <w:spacing w:after="0" w:line="240" w:lineRule="auto"/>
        <w:ind w:left="1134" w:hanging="1134"/>
        <w:jc w:val="both"/>
        <w:rPr>
          <w:rFonts w:ascii="Arial" w:hAnsi="Arial" w:cs="Arial"/>
          <w:bCs/>
          <w:sz w:val="24"/>
          <w:szCs w:val="24"/>
        </w:rPr>
      </w:pPr>
    </w:p>
    <w:p w14:paraId="191E4211" w14:textId="21723B9F" w:rsidR="002C4F4F" w:rsidRDefault="002C4F4F"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5D5428">
        <w:rPr>
          <w:rFonts w:ascii="Arial" w:hAnsi="Arial" w:cs="Arial"/>
          <w:bCs/>
          <w:sz w:val="24"/>
          <w:szCs w:val="24"/>
        </w:rPr>
        <w:t>Eight, so A becomes I…</w:t>
      </w:r>
    </w:p>
    <w:p w14:paraId="01B8476C" w14:textId="77777777" w:rsidR="005D5428" w:rsidRDefault="005D5428" w:rsidP="00516846">
      <w:pPr>
        <w:spacing w:after="0" w:line="240" w:lineRule="auto"/>
        <w:ind w:left="1134" w:hanging="1134"/>
        <w:jc w:val="both"/>
        <w:rPr>
          <w:rFonts w:ascii="Arial" w:hAnsi="Arial" w:cs="Arial"/>
          <w:bCs/>
          <w:sz w:val="24"/>
          <w:szCs w:val="24"/>
        </w:rPr>
      </w:pPr>
    </w:p>
    <w:p w14:paraId="1B6FC643" w14:textId="5AD84E4D"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then you carry on from there.</w:t>
      </w:r>
    </w:p>
    <w:p w14:paraId="4BC0143B" w14:textId="77777777" w:rsidR="005D5428" w:rsidRDefault="005D5428" w:rsidP="00516846">
      <w:pPr>
        <w:spacing w:after="0" w:line="240" w:lineRule="auto"/>
        <w:ind w:left="1134" w:hanging="1134"/>
        <w:jc w:val="both"/>
        <w:rPr>
          <w:rFonts w:ascii="Arial" w:hAnsi="Arial" w:cs="Arial"/>
          <w:bCs/>
          <w:sz w:val="24"/>
          <w:szCs w:val="24"/>
        </w:rPr>
      </w:pPr>
    </w:p>
    <w:p w14:paraId="5F340BB4" w14:textId="4F7EC472"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you’d carry on, so like if A is I, then B is J, and you just write it out in that order, and then when you get to the end, start again.</w:t>
      </w:r>
    </w:p>
    <w:p w14:paraId="26FF2002" w14:textId="77777777" w:rsidR="005D5428" w:rsidRDefault="005D5428" w:rsidP="00516846">
      <w:pPr>
        <w:spacing w:after="0" w:line="240" w:lineRule="auto"/>
        <w:ind w:left="1134" w:hanging="1134"/>
        <w:jc w:val="both"/>
        <w:rPr>
          <w:rFonts w:ascii="Arial" w:hAnsi="Arial" w:cs="Arial"/>
          <w:bCs/>
          <w:sz w:val="24"/>
          <w:szCs w:val="24"/>
        </w:rPr>
      </w:pPr>
    </w:p>
    <w:p w14:paraId="36D76FE4" w14:textId="10827472"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should have left more space, silly.</w:t>
      </w:r>
    </w:p>
    <w:p w14:paraId="338AEF73" w14:textId="77777777" w:rsidR="005D5428" w:rsidRDefault="005D5428" w:rsidP="00516846">
      <w:pPr>
        <w:spacing w:after="0" w:line="240" w:lineRule="auto"/>
        <w:ind w:left="1134" w:hanging="1134"/>
        <w:jc w:val="both"/>
        <w:rPr>
          <w:rFonts w:ascii="Arial" w:hAnsi="Arial" w:cs="Arial"/>
          <w:bCs/>
          <w:sz w:val="24"/>
          <w:szCs w:val="24"/>
        </w:rPr>
      </w:pPr>
    </w:p>
    <w:p w14:paraId="44AAEA3F" w14:textId="2D743659"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ab/>
        <w:t>Now this time I’m going down, on no this time I’m going up, ‘cause I’ll put them above.</w:t>
      </w:r>
    </w:p>
    <w:p w14:paraId="1C940281" w14:textId="77777777" w:rsidR="005D5428" w:rsidRDefault="005D5428" w:rsidP="00516846">
      <w:pPr>
        <w:spacing w:after="0" w:line="240" w:lineRule="auto"/>
        <w:ind w:left="1134" w:hanging="1134"/>
        <w:jc w:val="both"/>
        <w:rPr>
          <w:rFonts w:ascii="Arial" w:hAnsi="Arial" w:cs="Arial"/>
          <w:bCs/>
          <w:sz w:val="24"/>
          <w:szCs w:val="24"/>
        </w:rPr>
      </w:pPr>
    </w:p>
    <w:p w14:paraId="6CA1BDFF" w14:textId="5F846BC4"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if you just write it out, then when we get to it, it’ll make it easier.</w:t>
      </w:r>
    </w:p>
    <w:p w14:paraId="54707410" w14:textId="77777777" w:rsidR="005D5428" w:rsidRDefault="005D5428" w:rsidP="00516846">
      <w:pPr>
        <w:spacing w:after="0" w:line="240" w:lineRule="auto"/>
        <w:ind w:left="1134" w:hanging="1134"/>
        <w:jc w:val="both"/>
        <w:rPr>
          <w:rFonts w:ascii="Arial" w:hAnsi="Arial" w:cs="Arial"/>
          <w:bCs/>
          <w:sz w:val="24"/>
          <w:szCs w:val="24"/>
        </w:rPr>
      </w:pPr>
    </w:p>
    <w:p w14:paraId="14A7A4ED" w14:textId="54A58816"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ab/>
        <w:t>Okay, have you got it?</w:t>
      </w:r>
    </w:p>
    <w:p w14:paraId="7B6EB8F3" w14:textId="77777777" w:rsidR="005D5428" w:rsidRDefault="005D5428" w:rsidP="00516846">
      <w:pPr>
        <w:spacing w:after="0" w:line="240" w:lineRule="auto"/>
        <w:ind w:left="1134" w:hanging="1134"/>
        <w:jc w:val="both"/>
        <w:rPr>
          <w:rFonts w:ascii="Arial" w:hAnsi="Arial" w:cs="Arial"/>
          <w:bCs/>
          <w:sz w:val="24"/>
          <w:szCs w:val="24"/>
        </w:rPr>
      </w:pPr>
    </w:p>
    <w:p w14:paraId="408CC654" w14:textId="29EEE5DA"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I’ve got it.</w:t>
      </w:r>
    </w:p>
    <w:p w14:paraId="5E6EFD30" w14:textId="77777777" w:rsidR="005D5428" w:rsidRDefault="005D5428" w:rsidP="00516846">
      <w:pPr>
        <w:spacing w:after="0" w:line="240" w:lineRule="auto"/>
        <w:ind w:left="1134" w:hanging="1134"/>
        <w:jc w:val="both"/>
        <w:rPr>
          <w:rFonts w:ascii="Arial" w:hAnsi="Arial" w:cs="Arial"/>
          <w:bCs/>
          <w:sz w:val="24"/>
          <w:szCs w:val="24"/>
        </w:rPr>
      </w:pPr>
    </w:p>
    <w:p w14:paraId="46283FDC" w14:textId="1793E97A"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Z?</w:t>
      </w:r>
    </w:p>
    <w:p w14:paraId="1F565B6F" w14:textId="77777777" w:rsidR="005D5428" w:rsidRDefault="005D5428" w:rsidP="00516846">
      <w:pPr>
        <w:spacing w:after="0" w:line="240" w:lineRule="auto"/>
        <w:ind w:left="1134" w:hanging="1134"/>
        <w:jc w:val="both"/>
        <w:rPr>
          <w:rFonts w:ascii="Arial" w:hAnsi="Arial" w:cs="Arial"/>
          <w:bCs/>
          <w:sz w:val="24"/>
          <w:szCs w:val="24"/>
        </w:rPr>
      </w:pPr>
    </w:p>
    <w:p w14:paraId="13257EDA" w14:textId="62AB4EB1" w:rsidR="005D5428" w:rsidRDefault="005D5428" w:rsidP="0051684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F4252C">
        <w:rPr>
          <w:rFonts w:ascii="Arial" w:hAnsi="Arial" w:cs="Arial"/>
          <w:bCs/>
          <w:sz w:val="24"/>
          <w:szCs w:val="24"/>
        </w:rPr>
        <w:t>Z, I’m going up, is C.</w:t>
      </w:r>
    </w:p>
    <w:p w14:paraId="770C0E56" w14:textId="77777777" w:rsidR="00F4252C" w:rsidRDefault="00F4252C" w:rsidP="00516846">
      <w:pPr>
        <w:spacing w:after="0" w:line="240" w:lineRule="auto"/>
        <w:ind w:left="1134" w:hanging="1134"/>
        <w:jc w:val="both"/>
        <w:rPr>
          <w:rFonts w:ascii="Arial" w:hAnsi="Arial" w:cs="Arial"/>
          <w:bCs/>
          <w:sz w:val="24"/>
          <w:szCs w:val="24"/>
        </w:rPr>
      </w:pPr>
    </w:p>
    <w:p w14:paraId="0502FE69" w14:textId="0899370E" w:rsidR="00F4252C" w:rsidRDefault="00F4252C"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K?</w:t>
      </w:r>
    </w:p>
    <w:p w14:paraId="076FBF79" w14:textId="77777777" w:rsidR="00F4252C" w:rsidRDefault="00F4252C" w:rsidP="00F4252C">
      <w:pPr>
        <w:spacing w:after="0" w:line="240" w:lineRule="auto"/>
        <w:ind w:left="1134" w:hanging="1134"/>
        <w:jc w:val="both"/>
        <w:rPr>
          <w:rFonts w:ascii="Arial" w:hAnsi="Arial" w:cs="Arial"/>
          <w:bCs/>
          <w:sz w:val="24"/>
          <w:szCs w:val="24"/>
        </w:rPr>
      </w:pPr>
    </w:p>
    <w:p w14:paraId="60D14A71" w14:textId="1A2BF04C" w:rsidR="00F4252C" w:rsidRDefault="00F4252C"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K is N.</w:t>
      </w:r>
    </w:p>
    <w:p w14:paraId="12E428ED" w14:textId="77777777" w:rsidR="00F4252C" w:rsidRDefault="00F4252C" w:rsidP="00F4252C">
      <w:pPr>
        <w:spacing w:after="0" w:line="240" w:lineRule="auto"/>
        <w:ind w:left="1134" w:hanging="1134"/>
        <w:jc w:val="both"/>
        <w:rPr>
          <w:rFonts w:ascii="Arial" w:hAnsi="Arial" w:cs="Arial"/>
          <w:bCs/>
          <w:sz w:val="24"/>
          <w:szCs w:val="24"/>
        </w:rPr>
      </w:pPr>
    </w:p>
    <w:p w14:paraId="43A72EA0" w14:textId="00456D3E" w:rsidR="00F4252C" w:rsidRDefault="00F4252C"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w:t>
      </w:r>
    </w:p>
    <w:p w14:paraId="02579A0E" w14:textId="77777777" w:rsidR="00F4252C" w:rsidRDefault="00F4252C" w:rsidP="00F4252C">
      <w:pPr>
        <w:spacing w:after="0" w:line="240" w:lineRule="auto"/>
        <w:ind w:left="1134" w:hanging="1134"/>
        <w:jc w:val="both"/>
        <w:rPr>
          <w:rFonts w:ascii="Arial" w:hAnsi="Arial" w:cs="Arial"/>
          <w:bCs/>
          <w:sz w:val="24"/>
          <w:szCs w:val="24"/>
        </w:rPr>
      </w:pPr>
    </w:p>
    <w:p w14:paraId="0AA8BFFE" w14:textId="17F9BF4F" w:rsidR="00F4252C" w:rsidRDefault="00F4252C"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 is G.  Does that make sense?</w:t>
      </w:r>
    </w:p>
    <w:p w14:paraId="6C6842F4" w14:textId="77777777" w:rsidR="00F4252C" w:rsidRDefault="00F4252C" w:rsidP="00F4252C">
      <w:pPr>
        <w:spacing w:after="0" w:line="240" w:lineRule="auto"/>
        <w:ind w:left="1134" w:hanging="1134"/>
        <w:jc w:val="both"/>
        <w:rPr>
          <w:rFonts w:ascii="Arial" w:hAnsi="Arial" w:cs="Arial"/>
          <w:bCs/>
          <w:sz w:val="24"/>
          <w:szCs w:val="24"/>
        </w:rPr>
      </w:pPr>
    </w:p>
    <w:p w14:paraId="2C04B391" w14:textId="685646C9" w:rsidR="00F4252C" w:rsidRDefault="00F4252C"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this is wrong, n</w:t>
      </w:r>
      <w:r w:rsidR="00EE15A5">
        <w:rPr>
          <w:rFonts w:ascii="Arial" w:hAnsi="Arial" w:cs="Arial"/>
          <w:bCs/>
          <w:sz w:val="24"/>
          <w:szCs w:val="24"/>
        </w:rPr>
        <w:t>o.</w:t>
      </w:r>
    </w:p>
    <w:p w14:paraId="36BC2147" w14:textId="77777777" w:rsidR="00EE15A5" w:rsidRDefault="00EE15A5" w:rsidP="00F4252C">
      <w:pPr>
        <w:spacing w:after="0" w:line="240" w:lineRule="auto"/>
        <w:ind w:left="1134" w:hanging="1134"/>
        <w:jc w:val="both"/>
        <w:rPr>
          <w:rFonts w:ascii="Arial" w:hAnsi="Arial" w:cs="Arial"/>
          <w:bCs/>
          <w:sz w:val="24"/>
          <w:szCs w:val="24"/>
        </w:rPr>
      </w:pPr>
    </w:p>
    <w:p w14:paraId="6B90B30E" w14:textId="23682236" w:rsidR="00EE15A5" w:rsidRDefault="00EE15A5"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Am I…maybe I should [non-speech event</w:t>
      </w:r>
      <w:r w:rsidR="003B1704">
        <w:rPr>
          <w:rFonts w:ascii="Arial" w:hAnsi="Arial" w:cs="Arial"/>
          <w:bCs/>
          <w:sz w:val="24"/>
          <w:szCs w:val="24"/>
        </w:rPr>
        <w:t>]…</w:t>
      </w:r>
    </w:p>
    <w:p w14:paraId="1440B406" w14:textId="77777777" w:rsidR="003B1704" w:rsidRDefault="003B1704" w:rsidP="00F4252C">
      <w:pPr>
        <w:spacing w:after="0" w:line="240" w:lineRule="auto"/>
        <w:ind w:left="1134" w:hanging="1134"/>
        <w:jc w:val="both"/>
        <w:rPr>
          <w:rFonts w:ascii="Arial" w:hAnsi="Arial" w:cs="Arial"/>
          <w:bCs/>
          <w:sz w:val="24"/>
          <w:szCs w:val="24"/>
        </w:rPr>
      </w:pPr>
    </w:p>
    <w:p w14:paraId="6ABA707F" w14:textId="2B6E14A8"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ab/>
        <w:t>A, D…</w:t>
      </w:r>
    </w:p>
    <w:p w14:paraId="643CDF67" w14:textId="77777777" w:rsidR="003B1704" w:rsidRDefault="003B1704" w:rsidP="00F4252C">
      <w:pPr>
        <w:spacing w:after="0" w:line="240" w:lineRule="auto"/>
        <w:ind w:left="1134" w:hanging="1134"/>
        <w:jc w:val="both"/>
        <w:rPr>
          <w:rFonts w:ascii="Arial" w:hAnsi="Arial" w:cs="Arial"/>
          <w:bCs/>
          <w:sz w:val="24"/>
          <w:szCs w:val="24"/>
        </w:rPr>
      </w:pPr>
    </w:p>
    <w:p w14:paraId="2D95A6A8" w14:textId="51A13CE0"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Should we go down, because before we were going up, but you’d written it below?</w:t>
      </w:r>
    </w:p>
    <w:p w14:paraId="4475C21E" w14:textId="77777777" w:rsidR="003B1704" w:rsidRDefault="003B1704" w:rsidP="00F4252C">
      <w:pPr>
        <w:spacing w:after="0" w:line="240" w:lineRule="auto"/>
        <w:ind w:left="1134" w:hanging="1134"/>
        <w:jc w:val="both"/>
        <w:rPr>
          <w:rFonts w:ascii="Arial" w:hAnsi="Arial" w:cs="Arial"/>
          <w:bCs/>
          <w:sz w:val="24"/>
          <w:szCs w:val="24"/>
        </w:rPr>
      </w:pPr>
    </w:p>
    <w:p w14:paraId="719FF50E" w14:textId="68DA858E"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B4C0456" w14:textId="77777777" w:rsidR="003B1704" w:rsidRDefault="003B1704" w:rsidP="00F4252C">
      <w:pPr>
        <w:spacing w:after="0" w:line="240" w:lineRule="auto"/>
        <w:ind w:left="1134" w:hanging="1134"/>
        <w:jc w:val="both"/>
        <w:rPr>
          <w:rFonts w:ascii="Arial" w:hAnsi="Arial" w:cs="Arial"/>
          <w:bCs/>
          <w:sz w:val="24"/>
          <w:szCs w:val="24"/>
        </w:rPr>
      </w:pPr>
    </w:p>
    <w:p w14:paraId="2084F415" w14:textId="480B6EFE"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try the other way?</w:t>
      </w:r>
    </w:p>
    <w:p w14:paraId="1CA9DF29" w14:textId="77777777" w:rsidR="003B1704" w:rsidRDefault="003B1704" w:rsidP="00F4252C">
      <w:pPr>
        <w:spacing w:after="0" w:line="240" w:lineRule="auto"/>
        <w:ind w:left="1134" w:hanging="1134"/>
        <w:jc w:val="both"/>
        <w:rPr>
          <w:rFonts w:ascii="Arial" w:hAnsi="Arial" w:cs="Arial"/>
          <w:bCs/>
          <w:sz w:val="24"/>
          <w:szCs w:val="24"/>
        </w:rPr>
      </w:pPr>
    </w:p>
    <w:p w14:paraId="0B458352" w14:textId="2FFD1AF1"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Z again?</w:t>
      </w:r>
    </w:p>
    <w:p w14:paraId="2CE8DC21" w14:textId="77777777" w:rsidR="003B1704" w:rsidRDefault="003B1704" w:rsidP="00F4252C">
      <w:pPr>
        <w:spacing w:after="0" w:line="240" w:lineRule="auto"/>
        <w:ind w:left="1134" w:hanging="1134"/>
        <w:jc w:val="both"/>
        <w:rPr>
          <w:rFonts w:ascii="Arial" w:hAnsi="Arial" w:cs="Arial"/>
          <w:bCs/>
          <w:sz w:val="24"/>
          <w:szCs w:val="24"/>
        </w:rPr>
      </w:pPr>
    </w:p>
    <w:p w14:paraId="6120CA12" w14:textId="58E58B05"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Z, yeah.</w:t>
      </w:r>
    </w:p>
    <w:p w14:paraId="70223E82" w14:textId="77777777" w:rsidR="003B1704" w:rsidRDefault="003B1704" w:rsidP="00F4252C">
      <w:pPr>
        <w:spacing w:after="0" w:line="240" w:lineRule="auto"/>
        <w:ind w:left="1134" w:hanging="1134"/>
        <w:jc w:val="both"/>
        <w:rPr>
          <w:rFonts w:ascii="Arial" w:hAnsi="Arial" w:cs="Arial"/>
          <w:bCs/>
          <w:sz w:val="24"/>
          <w:szCs w:val="24"/>
        </w:rPr>
      </w:pPr>
    </w:p>
    <w:p w14:paraId="5A39C8B6" w14:textId="1DA6C578"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the lower Z is, the higher Z is W.</w:t>
      </w:r>
    </w:p>
    <w:p w14:paraId="67E0E991" w14:textId="77777777" w:rsidR="003B1704" w:rsidRDefault="003B1704" w:rsidP="00F4252C">
      <w:pPr>
        <w:spacing w:after="0" w:line="240" w:lineRule="auto"/>
        <w:ind w:left="1134" w:hanging="1134"/>
        <w:jc w:val="both"/>
        <w:rPr>
          <w:rFonts w:ascii="Arial" w:hAnsi="Arial" w:cs="Arial"/>
          <w:bCs/>
          <w:sz w:val="24"/>
          <w:szCs w:val="24"/>
        </w:rPr>
      </w:pPr>
    </w:p>
    <w:p w14:paraId="103515BA" w14:textId="37A5DBB7"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K?</w:t>
      </w:r>
    </w:p>
    <w:p w14:paraId="7C56F8D6" w14:textId="77777777" w:rsidR="003B1704" w:rsidRDefault="003B1704" w:rsidP="00F4252C">
      <w:pPr>
        <w:spacing w:after="0" w:line="240" w:lineRule="auto"/>
        <w:ind w:left="1134" w:hanging="1134"/>
        <w:jc w:val="both"/>
        <w:rPr>
          <w:rFonts w:ascii="Arial" w:hAnsi="Arial" w:cs="Arial"/>
          <w:bCs/>
          <w:sz w:val="24"/>
          <w:szCs w:val="24"/>
        </w:rPr>
      </w:pPr>
    </w:p>
    <w:p w14:paraId="085FFBB3" w14:textId="62917F2E" w:rsidR="003B1704" w:rsidRDefault="003B1704" w:rsidP="00F4252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K is H.</w:t>
      </w:r>
    </w:p>
    <w:p w14:paraId="732AC5BB" w14:textId="77777777" w:rsidR="003B1704" w:rsidRDefault="003B1704" w:rsidP="00F4252C">
      <w:pPr>
        <w:spacing w:after="0" w:line="240" w:lineRule="auto"/>
        <w:ind w:left="1134" w:hanging="1134"/>
        <w:jc w:val="both"/>
        <w:rPr>
          <w:rFonts w:ascii="Arial" w:hAnsi="Arial" w:cs="Arial"/>
          <w:bCs/>
          <w:sz w:val="24"/>
          <w:szCs w:val="24"/>
        </w:rPr>
      </w:pPr>
    </w:p>
    <w:p w14:paraId="66DE96AF" w14:textId="0447A8CB"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that seems more likely.</w:t>
      </w:r>
    </w:p>
    <w:p w14:paraId="7E4808FC" w14:textId="77777777" w:rsidR="003B1704" w:rsidRDefault="003B1704" w:rsidP="003B1704">
      <w:pPr>
        <w:spacing w:after="0" w:line="240" w:lineRule="auto"/>
        <w:ind w:left="1134" w:hanging="1134"/>
        <w:jc w:val="both"/>
        <w:rPr>
          <w:rFonts w:ascii="Arial" w:hAnsi="Arial" w:cs="Arial"/>
          <w:bCs/>
          <w:sz w:val="24"/>
          <w:szCs w:val="24"/>
        </w:rPr>
      </w:pPr>
    </w:p>
    <w:p w14:paraId="508A275D" w14:textId="06299FB8"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yeah.</w:t>
      </w:r>
    </w:p>
    <w:p w14:paraId="24F5E30D" w14:textId="77777777" w:rsidR="003B1704" w:rsidRDefault="003B1704" w:rsidP="003B1704">
      <w:pPr>
        <w:spacing w:after="0" w:line="240" w:lineRule="auto"/>
        <w:ind w:left="1134" w:hanging="1134"/>
        <w:jc w:val="both"/>
        <w:rPr>
          <w:rFonts w:ascii="Arial" w:hAnsi="Arial" w:cs="Arial"/>
          <w:bCs/>
          <w:sz w:val="24"/>
          <w:szCs w:val="24"/>
        </w:rPr>
      </w:pPr>
    </w:p>
    <w:p w14:paraId="077A3626" w14:textId="09FB389E"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w:t>
      </w:r>
    </w:p>
    <w:p w14:paraId="729E4DAB" w14:textId="77777777" w:rsidR="003B1704" w:rsidRDefault="003B1704" w:rsidP="003B1704">
      <w:pPr>
        <w:spacing w:after="0" w:line="240" w:lineRule="auto"/>
        <w:ind w:left="1134" w:hanging="1134"/>
        <w:jc w:val="both"/>
        <w:rPr>
          <w:rFonts w:ascii="Arial" w:hAnsi="Arial" w:cs="Arial"/>
          <w:bCs/>
          <w:sz w:val="24"/>
          <w:szCs w:val="24"/>
        </w:rPr>
      </w:pPr>
    </w:p>
    <w:p w14:paraId="00E5BADB" w14:textId="28006755"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  The higher D is A.</w:t>
      </w:r>
    </w:p>
    <w:p w14:paraId="497ECAC5" w14:textId="77777777" w:rsidR="003B1704" w:rsidRDefault="003B1704" w:rsidP="003B1704">
      <w:pPr>
        <w:spacing w:after="0" w:line="240" w:lineRule="auto"/>
        <w:ind w:left="1134" w:hanging="1134"/>
        <w:jc w:val="both"/>
        <w:rPr>
          <w:rFonts w:ascii="Arial" w:hAnsi="Arial" w:cs="Arial"/>
          <w:bCs/>
          <w:sz w:val="24"/>
          <w:szCs w:val="24"/>
        </w:rPr>
      </w:pPr>
    </w:p>
    <w:p w14:paraId="4AC21383" w14:textId="369A73A5"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w:t>
      </w:r>
    </w:p>
    <w:p w14:paraId="3F66D579" w14:textId="77777777" w:rsidR="003B1704" w:rsidRDefault="003B1704" w:rsidP="003B1704">
      <w:pPr>
        <w:spacing w:after="0" w:line="240" w:lineRule="auto"/>
        <w:ind w:left="1134" w:hanging="1134"/>
        <w:jc w:val="both"/>
        <w:rPr>
          <w:rFonts w:ascii="Arial" w:hAnsi="Arial" w:cs="Arial"/>
          <w:bCs/>
          <w:sz w:val="24"/>
          <w:szCs w:val="24"/>
        </w:rPr>
      </w:pPr>
    </w:p>
    <w:p w14:paraId="2E5EDC41" w14:textId="55A758BF"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W is T.</w:t>
      </w:r>
    </w:p>
    <w:p w14:paraId="1447DD74" w14:textId="77777777" w:rsidR="003B1704" w:rsidRDefault="003B1704" w:rsidP="003B1704">
      <w:pPr>
        <w:spacing w:after="0" w:line="240" w:lineRule="auto"/>
        <w:ind w:left="1134" w:hanging="1134"/>
        <w:jc w:val="both"/>
        <w:rPr>
          <w:rFonts w:ascii="Arial" w:hAnsi="Arial" w:cs="Arial"/>
          <w:bCs/>
          <w:sz w:val="24"/>
          <w:szCs w:val="24"/>
        </w:rPr>
      </w:pPr>
    </w:p>
    <w:p w14:paraId="4BED8C3D" w14:textId="7D852357"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w:t>
      </w:r>
    </w:p>
    <w:p w14:paraId="46A15395" w14:textId="77777777" w:rsidR="003B1704" w:rsidRDefault="003B1704" w:rsidP="003B1704">
      <w:pPr>
        <w:spacing w:after="0" w:line="240" w:lineRule="auto"/>
        <w:ind w:left="1134" w:hanging="1134"/>
        <w:jc w:val="both"/>
        <w:rPr>
          <w:rFonts w:ascii="Arial" w:hAnsi="Arial" w:cs="Arial"/>
          <w:bCs/>
          <w:sz w:val="24"/>
          <w:szCs w:val="24"/>
        </w:rPr>
      </w:pPr>
    </w:p>
    <w:p w14:paraId="2DC626AE" w14:textId="284AF02B" w:rsidR="003B1704" w:rsidRDefault="003B1704"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724BCE" w:rsidRPr="005721F7">
        <w:rPr>
          <w:rFonts w:ascii="Arial" w:hAnsi="Arial" w:cs="Arial"/>
          <w:bCs/>
          <w:sz w:val="24"/>
          <w:szCs w:val="24"/>
          <w:highlight w:val="yellow"/>
        </w:rPr>
        <w:t>[B 01:09:29].</w:t>
      </w:r>
    </w:p>
    <w:p w14:paraId="0E113409" w14:textId="77777777" w:rsidR="00724BCE" w:rsidRDefault="00724BCE" w:rsidP="003B1704">
      <w:pPr>
        <w:spacing w:after="0" w:line="240" w:lineRule="auto"/>
        <w:ind w:left="1134" w:hanging="1134"/>
        <w:jc w:val="both"/>
        <w:rPr>
          <w:rFonts w:ascii="Arial" w:hAnsi="Arial" w:cs="Arial"/>
          <w:bCs/>
          <w:sz w:val="24"/>
          <w:szCs w:val="24"/>
        </w:rPr>
      </w:pPr>
    </w:p>
    <w:p w14:paraId="12E59F0D" w14:textId="6C5284D9"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w:t>
      </w:r>
    </w:p>
    <w:p w14:paraId="2E3D3AEB" w14:textId="77777777" w:rsidR="00724BCE" w:rsidRDefault="00724BCE" w:rsidP="003B1704">
      <w:pPr>
        <w:spacing w:after="0" w:line="240" w:lineRule="auto"/>
        <w:ind w:left="1134" w:hanging="1134"/>
        <w:jc w:val="both"/>
        <w:rPr>
          <w:rFonts w:ascii="Arial" w:hAnsi="Arial" w:cs="Arial"/>
          <w:bCs/>
          <w:sz w:val="24"/>
          <w:szCs w:val="24"/>
        </w:rPr>
      </w:pPr>
    </w:p>
    <w:p w14:paraId="6329E07D" w14:textId="5DEC6FB2"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V.</w:t>
      </w:r>
    </w:p>
    <w:p w14:paraId="7582A9AF" w14:textId="77777777" w:rsidR="00724BCE" w:rsidRDefault="00724BCE" w:rsidP="003B1704">
      <w:pPr>
        <w:spacing w:after="0" w:line="240" w:lineRule="auto"/>
        <w:ind w:left="1134" w:hanging="1134"/>
        <w:jc w:val="both"/>
        <w:rPr>
          <w:rFonts w:ascii="Arial" w:hAnsi="Arial" w:cs="Arial"/>
          <w:bCs/>
          <w:sz w:val="24"/>
          <w:szCs w:val="24"/>
        </w:rPr>
      </w:pPr>
    </w:p>
    <w:p w14:paraId="1D2D7F2E" w14:textId="2A4B801A"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then…I’ll just, okay, U?</w:t>
      </w:r>
    </w:p>
    <w:p w14:paraId="5D99B8D9" w14:textId="77777777" w:rsidR="00724BCE" w:rsidRDefault="00724BCE" w:rsidP="003B1704">
      <w:pPr>
        <w:spacing w:after="0" w:line="240" w:lineRule="auto"/>
        <w:ind w:left="1134" w:hanging="1134"/>
        <w:jc w:val="both"/>
        <w:rPr>
          <w:rFonts w:ascii="Arial" w:hAnsi="Arial" w:cs="Arial"/>
          <w:bCs/>
          <w:sz w:val="24"/>
          <w:szCs w:val="24"/>
        </w:rPr>
      </w:pPr>
    </w:p>
    <w:p w14:paraId="7AF0E134" w14:textId="79A6755C"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High, R.</w:t>
      </w:r>
    </w:p>
    <w:p w14:paraId="1E92676D" w14:textId="77777777" w:rsidR="00724BCE" w:rsidRDefault="00724BCE" w:rsidP="003B1704">
      <w:pPr>
        <w:spacing w:after="0" w:line="240" w:lineRule="auto"/>
        <w:ind w:left="1134" w:hanging="1134"/>
        <w:jc w:val="both"/>
        <w:rPr>
          <w:rFonts w:ascii="Arial" w:hAnsi="Arial" w:cs="Arial"/>
          <w:bCs/>
          <w:sz w:val="24"/>
          <w:szCs w:val="24"/>
        </w:rPr>
      </w:pPr>
    </w:p>
    <w:p w14:paraId="36E3E391" w14:textId="6496A628"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w:t>
      </w:r>
    </w:p>
    <w:p w14:paraId="4DC7EEEB" w14:textId="77777777" w:rsidR="00724BCE" w:rsidRDefault="00724BCE" w:rsidP="003B1704">
      <w:pPr>
        <w:spacing w:after="0" w:line="240" w:lineRule="auto"/>
        <w:ind w:left="1134" w:hanging="1134"/>
        <w:jc w:val="both"/>
        <w:rPr>
          <w:rFonts w:ascii="Arial" w:hAnsi="Arial" w:cs="Arial"/>
          <w:bCs/>
          <w:sz w:val="24"/>
          <w:szCs w:val="24"/>
        </w:rPr>
      </w:pPr>
    </w:p>
    <w:p w14:paraId="5EFFF16D" w14:textId="42DF76E0"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w:t>
      </w:r>
    </w:p>
    <w:p w14:paraId="63AABD0E" w14:textId="77777777" w:rsidR="00724BCE" w:rsidRDefault="00724BCE" w:rsidP="003B1704">
      <w:pPr>
        <w:spacing w:after="0" w:line="240" w:lineRule="auto"/>
        <w:ind w:left="1134" w:hanging="1134"/>
        <w:jc w:val="both"/>
        <w:rPr>
          <w:rFonts w:ascii="Arial" w:hAnsi="Arial" w:cs="Arial"/>
          <w:bCs/>
          <w:sz w:val="24"/>
          <w:szCs w:val="24"/>
        </w:rPr>
      </w:pPr>
    </w:p>
    <w:p w14:paraId="7EB6447E" w14:textId="01488E58"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w:t>
      </w:r>
    </w:p>
    <w:p w14:paraId="524C61D5" w14:textId="77777777" w:rsidR="00724BCE" w:rsidRDefault="00724BCE" w:rsidP="003B1704">
      <w:pPr>
        <w:spacing w:after="0" w:line="240" w:lineRule="auto"/>
        <w:ind w:left="1134" w:hanging="1134"/>
        <w:jc w:val="both"/>
        <w:rPr>
          <w:rFonts w:ascii="Arial" w:hAnsi="Arial" w:cs="Arial"/>
          <w:bCs/>
          <w:sz w:val="24"/>
          <w:szCs w:val="24"/>
        </w:rPr>
      </w:pPr>
    </w:p>
    <w:p w14:paraId="02EF1035" w14:textId="7BEDFD54"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w:t>
      </w:r>
    </w:p>
    <w:p w14:paraId="04BB6340" w14:textId="77777777" w:rsidR="00724BCE" w:rsidRDefault="00724BCE" w:rsidP="003B1704">
      <w:pPr>
        <w:spacing w:after="0" w:line="240" w:lineRule="auto"/>
        <w:ind w:left="1134" w:hanging="1134"/>
        <w:jc w:val="both"/>
        <w:rPr>
          <w:rFonts w:ascii="Arial" w:hAnsi="Arial" w:cs="Arial"/>
          <w:bCs/>
          <w:sz w:val="24"/>
          <w:szCs w:val="24"/>
        </w:rPr>
      </w:pPr>
    </w:p>
    <w:p w14:paraId="3004B0C2" w14:textId="752AFA34"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w:t>
      </w:r>
    </w:p>
    <w:p w14:paraId="45BA62C8" w14:textId="77777777" w:rsidR="00724BCE" w:rsidRDefault="00724BCE" w:rsidP="003B1704">
      <w:pPr>
        <w:spacing w:after="0" w:line="240" w:lineRule="auto"/>
        <w:ind w:left="1134" w:hanging="1134"/>
        <w:jc w:val="both"/>
        <w:rPr>
          <w:rFonts w:ascii="Arial" w:hAnsi="Arial" w:cs="Arial"/>
          <w:bCs/>
          <w:sz w:val="24"/>
          <w:szCs w:val="24"/>
        </w:rPr>
      </w:pPr>
    </w:p>
    <w:p w14:paraId="4B3AC4F0" w14:textId="3B19A4CC" w:rsidR="00724BCE" w:rsidRDefault="00724BCE"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581882">
        <w:rPr>
          <w:rFonts w:ascii="Arial" w:hAnsi="Arial" w:cs="Arial"/>
          <w:bCs/>
          <w:sz w:val="24"/>
          <w:szCs w:val="24"/>
        </w:rPr>
        <w:t>A.</w:t>
      </w:r>
    </w:p>
    <w:p w14:paraId="1E848E24" w14:textId="77777777" w:rsidR="00581882" w:rsidRDefault="00581882" w:rsidP="003B1704">
      <w:pPr>
        <w:spacing w:after="0" w:line="240" w:lineRule="auto"/>
        <w:ind w:left="1134" w:hanging="1134"/>
        <w:jc w:val="both"/>
        <w:rPr>
          <w:rFonts w:ascii="Arial" w:hAnsi="Arial" w:cs="Arial"/>
          <w:bCs/>
          <w:sz w:val="24"/>
          <w:szCs w:val="24"/>
        </w:rPr>
      </w:pPr>
    </w:p>
    <w:p w14:paraId="6550CDB4" w14:textId="2BB4446A" w:rsidR="00581882" w:rsidRDefault="00581882" w:rsidP="003B170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5721F7">
        <w:rPr>
          <w:rFonts w:ascii="Arial" w:hAnsi="Arial" w:cs="Arial"/>
          <w:bCs/>
          <w:sz w:val="24"/>
          <w:szCs w:val="24"/>
          <w:highlight w:val="yellow"/>
        </w:rPr>
        <w:t>[inaudible 01:09:52].</w:t>
      </w:r>
    </w:p>
    <w:p w14:paraId="5A21A429" w14:textId="77777777" w:rsidR="00581882" w:rsidRDefault="00581882" w:rsidP="003B1704">
      <w:pPr>
        <w:spacing w:after="0" w:line="240" w:lineRule="auto"/>
        <w:ind w:left="1134" w:hanging="1134"/>
        <w:jc w:val="both"/>
        <w:rPr>
          <w:rFonts w:ascii="Arial" w:hAnsi="Arial" w:cs="Arial"/>
          <w:bCs/>
          <w:sz w:val="24"/>
          <w:szCs w:val="24"/>
        </w:rPr>
      </w:pPr>
    </w:p>
    <w:p w14:paraId="39BF8247" w14:textId="23C8CFC0" w:rsidR="00581882" w:rsidRDefault="00581882" w:rsidP="003B170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L.</w:t>
      </w:r>
    </w:p>
    <w:p w14:paraId="6F2655DF" w14:textId="77777777" w:rsidR="00581882" w:rsidRDefault="00581882" w:rsidP="003B1704">
      <w:pPr>
        <w:spacing w:after="0" w:line="240" w:lineRule="auto"/>
        <w:ind w:left="1134" w:hanging="1134"/>
        <w:jc w:val="both"/>
        <w:rPr>
          <w:rFonts w:ascii="Arial" w:hAnsi="Arial" w:cs="Arial"/>
          <w:bCs/>
          <w:sz w:val="24"/>
          <w:szCs w:val="24"/>
        </w:rPr>
      </w:pPr>
    </w:p>
    <w:p w14:paraId="5BECE8E1" w14:textId="26E9D99C" w:rsidR="00581882" w:rsidRDefault="00581882" w:rsidP="003B170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5721F7">
        <w:rPr>
          <w:rFonts w:ascii="Arial" w:hAnsi="Arial" w:cs="Arial"/>
          <w:bCs/>
          <w:sz w:val="24"/>
          <w:szCs w:val="24"/>
          <w:highlight w:val="yellow"/>
        </w:rPr>
        <w:t>[inaudible 01:09:56].</w:t>
      </w:r>
    </w:p>
    <w:p w14:paraId="6E3DAE39" w14:textId="77777777" w:rsidR="00581882" w:rsidRDefault="00581882" w:rsidP="003B1704">
      <w:pPr>
        <w:spacing w:after="0" w:line="240" w:lineRule="auto"/>
        <w:ind w:left="1134" w:hanging="1134"/>
        <w:jc w:val="both"/>
        <w:rPr>
          <w:rFonts w:ascii="Arial" w:hAnsi="Arial" w:cs="Arial"/>
          <w:bCs/>
          <w:sz w:val="24"/>
          <w:szCs w:val="24"/>
        </w:rPr>
      </w:pPr>
    </w:p>
    <w:p w14:paraId="63B44CDE" w14:textId="0DE2365E"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L?  O.</w:t>
      </w:r>
    </w:p>
    <w:p w14:paraId="205874FD" w14:textId="77777777" w:rsidR="001E3FFD" w:rsidRDefault="001E3FFD" w:rsidP="00581882">
      <w:pPr>
        <w:spacing w:after="0" w:line="240" w:lineRule="auto"/>
        <w:ind w:left="1134" w:hanging="1134"/>
        <w:jc w:val="both"/>
        <w:rPr>
          <w:rFonts w:ascii="Arial" w:hAnsi="Arial" w:cs="Arial"/>
          <w:bCs/>
          <w:sz w:val="24"/>
          <w:szCs w:val="24"/>
        </w:rPr>
      </w:pPr>
    </w:p>
    <w:p w14:paraId="41ACA490" w14:textId="53218E85" w:rsidR="001E3FFD" w:rsidRDefault="001E3FFD" w:rsidP="00581882">
      <w:pPr>
        <w:spacing w:after="0" w:line="240" w:lineRule="auto"/>
        <w:ind w:left="1134" w:hanging="1134"/>
        <w:jc w:val="both"/>
        <w:rPr>
          <w:rFonts w:ascii="Arial" w:hAnsi="Arial" w:cs="Arial"/>
          <w:bCs/>
          <w:sz w:val="24"/>
          <w:szCs w:val="24"/>
        </w:rPr>
      </w:pPr>
      <w:r>
        <w:rPr>
          <w:rFonts w:ascii="Arial" w:hAnsi="Arial" w:cs="Arial"/>
          <w:bCs/>
          <w:sz w:val="24"/>
          <w:szCs w:val="24"/>
        </w:rPr>
        <w:t>[01:10:00]</w:t>
      </w:r>
    </w:p>
    <w:p w14:paraId="3229DA00" w14:textId="77777777" w:rsidR="00581882" w:rsidRDefault="00581882" w:rsidP="00581882">
      <w:pPr>
        <w:spacing w:after="0" w:line="240" w:lineRule="auto"/>
        <w:ind w:left="1134" w:hanging="1134"/>
        <w:jc w:val="both"/>
        <w:rPr>
          <w:rFonts w:ascii="Arial" w:hAnsi="Arial" w:cs="Arial"/>
          <w:bCs/>
          <w:sz w:val="24"/>
          <w:szCs w:val="24"/>
        </w:rPr>
      </w:pPr>
    </w:p>
    <w:p w14:paraId="44D6748C" w14:textId="5EB35751"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w:t>
      </w:r>
    </w:p>
    <w:p w14:paraId="55DFA210" w14:textId="77777777" w:rsidR="00581882" w:rsidRDefault="00581882" w:rsidP="00581882">
      <w:pPr>
        <w:spacing w:after="0" w:line="240" w:lineRule="auto"/>
        <w:ind w:left="1134" w:hanging="1134"/>
        <w:jc w:val="both"/>
        <w:rPr>
          <w:rFonts w:ascii="Arial" w:hAnsi="Arial" w:cs="Arial"/>
          <w:bCs/>
          <w:sz w:val="24"/>
          <w:szCs w:val="24"/>
        </w:rPr>
      </w:pPr>
    </w:p>
    <w:p w14:paraId="17093B0D" w14:textId="68FA4E76"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A7DB58A" w14:textId="77777777" w:rsidR="00581882" w:rsidRDefault="00581882" w:rsidP="00581882">
      <w:pPr>
        <w:spacing w:after="0" w:line="240" w:lineRule="auto"/>
        <w:ind w:left="1134" w:hanging="1134"/>
        <w:jc w:val="both"/>
        <w:rPr>
          <w:rFonts w:ascii="Arial" w:hAnsi="Arial" w:cs="Arial"/>
          <w:bCs/>
          <w:sz w:val="24"/>
          <w:szCs w:val="24"/>
        </w:rPr>
      </w:pPr>
    </w:p>
    <w:p w14:paraId="6B981242" w14:textId="0D6CB1E9"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ab/>
        <w:t>Am I going upwards?  Yeah.  Oh, is that right?  I’ve just wondered if I’ve gone up and down instead of…the higher L is I, sorry.</w:t>
      </w:r>
    </w:p>
    <w:p w14:paraId="651AD2D4" w14:textId="77777777" w:rsidR="00581882" w:rsidRDefault="00581882" w:rsidP="00581882">
      <w:pPr>
        <w:spacing w:after="0" w:line="240" w:lineRule="auto"/>
        <w:ind w:left="1134" w:hanging="1134"/>
        <w:jc w:val="both"/>
        <w:rPr>
          <w:rFonts w:ascii="Arial" w:hAnsi="Arial" w:cs="Arial"/>
          <w:bCs/>
          <w:sz w:val="24"/>
          <w:szCs w:val="24"/>
        </w:rPr>
      </w:pPr>
    </w:p>
    <w:p w14:paraId="794B9012" w14:textId="1862195D"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Higher L, I?</w:t>
      </w:r>
    </w:p>
    <w:p w14:paraId="2059B50C" w14:textId="77777777" w:rsidR="00581882" w:rsidRDefault="00581882" w:rsidP="00581882">
      <w:pPr>
        <w:spacing w:after="0" w:line="240" w:lineRule="auto"/>
        <w:ind w:left="1134" w:hanging="1134"/>
        <w:jc w:val="both"/>
        <w:rPr>
          <w:rFonts w:ascii="Arial" w:hAnsi="Arial" w:cs="Arial"/>
          <w:bCs/>
          <w:sz w:val="24"/>
          <w:szCs w:val="24"/>
        </w:rPr>
      </w:pPr>
    </w:p>
    <w:p w14:paraId="473AAB49" w14:textId="3F52AEDF"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Sorry, the higher L.</w:t>
      </w:r>
    </w:p>
    <w:p w14:paraId="4CC0B00F" w14:textId="77777777" w:rsidR="00C13DFB" w:rsidRDefault="00C13DFB" w:rsidP="00581882">
      <w:pPr>
        <w:spacing w:after="0" w:line="240" w:lineRule="auto"/>
        <w:ind w:left="1134" w:hanging="1134"/>
        <w:jc w:val="both"/>
        <w:rPr>
          <w:rFonts w:ascii="Arial" w:hAnsi="Arial" w:cs="Arial"/>
          <w:bCs/>
          <w:sz w:val="24"/>
          <w:szCs w:val="24"/>
        </w:rPr>
      </w:pPr>
    </w:p>
    <w:p w14:paraId="45D8D326" w14:textId="3A3A84DA" w:rsidR="00581882" w:rsidRDefault="002B14D0" w:rsidP="00581882">
      <w:pPr>
        <w:spacing w:after="0" w:line="240" w:lineRule="auto"/>
        <w:ind w:left="1134" w:hanging="1134"/>
        <w:jc w:val="both"/>
        <w:rPr>
          <w:rFonts w:ascii="Arial" w:hAnsi="Arial" w:cs="Arial"/>
          <w:bCs/>
          <w:sz w:val="24"/>
          <w:szCs w:val="24"/>
        </w:rPr>
      </w:pPr>
      <w:r>
        <w:rPr>
          <w:rFonts w:ascii="Arial" w:hAnsi="Arial" w:cs="Arial"/>
          <w:bCs/>
          <w:sz w:val="24"/>
          <w:szCs w:val="24"/>
        </w:rPr>
        <w:t>F</w:t>
      </w:r>
      <w:r w:rsidR="00581882">
        <w:rPr>
          <w:rFonts w:ascii="Arial" w:hAnsi="Arial" w:cs="Arial"/>
          <w:bCs/>
          <w:sz w:val="24"/>
          <w:szCs w:val="24"/>
        </w:rPr>
        <w:t>1:</w:t>
      </w:r>
      <w:r w:rsidR="00581882">
        <w:rPr>
          <w:rFonts w:ascii="Arial" w:hAnsi="Arial" w:cs="Arial"/>
          <w:bCs/>
          <w:sz w:val="24"/>
          <w:szCs w:val="24"/>
        </w:rPr>
        <w:tab/>
        <w:t>Yeah, Q?</w:t>
      </w:r>
    </w:p>
    <w:p w14:paraId="6CEAB971" w14:textId="77777777" w:rsidR="00581882" w:rsidRDefault="00581882" w:rsidP="00581882">
      <w:pPr>
        <w:spacing w:after="0" w:line="240" w:lineRule="auto"/>
        <w:ind w:left="1134" w:hanging="1134"/>
        <w:jc w:val="both"/>
        <w:rPr>
          <w:rFonts w:ascii="Arial" w:hAnsi="Arial" w:cs="Arial"/>
          <w:bCs/>
          <w:sz w:val="24"/>
          <w:szCs w:val="24"/>
        </w:rPr>
      </w:pPr>
    </w:p>
    <w:p w14:paraId="37E9D60E" w14:textId="7A846A1E"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Q is N.</w:t>
      </w:r>
    </w:p>
    <w:p w14:paraId="14A44701" w14:textId="77777777" w:rsidR="00581882" w:rsidRDefault="00581882" w:rsidP="00581882">
      <w:pPr>
        <w:spacing w:after="0" w:line="240" w:lineRule="auto"/>
        <w:ind w:left="1134" w:hanging="1134"/>
        <w:jc w:val="both"/>
        <w:rPr>
          <w:rFonts w:ascii="Arial" w:hAnsi="Arial" w:cs="Arial"/>
          <w:bCs/>
          <w:sz w:val="24"/>
          <w:szCs w:val="24"/>
        </w:rPr>
      </w:pPr>
    </w:p>
    <w:p w14:paraId="4EADEFAE" w14:textId="07473E24" w:rsidR="00581882" w:rsidRDefault="00581882"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67404E">
        <w:rPr>
          <w:rFonts w:ascii="Arial" w:hAnsi="Arial" w:cs="Arial"/>
          <w:bCs/>
          <w:sz w:val="24"/>
          <w:szCs w:val="24"/>
        </w:rPr>
        <w:t>V?</w:t>
      </w:r>
    </w:p>
    <w:p w14:paraId="313CC7CB" w14:textId="77777777" w:rsidR="0067404E" w:rsidRDefault="0067404E" w:rsidP="00581882">
      <w:pPr>
        <w:spacing w:after="0" w:line="240" w:lineRule="auto"/>
        <w:ind w:left="1134" w:hanging="1134"/>
        <w:jc w:val="both"/>
        <w:rPr>
          <w:rFonts w:ascii="Arial" w:hAnsi="Arial" w:cs="Arial"/>
          <w:bCs/>
          <w:sz w:val="24"/>
          <w:szCs w:val="24"/>
        </w:rPr>
      </w:pPr>
    </w:p>
    <w:p w14:paraId="672F96FD" w14:textId="4AA1B02D"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V is S.</w:t>
      </w:r>
    </w:p>
    <w:p w14:paraId="20C53533" w14:textId="77777777" w:rsidR="0067404E" w:rsidRDefault="0067404E" w:rsidP="00581882">
      <w:pPr>
        <w:spacing w:after="0" w:line="240" w:lineRule="auto"/>
        <w:ind w:left="1134" w:hanging="1134"/>
        <w:jc w:val="both"/>
        <w:rPr>
          <w:rFonts w:ascii="Arial" w:hAnsi="Arial" w:cs="Arial"/>
          <w:bCs/>
          <w:sz w:val="24"/>
          <w:szCs w:val="24"/>
        </w:rPr>
      </w:pPr>
    </w:p>
    <w:p w14:paraId="5694F4B9" w14:textId="37579F4F"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p>
    <w:p w14:paraId="6131D4C5" w14:textId="77777777" w:rsidR="0067404E" w:rsidRDefault="0067404E" w:rsidP="00581882">
      <w:pPr>
        <w:spacing w:after="0" w:line="240" w:lineRule="auto"/>
        <w:ind w:left="1134" w:hanging="1134"/>
        <w:jc w:val="both"/>
        <w:rPr>
          <w:rFonts w:ascii="Arial" w:hAnsi="Arial" w:cs="Arial"/>
          <w:bCs/>
          <w:sz w:val="24"/>
          <w:szCs w:val="24"/>
        </w:rPr>
      </w:pPr>
    </w:p>
    <w:p w14:paraId="0CA27766" w14:textId="00B4CF40"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Is that i</w:t>
      </w:r>
      <w:r w:rsidR="005721F7">
        <w:rPr>
          <w:rFonts w:ascii="Arial" w:hAnsi="Arial" w:cs="Arial"/>
          <w:bCs/>
          <w:sz w:val="24"/>
          <w:szCs w:val="24"/>
        </w:rPr>
        <w:t>t</w:t>
      </w:r>
      <w:r>
        <w:rPr>
          <w:rFonts w:ascii="Arial" w:hAnsi="Arial" w:cs="Arial"/>
          <w:bCs/>
          <w:sz w:val="24"/>
          <w:szCs w:val="24"/>
        </w:rPr>
        <w:t>?</w:t>
      </w:r>
    </w:p>
    <w:p w14:paraId="52270A9D" w14:textId="77777777" w:rsidR="0067404E" w:rsidRDefault="0067404E" w:rsidP="00581882">
      <w:pPr>
        <w:spacing w:after="0" w:line="240" w:lineRule="auto"/>
        <w:ind w:left="1134" w:hanging="1134"/>
        <w:jc w:val="both"/>
        <w:rPr>
          <w:rFonts w:ascii="Arial" w:hAnsi="Arial" w:cs="Arial"/>
          <w:bCs/>
          <w:sz w:val="24"/>
          <w:szCs w:val="24"/>
        </w:rPr>
      </w:pPr>
    </w:p>
    <w:p w14:paraId="2507900F" w14:textId="663D19CB"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Pr="005721F7">
        <w:rPr>
          <w:rFonts w:ascii="Arial" w:hAnsi="Arial" w:cs="Arial"/>
          <w:bCs/>
          <w:sz w:val="24"/>
          <w:szCs w:val="24"/>
          <w:highlight w:val="yellow"/>
        </w:rPr>
        <w:t xml:space="preserve">[inaudible </w:t>
      </w:r>
      <w:proofErr w:type="gramStart"/>
      <w:r w:rsidRPr="005721F7">
        <w:rPr>
          <w:rFonts w:ascii="Arial" w:hAnsi="Arial" w:cs="Arial"/>
          <w:bCs/>
          <w:sz w:val="24"/>
          <w:szCs w:val="24"/>
          <w:highlight w:val="yellow"/>
        </w:rPr>
        <w:t>01:10:28]…</w:t>
      </w:r>
      <w:proofErr w:type="gramEnd"/>
    </w:p>
    <w:p w14:paraId="16F031C4" w14:textId="77777777" w:rsidR="0067404E" w:rsidRDefault="0067404E" w:rsidP="00581882">
      <w:pPr>
        <w:spacing w:after="0" w:line="240" w:lineRule="auto"/>
        <w:ind w:left="1134" w:hanging="1134"/>
        <w:jc w:val="both"/>
        <w:rPr>
          <w:rFonts w:ascii="Arial" w:hAnsi="Arial" w:cs="Arial"/>
          <w:bCs/>
          <w:sz w:val="24"/>
          <w:szCs w:val="24"/>
        </w:rPr>
      </w:pPr>
    </w:p>
    <w:p w14:paraId="1DD92825" w14:textId="78AFFE16"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impossible, whatever remains…oh is that it, is that all this?</w:t>
      </w:r>
    </w:p>
    <w:p w14:paraId="0F104D80" w14:textId="77777777" w:rsidR="0067404E" w:rsidRDefault="0067404E" w:rsidP="00581882">
      <w:pPr>
        <w:spacing w:after="0" w:line="240" w:lineRule="auto"/>
        <w:ind w:left="1134" w:hanging="1134"/>
        <w:jc w:val="both"/>
        <w:rPr>
          <w:rFonts w:ascii="Arial" w:hAnsi="Arial" w:cs="Arial"/>
          <w:bCs/>
          <w:sz w:val="24"/>
          <w:szCs w:val="24"/>
        </w:rPr>
      </w:pPr>
    </w:p>
    <w:p w14:paraId="0000A3F0" w14:textId="65B2413D"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2C75C9B6" w14:textId="77777777" w:rsidR="0067404E" w:rsidRDefault="0067404E" w:rsidP="00581882">
      <w:pPr>
        <w:spacing w:after="0" w:line="240" w:lineRule="auto"/>
        <w:ind w:left="1134" w:hanging="1134"/>
        <w:jc w:val="both"/>
        <w:rPr>
          <w:rFonts w:ascii="Arial" w:hAnsi="Arial" w:cs="Arial"/>
          <w:bCs/>
          <w:sz w:val="24"/>
          <w:szCs w:val="24"/>
        </w:rPr>
      </w:pPr>
    </w:p>
    <w:p w14:paraId="3E6A7FC7" w14:textId="3C5400D7"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0C77A92F" w14:textId="77777777" w:rsidR="0067404E" w:rsidRDefault="0067404E" w:rsidP="00581882">
      <w:pPr>
        <w:spacing w:after="0" w:line="240" w:lineRule="auto"/>
        <w:ind w:left="1134" w:hanging="1134"/>
        <w:jc w:val="both"/>
        <w:rPr>
          <w:rFonts w:ascii="Arial" w:hAnsi="Arial" w:cs="Arial"/>
          <w:bCs/>
          <w:sz w:val="24"/>
          <w:szCs w:val="24"/>
        </w:rPr>
      </w:pPr>
    </w:p>
    <w:p w14:paraId="1AEC8ADC" w14:textId="51314231"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K?</w:t>
      </w:r>
    </w:p>
    <w:p w14:paraId="4F91DCEF" w14:textId="77777777" w:rsidR="0067404E" w:rsidRDefault="0067404E" w:rsidP="00581882">
      <w:pPr>
        <w:spacing w:after="0" w:line="240" w:lineRule="auto"/>
        <w:ind w:left="1134" w:hanging="1134"/>
        <w:jc w:val="both"/>
        <w:rPr>
          <w:rFonts w:ascii="Arial" w:hAnsi="Arial" w:cs="Arial"/>
          <w:bCs/>
          <w:sz w:val="24"/>
          <w:szCs w:val="24"/>
        </w:rPr>
      </w:pPr>
    </w:p>
    <w:p w14:paraId="03EA7373" w14:textId="4DA217C2"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K is H.</w:t>
      </w:r>
    </w:p>
    <w:p w14:paraId="7AF3DC16" w14:textId="77777777" w:rsidR="0067404E" w:rsidRDefault="0067404E" w:rsidP="00581882">
      <w:pPr>
        <w:spacing w:after="0" w:line="240" w:lineRule="auto"/>
        <w:ind w:left="1134" w:hanging="1134"/>
        <w:jc w:val="both"/>
        <w:rPr>
          <w:rFonts w:ascii="Arial" w:hAnsi="Arial" w:cs="Arial"/>
          <w:bCs/>
          <w:sz w:val="24"/>
          <w:szCs w:val="24"/>
        </w:rPr>
      </w:pPr>
    </w:p>
    <w:p w14:paraId="10349E79" w14:textId="5AF3D0D7"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mean at this point I would figure out the code right, like…</w:t>
      </w:r>
    </w:p>
    <w:p w14:paraId="478A1643" w14:textId="77777777" w:rsidR="0067404E" w:rsidRDefault="0067404E" w:rsidP="00581882">
      <w:pPr>
        <w:spacing w:after="0" w:line="240" w:lineRule="auto"/>
        <w:ind w:left="1134" w:hanging="1134"/>
        <w:jc w:val="both"/>
        <w:rPr>
          <w:rFonts w:ascii="Arial" w:hAnsi="Arial" w:cs="Arial"/>
          <w:bCs/>
          <w:sz w:val="24"/>
          <w:szCs w:val="24"/>
        </w:rPr>
      </w:pPr>
    </w:p>
    <w:p w14:paraId="628F11BB" w14:textId="62607E3B"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know.</w:t>
      </w:r>
    </w:p>
    <w:p w14:paraId="28A5777B" w14:textId="77777777" w:rsidR="0067404E" w:rsidRDefault="0067404E" w:rsidP="00581882">
      <w:pPr>
        <w:spacing w:after="0" w:line="240" w:lineRule="auto"/>
        <w:ind w:left="1134" w:hanging="1134"/>
        <w:jc w:val="both"/>
        <w:rPr>
          <w:rFonts w:ascii="Arial" w:hAnsi="Arial" w:cs="Arial"/>
          <w:bCs/>
          <w:sz w:val="24"/>
          <w:szCs w:val="24"/>
        </w:rPr>
      </w:pPr>
    </w:p>
    <w:p w14:paraId="73305D2A" w14:textId="15D726DC"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They could have just told us what’s there.</w:t>
      </w:r>
    </w:p>
    <w:p w14:paraId="1B44E651" w14:textId="77777777" w:rsidR="0067404E" w:rsidRDefault="0067404E" w:rsidP="00581882">
      <w:pPr>
        <w:spacing w:after="0" w:line="240" w:lineRule="auto"/>
        <w:ind w:left="1134" w:hanging="1134"/>
        <w:jc w:val="both"/>
        <w:rPr>
          <w:rFonts w:ascii="Arial" w:hAnsi="Arial" w:cs="Arial"/>
          <w:bCs/>
          <w:sz w:val="24"/>
          <w:szCs w:val="24"/>
        </w:rPr>
      </w:pPr>
    </w:p>
    <w:p w14:paraId="06132A3F" w14:textId="6099BF18" w:rsidR="0067404E" w:rsidRDefault="0067404E"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Well, I don’t know, you can keep looking through things, and see if you find anything </w:t>
      </w:r>
      <w:r w:rsidR="004E6F7C">
        <w:rPr>
          <w:rFonts w:ascii="Arial" w:hAnsi="Arial" w:cs="Arial"/>
          <w:bCs/>
          <w:sz w:val="24"/>
          <w:szCs w:val="24"/>
        </w:rPr>
        <w:t>interesting, while we do this annoying shifting.</w:t>
      </w:r>
    </w:p>
    <w:p w14:paraId="3DC454FB" w14:textId="77777777" w:rsidR="00127550" w:rsidRDefault="00127550" w:rsidP="00581882">
      <w:pPr>
        <w:spacing w:after="0" w:line="240" w:lineRule="auto"/>
        <w:ind w:left="1134" w:hanging="1134"/>
        <w:jc w:val="both"/>
        <w:rPr>
          <w:rFonts w:ascii="Arial" w:hAnsi="Arial" w:cs="Arial"/>
          <w:bCs/>
          <w:sz w:val="24"/>
          <w:szCs w:val="24"/>
        </w:rPr>
      </w:pPr>
    </w:p>
    <w:p w14:paraId="190E51A5" w14:textId="7872AA30"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Where are we?</w:t>
      </w:r>
    </w:p>
    <w:p w14:paraId="7EF1BBD7" w14:textId="77777777" w:rsidR="00127550" w:rsidRDefault="00127550" w:rsidP="00581882">
      <w:pPr>
        <w:spacing w:after="0" w:line="240" w:lineRule="auto"/>
        <w:ind w:left="1134" w:hanging="1134"/>
        <w:jc w:val="both"/>
        <w:rPr>
          <w:rFonts w:ascii="Arial" w:hAnsi="Arial" w:cs="Arial"/>
          <w:bCs/>
          <w:sz w:val="24"/>
          <w:szCs w:val="24"/>
        </w:rPr>
      </w:pPr>
    </w:p>
    <w:p w14:paraId="5909EF83" w14:textId="005D1910"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we’re just after this comma, K.</w:t>
      </w:r>
    </w:p>
    <w:p w14:paraId="5805C7FF" w14:textId="77777777" w:rsidR="00127550" w:rsidRDefault="00127550" w:rsidP="00581882">
      <w:pPr>
        <w:spacing w:after="0" w:line="240" w:lineRule="auto"/>
        <w:ind w:left="1134" w:hanging="1134"/>
        <w:jc w:val="both"/>
        <w:rPr>
          <w:rFonts w:ascii="Arial" w:hAnsi="Arial" w:cs="Arial"/>
          <w:bCs/>
          <w:sz w:val="24"/>
          <w:szCs w:val="24"/>
        </w:rPr>
      </w:pPr>
    </w:p>
    <w:p w14:paraId="6BAD4376" w14:textId="36FA51A0"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yeah, K.  The higher K is H.</w:t>
      </w:r>
    </w:p>
    <w:p w14:paraId="542A2D33" w14:textId="77777777" w:rsidR="00127550" w:rsidRDefault="00127550" w:rsidP="00581882">
      <w:pPr>
        <w:spacing w:after="0" w:line="240" w:lineRule="auto"/>
        <w:ind w:left="1134" w:hanging="1134"/>
        <w:jc w:val="both"/>
        <w:rPr>
          <w:rFonts w:ascii="Arial" w:hAnsi="Arial" w:cs="Arial"/>
          <w:bCs/>
          <w:sz w:val="24"/>
          <w:szCs w:val="24"/>
        </w:rPr>
      </w:pPr>
    </w:p>
    <w:p w14:paraId="462CD31E" w14:textId="5A64BDE1"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w:t>
      </w:r>
    </w:p>
    <w:p w14:paraId="42CD1390" w14:textId="77777777" w:rsidR="00127550" w:rsidRDefault="00127550" w:rsidP="00581882">
      <w:pPr>
        <w:spacing w:after="0" w:line="240" w:lineRule="auto"/>
        <w:ind w:left="1134" w:hanging="1134"/>
        <w:jc w:val="both"/>
        <w:rPr>
          <w:rFonts w:ascii="Arial" w:hAnsi="Arial" w:cs="Arial"/>
          <w:bCs/>
          <w:sz w:val="24"/>
          <w:szCs w:val="24"/>
        </w:rPr>
      </w:pPr>
    </w:p>
    <w:p w14:paraId="1AF35F55" w14:textId="2F99FB39"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higher R is O.</w:t>
      </w:r>
    </w:p>
    <w:p w14:paraId="70F45F0A" w14:textId="77777777" w:rsidR="00127550" w:rsidRDefault="00127550" w:rsidP="00581882">
      <w:pPr>
        <w:spacing w:after="0" w:line="240" w:lineRule="auto"/>
        <w:ind w:left="1134" w:hanging="1134"/>
        <w:jc w:val="both"/>
        <w:rPr>
          <w:rFonts w:ascii="Arial" w:hAnsi="Arial" w:cs="Arial"/>
          <w:bCs/>
          <w:sz w:val="24"/>
          <w:szCs w:val="24"/>
        </w:rPr>
      </w:pPr>
    </w:p>
    <w:p w14:paraId="0EB49B4B" w14:textId="424669B9"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Z?</w:t>
      </w:r>
    </w:p>
    <w:p w14:paraId="5BDE4559" w14:textId="77777777" w:rsidR="00127550" w:rsidRDefault="00127550" w:rsidP="00581882">
      <w:pPr>
        <w:spacing w:after="0" w:line="240" w:lineRule="auto"/>
        <w:ind w:left="1134" w:hanging="1134"/>
        <w:jc w:val="both"/>
        <w:rPr>
          <w:rFonts w:ascii="Arial" w:hAnsi="Arial" w:cs="Arial"/>
          <w:bCs/>
          <w:sz w:val="24"/>
          <w:szCs w:val="24"/>
        </w:rPr>
      </w:pPr>
    </w:p>
    <w:p w14:paraId="0CEC9DFF" w14:textId="4AE81535"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higher Z is W.</w:t>
      </w:r>
    </w:p>
    <w:p w14:paraId="58AADB36" w14:textId="77777777" w:rsidR="00127550" w:rsidRDefault="00127550" w:rsidP="00581882">
      <w:pPr>
        <w:spacing w:after="0" w:line="240" w:lineRule="auto"/>
        <w:ind w:left="1134" w:hanging="1134"/>
        <w:jc w:val="both"/>
        <w:rPr>
          <w:rFonts w:ascii="Arial" w:hAnsi="Arial" w:cs="Arial"/>
          <w:bCs/>
          <w:sz w:val="24"/>
          <w:szCs w:val="24"/>
        </w:rPr>
      </w:pPr>
    </w:p>
    <w:p w14:paraId="35F5A76D" w14:textId="13C7C3DB"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w:t>
      </w:r>
    </w:p>
    <w:p w14:paraId="3EF056BD" w14:textId="77777777" w:rsidR="00127550" w:rsidRDefault="00127550" w:rsidP="00581882">
      <w:pPr>
        <w:spacing w:after="0" w:line="240" w:lineRule="auto"/>
        <w:ind w:left="1134" w:hanging="1134"/>
        <w:jc w:val="both"/>
        <w:rPr>
          <w:rFonts w:ascii="Arial" w:hAnsi="Arial" w:cs="Arial"/>
          <w:bCs/>
          <w:sz w:val="24"/>
          <w:szCs w:val="24"/>
        </w:rPr>
      </w:pPr>
    </w:p>
    <w:p w14:paraId="1B32F223" w14:textId="285A2C5F"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w:t>
      </w:r>
    </w:p>
    <w:p w14:paraId="0DD16021" w14:textId="77777777" w:rsidR="00127550" w:rsidRDefault="00127550" w:rsidP="00581882">
      <w:pPr>
        <w:spacing w:after="0" w:line="240" w:lineRule="auto"/>
        <w:ind w:left="1134" w:hanging="1134"/>
        <w:jc w:val="both"/>
        <w:rPr>
          <w:rFonts w:ascii="Arial" w:hAnsi="Arial" w:cs="Arial"/>
          <w:bCs/>
          <w:sz w:val="24"/>
          <w:szCs w:val="24"/>
        </w:rPr>
      </w:pPr>
    </w:p>
    <w:p w14:paraId="1EC81B32" w14:textId="1519B844"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L?</w:t>
      </w:r>
    </w:p>
    <w:p w14:paraId="30AD26B5" w14:textId="77777777" w:rsidR="00127550" w:rsidRDefault="00127550" w:rsidP="00581882">
      <w:pPr>
        <w:spacing w:after="0" w:line="240" w:lineRule="auto"/>
        <w:ind w:left="1134" w:hanging="1134"/>
        <w:jc w:val="both"/>
        <w:rPr>
          <w:rFonts w:ascii="Arial" w:hAnsi="Arial" w:cs="Arial"/>
          <w:bCs/>
          <w:sz w:val="24"/>
          <w:szCs w:val="24"/>
        </w:rPr>
      </w:pPr>
    </w:p>
    <w:p w14:paraId="4E9FE3E4" w14:textId="09FEFAB1"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w:t>
      </w:r>
    </w:p>
    <w:p w14:paraId="689363BD" w14:textId="77777777" w:rsidR="00127550" w:rsidRDefault="00127550" w:rsidP="00581882">
      <w:pPr>
        <w:spacing w:after="0" w:line="240" w:lineRule="auto"/>
        <w:ind w:left="1134" w:hanging="1134"/>
        <w:jc w:val="both"/>
        <w:rPr>
          <w:rFonts w:ascii="Arial" w:hAnsi="Arial" w:cs="Arial"/>
          <w:bCs/>
          <w:sz w:val="24"/>
          <w:szCs w:val="24"/>
        </w:rPr>
      </w:pPr>
    </w:p>
    <w:p w14:paraId="62100D45" w14:textId="132F61B3"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P.</w:t>
      </w:r>
    </w:p>
    <w:p w14:paraId="3F80A56D" w14:textId="77777777" w:rsidR="00127550" w:rsidRDefault="00127550" w:rsidP="00581882">
      <w:pPr>
        <w:spacing w:after="0" w:line="240" w:lineRule="auto"/>
        <w:ind w:left="1134" w:hanging="1134"/>
        <w:jc w:val="both"/>
        <w:rPr>
          <w:rFonts w:ascii="Arial" w:hAnsi="Arial" w:cs="Arial"/>
          <w:bCs/>
          <w:sz w:val="24"/>
          <w:szCs w:val="24"/>
        </w:rPr>
      </w:pPr>
    </w:p>
    <w:p w14:paraId="37E0B8C0" w14:textId="31746118"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This is actually a great game.</w:t>
      </w:r>
    </w:p>
    <w:p w14:paraId="6685B9FF" w14:textId="77777777" w:rsidR="00127550" w:rsidRDefault="00127550" w:rsidP="00581882">
      <w:pPr>
        <w:spacing w:after="0" w:line="240" w:lineRule="auto"/>
        <w:ind w:left="1134" w:hanging="1134"/>
        <w:jc w:val="both"/>
        <w:rPr>
          <w:rFonts w:ascii="Arial" w:hAnsi="Arial" w:cs="Arial"/>
          <w:bCs/>
          <w:sz w:val="24"/>
          <w:szCs w:val="24"/>
        </w:rPr>
      </w:pPr>
    </w:p>
    <w:p w14:paraId="50F5671D" w14:textId="0FD66A97"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w:t>
      </w:r>
    </w:p>
    <w:p w14:paraId="7D898F33" w14:textId="77777777" w:rsidR="00127550" w:rsidRDefault="00127550" w:rsidP="00581882">
      <w:pPr>
        <w:spacing w:after="0" w:line="240" w:lineRule="auto"/>
        <w:ind w:left="1134" w:hanging="1134"/>
        <w:jc w:val="both"/>
        <w:rPr>
          <w:rFonts w:ascii="Arial" w:hAnsi="Arial" w:cs="Arial"/>
          <w:bCs/>
          <w:sz w:val="24"/>
          <w:szCs w:val="24"/>
        </w:rPr>
      </w:pPr>
    </w:p>
    <w:p w14:paraId="51052495" w14:textId="6D78E904" w:rsidR="00127550" w:rsidRDefault="00127550" w:rsidP="00581882">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F4:</w:t>
      </w:r>
      <w:r>
        <w:rPr>
          <w:rFonts w:ascii="Arial" w:hAnsi="Arial" w:cs="Arial"/>
          <w:bCs/>
          <w:sz w:val="24"/>
          <w:szCs w:val="24"/>
        </w:rPr>
        <w:tab/>
      </w:r>
      <w:r w:rsidR="0076582A">
        <w:rPr>
          <w:rFonts w:ascii="Arial" w:hAnsi="Arial" w:cs="Arial"/>
          <w:bCs/>
          <w:sz w:val="24"/>
          <w:szCs w:val="24"/>
        </w:rPr>
        <w:t>Yeah?  Good, I’m glad.</w:t>
      </w:r>
    </w:p>
    <w:p w14:paraId="2D5EA6BD" w14:textId="77777777" w:rsidR="0076582A" w:rsidRDefault="0076582A" w:rsidP="00581882">
      <w:pPr>
        <w:spacing w:after="0" w:line="240" w:lineRule="auto"/>
        <w:ind w:left="1134" w:hanging="1134"/>
        <w:jc w:val="both"/>
        <w:rPr>
          <w:rFonts w:ascii="Arial" w:hAnsi="Arial" w:cs="Arial"/>
          <w:bCs/>
          <w:sz w:val="24"/>
          <w:szCs w:val="24"/>
        </w:rPr>
      </w:pPr>
    </w:p>
    <w:p w14:paraId="6E0882DA" w14:textId="1A3819AC" w:rsidR="0076582A" w:rsidRDefault="0076582A"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w:t>
      </w:r>
    </w:p>
    <w:p w14:paraId="58F7FEA1" w14:textId="77777777" w:rsidR="0076582A" w:rsidRDefault="0076582A" w:rsidP="00581882">
      <w:pPr>
        <w:spacing w:after="0" w:line="240" w:lineRule="auto"/>
        <w:ind w:left="1134" w:hanging="1134"/>
        <w:jc w:val="both"/>
        <w:rPr>
          <w:rFonts w:ascii="Arial" w:hAnsi="Arial" w:cs="Arial"/>
          <w:bCs/>
          <w:sz w:val="24"/>
          <w:szCs w:val="24"/>
        </w:rPr>
      </w:pPr>
    </w:p>
    <w:p w14:paraId="685F227F" w14:textId="529038BC" w:rsidR="0076582A" w:rsidRDefault="0076582A"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P.</w:t>
      </w:r>
    </w:p>
    <w:p w14:paraId="26F5196B" w14:textId="77777777" w:rsidR="0076582A" w:rsidRDefault="0076582A" w:rsidP="00581882">
      <w:pPr>
        <w:spacing w:after="0" w:line="240" w:lineRule="auto"/>
        <w:ind w:left="1134" w:hanging="1134"/>
        <w:jc w:val="both"/>
        <w:rPr>
          <w:rFonts w:ascii="Arial" w:hAnsi="Arial" w:cs="Arial"/>
          <w:bCs/>
          <w:sz w:val="24"/>
          <w:szCs w:val="24"/>
        </w:rPr>
      </w:pPr>
    </w:p>
    <w:p w14:paraId="6EAAAEB4" w14:textId="7F521C69" w:rsidR="0076582A" w:rsidRDefault="0076582A" w:rsidP="005818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U?</w:t>
      </w:r>
    </w:p>
    <w:p w14:paraId="325A12DF" w14:textId="77777777" w:rsidR="0076582A" w:rsidRDefault="0076582A" w:rsidP="00581882">
      <w:pPr>
        <w:spacing w:after="0" w:line="240" w:lineRule="auto"/>
        <w:ind w:left="1134" w:hanging="1134"/>
        <w:jc w:val="both"/>
        <w:rPr>
          <w:rFonts w:ascii="Arial" w:hAnsi="Arial" w:cs="Arial"/>
          <w:bCs/>
          <w:sz w:val="24"/>
          <w:szCs w:val="24"/>
        </w:rPr>
      </w:pPr>
    </w:p>
    <w:p w14:paraId="4CD48CDC" w14:textId="0C0E7988" w:rsidR="0076582A" w:rsidRDefault="0076582A" w:rsidP="005818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w:t>
      </w:r>
    </w:p>
    <w:p w14:paraId="4B2AE84D" w14:textId="77777777" w:rsidR="0076582A" w:rsidRDefault="0076582A" w:rsidP="00581882">
      <w:pPr>
        <w:spacing w:after="0" w:line="240" w:lineRule="auto"/>
        <w:ind w:left="1134" w:hanging="1134"/>
        <w:jc w:val="both"/>
        <w:rPr>
          <w:rFonts w:ascii="Arial" w:hAnsi="Arial" w:cs="Arial"/>
          <w:bCs/>
          <w:sz w:val="24"/>
          <w:szCs w:val="24"/>
        </w:rPr>
      </w:pPr>
    </w:p>
    <w:p w14:paraId="48DCE0E5" w14:textId="131FE2F7"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 xml:space="preserve">F3: </w:t>
      </w:r>
      <w:r>
        <w:rPr>
          <w:rFonts w:ascii="Arial" w:hAnsi="Arial" w:cs="Arial"/>
          <w:bCs/>
          <w:sz w:val="24"/>
          <w:szCs w:val="24"/>
        </w:rPr>
        <w:tab/>
        <w:t>[</w:t>
      </w:r>
      <w:r w:rsidR="00797646">
        <w:rPr>
          <w:rFonts w:ascii="Arial" w:hAnsi="Arial" w:cs="Arial"/>
          <w:bCs/>
          <w:sz w:val="24"/>
          <w:szCs w:val="24"/>
          <w:highlight w:val="yellow"/>
        </w:rPr>
        <w:t>I want to like</w:t>
      </w:r>
      <w:r w:rsidRPr="00797646">
        <w:rPr>
          <w:rFonts w:ascii="Arial" w:hAnsi="Arial" w:cs="Arial"/>
          <w:bCs/>
          <w:sz w:val="24"/>
          <w:szCs w:val="24"/>
          <w:highlight w:val="yellow"/>
        </w:rPr>
        <w:t xml:space="preserve"> 01:11:28]</w:t>
      </w:r>
      <w:r>
        <w:rPr>
          <w:rFonts w:ascii="Arial" w:hAnsi="Arial" w:cs="Arial"/>
          <w:bCs/>
          <w:sz w:val="24"/>
          <w:szCs w:val="24"/>
        </w:rPr>
        <w:t xml:space="preserve"> stick to this thing.</w:t>
      </w:r>
    </w:p>
    <w:p w14:paraId="2718DEED" w14:textId="77777777" w:rsidR="0076582A" w:rsidRDefault="0076582A" w:rsidP="0076582A">
      <w:pPr>
        <w:spacing w:after="0" w:line="240" w:lineRule="auto"/>
        <w:ind w:left="1134" w:hanging="1134"/>
        <w:jc w:val="both"/>
        <w:rPr>
          <w:rFonts w:ascii="Arial" w:hAnsi="Arial" w:cs="Arial"/>
          <w:bCs/>
          <w:sz w:val="24"/>
          <w:szCs w:val="24"/>
        </w:rPr>
      </w:pPr>
    </w:p>
    <w:p w14:paraId="5725A094" w14:textId="73FC3164"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w:t>
      </w:r>
    </w:p>
    <w:p w14:paraId="6D16CA63" w14:textId="77777777" w:rsidR="0076582A" w:rsidRDefault="0076582A" w:rsidP="0076582A">
      <w:pPr>
        <w:spacing w:after="0" w:line="240" w:lineRule="auto"/>
        <w:ind w:left="1134" w:hanging="1134"/>
        <w:jc w:val="both"/>
        <w:rPr>
          <w:rFonts w:ascii="Arial" w:hAnsi="Arial" w:cs="Arial"/>
          <w:bCs/>
          <w:sz w:val="24"/>
          <w:szCs w:val="24"/>
        </w:rPr>
      </w:pPr>
    </w:p>
    <w:p w14:paraId="4528C4E2" w14:textId="26E4601F"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  Oh, M, N, O, yeah, O.</w:t>
      </w:r>
    </w:p>
    <w:p w14:paraId="4C97E413" w14:textId="77777777" w:rsidR="0076582A" w:rsidRDefault="0076582A" w:rsidP="0076582A">
      <w:pPr>
        <w:spacing w:after="0" w:line="240" w:lineRule="auto"/>
        <w:ind w:left="1134" w:hanging="1134"/>
        <w:jc w:val="both"/>
        <w:rPr>
          <w:rFonts w:ascii="Arial" w:hAnsi="Arial" w:cs="Arial"/>
          <w:bCs/>
          <w:sz w:val="24"/>
          <w:szCs w:val="24"/>
        </w:rPr>
      </w:pPr>
    </w:p>
    <w:p w14:paraId="285D477F" w14:textId="136651BA"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r>
      <w:r w:rsidRPr="00797646">
        <w:rPr>
          <w:rFonts w:ascii="Arial" w:hAnsi="Arial" w:cs="Arial"/>
          <w:bCs/>
          <w:sz w:val="24"/>
          <w:szCs w:val="24"/>
          <w:highlight w:val="yellow"/>
        </w:rPr>
        <w:t>[inaudible 01:11:34].</w:t>
      </w:r>
    </w:p>
    <w:p w14:paraId="355B8007" w14:textId="77777777" w:rsidR="0076582A" w:rsidRDefault="0076582A" w:rsidP="0076582A">
      <w:pPr>
        <w:spacing w:after="0" w:line="240" w:lineRule="auto"/>
        <w:ind w:left="1134" w:hanging="1134"/>
        <w:jc w:val="both"/>
        <w:rPr>
          <w:rFonts w:ascii="Arial" w:hAnsi="Arial" w:cs="Arial"/>
          <w:bCs/>
          <w:sz w:val="24"/>
          <w:szCs w:val="24"/>
        </w:rPr>
      </w:pPr>
    </w:p>
    <w:p w14:paraId="72054AE0" w14:textId="21E5AF07"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CD446E">
        <w:rPr>
          <w:rFonts w:ascii="Arial" w:hAnsi="Arial" w:cs="Arial"/>
          <w:bCs/>
          <w:sz w:val="24"/>
          <w:szCs w:val="24"/>
        </w:rPr>
        <w:t>E</w:t>
      </w:r>
      <w:r>
        <w:rPr>
          <w:rFonts w:ascii="Arial" w:hAnsi="Arial" w:cs="Arial"/>
          <w:bCs/>
          <w:sz w:val="24"/>
          <w:szCs w:val="24"/>
        </w:rPr>
        <w:t>?</w:t>
      </w:r>
    </w:p>
    <w:p w14:paraId="2501BB0D" w14:textId="77777777" w:rsidR="0076582A" w:rsidRDefault="0076582A" w:rsidP="0076582A">
      <w:pPr>
        <w:spacing w:after="0" w:line="240" w:lineRule="auto"/>
        <w:ind w:left="1134" w:hanging="1134"/>
        <w:jc w:val="both"/>
        <w:rPr>
          <w:rFonts w:ascii="Arial" w:hAnsi="Arial" w:cs="Arial"/>
          <w:bCs/>
          <w:sz w:val="24"/>
          <w:szCs w:val="24"/>
        </w:rPr>
      </w:pPr>
    </w:p>
    <w:p w14:paraId="7AA2E716" w14:textId="2FEB40A2" w:rsidR="0076582A" w:rsidRDefault="0076582A" w:rsidP="0076582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CD446E">
        <w:rPr>
          <w:rFonts w:ascii="Arial" w:hAnsi="Arial" w:cs="Arial"/>
          <w:bCs/>
          <w:sz w:val="24"/>
          <w:szCs w:val="24"/>
        </w:rPr>
        <w:t>B.</w:t>
      </w:r>
    </w:p>
    <w:p w14:paraId="06A16BC3" w14:textId="77777777" w:rsidR="00CD446E" w:rsidRDefault="00CD446E" w:rsidP="0076582A">
      <w:pPr>
        <w:spacing w:after="0" w:line="240" w:lineRule="auto"/>
        <w:ind w:left="1134" w:hanging="1134"/>
        <w:jc w:val="both"/>
        <w:rPr>
          <w:rFonts w:ascii="Arial" w:hAnsi="Arial" w:cs="Arial"/>
          <w:bCs/>
          <w:sz w:val="24"/>
          <w:szCs w:val="24"/>
        </w:rPr>
      </w:pPr>
    </w:p>
    <w:p w14:paraId="6A8A57E7" w14:textId="140E56DE" w:rsidR="00CD446E" w:rsidRDefault="00CD446E" w:rsidP="0076582A">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797646">
        <w:rPr>
          <w:rFonts w:ascii="Arial" w:hAnsi="Arial" w:cs="Arial"/>
          <w:bCs/>
          <w:sz w:val="24"/>
          <w:szCs w:val="24"/>
          <w:highlight w:val="yellow"/>
        </w:rPr>
        <w:t>[inaudible 01:11:38],</w:t>
      </w:r>
      <w:r>
        <w:rPr>
          <w:rFonts w:ascii="Arial" w:hAnsi="Arial" w:cs="Arial"/>
          <w:bCs/>
          <w:sz w:val="24"/>
          <w:szCs w:val="24"/>
        </w:rPr>
        <w:t xml:space="preserve"> this was Donna.</w:t>
      </w:r>
      <w:r w:rsidR="00797646">
        <w:rPr>
          <w:rFonts w:ascii="Arial" w:hAnsi="Arial" w:cs="Arial"/>
          <w:bCs/>
          <w:sz w:val="24"/>
          <w:szCs w:val="24"/>
        </w:rPr>
        <w:t xml:space="preserve"> </w:t>
      </w:r>
    </w:p>
    <w:p w14:paraId="4E1A9F32" w14:textId="77777777" w:rsidR="00CD446E" w:rsidRDefault="00CD446E" w:rsidP="0076582A">
      <w:pPr>
        <w:spacing w:after="0" w:line="240" w:lineRule="auto"/>
        <w:ind w:left="1134" w:hanging="1134"/>
        <w:jc w:val="both"/>
        <w:rPr>
          <w:rFonts w:ascii="Arial" w:hAnsi="Arial" w:cs="Arial"/>
          <w:bCs/>
          <w:sz w:val="24"/>
          <w:szCs w:val="24"/>
        </w:rPr>
      </w:pPr>
    </w:p>
    <w:p w14:paraId="1254C0D5" w14:textId="2D217666" w:rsidR="00CD446E" w:rsidRDefault="00CD446E" w:rsidP="0076582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w:t>
      </w:r>
    </w:p>
    <w:p w14:paraId="4CCEDA45" w14:textId="77777777" w:rsidR="00CD446E" w:rsidRDefault="00CD446E" w:rsidP="0076582A">
      <w:pPr>
        <w:spacing w:after="0" w:line="240" w:lineRule="auto"/>
        <w:ind w:left="1134" w:hanging="1134"/>
        <w:jc w:val="both"/>
        <w:rPr>
          <w:rFonts w:ascii="Arial" w:hAnsi="Arial" w:cs="Arial"/>
          <w:bCs/>
          <w:sz w:val="24"/>
          <w:szCs w:val="24"/>
        </w:rPr>
      </w:pPr>
    </w:p>
    <w:p w14:paraId="1195533F" w14:textId="6D882B51" w:rsidR="00CD446E" w:rsidRDefault="00CD446E" w:rsidP="0076582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Did you say E?</w:t>
      </w:r>
    </w:p>
    <w:p w14:paraId="4AC8502B" w14:textId="77777777" w:rsidR="00CD446E" w:rsidRDefault="00CD446E" w:rsidP="0076582A">
      <w:pPr>
        <w:spacing w:after="0" w:line="240" w:lineRule="auto"/>
        <w:ind w:left="1134" w:hanging="1134"/>
        <w:jc w:val="both"/>
        <w:rPr>
          <w:rFonts w:ascii="Arial" w:hAnsi="Arial" w:cs="Arial"/>
          <w:bCs/>
          <w:sz w:val="24"/>
          <w:szCs w:val="24"/>
        </w:rPr>
      </w:pPr>
    </w:p>
    <w:p w14:paraId="1A6E1A76" w14:textId="74DB3FBE" w:rsidR="00CD446E" w:rsidRDefault="00CD446E" w:rsidP="0076582A">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w:t>
      </w:r>
      <w:r w:rsidRPr="00797646">
        <w:rPr>
          <w:rFonts w:ascii="Arial" w:hAnsi="Arial" w:cs="Arial"/>
          <w:bCs/>
          <w:sz w:val="24"/>
          <w:szCs w:val="24"/>
          <w:highlight w:val="yellow"/>
        </w:rPr>
        <w:t>inaudible 01:11:44]</w:t>
      </w:r>
      <w:r>
        <w:rPr>
          <w:rFonts w:ascii="Arial" w:hAnsi="Arial" w:cs="Arial"/>
          <w:bCs/>
          <w:sz w:val="24"/>
          <w:szCs w:val="24"/>
        </w:rPr>
        <w:t xml:space="preserve"> was actually there </w:t>
      </w:r>
      <w:r w:rsidRPr="00797646">
        <w:rPr>
          <w:rFonts w:ascii="Arial" w:hAnsi="Arial" w:cs="Arial"/>
          <w:bCs/>
          <w:sz w:val="24"/>
          <w:szCs w:val="24"/>
          <w:highlight w:val="yellow"/>
        </w:rPr>
        <w:t>[inaudible 01:11:45].</w:t>
      </w:r>
    </w:p>
    <w:p w14:paraId="3D2BEC9E" w14:textId="77777777" w:rsidR="00CD446E" w:rsidRDefault="00CD446E" w:rsidP="0076582A">
      <w:pPr>
        <w:spacing w:after="0" w:line="240" w:lineRule="auto"/>
        <w:ind w:left="1134" w:hanging="1134"/>
        <w:jc w:val="both"/>
        <w:rPr>
          <w:rFonts w:ascii="Arial" w:hAnsi="Arial" w:cs="Arial"/>
          <w:bCs/>
          <w:sz w:val="24"/>
          <w:szCs w:val="24"/>
        </w:rPr>
      </w:pPr>
    </w:p>
    <w:p w14:paraId="6AFAF9E4" w14:textId="5B727BC3" w:rsidR="00CD446E" w:rsidRDefault="00CD446E" w:rsidP="0076582A">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but I think I just said the same thing twice, didn’t I?  D?</w:t>
      </w:r>
    </w:p>
    <w:p w14:paraId="4E430817" w14:textId="77777777" w:rsidR="00CD446E" w:rsidRDefault="00CD446E" w:rsidP="0076582A">
      <w:pPr>
        <w:spacing w:after="0" w:line="240" w:lineRule="auto"/>
        <w:ind w:left="1134" w:hanging="1134"/>
        <w:jc w:val="both"/>
        <w:rPr>
          <w:rFonts w:ascii="Arial" w:hAnsi="Arial" w:cs="Arial"/>
          <w:bCs/>
          <w:sz w:val="24"/>
          <w:szCs w:val="24"/>
        </w:rPr>
      </w:pPr>
    </w:p>
    <w:p w14:paraId="6CFD0F26" w14:textId="06A26E91" w:rsidR="00250EFD" w:rsidRDefault="00CD446E" w:rsidP="0079764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 the higher D is A.</w:t>
      </w:r>
    </w:p>
    <w:p w14:paraId="6E70B14B" w14:textId="77777777" w:rsidR="00250EFD" w:rsidRDefault="00250EFD" w:rsidP="00250EFD">
      <w:pPr>
        <w:spacing w:after="0" w:line="240" w:lineRule="auto"/>
        <w:ind w:left="1134" w:hanging="1134"/>
        <w:jc w:val="both"/>
        <w:rPr>
          <w:rFonts w:ascii="Arial" w:hAnsi="Arial" w:cs="Arial"/>
          <w:bCs/>
          <w:sz w:val="24"/>
          <w:szCs w:val="24"/>
        </w:rPr>
      </w:pPr>
    </w:p>
    <w:p w14:paraId="0081B93A" w14:textId="2D9B9843"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ab/>
        <w:t>E is B again.</w:t>
      </w:r>
    </w:p>
    <w:p w14:paraId="6A40B4B0" w14:textId="77777777" w:rsidR="00250EFD" w:rsidRDefault="00250EFD" w:rsidP="00250EFD">
      <w:pPr>
        <w:spacing w:after="0" w:line="240" w:lineRule="auto"/>
        <w:ind w:left="1134" w:hanging="1134"/>
        <w:jc w:val="both"/>
        <w:rPr>
          <w:rFonts w:ascii="Arial" w:hAnsi="Arial" w:cs="Arial"/>
          <w:bCs/>
          <w:sz w:val="24"/>
          <w:szCs w:val="24"/>
        </w:rPr>
      </w:pPr>
    </w:p>
    <w:p w14:paraId="4D06D99F" w14:textId="575CB233"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w:t>
      </w:r>
    </w:p>
    <w:p w14:paraId="55A29F95" w14:textId="77777777" w:rsidR="00250EFD" w:rsidRDefault="00250EFD" w:rsidP="00250EFD">
      <w:pPr>
        <w:spacing w:after="0" w:line="240" w:lineRule="auto"/>
        <w:ind w:left="1134" w:hanging="1134"/>
        <w:jc w:val="both"/>
        <w:rPr>
          <w:rFonts w:ascii="Arial" w:hAnsi="Arial" w:cs="Arial"/>
          <w:bCs/>
          <w:sz w:val="24"/>
          <w:szCs w:val="24"/>
        </w:rPr>
      </w:pPr>
    </w:p>
    <w:p w14:paraId="1C435112" w14:textId="21D8AE17"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Is that an L or an A.  O?</w:t>
      </w:r>
    </w:p>
    <w:p w14:paraId="3518B54A" w14:textId="77777777" w:rsidR="00250EFD" w:rsidRDefault="00250EFD" w:rsidP="00250EFD">
      <w:pPr>
        <w:spacing w:after="0" w:line="240" w:lineRule="auto"/>
        <w:ind w:left="1134" w:hanging="1134"/>
        <w:jc w:val="both"/>
        <w:rPr>
          <w:rFonts w:ascii="Arial" w:hAnsi="Arial" w:cs="Arial"/>
          <w:bCs/>
          <w:sz w:val="24"/>
          <w:szCs w:val="24"/>
        </w:rPr>
      </w:pPr>
    </w:p>
    <w:p w14:paraId="79FA9272" w14:textId="75250EB8"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w:t>
      </w:r>
    </w:p>
    <w:p w14:paraId="43882013" w14:textId="77777777" w:rsidR="00250EFD" w:rsidRDefault="00250EFD" w:rsidP="00250EFD">
      <w:pPr>
        <w:spacing w:after="0" w:line="240" w:lineRule="auto"/>
        <w:ind w:left="1134" w:hanging="1134"/>
        <w:jc w:val="both"/>
        <w:rPr>
          <w:rFonts w:ascii="Arial" w:hAnsi="Arial" w:cs="Arial"/>
          <w:bCs/>
          <w:sz w:val="24"/>
          <w:szCs w:val="24"/>
        </w:rPr>
      </w:pPr>
    </w:p>
    <w:p w14:paraId="2B20254F" w14:textId="7DEBEDD3"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O is L.</w:t>
      </w:r>
    </w:p>
    <w:p w14:paraId="77BFAD4E" w14:textId="77777777" w:rsidR="00250EFD" w:rsidRDefault="00250EFD" w:rsidP="00250EFD">
      <w:pPr>
        <w:spacing w:after="0" w:line="240" w:lineRule="auto"/>
        <w:ind w:left="1134" w:hanging="1134"/>
        <w:jc w:val="both"/>
        <w:rPr>
          <w:rFonts w:ascii="Arial" w:hAnsi="Arial" w:cs="Arial"/>
          <w:bCs/>
          <w:sz w:val="24"/>
          <w:szCs w:val="24"/>
        </w:rPr>
      </w:pPr>
    </w:p>
    <w:p w14:paraId="3651FD66" w14:textId="631C52D7"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H.</w:t>
      </w:r>
    </w:p>
    <w:p w14:paraId="12D9D02F" w14:textId="77777777" w:rsidR="00250EFD" w:rsidRDefault="00250EFD" w:rsidP="00250EFD">
      <w:pPr>
        <w:spacing w:after="0" w:line="240" w:lineRule="auto"/>
        <w:ind w:left="1134" w:hanging="1134"/>
        <w:jc w:val="both"/>
        <w:rPr>
          <w:rFonts w:ascii="Arial" w:hAnsi="Arial" w:cs="Arial"/>
          <w:bCs/>
          <w:sz w:val="24"/>
          <w:szCs w:val="24"/>
        </w:rPr>
      </w:pPr>
    </w:p>
    <w:p w14:paraId="2A6F9066" w14:textId="097F5BAC"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higher H is E.</w:t>
      </w:r>
    </w:p>
    <w:p w14:paraId="0C46D9F4" w14:textId="77777777" w:rsidR="00250EFD" w:rsidRDefault="00250EFD" w:rsidP="00250EFD">
      <w:pPr>
        <w:spacing w:after="0" w:line="240" w:lineRule="auto"/>
        <w:ind w:left="1134" w:hanging="1134"/>
        <w:jc w:val="both"/>
        <w:rPr>
          <w:rFonts w:ascii="Arial" w:hAnsi="Arial" w:cs="Arial"/>
          <w:bCs/>
          <w:sz w:val="24"/>
          <w:szCs w:val="24"/>
        </w:rPr>
      </w:pPr>
    </w:p>
    <w:p w14:paraId="23D631BB" w14:textId="070BE446"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  However improbable…</w:t>
      </w:r>
    </w:p>
    <w:p w14:paraId="51D00E26" w14:textId="77777777" w:rsidR="00250EFD" w:rsidRDefault="00250EFD" w:rsidP="00250EFD">
      <w:pPr>
        <w:spacing w:after="0" w:line="240" w:lineRule="auto"/>
        <w:ind w:left="1134" w:hanging="1134"/>
        <w:jc w:val="both"/>
        <w:rPr>
          <w:rFonts w:ascii="Arial" w:hAnsi="Arial" w:cs="Arial"/>
          <w:bCs/>
          <w:sz w:val="24"/>
          <w:szCs w:val="24"/>
        </w:rPr>
      </w:pPr>
    </w:p>
    <w:p w14:paraId="7999CF98" w14:textId="0CE1C9C7"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Yeah, okay</w:t>
      </w:r>
      <w:r w:rsidR="003D2000">
        <w:rPr>
          <w:rFonts w:ascii="Arial" w:hAnsi="Arial" w:cs="Arial"/>
          <w:bCs/>
          <w:sz w:val="24"/>
          <w:szCs w:val="24"/>
        </w:rPr>
        <w:t xml:space="preserve">, remains </w:t>
      </w:r>
      <w:r>
        <w:rPr>
          <w:rFonts w:ascii="Arial" w:hAnsi="Arial" w:cs="Arial"/>
          <w:bCs/>
          <w:sz w:val="24"/>
          <w:szCs w:val="24"/>
        </w:rPr>
        <w:t>improbable.  I think we are wasting our time here.</w:t>
      </w:r>
    </w:p>
    <w:p w14:paraId="00531EC5" w14:textId="77777777" w:rsidR="00250EFD" w:rsidRDefault="00250EFD" w:rsidP="00250EFD">
      <w:pPr>
        <w:spacing w:after="0" w:line="240" w:lineRule="auto"/>
        <w:ind w:left="1134" w:hanging="1134"/>
        <w:jc w:val="both"/>
        <w:rPr>
          <w:rFonts w:ascii="Arial" w:hAnsi="Arial" w:cs="Arial"/>
          <w:bCs/>
          <w:sz w:val="24"/>
          <w:szCs w:val="24"/>
        </w:rPr>
      </w:pPr>
    </w:p>
    <w:p w14:paraId="3B6F5B43" w14:textId="287EA522"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know, I’ll just finish this one for completeness.</w:t>
      </w:r>
    </w:p>
    <w:p w14:paraId="7FA06DA9" w14:textId="77777777" w:rsidR="00250EFD" w:rsidRDefault="00250EFD" w:rsidP="00250EFD">
      <w:pPr>
        <w:spacing w:after="0" w:line="240" w:lineRule="auto"/>
        <w:ind w:left="1134" w:hanging="1134"/>
        <w:jc w:val="both"/>
        <w:rPr>
          <w:rFonts w:ascii="Arial" w:hAnsi="Arial" w:cs="Arial"/>
          <w:bCs/>
          <w:sz w:val="24"/>
          <w:szCs w:val="24"/>
        </w:rPr>
      </w:pPr>
    </w:p>
    <w:p w14:paraId="207FFEF4" w14:textId="5A42A0E5"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90B0EB3" w14:textId="77777777" w:rsidR="00250EFD" w:rsidRDefault="00250EFD" w:rsidP="00250EFD">
      <w:pPr>
        <w:spacing w:after="0" w:line="240" w:lineRule="auto"/>
        <w:ind w:left="1134" w:hanging="1134"/>
        <w:jc w:val="both"/>
        <w:rPr>
          <w:rFonts w:ascii="Arial" w:hAnsi="Arial" w:cs="Arial"/>
          <w:bCs/>
          <w:sz w:val="24"/>
          <w:szCs w:val="24"/>
        </w:rPr>
      </w:pPr>
    </w:p>
    <w:p w14:paraId="72710151" w14:textId="3A9255CF"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I’ll manage.</w:t>
      </w:r>
    </w:p>
    <w:p w14:paraId="6EB5462E" w14:textId="77777777" w:rsidR="00250EFD" w:rsidRDefault="00250EFD" w:rsidP="00250EFD">
      <w:pPr>
        <w:spacing w:after="0" w:line="240" w:lineRule="auto"/>
        <w:ind w:left="1134" w:hanging="1134"/>
        <w:jc w:val="both"/>
        <w:rPr>
          <w:rFonts w:ascii="Arial" w:hAnsi="Arial" w:cs="Arial"/>
          <w:bCs/>
          <w:sz w:val="24"/>
          <w:szCs w:val="24"/>
        </w:rPr>
      </w:pPr>
    </w:p>
    <w:p w14:paraId="5ED3BD4F" w14:textId="26FCD8FE"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but, you know what this is?</w:t>
      </w:r>
    </w:p>
    <w:p w14:paraId="75BDC417" w14:textId="77777777" w:rsidR="00250EFD" w:rsidRDefault="00250EFD" w:rsidP="00250EFD">
      <w:pPr>
        <w:spacing w:after="0" w:line="240" w:lineRule="auto"/>
        <w:ind w:left="1134" w:hanging="1134"/>
        <w:jc w:val="both"/>
        <w:rPr>
          <w:rFonts w:ascii="Arial" w:hAnsi="Arial" w:cs="Arial"/>
          <w:bCs/>
          <w:sz w:val="24"/>
          <w:szCs w:val="24"/>
        </w:rPr>
      </w:pPr>
    </w:p>
    <w:p w14:paraId="290B0A14" w14:textId="656F0B08"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might help with this.</w:t>
      </w:r>
    </w:p>
    <w:p w14:paraId="5E8EC427" w14:textId="77777777" w:rsidR="00250EFD" w:rsidRDefault="00250EFD" w:rsidP="00250EFD">
      <w:pPr>
        <w:spacing w:after="0" w:line="240" w:lineRule="auto"/>
        <w:ind w:left="1134" w:hanging="1134"/>
        <w:jc w:val="both"/>
        <w:rPr>
          <w:rFonts w:ascii="Arial" w:hAnsi="Arial" w:cs="Arial"/>
          <w:bCs/>
          <w:sz w:val="24"/>
          <w:szCs w:val="24"/>
        </w:rPr>
      </w:pPr>
    </w:p>
    <w:p w14:paraId="19B91943" w14:textId="28E750BF"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This is teaching us the code for that.</w:t>
      </w:r>
    </w:p>
    <w:p w14:paraId="326EA2E7" w14:textId="77777777" w:rsidR="00250EFD" w:rsidRDefault="00250EFD" w:rsidP="00250EFD">
      <w:pPr>
        <w:spacing w:after="0" w:line="240" w:lineRule="auto"/>
        <w:ind w:left="1134" w:hanging="1134"/>
        <w:jc w:val="both"/>
        <w:rPr>
          <w:rFonts w:ascii="Arial" w:hAnsi="Arial" w:cs="Arial"/>
          <w:bCs/>
          <w:sz w:val="24"/>
          <w:szCs w:val="24"/>
        </w:rPr>
      </w:pPr>
    </w:p>
    <w:p w14:paraId="28EE6F27" w14:textId="071B4D42"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For that, that’s what I was thinking.</w:t>
      </w:r>
    </w:p>
    <w:p w14:paraId="7A08BAB3" w14:textId="77777777" w:rsidR="00250EFD" w:rsidRDefault="00250EFD" w:rsidP="00250EFD">
      <w:pPr>
        <w:spacing w:after="0" w:line="240" w:lineRule="auto"/>
        <w:ind w:left="1134" w:hanging="1134"/>
        <w:jc w:val="both"/>
        <w:rPr>
          <w:rFonts w:ascii="Arial" w:hAnsi="Arial" w:cs="Arial"/>
          <w:bCs/>
          <w:sz w:val="24"/>
          <w:szCs w:val="24"/>
        </w:rPr>
      </w:pPr>
    </w:p>
    <w:p w14:paraId="6A0E39F9" w14:textId="1D880669"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 said…</w:t>
      </w:r>
    </w:p>
    <w:p w14:paraId="440544BC" w14:textId="77777777" w:rsidR="00250EFD" w:rsidRDefault="00250EFD" w:rsidP="00250EFD">
      <w:pPr>
        <w:spacing w:after="0" w:line="240" w:lineRule="auto"/>
        <w:ind w:left="1134" w:hanging="1134"/>
        <w:jc w:val="both"/>
        <w:rPr>
          <w:rFonts w:ascii="Arial" w:hAnsi="Arial" w:cs="Arial"/>
          <w:bCs/>
          <w:sz w:val="24"/>
          <w:szCs w:val="24"/>
        </w:rPr>
      </w:pPr>
    </w:p>
    <w:p w14:paraId="16CF06EA" w14:textId="4D629AE4"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that’s annoying, ‘cause I…so which one is it?</w:t>
      </w:r>
    </w:p>
    <w:p w14:paraId="6A4BCBA7" w14:textId="77777777" w:rsidR="00250EFD" w:rsidRDefault="00250EFD" w:rsidP="00250EFD">
      <w:pPr>
        <w:spacing w:after="0" w:line="240" w:lineRule="auto"/>
        <w:ind w:left="1134" w:hanging="1134"/>
        <w:jc w:val="both"/>
        <w:rPr>
          <w:rFonts w:ascii="Arial" w:hAnsi="Arial" w:cs="Arial"/>
          <w:bCs/>
          <w:sz w:val="24"/>
          <w:szCs w:val="24"/>
        </w:rPr>
      </w:pPr>
    </w:p>
    <w:p w14:paraId="5174CCEA" w14:textId="2FDD28B7"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 had those, the matches?</w:t>
      </w:r>
    </w:p>
    <w:p w14:paraId="2496051F" w14:textId="77777777" w:rsidR="00250EFD" w:rsidRDefault="00250EFD" w:rsidP="00250EFD">
      <w:pPr>
        <w:spacing w:after="0" w:line="240" w:lineRule="auto"/>
        <w:ind w:left="1134" w:hanging="1134"/>
        <w:jc w:val="both"/>
        <w:rPr>
          <w:rFonts w:ascii="Arial" w:hAnsi="Arial" w:cs="Arial"/>
          <w:bCs/>
          <w:sz w:val="24"/>
          <w:szCs w:val="24"/>
        </w:rPr>
      </w:pPr>
    </w:p>
    <w:p w14:paraId="3BD2B462" w14:textId="7912FD51"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matches, Donna left the matches.</w:t>
      </w:r>
    </w:p>
    <w:p w14:paraId="040546DE" w14:textId="77777777" w:rsidR="00250EFD" w:rsidRDefault="00250EFD" w:rsidP="00250EFD">
      <w:pPr>
        <w:spacing w:after="0" w:line="240" w:lineRule="auto"/>
        <w:ind w:left="1134" w:hanging="1134"/>
        <w:jc w:val="both"/>
        <w:rPr>
          <w:rFonts w:ascii="Arial" w:hAnsi="Arial" w:cs="Arial"/>
          <w:bCs/>
          <w:sz w:val="24"/>
          <w:szCs w:val="24"/>
        </w:rPr>
      </w:pPr>
    </w:p>
    <w:p w14:paraId="118F6C05" w14:textId="34F876FF"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and whose shoes are those, do we know?</w:t>
      </w:r>
    </w:p>
    <w:p w14:paraId="1F78646E" w14:textId="77777777" w:rsidR="00250EFD" w:rsidRDefault="00250EFD" w:rsidP="00250EFD">
      <w:pPr>
        <w:spacing w:after="0" w:line="240" w:lineRule="auto"/>
        <w:ind w:left="1134" w:hanging="1134"/>
        <w:jc w:val="both"/>
        <w:rPr>
          <w:rFonts w:ascii="Arial" w:hAnsi="Arial" w:cs="Arial"/>
          <w:bCs/>
          <w:sz w:val="24"/>
          <w:szCs w:val="24"/>
        </w:rPr>
      </w:pPr>
    </w:p>
    <w:p w14:paraId="7CD2B3F1" w14:textId="41DF87F2"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someone had sent off footprints to a lab.</w:t>
      </w:r>
    </w:p>
    <w:p w14:paraId="3EA383FA" w14:textId="77777777" w:rsidR="00250EFD" w:rsidRDefault="00250EFD" w:rsidP="00250EFD">
      <w:pPr>
        <w:spacing w:after="0" w:line="240" w:lineRule="auto"/>
        <w:ind w:left="1134" w:hanging="1134"/>
        <w:jc w:val="both"/>
        <w:rPr>
          <w:rFonts w:ascii="Arial" w:hAnsi="Arial" w:cs="Arial"/>
          <w:bCs/>
          <w:sz w:val="24"/>
          <w:szCs w:val="24"/>
        </w:rPr>
      </w:pPr>
    </w:p>
    <w:p w14:paraId="146F3236" w14:textId="71DA41C8"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These are these.</w:t>
      </w:r>
    </w:p>
    <w:p w14:paraId="5C8CF1C7" w14:textId="77777777" w:rsidR="00250EFD" w:rsidRDefault="00250EFD" w:rsidP="00250EFD">
      <w:pPr>
        <w:spacing w:after="0" w:line="240" w:lineRule="auto"/>
        <w:ind w:left="1134" w:hanging="1134"/>
        <w:jc w:val="both"/>
        <w:rPr>
          <w:rFonts w:ascii="Arial" w:hAnsi="Arial" w:cs="Arial"/>
          <w:bCs/>
          <w:sz w:val="24"/>
          <w:szCs w:val="24"/>
        </w:rPr>
      </w:pPr>
    </w:p>
    <w:p w14:paraId="59C71B75" w14:textId="4282580C" w:rsidR="00250EFD" w:rsidRDefault="00250EFD"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But they were waiting for the results.  Oh, so these are the results.  I don’t remember, we’ll need to check, it was in here, there was something about footprints </w:t>
      </w:r>
      <w:r w:rsidR="00B879D8">
        <w:rPr>
          <w:rFonts w:ascii="Arial" w:hAnsi="Arial" w:cs="Arial"/>
          <w:bCs/>
          <w:sz w:val="24"/>
          <w:szCs w:val="24"/>
        </w:rPr>
        <w:t>[</w:t>
      </w:r>
      <w:r w:rsidR="00B879D8" w:rsidRPr="00677AF7">
        <w:rPr>
          <w:rFonts w:ascii="Arial" w:hAnsi="Arial" w:cs="Arial"/>
          <w:bCs/>
          <w:sz w:val="24"/>
          <w:szCs w:val="24"/>
          <w:highlight w:val="yellow"/>
        </w:rPr>
        <w:t>in a book 01:12:52]</w:t>
      </w:r>
      <w:r w:rsidR="003D2000">
        <w:rPr>
          <w:rFonts w:ascii="Arial" w:hAnsi="Arial" w:cs="Arial"/>
          <w:bCs/>
          <w:sz w:val="24"/>
          <w:szCs w:val="24"/>
        </w:rPr>
        <w:t>.</w:t>
      </w:r>
      <w:r w:rsidR="00B879D8">
        <w:rPr>
          <w:rFonts w:ascii="Arial" w:hAnsi="Arial" w:cs="Arial"/>
          <w:bCs/>
          <w:sz w:val="24"/>
          <w:szCs w:val="24"/>
        </w:rPr>
        <w:t xml:space="preserve">  I want to say whether it was maybe, I’d </w:t>
      </w:r>
      <w:proofErr w:type="gramStart"/>
      <w:r w:rsidR="00B879D8">
        <w:rPr>
          <w:rFonts w:ascii="Arial" w:hAnsi="Arial" w:cs="Arial"/>
          <w:bCs/>
          <w:sz w:val="24"/>
          <w:szCs w:val="24"/>
        </w:rPr>
        <w:t>like  to</w:t>
      </w:r>
      <w:proofErr w:type="gramEnd"/>
      <w:r w:rsidR="00B879D8">
        <w:rPr>
          <w:rFonts w:ascii="Arial" w:hAnsi="Arial" w:cs="Arial"/>
          <w:bCs/>
          <w:sz w:val="24"/>
          <w:szCs w:val="24"/>
        </w:rPr>
        <w:t xml:space="preserve"> check this </w:t>
      </w:r>
      <w:r w:rsidR="003D2000">
        <w:rPr>
          <w:rFonts w:ascii="Arial" w:hAnsi="Arial" w:cs="Arial"/>
          <w:bCs/>
          <w:sz w:val="24"/>
          <w:szCs w:val="24"/>
        </w:rPr>
        <w:t xml:space="preserve">Chris </w:t>
      </w:r>
      <w:r w:rsidR="00B879D8">
        <w:rPr>
          <w:rFonts w:ascii="Arial" w:hAnsi="Arial" w:cs="Arial"/>
          <w:bCs/>
          <w:sz w:val="24"/>
          <w:szCs w:val="24"/>
        </w:rPr>
        <w:t>guy.</w:t>
      </w:r>
    </w:p>
    <w:p w14:paraId="784D2876" w14:textId="77777777" w:rsidR="008D6927" w:rsidRDefault="008D6927" w:rsidP="003D2000">
      <w:pPr>
        <w:spacing w:after="0" w:line="240" w:lineRule="auto"/>
        <w:jc w:val="both"/>
        <w:rPr>
          <w:rFonts w:ascii="Arial" w:hAnsi="Arial" w:cs="Arial"/>
          <w:bCs/>
          <w:sz w:val="24"/>
          <w:szCs w:val="24"/>
        </w:rPr>
      </w:pPr>
    </w:p>
    <w:p w14:paraId="43857F28" w14:textId="4D689C21" w:rsidR="008D6927" w:rsidRDefault="008D6927" w:rsidP="00250EF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so this letter, D, D, O…D…</w:t>
      </w:r>
    </w:p>
    <w:p w14:paraId="7E6C6B25" w14:textId="47D39BCF" w:rsidR="008D6927" w:rsidRDefault="008D6927" w:rsidP="00250EFD">
      <w:pPr>
        <w:spacing w:after="0" w:line="240" w:lineRule="auto"/>
        <w:ind w:left="1134" w:hanging="1134"/>
        <w:jc w:val="both"/>
        <w:rPr>
          <w:rFonts w:ascii="Arial" w:hAnsi="Arial" w:cs="Arial"/>
          <w:bCs/>
          <w:sz w:val="24"/>
          <w:szCs w:val="24"/>
        </w:rPr>
      </w:pPr>
    </w:p>
    <w:p w14:paraId="6DC34CA3" w14:textId="47473CAD" w:rsidR="00371DC1" w:rsidRDefault="00371DC1"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assume that’s the location of the murder?</w:t>
      </w:r>
    </w:p>
    <w:p w14:paraId="0EBB1A81" w14:textId="77777777" w:rsidR="00371DC1" w:rsidRDefault="00371DC1" w:rsidP="00250EFD">
      <w:pPr>
        <w:spacing w:after="0" w:line="240" w:lineRule="auto"/>
        <w:ind w:left="1134" w:hanging="1134"/>
        <w:jc w:val="both"/>
        <w:rPr>
          <w:rFonts w:ascii="Arial" w:hAnsi="Arial" w:cs="Arial"/>
          <w:bCs/>
          <w:sz w:val="24"/>
          <w:szCs w:val="24"/>
        </w:rPr>
      </w:pPr>
    </w:p>
    <w:p w14:paraId="52D4CCF2" w14:textId="03149F46" w:rsidR="00371DC1" w:rsidRDefault="00371DC1"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probably, right.</w:t>
      </w:r>
    </w:p>
    <w:p w14:paraId="28CE82C7" w14:textId="77777777" w:rsidR="00371DC1" w:rsidRDefault="00371DC1" w:rsidP="00250EFD">
      <w:pPr>
        <w:spacing w:after="0" w:line="240" w:lineRule="auto"/>
        <w:ind w:left="1134" w:hanging="1134"/>
        <w:jc w:val="both"/>
        <w:rPr>
          <w:rFonts w:ascii="Arial" w:hAnsi="Arial" w:cs="Arial"/>
          <w:bCs/>
          <w:sz w:val="24"/>
          <w:szCs w:val="24"/>
        </w:rPr>
      </w:pPr>
    </w:p>
    <w:p w14:paraId="49E59E4E" w14:textId="362929E9" w:rsidR="00371DC1" w:rsidRDefault="00371DC1"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677AF7">
        <w:rPr>
          <w:rFonts w:ascii="Arial" w:hAnsi="Arial" w:cs="Arial"/>
          <w:bCs/>
          <w:sz w:val="24"/>
          <w:szCs w:val="24"/>
          <w:highlight w:val="yellow"/>
        </w:rPr>
        <w:t>[</w:t>
      </w:r>
      <w:r w:rsidR="003D2000">
        <w:rPr>
          <w:rFonts w:ascii="Arial" w:hAnsi="Arial" w:cs="Arial"/>
          <w:bCs/>
          <w:sz w:val="24"/>
          <w:szCs w:val="24"/>
          <w:highlight w:val="yellow"/>
        </w:rPr>
        <w:t>I</w:t>
      </w:r>
      <w:r w:rsidRPr="00677AF7">
        <w:rPr>
          <w:rFonts w:ascii="Arial" w:hAnsi="Arial" w:cs="Arial"/>
          <w:bCs/>
          <w:sz w:val="24"/>
          <w:szCs w:val="24"/>
          <w:highlight w:val="yellow"/>
        </w:rPr>
        <w:t>naudible 01:14:07]</w:t>
      </w:r>
      <w:r>
        <w:rPr>
          <w:rFonts w:ascii="Arial" w:hAnsi="Arial" w:cs="Arial"/>
          <w:bCs/>
          <w:sz w:val="24"/>
          <w:szCs w:val="24"/>
        </w:rPr>
        <w:t xml:space="preserve"> anything.  </w:t>
      </w:r>
    </w:p>
    <w:p w14:paraId="3984A4F3" w14:textId="77777777" w:rsidR="00371DC1" w:rsidRDefault="00371DC1" w:rsidP="00250EFD">
      <w:pPr>
        <w:spacing w:after="0" w:line="240" w:lineRule="auto"/>
        <w:ind w:left="1134" w:hanging="1134"/>
        <w:jc w:val="both"/>
        <w:rPr>
          <w:rFonts w:ascii="Arial" w:hAnsi="Arial" w:cs="Arial"/>
          <w:bCs/>
          <w:sz w:val="24"/>
          <w:szCs w:val="24"/>
        </w:rPr>
      </w:pPr>
    </w:p>
    <w:p w14:paraId="3EFA008D" w14:textId="134AEA12" w:rsidR="00371DC1" w:rsidRDefault="00371DC1" w:rsidP="00250EF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there was something…mmm…this Chris guy’s in the hiking club, so hiking boots could be his.</w:t>
      </w:r>
    </w:p>
    <w:p w14:paraId="43FE2BE2" w14:textId="77777777" w:rsidR="00371DC1" w:rsidRDefault="00371DC1" w:rsidP="00250EFD">
      <w:pPr>
        <w:spacing w:after="0" w:line="240" w:lineRule="auto"/>
        <w:ind w:left="1134" w:hanging="1134"/>
        <w:jc w:val="both"/>
        <w:rPr>
          <w:rFonts w:ascii="Arial" w:hAnsi="Arial" w:cs="Arial"/>
          <w:bCs/>
          <w:sz w:val="24"/>
          <w:szCs w:val="24"/>
        </w:rPr>
      </w:pPr>
    </w:p>
    <w:p w14:paraId="0779EF09" w14:textId="303C2295" w:rsidR="00371DC1" w:rsidRDefault="00371DC1" w:rsidP="00250EF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677AF7">
        <w:rPr>
          <w:rFonts w:ascii="Arial" w:hAnsi="Arial" w:cs="Arial"/>
          <w:bCs/>
          <w:sz w:val="24"/>
          <w:szCs w:val="24"/>
        </w:rPr>
        <w:t>But they’re old kind of hiking boots</w:t>
      </w:r>
      <w:r>
        <w:rPr>
          <w:rFonts w:ascii="Arial" w:hAnsi="Arial" w:cs="Arial"/>
          <w:bCs/>
          <w:sz w:val="24"/>
          <w:szCs w:val="24"/>
        </w:rPr>
        <w:t>.</w:t>
      </w:r>
    </w:p>
    <w:p w14:paraId="6D00A3C2" w14:textId="77777777" w:rsidR="00E31728" w:rsidRDefault="00E31728" w:rsidP="00250EFD">
      <w:pPr>
        <w:spacing w:after="0" w:line="240" w:lineRule="auto"/>
        <w:ind w:left="1134" w:hanging="1134"/>
        <w:jc w:val="both"/>
        <w:rPr>
          <w:rFonts w:ascii="Arial" w:hAnsi="Arial" w:cs="Arial"/>
          <w:bCs/>
          <w:sz w:val="24"/>
          <w:szCs w:val="24"/>
        </w:rPr>
      </w:pPr>
    </w:p>
    <w:p w14:paraId="6317653B" w14:textId="0630C037" w:rsidR="00E31728" w:rsidRDefault="00E31728" w:rsidP="00E31728">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Who was it that was…?  Oh…</w:t>
      </w:r>
    </w:p>
    <w:p w14:paraId="25AC5C84" w14:textId="77777777" w:rsidR="00E31728" w:rsidRDefault="00E31728" w:rsidP="00E31728">
      <w:pPr>
        <w:spacing w:after="0" w:line="240" w:lineRule="auto"/>
        <w:ind w:left="1134" w:hanging="1134"/>
        <w:jc w:val="both"/>
        <w:rPr>
          <w:rFonts w:ascii="Arial" w:hAnsi="Arial" w:cs="Arial"/>
          <w:bCs/>
          <w:sz w:val="24"/>
          <w:szCs w:val="24"/>
        </w:rPr>
      </w:pPr>
    </w:p>
    <w:p w14:paraId="4485696E" w14:textId="75D88FE2" w:rsidR="00E31728" w:rsidRDefault="00E31728" w:rsidP="00E31728">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r>
      <w:r w:rsidR="003D2000">
        <w:rPr>
          <w:rFonts w:ascii="Arial" w:hAnsi="Arial" w:cs="Arial"/>
          <w:bCs/>
          <w:sz w:val="24"/>
          <w:szCs w:val="24"/>
        </w:rPr>
        <w:t>LL Beans</w:t>
      </w:r>
      <w:r>
        <w:rPr>
          <w:rFonts w:ascii="Arial" w:hAnsi="Arial" w:cs="Arial"/>
          <w:bCs/>
          <w:sz w:val="24"/>
          <w:szCs w:val="24"/>
        </w:rPr>
        <w:t xml:space="preserve"> but they call it [</w:t>
      </w:r>
      <w:r w:rsidRPr="00677AF7">
        <w:rPr>
          <w:rFonts w:ascii="Arial" w:hAnsi="Arial" w:cs="Arial"/>
          <w:bCs/>
          <w:sz w:val="24"/>
          <w:szCs w:val="24"/>
          <w:highlight w:val="yellow"/>
        </w:rPr>
        <w:t>L-Berry 01:14:38]</w:t>
      </w:r>
    </w:p>
    <w:p w14:paraId="0493CC21" w14:textId="77777777" w:rsidR="00E31728" w:rsidRDefault="00E31728" w:rsidP="00E31728">
      <w:pPr>
        <w:spacing w:after="0" w:line="240" w:lineRule="auto"/>
        <w:ind w:left="1134" w:hanging="1134"/>
        <w:jc w:val="both"/>
        <w:rPr>
          <w:rFonts w:ascii="Arial" w:hAnsi="Arial" w:cs="Arial"/>
          <w:bCs/>
          <w:sz w:val="24"/>
          <w:szCs w:val="24"/>
        </w:rPr>
      </w:pPr>
    </w:p>
    <w:p w14:paraId="7A78AF35" w14:textId="046934E5" w:rsidR="00E31728" w:rsidRDefault="00E31728" w:rsidP="00E31728">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‘snuck onto Joan’s property when I knew she’d be in town, took a picture of something that looks promising, but I’m still waiting on the results from</w:t>
      </w:r>
      <w:r w:rsidR="005971EF">
        <w:rPr>
          <w:rFonts w:ascii="Arial" w:hAnsi="Arial" w:cs="Arial"/>
          <w:bCs/>
          <w:sz w:val="24"/>
          <w:szCs w:val="24"/>
        </w:rPr>
        <w:t xml:space="preserve"> Deviant Tracker</w:t>
      </w:r>
      <w:r>
        <w:rPr>
          <w:rFonts w:ascii="Arial" w:hAnsi="Arial" w:cs="Arial"/>
          <w:bCs/>
          <w:sz w:val="24"/>
          <w:szCs w:val="24"/>
        </w:rPr>
        <w:t xml:space="preserve"> </w:t>
      </w:r>
      <w:r w:rsidR="003D2000">
        <w:rPr>
          <w:rFonts w:ascii="Arial" w:hAnsi="Arial" w:cs="Arial"/>
          <w:bCs/>
          <w:sz w:val="24"/>
          <w:szCs w:val="24"/>
        </w:rPr>
        <w:t>Boot Tread</w:t>
      </w:r>
      <w:r>
        <w:rPr>
          <w:rFonts w:ascii="Arial" w:hAnsi="Arial" w:cs="Arial"/>
          <w:bCs/>
          <w:sz w:val="24"/>
          <w:szCs w:val="24"/>
        </w:rPr>
        <w:t xml:space="preserve"> Database.’  </w:t>
      </w:r>
      <w:proofErr w:type="gramStart"/>
      <w:r>
        <w:rPr>
          <w:rFonts w:ascii="Arial" w:hAnsi="Arial" w:cs="Arial"/>
          <w:bCs/>
          <w:sz w:val="24"/>
          <w:szCs w:val="24"/>
        </w:rPr>
        <w:t>So</w:t>
      </w:r>
      <w:proofErr w:type="gramEnd"/>
      <w:r>
        <w:rPr>
          <w:rFonts w:ascii="Arial" w:hAnsi="Arial" w:cs="Arial"/>
          <w:bCs/>
          <w:sz w:val="24"/>
          <w:szCs w:val="24"/>
        </w:rPr>
        <w:t xml:space="preserve"> they’re trying to match, so that looks like the Database.</w:t>
      </w:r>
    </w:p>
    <w:p w14:paraId="6F29D845" w14:textId="77777777" w:rsidR="00F578F5" w:rsidRDefault="00F578F5" w:rsidP="00E31728">
      <w:pPr>
        <w:spacing w:after="0" w:line="240" w:lineRule="auto"/>
        <w:ind w:left="1134" w:hanging="1134"/>
        <w:jc w:val="both"/>
        <w:rPr>
          <w:rFonts w:ascii="Arial" w:hAnsi="Arial" w:cs="Arial"/>
          <w:bCs/>
          <w:sz w:val="24"/>
          <w:szCs w:val="24"/>
        </w:rPr>
      </w:pPr>
    </w:p>
    <w:p w14:paraId="5021F705" w14:textId="56C15A0E" w:rsidR="00F578F5" w:rsidRDefault="00F578F5" w:rsidP="00F578F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‘Snuck into the property, took a picture.’  Oops, I think that’s </w:t>
      </w:r>
      <w:r w:rsidR="005971EF">
        <w:rPr>
          <w:rFonts w:ascii="Arial" w:hAnsi="Arial" w:cs="Arial"/>
          <w:bCs/>
          <w:sz w:val="24"/>
          <w:szCs w:val="24"/>
        </w:rPr>
        <w:t>just stuck to me.</w:t>
      </w:r>
    </w:p>
    <w:p w14:paraId="74A86D48" w14:textId="77777777" w:rsidR="00F578F5" w:rsidRDefault="00F578F5" w:rsidP="00F578F5">
      <w:pPr>
        <w:spacing w:after="0" w:line="240" w:lineRule="auto"/>
        <w:ind w:left="1134" w:hanging="1134"/>
        <w:jc w:val="both"/>
        <w:rPr>
          <w:rFonts w:ascii="Arial" w:hAnsi="Arial" w:cs="Arial"/>
          <w:bCs/>
          <w:sz w:val="24"/>
          <w:szCs w:val="24"/>
        </w:rPr>
      </w:pPr>
    </w:p>
    <w:p w14:paraId="3C860835" w14:textId="2BDB6366" w:rsidR="00F578F5" w:rsidRDefault="00F578F5" w:rsidP="00F578F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 it doesn’t make sense.</w:t>
      </w:r>
    </w:p>
    <w:p w14:paraId="61F9E3D5" w14:textId="77777777" w:rsidR="00F578F5" w:rsidRDefault="00F578F5" w:rsidP="00F578F5">
      <w:pPr>
        <w:spacing w:after="0" w:line="240" w:lineRule="auto"/>
        <w:ind w:left="1134" w:hanging="1134"/>
        <w:jc w:val="both"/>
        <w:rPr>
          <w:rFonts w:ascii="Arial" w:hAnsi="Arial" w:cs="Arial"/>
          <w:bCs/>
          <w:sz w:val="24"/>
          <w:szCs w:val="24"/>
        </w:rPr>
      </w:pPr>
    </w:p>
    <w:p w14:paraId="69522021" w14:textId="63A0837A" w:rsidR="00F578F5" w:rsidRDefault="00F578F5" w:rsidP="00F578F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‘Wish I could afford the Pro Version…’  What is this?</w:t>
      </w:r>
    </w:p>
    <w:p w14:paraId="0D42D384" w14:textId="77777777" w:rsidR="00F578F5" w:rsidRDefault="00F578F5" w:rsidP="00F578F5">
      <w:pPr>
        <w:spacing w:after="0" w:line="240" w:lineRule="auto"/>
        <w:ind w:left="1134" w:hanging="1134"/>
        <w:jc w:val="both"/>
        <w:rPr>
          <w:rFonts w:ascii="Arial" w:hAnsi="Arial" w:cs="Arial"/>
          <w:bCs/>
          <w:sz w:val="24"/>
          <w:szCs w:val="24"/>
        </w:rPr>
      </w:pPr>
    </w:p>
    <w:p w14:paraId="7476271D" w14:textId="1DC464E5" w:rsidR="00F578F5" w:rsidRDefault="00F578F5" w:rsidP="00F578F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This is weird…J… </w:t>
      </w:r>
    </w:p>
    <w:p w14:paraId="76606B81" w14:textId="77777777" w:rsidR="006B16CC" w:rsidRDefault="006B16CC" w:rsidP="00F578F5">
      <w:pPr>
        <w:spacing w:after="0" w:line="240" w:lineRule="auto"/>
        <w:ind w:left="1134" w:hanging="1134"/>
        <w:jc w:val="both"/>
        <w:rPr>
          <w:rFonts w:ascii="Arial" w:hAnsi="Arial" w:cs="Arial"/>
          <w:bCs/>
          <w:sz w:val="24"/>
          <w:szCs w:val="24"/>
        </w:rPr>
      </w:pPr>
    </w:p>
    <w:p w14:paraId="305476C8" w14:textId="3A17F0F6" w:rsidR="006B16CC" w:rsidRDefault="006B16CC" w:rsidP="00F578F5">
      <w:pPr>
        <w:spacing w:after="0" w:line="240" w:lineRule="auto"/>
        <w:ind w:left="1134" w:hanging="1134"/>
        <w:jc w:val="both"/>
        <w:rPr>
          <w:rFonts w:ascii="Arial" w:hAnsi="Arial" w:cs="Arial"/>
          <w:bCs/>
          <w:sz w:val="24"/>
          <w:szCs w:val="24"/>
        </w:rPr>
      </w:pP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this one is going from the bottom up, by the way, so the coded letter to the answer…</w:t>
      </w:r>
    </w:p>
    <w:p w14:paraId="34E81DD5" w14:textId="77777777" w:rsidR="006B16CC" w:rsidRDefault="006B16CC" w:rsidP="00F578F5">
      <w:pPr>
        <w:spacing w:after="0" w:line="240" w:lineRule="auto"/>
        <w:ind w:left="1134" w:hanging="1134"/>
        <w:jc w:val="both"/>
        <w:rPr>
          <w:rFonts w:ascii="Arial" w:hAnsi="Arial" w:cs="Arial"/>
          <w:bCs/>
          <w:sz w:val="24"/>
          <w:szCs w:val="24"/>
        </w:rPr>
      </w:pPr>
    </w:p>
    <w:p w14:paraId="24D8A75C" w14:textId="63F3A108" w:rsidR="006B16CC" w:rsidRDefault="006B16CC" w:rsidP="00AF417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Bottom up.</w:t>
      </w:r>
    </w:p>
    <w:p w14:paraId="7EC19892" w14:textId="77777777" w:rsidR="00AF417C" w:rsidRDefault="00AF417C" w:rsidP="00AF417C">
      <w:pPr>
        <w:spacing w:after="0" w:line="240" w:lineRule="auto"/>
        <w:ind w:left="1134" w:hanging="1134"/>
        <w:jc w:val="both"/>
        <w:rPr>
          <w:rFonts w:ascii="Arial" w:hAnsi="Arial" w:cs="Arial"/>
          <w:bCs/>
          <w:sz w:val="24"/>
          <w:szCs w:val="24"/>
        </w:rPr>
      </w:pPr>
    </w:p>
    <w:p w14:paraId="7C7A92A2" w14:textId="5AC7C820"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Too many shoes, I feel like that’s just a distraction.</w:t>
      </w:r>
    </w:p>
    <w:p w14:paraId="0D38F804" w14:textId="77777777" w:rsidR="00AF417C" w:rsidRDefault="00AF417C" w:rsidP="00AF417C">
      <w:pPr>
        <w:spacing w:after="0" w:line="240" w:lineRule="auto"/>
        <w:ind w:left="1134" w:hanging="1134"/>
        <w:jc w:val="both"/>
        <w:rPr>
          <w:rFonts w:ascii="Arial" w:hAnsi="Arial" w:cs="Arial"/>
          <w:bCs/>
          <w:sz w:val="24"/>
          <w:szCs w:val="24"/>
        </w:rPr>
      </w:pPr>
    </w:p>
    <w:p w14:paraId="63A0D34B" w14:textId="78EF3549"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I’m just popping out.</w:t>
      </w:r>
    </w:p>
    <w:p w14:paraId="16E874ED" w14:textId="77777777" w:rsidR="00AF417C" w:rsidRDefault="00AF417C" w:rsidP="00AF417C">
      <w:pPr>
        <w:spacing w:after="0" w:line="240" w:lineRule="auto"/>
        <w:ind w:left="1134" w:hanging="1134"/>
        <w:jc w:val="both"/>
        <w:rPr>
          <w:rFonts w:ascii="Arial" w:hAnsi="Arial" w:cs="Arial"/>
          <w:bCs/>
          <w:sz w:val="24"/>
          <w:szCs w:val="24"/>
        </w:rPr>
      </w:pPr>
    </w:p>
    <w:p w14:paraId="4B4DF8AF" w14:textId="73E34A67"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You’re not allowed to leave, until we’re allowed to leave.</w:t>
      </w:r>
    </w:p>
    <w:p w14:paraId="2B6F3084" w14:textId="77777777" w:rsidR="00AF417C" w:rsidRDefault="00AF417C" w:rsidP="00AF417C">
      <w:pPr>
        <w:spacing w:after="0" w:line="240" w:lineRule="auto"/>
        <w:ind w:left="1134" w:hanging="1134"/>
        <w:jc w:val="both"/>
        <w:rPr>
          <w:rFonts w:ascii="Arial" w:hAnsi="Arial" w:cs="Arial"/>
          <w:bCs/>
          <w:sz w:val="24"/>
          <w:szCs w:val="24"/>
        </w:rPr>
      </w:pPr>
    </w:p>
    <w:p w14:paraId="4972A66D" w14:textId="45F41DE7"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yeah, this stupid waste of time says, when you have excluded the impossible, whatever remains, however improbable, must be the truth.</w:t>
      </w:r>
    </w:p>
    <w:p w14:paraId="50FA9A94" w14:textId="77777777" w:rsidR="00AF417C" w:rsidRDefault="00AF417C" w:rsidP="00AF417C">
      <w:pPr>
        <w:spacing w:after="0" w:line="240" w:lineRule="auto"/>
        <w:ind w:left="1134" w:hanging="1134"/>
        <w:jc w:val="both"/>
        <w:rPr>
          <w:rFonts w:ascii="Arial" w:hAnsi="Arial" w:cs="Arial"/>
          <w:bCs/>
          <w:sz w:val="24"/>
          <w:szCs w:val="24"/>
        </w:rPr>
      </w:pPr>
    </w:p>
    <w:p w14:paraId="77A92EC4" w14:textId="449BA343"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I’m blaming Ella for that.</w:t>
      </w:r>
    </w:p>
    <w:p w14:paraId="3981B3FF" w14:textId="77777777" w:rsidR="00AF417C" w:rsidRDefault="00AF417C" w:rsidP="00AF417C">
      <w:pPr>
        <w:spacing w:after="0" w:line="240" w:lineRule="auto"/>
        <w:ind w:left="1134" w:hanging="1134"/>
        <w:jc w:val="both"/>
        <w:rPr>
          <w:rFonts w:ascii="Arial" w:hAnsi="Arial" w:cs="Arial"/>
          <w:bCs/>
          <w:sz w:val="24"/>
          <w:szCs w:val="24"/>
        </w:rPr>
      </w:pPr>
    </w:p>
    <w:p w14:paraId="06C34C97" w14:textId="0D4C917A"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Thank you Ella.</w:t>
      </w:r>
    </w:p>
    <w:p w14:paraId="3477DBB0" w14:textId="77777777" w:rsidR="00AF417C" w:rsidRDefault="00AF417C" w:rsidP="00AF417C">
      <w:pPr>
        <w:spacing w:after="0" w:line="240" w:lineRule="auto"/>
        <w:ind w:left="1134" w:hanging="1134"/>
        <w:jc w:val="both"/>
        <w:rPr>
          <w:rFonts w:ascii="Arial" w:hAnsi="Arial" w:cs="Arial"/>
          <w:bCs/>
          <w:sz w:val="24"/>
          <w:szCs w:val="24"/>
        </w:rPr>
      </w:pPr>
    </w:p>
    <w:p w14:paraId="5FD25EA5" w14:textId="3790BF33" w:rsidR="00AF417C" w:rsidRDefault="00AF417C" w:rsidP="00AF417C">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r>
      <w:r w:rsidR="000B05CC">
        <w:rPr>
          <w:rFonts w:ascii="Arial" w:hAnsi="Arial" w:cs="Arial"/>
          <w:bCs/>
          <w:sz w:val="24"/>
          <w:szCs w:val="24"/>
        </w:rPr>
        <w:t>No problem</w:t>
      </w:r>
    </w:p>
    <w:p w14:paraId="098F7A5C" w14:textId="77777777" w:rsidR="004F2261" w:rsidRDefault="004F2261" w:rsidP="00AF417C">
      <w:pPr>
        <w:spacing w:after="0" w:line="240" w:lineRule="auto"/>
        <w:ind w:left="1134" w:hanging="1134"/>
        <w:jc w:val="both"/>
        <w:rPr>
          <w:rFonts w:ascii="Arial" w:hAnsi="Arial" w:cs="Arial"/>
          <w:bCs/>
          <w:sz w:val="24"/>
          <w:szCs w:val="24"/>
        </w:rPr>
      </w:pPr>
    </w:p>
    <w:p w14:paraId="5836D07B" w14:textId="546DD382"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hopefully that helps with that?</w:t>
      </w:r>
    </w:p>
    <w:p w14:paraId="0CECBB2E" w14:textId="77777777" w:rsidR="004F2261" w:rsidRDefault="004F2261" w:rsidP="00AF417C">
      <w:pPr>
        <w:spacing w:after="0" w:line="240" w:lineRule="auto"/>
        <w:ind w:left="1134" w:hanging="1134"/>
        <w:jc w:val="both"/>
        <w:rPr>
          <w:rFonts w:ascii="Arial" w:hAnsi="Arial" w:cs="Arial"/>
          <w:bCs/>
          <w:sz w:val="24"/>
          <w:szCs w:val="24"/>
        </w:rPr>
      </w:pPr>
    </w:p>
    <w:p w14:paraId="4CE374C3" w14:textId="610B78E2"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I’ve not been able to break it, but let’s say that is an S.  Someone’s…</w:t>
      </w:r>
    </w:p>
    <w:p w14:paraId="201CD1FD" w14:textId="77777777" w:rsidR="004F2261" w:rsidRDefault="004F2261" w:rsidP="00AF417C">
      <w:pPr>
        <w:spacing w:after="0" w:line="240" w:lineRule="auto"/>
        <w:ind w:left="1134" w:hanging="1134"/>
        <w:jc w:val="both"/>
        <w:rPr>
          <w:rFonts w:ascii="Arial" w:hAnsi="Arial" w:cs="Arial"/>
          <w:bCs/>
          <w:sz w:val="24"/>
          <w:szCs w:val="24"/>
        </w:rPr>
      </w:pPr>
    </w:p>
    <w:p w14:paraId="6B43EEF0" w14:textId="10E87F3C"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 D, O…</w:t>
      </w:r>
    </w:p>
    <w:p w14:paraId="563FE21A" w14:textId="77777777" w:rsidR="004F2261" w:rsidRDefault="004F2261" w:rsidP="00AF417C">
      <w:pPr>
        <w:spacing w:after="0" w:line="240" w:lineRule="auto"/>
        <w:ind w:left="1134" w:hanging="1134"/>
        <w:jc w:val="both"/>
        <w:rPr>
          <w:rFonts w:ascii="Arial" w:hAnsi="Arial" w:cs="Arial"/>
          <w:bCs/>
          <w:sz w:val="24"/>
          <w:szCs w:val="24"/>
        </w:rPr>
      </w:pPr>
    </w:p>
    <w:p w14:paraId="6F1EB972" w14:textId="7524AFD3"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It hasn’t made sense to me, any of them, but </w:t>
      </w:r>
      <w:r w:rsidRPr="000B05CC">
        <w:rPr>
          <w:rFonts w:ascii="Arial" w:hAnsi="Arial" w:cs="Arial"/>
          <w:bCs/>
          <w:sz w:val="24"/>
          <w:szCs w:val="24"/>
          <w:highlight w:val="yellow"/>
        </w:rPr>
        <w:t>[inaudible 01:17:15]</w:t>
      </w:r>
      <w:r>
        <w:rPr>
          <w:rFonts w:ascii="Arial" w:hAnsi="Arial" w:cs="Arial"/>
          <w:bCs/>
          <w:sz w:val="24"/>
          <w:szCs w:val="24"/>
        </w:rPr>
        <w:t xml:space="preserve"> code, we’ve now learned how to interpret, and you’d say that’s an S.</w:t>
      </w:r>
    </w:p>
    <w:p w14:paraId="38E5FB2B" w14:textId="77777777" w:rsidR="004F2261" w:rsidRDefault="004F2261" w:rsidP="00AF417C">
      <w:pPr>
        <w:spacing w:after="0" w:line="240" w:lineRule="auto"/>
        <w:ind w:left="1134" w:hanging="1134"/>
        <w:jc w:val="both"/>
        <w:rPr>
          <w:rFonts w:ascii="Arial" w:hAnsi="Arial" w:cs="Arial"/>
          <w:bCs/>
          <w:sz w:val="24"/>
          <w:szCs w:val="24"/>
        </w:rPr>
      </w:pPr>
    </w:p>
    <w:p w14:paraId="0B4065BD" w14:textId="10E8CA5D"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983E5DB" w14:textId="77777777" w:rsidR="004F2261" w:rsidRDefault="004F2261" w:rsidP="003D2000">
      <w:pPr>
        <w:spacing w:after="0" w:line="240" w:lineRule="auto"/>
        <w:jc w:val="both"/>
        <w:rPr>
          <w:rFonts w:ascii="Arial" w:hAnsi="Arial" w:cs="Arial"/>
          <w:bCs/>
          <w:sz w:val="24"/>
          <w:szCs w:val="24"/>
        </w:rPr>
      </w:pPr>
    </w:p>
    <w:p w14:paraId="376CD2F1" w14:textId="75BC3BC4"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when we see a U, that’s an S.  S…</w:t>
      </w:r>
    </w:p>
    <w:p w14:paraId="3189B6CE" w14:textId="77777777" w:rsidR="004F2261" w:rsidRDefault="004F2261" w:rsidP="00AF417C">
      <w:pPr>
        <w:spacing w:after="0" w:line="240" w:lineRule="auto"/>
        <w:ind w:left="1134" w:hanging="1134"/>
        <w:jc w:val="both"/>
        <w:rPr>
          <w:rFonts w:ascii="Arial" w:hAnsi="Arial" w:cs="Arial"/>
          <w:bCs/>
          <w:sz w:val="24"/>
          <w:szCs w:val="24"/>
        </w:rPr>
      </w:pPr>
    </w:p>
    <w:p w14:paraId="4F723811" w14:textId="04326A1B"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 U is S.</w:t>
      </w:r>
    </w:p>
    <w:p w14:paraId="06FF57F4" w14:textId="77777777" w:rsidR="004F2261" w:rsidRDefault="004F2261" w:rsidP="00AF417C">
      <w:pPr>
        <w:spacing w:after="0" w:line="240" w:lineRule="auto"/>
        <w:ind w:left="1134" w:hanging="1134"/>
        <w:jc w:val="both"/>
        <w:rPr>
          <w:rFonts w:ascii="Arial" w:hAnsi="Arial" w:cs="Arial"/>
          <w:bCs/>
          <w:sz w:val="24"/>
          <w:szCs w:val="24"/>
        </w:rPr>
      </w:pPr>
    </w:p>
    <w:p w14:paraId="369D1562" w14:textId="28415C9B" w:rsidR="004F2261" w:rsidRDefault="004F2261" w:rsidP="00AF417C">
      <w:pPr>
        <w:spacing w:after="0" w:line="240" w:lineRule="auto"/>
        <w:ind w:left="1134" w:hanging="1134"/>
        <w:jc w:val="both"/>
        <w:rPr>
          <w:rFonts w:ascii="Arial" w:hAnsi="Arial" w:cs="Arial"/>
          <w:bCs/>
          <w:sz w:val="24"/>
          <w:szCs w:val="24"/>
        </w:rPr>
      </w:pPr>
      <w:r>
        <w:rPr>
          <w:rFonts w:ascii="Arial" w:hAnsi="Arial" w:cs="Arial"/>
          <w:bCs/>
          <w:sz w:val="24"/>
          <w:szCs w:val="24"/>
        </w:rPr>
        <w:t>F</w:t>
      </w:r>
      <w:r w:rsidR="0022182E">
        <w:rPr>
          <w:rFonts w:ascii="Arial" w:hAnsi="Arial" w:cs="Arial"/>
          <w:bCs/>
          <w:sz w:val="24"/>
          <w:szCs w:val="24"/>
        </w:rPr>
        <w:t>2:</w:t>
      </w:r>
      <w:r w:rsidR="0022182E">
        <w:rPr>
          <w:rFonts w:ascii="Arial" w:hAnsi="Arial" w:cs="Arial"/>
          <w:bCs/>
          <w:sz w:val="24"/>
          <w:szCs w:val="24"/>
        </w:rPr>
        <w:tab/>
      </w:r>
      <w:r w:rsidR="003D2000">
        <w:rPr>
          <w:rFonts w:ascii="Arial" w:hAnsi="Arial" w:cs="Arial"/>
          <w:bCs/>
          <w:sz w:val="24"/>
          <w:szCs w:val="24"/>
        </w:rPr>
        <w:t>S, T, U, V, W, X, Y, Z, okay.</w:t>
      </w:r>
    </w:p>
    <w:p w14:paraId="3D657E7F" w14:textId="77777777" w:rsidR="0022182E" w:rsidRDefault="0022182E" w:rsidP="00AF417C">
      <w:pPr>
        <w:spacing w:after="0" w:line="240" w:lineRule="auto"/>
        <w:ind w:left="1134" w:hanging="1134"/>
        <w:jc w:val="both"/>
        <w:rPr>
          <w:rFonts w:ascii="Arial" w:hAnsi="Arial" w:cs="Arial"/>
          <w:bCs/>
          <w:sz w:val="24"/>
          <w:szCs w:val="24"/>
        </w:rPr>
      </w:pPr>
    </w:p>
    <w:p w14:paraId="4466A0CB" w14:textId="600B7EBE"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that wouldn’t be this one, do any of these go U to S?  </w:t>
      </w:r>
    </w:p>
    <w:p w14:paraId="04E9AB1F" w14:textId="77777777" w:rsidR="0022182E" w:rsidRDefault="0022182E" w:rsidP="0022182E">
      <w:pPr>
        <w:spacing w:after="0" w:line="240" w:lineRule="auto"/>
        <w:ind w:left="1134" w:hanging="1134"/>
        <w:jc w:val="both"/>
        <w:rPr>
          <w:rFonts w:ascii="Arial" w:hAnsi="Arial" w:cs="Arial"/>
          <w:bCs/>
          <w:sz w:val="24"/>
          <w:szCs w:val="24"/>
        </w:rPr>
      </w:pPr>
    </w:p>
    <w:p w14:paraId="776D3D21" w14:textId="5A7BD567"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ab/>
        <w:t>Oh no, but we need to do it again, yeah.</w:t>
      </w:r>
    </w:p>
    <w:p w14:paraId="0C211B75" w14:textId="77777777" w:rsidR="0022182E" w:rsidRDefault="0022182E" w:rsidP="0022182E">
      <w:pPr>
        <w:spacing w:after="0" w:line="240" w:lineRule="auto"/>
        <w:ind w:left="1134" w:hanging="1134"/>
        <w:jc w:val="both"/>
        <w:rPr>
          <w:rFonts w:ascii="Arial" w:hAnsi="Arial" w:cs="Arial"/>
          <w:bCs/>
          <w:sz w:val="24"/>
          <w:szCs w:val="24"/>
        </w:rPr>
      </w:pPr>
    </w:p>
    <w:p w14:paraId="11246B18" w14:textId="2F767E6F"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w:t>
      </w:r>
      <w:r w:rsidR="000B05CC">
        <w:rPr>
          <w:rFonts w:ascii="Arial" w:hAnsi="Arial" w:cs="Arial"/>
          <w:bCs/>
          <w:sz w:val="24"/>
          <w:szCs w:val="24"/>
        </w:rPr>
        <w:t xml:space="preserve">, </w:t>
      </w:r>
      <w:r>
        <w:rPr>
          <w:rFonts w:ascii="Arial" w:hAnsi="Arial" w:cs="Arial"/>
          <w:bCs/>
          <w:sz w:val="24"/>
          <w:szCs w:val="24"/>
        </w:rPr>
        <w:t>so if that is it, then that’s D…so if U is an S, then it’s up and a D is a B, B…</w:t>
      </w:r>
    </w:p>
    <w:p w14:paraId="249D76F4" w14:textId="77777777" w:rsidR="0022182E" w:rsidRDefault="0022182E" w:rsidP="0022182E">
      <w:pPr>
        <w:spacing w:after="0" w:line="240" w:lineRule="auto"/>
        <w:ind w:left="1134" w:hanging="1134"/>
        <w:jc w:val="both"/>
        <w:rPr>
          <w:rFonts w:ascii="Arial" w:hAnsi="Arial" w:cs="Arial"/>
          <w:bCs/>
          <w:sz w:val="24"/>
          <w:szCs w:val="24"/>
        </w:rPr>
      </w:pPr>
    </w:p>
    <w:p w14:paraId="5680E28D" w14:textId="3C631D2D"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w:t>
      </w:r>
    </w:p>
    <w:p w14:paraId="1081BCB2" w14:textId="77777777" w:rsidR="0022182E" w:rsidRDefault="0022182E" w:rsidP="0022182E">
      <w:pPr>
        <w:spacing w:after="0" w:line="240" w:lineRule="auto"/>
        <w:ind w:left="1134" w:hanging="1134"/>
        <w:jc w:val="both"/>
        <w:rPr>
          <w:rFonts w:ascii="Arial" w:hAnsi="Arial" w:cs="Arial"/>
          <w:bCs/>
          <w:sz w:val="24"/>
          <w:szCs w:val="24"/>
        </w:rPr>
      </w:pPr>
    </w:p>
    <w:p w14:paraId="50B924BA" w14:textId="62D7AA4D"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O…B, B, O…but that…</w:t>
      </w:r>
    </w:p>
    <w:p w14:paraId="3EC9691E" w14:textId="77777777" w:rsidR="0022182E" w:rsidRDefault="0022182E" w:rsidP="0022182E">
      <w:pPr>
        <w:spacing w:after="0" w:line="240" w:lineRule="auto"/>
        <w:ind w:left="1134" w:hanging="1134"/>
        <w:jc w:val="both"/>
        <w:rPr>
          <w:rFonts w:ascii="Arial" w:hAnsi="Arial" w:cs="Arial"/>
          <w:bCs/>
          <w:sz w:val="24"/>
          <w:szCs w:val="24"/>
        </w:rPr>
      </w:pPr>
    </w:p>
    <w:p w14:paraId="5A1762DB" w14:textId="3326A5FA"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 does O become?</w:t>
      </w:r>
    </w:p>
    <w:p w14:paraId="3EA9D6C2" w14:textId="77777777" w:rsidR="0022182E" w:rsidRDefault="0022182E" w:rsidP="0022182E">
      <w:pPr>
        <w:spacing w:after="0" w:line="240" w:lineRule="auto"/>
        <w:ind w:left="1134" w:hanging="1134"/>
        <w:jc w:val="both"/>
        <w:rPr>
          <w:rFonts w:ascii="Arial" w:hAnsi="Arial" w:cs="Arial"/>
          <w:bCs/>
          <w:sz w:val="24"/>
          <w:szCs w:val="24"/>
        </w:rPr>
      </w:pPr>
    </w:p>
    <w:p w14:paraId="73BB2B32" w14:textId="3347B09F"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 becomes N.</w:t>
      </w:r>
    </w:p>
    <w:p w14:paraId="668F4EF2" w14:textId="77777777" w:rsidR="0022182E" w:rsidRDefault="0022182E" w:rsidP="0022182E">
      <w:pPr>
        <w:spacing w:after="0" w:line="240" w:lineRule="auto"/>
        <w:ind w:left="1134" w:hanging="1134"/>
        <w:jc w:val="both"/>
        <w:rPr>
          <w:rFonts w:ascii="Arial" w:hAnsi="Arial" w:cs="Arial"/>
          <w:bCs/>
          <w:sz w:val="24"/>
          <w:szCs w:val="24"/>
        </w:rPr>
      </w:pPr>
    </w:p>
    <w:p w14:paraId="50434CEA" w14:textId="5A8DBEF9" w:rsidR="0022182E" w:rsidRDefault="0022182E" w:rsidP="0022182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 B, N apostrophe S.</w:t>
      </w:r>
    </w:p>
    <w:p w14:paraId="19B3D17C" w14:textId="77777777" w:rsidR="00D42D66" w:rsidRDefault="00D42D66" w:rsidP="0022182E">
      <w:pPr>
        <w:spacing w:after="0" w:line="240" w:lineRule="auto"/>
        <w:ind w:left="1134" w:hanging="1134"/>
        <w:jc w:val="both"/>
        <w:rPr>
          <w:rFonts w:ascii="Arial" w:hAnsi="Arial" w:cs="Arial"/>
          <w:bCs/>
          <w:sz w:val="24"/>
          <w:szCs w:val="24"/>
        </w:rPr>
      </w:pPr>
    </w:p>
    <w:p w14:paraId="7945605D" w14:textId="52085D9D" w:rsidR="00D42D66" w:rsidRDefault="00D42D66" w:rsidP="0022182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that could be someone’s name so…</w:t>
      </w:r>
    </w:p>
    <w:p w14:paraId="58158E92" w14:textId="77777777" w:rsidR="00D42D66" w:rsidRDefault="00D42D66" w:rsidP="0022182E">
      <w:pPr>
        <w:spacing w:after="0" w:line="240" w:lineRule="auto"/>
        <w:ind w:left="1134" w:hanging="1134"/>
        <w:jc w:val="both"/>
        <w:rPr>
          <w:rFonts w:ascii="Arial" w:hAnsi="Arial" w:cs="Arial"/>
          <w:bCs/>
          <w:sz w:val="24"/>
          <w:szCs w:val="24"/>
        </w:rPr>
      </w:pPr>
    </w:p>
    <w:p w14:paraId="222AC4EC" w14:textId="64AF9C60" w:rsidR="00D42D66" w:rsidRDefault="00D42D66" w:rsidP="0022182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let’s keep going.  Z?</w:t>
      </w:r>
    </w:p>
    <w:p w14:paraId="1AA5DC41" w14:textId="77777777" w:rsidR="00D42D66" w:rsidRDefault="00D42D66" w:rsidP="0022182E">
      <w:pPr>
        <w:spacing w:after="0" w:line="240" w:lineRule="auto"/>
        <w:ind w:left="1134" w:hanging="1134"/>
        <w:jc w:val="both"/>
        <w:rPr>
          <w:rFonts w:ascii="Arial" w:hAnsi="Arial" w:cs="Arial"/>
          <w:bCs/>
          <w:sz w:val="24"/>
          <w:szCs w:val="24"/>
        </w:rPr>
      </w:pPr>
    </w:p>
    <w:p w14:paraId="711A5263" w14:textId="602183D6"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B.  Oh I’m going up aren’t I?  Sorry, Z is X.  </w:t>
      </w:r>
    </w:p>
    <w:p w14:paraId="1C37AA77" w14:textId="77777777" w:rsidR="00D42D66" w:rsidRDefault="00D42D66" w:rsidP="00D42D66">
      <w:pPr>
        <w:spacing w:after="0" w:line="240" w:lineRule="auto"/>
        <w:ind w:left="1134" w:hanging="1134"/>
        <w:jc w:val="both"/>
        <w:rPr>
          <w:rFonts w:ascii="Arial" w:hAnsi="Arial" w:cs="Arial"/>
          <w:bCs/>
          <w:sz w:val="24"/>
          <w:szCs w:val="24"/>
        </w:rPr>
      </w:pPr>
    </w:p>
    <w:p w14:paraId="1529ED79" w14:textId="0600EA56"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A1D51E9" w14:textId="77777777" w:rsidR="00D42D66" w:rsidRDefault="00D42D66" w:rsidP="00D42D66">
      <w:pPr>
        <w:spacing w:after="0" w:line="240" w:lineRule="auto"/>
        <w:ind w:left="1134" w:hanging="1134"/>
        <w:jc w:val="both"/>
        <w:rPr>
          <w:rFonts w:ascii="Arial" w:hAnsi="Arial" w:cs="Arial"/>
          <w:bCs/>
          <w:sz w:val="24"/>
          <w:szCs w:val="24"/>
        </w:rPr>
      </w:pPr>
    </w:p>
    <w:p w14:paraId="486BA7D2" w14:textId="2DD19F0F"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 it’s not looking good.</w:t>
      </w:r>
    </w:p>
    <w:p w14:paraId="06718087" w14:textId="77777777" w:rsidR="00D42D66" w:rsidRDefault="00D42D66" w:rsidP="00D42D66">
      <w:pPr>
        <w:spacing w:after="0" w:line="240" w:lineRule="auto"/>
        <w:ind w:left="1134" w:hanging="1134"/>
        <w:jc w:val="both"/>
        <w:rPr>
          <w:rFonts w:ascii="Arial" w:hAnsi="Arial" w:cs="Arial"/>
          <w:bCs/>
          <w:sz w:val="24"/>
          <w:szCs w:val="24"/>
        </w:rPr>
      </w:pPr>
    </w:p>
    <w:p w14:paraId="36F9D41B" w14:textId="702B433E"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w:t>
      </w:r>
    </w:p>
    <w:p w14:paraId="3D92D203" w14:textId="77777777" w:rsidR="00D42D66" w:rsidRDefault="00D42D66" w:rsidP="00D42D66">
      <w:pPr>
        <w:spacing w:after="0" w:line="240" w:lineRule="auto"/>
        <w:ind w:left="1134" w:hanging="1134"/>
        <w:jc w:val="both"/>
        <w:rPr>
          <w:rFonts w:ascii="Arial" w:hAnsi="Arial" w:cs="Arial"/>
          <w:bCs/>
          <w:sz w:val="24"/>
          <w:szCs w:val="24"/>
        </w:rPr>
      </w:pPr>
    </w:p>
    <w:p w14:paraId="5292A629" w14:textId="22907803"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 is Z.  No, it’s not no, shit.</w:t>
      </w:r>
    </w:p>
    <w:p w14:paraId="39C6CD7E" w14:textId="77777777" w:rsidR="00D42D66" w:rsidRDefault="00D42D66" w:rsidP="00D42D66">
      <w:pPr>
        <w:spacing w:after="0" w:line="240" w:lineRule="auto"/>
        <w:ind w:left="1134" w:hanging="1134"/>
        <w:jc w:val="both"/>
        <w:rPr>
          <w:rFonts w:ascii="Arial" w:hAnsi="Arial" w:cs="Arial"/>
          <w:bCs/>
          <w:sz w:val="24"/>
          <w:szCs w:val="24"/>
        </w:rPr>
      </w:pPr>
    </w:p>
    <w:p w14:paraId="3D428639" w14:textId="7F3F7E70"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What else could be apostrophe something?  </w:t>
      </w:r>
    </w:p>
    <w:p w14:paraId="2AE9DA14" w14:textId="77777777" w:rsidR="00D42D66" w:rsidRDefault="00D42D66" w:rsidP="00D42D66">
      <w:pPr>
        <w:spacing w:after="0" w:line="240" w:lineRule="auto"/>
        <w:ind w:left="1134" w:hanging="1134"/>
        <w:jc w:val="both"/>
        <w:rPr>
          <w:rFonts w:ascii="Arial" w:hAnsi="Arial" w:cs="Arial"/>
          <w:bCs/>
          <w:sz w:val="24"/>
          <w:szCs w:val="24"/>
        </w:rPr>
      </w:pPr>
    </w:p>
    <w:p w14:paraId="4424642F" w14:textId="72413A83" w:rsidR="00D42D66" w:rsidRDefault="00D42D66"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Guys, do you remember Nola and Courtney?</w:t>
      </w:r>
    </w:p>
    <w:p w14:paraId="7C3EF49D" w14:textId="77777777" w:rsidR="003E2F53" w:rsidRDefault="003E2F53" w:rsidP="00D42D66">
      <w:pPr>
        <w:spacing w:after="0" w:line="240" w:lineRule="auto"/>
        <w:ind w:left="1134" w:hanging="1134"/>
        <w:jc w:val="both"/>
        <w:rPr>
          <w:rFonts w:ascii="Arial" w:hAnsi="Arial" w:cs="Arial"/>
          <w:bCs/>
          <w:sz w:val="24"/>
          <w:szCs w:val="24"/>
        </w:rPr>
      </w:pPr>
    </w:p>
    <w:p w14:paraId="78A5C181" w14:textId="526FC062"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081CE142" w14:textId="77777777" w:rsidR="003E2F53" w:rsidRDefault="003E2F53" w:rsidP="00D42D66">
      <w:pPr>
        <w:spacing w:after="0" w:line="240" w:lineRule="auto"/>
        <w:ind w:left="1134" w:hanging="1134"/>
        <w:jc w:val="both"/>
        <w:rPr>
          <w:rFonts w:ascii="Arial" w:hAnsi="Arial" w:cs="Arial"/>
          <w:bCs/>
          <w:sz w:val="24"/>
          <w:szCs w:val="24"/>
        </w:rPr>
      </w:pPr>
    </w:p>
    <w:p w14:paraId="5AC64BFC" w14:textId="45036C91"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w:t>
      </w:r>
    </w:p>
    <w:p w14:paraId="659DCC65" w14:textId="77777777" w:rsidR="003E2F53" w:rsidRDefault="003E2F53" w:rsidP="00D42D66">
      <w:pPr>
        <w:spacing w:after="0" w:line="240" w:lineRule="auto"/>
        <w:ind w:left="1134" w:hanging="1134"/>
        <w:jc w:val="both"/>
        <w:rPr>
          <w:rFonts w:ascii="Arial" w:hAnsi="Arial" w:cs="Arial"/>
          <w:bCs/>
          <w:sz w:val="24"/>
          <w:szCs w:val="24"/>
        </w:rPr>
      </w:pPr>
    </w:p>
    <w:p w14:paraId="1C4B3C02" w14:textId="0381CC74"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p>
    <w:p w14:paraId="3461EFD2" w14:textId="77777777" w:rsidR="003E2F53" w:rsidRDefault="003E2F53" w:rsidP="00D42D66">
      <w:pPr>
        <w:spacing w:after="0" w:line="240" w:lineRule="auto"/>
        <w:ind w:left="1134" w:hanging="1134"/>
        <w:jc w:val="both"/>
        <w:rPr>
          <w:rFonts w:ascii="Arial" w:hAnsi="Arial" w:cs="Arial"/>
          <w:bCs/>
          <w:sz w:val="24"/>
          <w:szCs w:val="24"/>
        </w:rPr>
      </w:pPr>
    </w:p>
    <w:p w14:paraId="4E478DCE" w14:textId="14AC8ED9"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Record, repeat, I knew it.  Does that help you?</w:t>
      </w:r>
    </w:p>
    <w:p w14:paraId="42FC6050" w14:textId="77777777" w:rsidR="003E2F53" w:rsidRDefault="003E2F53" w:rsidP="00D42D66">
      <w:pPr>
        <w:spacing w:after="0" w:line="240" w:lineRule="auto"/>
        <w:ind w:left="1134" w:hanging="1134"/>
        <w:jc w:val="both"/>
        <w:rPr>
          <w:rFonts w:ascii="Arial" w:hAnsi="Arial" w:cs="Arial"/>
          <w:bCs/>
          <w:sz w:val="24"/>
          <w:szCs w:val="24"/>
        </w:rPr>
      </w:pPr>
    </w:p>
    <w:p w14:paraId="2BB3481A" w14:textId="5A72A8EB"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Not sure, maybe.</w:t>
      </w:r>
    </w:p>
    <w:p w14:paraId="23D3939D" w14:textId="77777777" w:rsidR="003E2F53" w:rsidRDefault="003E2F53" w:rsidP="00D42D66">
      <w:pPr>
        <w:spacing w:after="0" w:line="240" w:lineRule="auto"/>
        <w:ind w:left="1134" w:hanging="1134"/>
        <w:jc w:val="both"/>
        <w:rPr>
          <w:rFonts w:ascii="Arial" w:hAnsi="Arial" w:cs="Arial"/>
          <w:bCs/>
          <w:sz w:val="24"/>
          <w:szCs w:val="24"/>
        </w:rPr>
      </w:pPr>
    </w:p>
    <w:p w14:paraId="5CA44C91" w14:textId="48505C9D"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Still can’t crack the code, and then…so it took him like three days to crack the code.</w:t>
      </w:r>
    </w:p>
    <w:p w14:paraId="1E52EBE9" w14:textId="77777777" w:rsidR="003E2F53" w:rsidRDefault="003E2F53" w:rsidP="00D42D66">
      <w:pPr>
        <w:spacing w:after="0" w:line="240" w:lineRule="auto"/>
        <w:ind w:left="1134" w:hanging="1134"/>
        <w:jc w:val="both"/>
        <w:rPr>
          <w:rFonts w:ascii="Arial" w:hAnsi="Arial" w:cs="Arial"/>
          <w:bCs/>
          <w:sz w:val="24"/>
          <w:szCs w:val="24"/>
        </w:rPr>
      </w:pPr>
    </w:p>
    <w:p w14:paraId="68EF99FB" w14:textId="49F9E32C"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Wow, we’ll be here, see you on Sunday then.</w:t>
      </w:r>
    </w:p>
    <w:p w14:paraId="42D27811" w14:textId="77777777" w:rsidR="003E2F53" w:rsidRDefault="003E2F53" w:rsidP="00D42D66">
      <w:pPr>
        <w:spacing w:after="0" w:line="240" w:lineRule="auto"/>
        <w:ind w:left="1134" w:hanging="1134"/>
        <w:jc w:val="both"/>
        <w:rPr>
          <w:rFonts w:ascii="Arial" w:hAnsi="Arial" w:cs="Arial"/>
          <w:bCs/>
          <w:sz w:val="24"/>
          <w:szCs w:val="24"/>
        </w:rPr>
      </w:pPr>
    </w:p>
    <w:p w14:paraId="19544021" w14:textId="69734BE7"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We’ve got a lot of Us in this</w:t>
      </w:r>
      <w:r w:rsidR="00C466B6">
        <w:rPr>
          <w:rFonts w:ascii="Arial" w:hAnsi="Arial" w:cs="Arial"/>
          <w:bCs/>
          <w:sz w:val="24"/>
          <w:szCs w:val="24"/>
        </w:rPr>
        <w:t>, we’ve got a lot of Us.</w:t>
      </w:r>
    </w:p>
    <w:p w14:paraId="533B9D78" w14:textId="77777777" w:rsidR="003E2F53" w:rsidRDefault="003E2F53" w:rsidP="00D42D66">
      <w:pPr>
        <w:spacing w:after="0" w:line="240" w:lineRule="auto"/>
        <w:ind w:left="1134" w:hanging="1134"/>
        <w:jc w:val="both"/>
        <w:rPr>
          <w:rFonts w:ascii="Arial" w:hAnsi="Arial" w:cs="Arial"/>
          <w:bCs/>
          <w:sz w:val="24"/>
          <w:szCs w:val="24"/>
        </w:rPr>
      </w:pPr>
    </w:p>
    <w:p w14:paraId="0C1E520A" w14:textId="6904CA52" w:rsidR="003E2F53" w:rsidRDefault="003E2F5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code repeat</w:t>
      </w:r>
      <w:r w:rsidR="00C466B6">
        <w:rPr>
          <w:rFonts w:ascii="Arial" w:hAnsi="Arial" w:cs="Arial"/>
          <w:bCs/>
          <w:sz w:val="24"/>
          <w:szCs w:val="24"/>
        </w:rPr>
        <w:t>s, could it be shift one, shift three, shift eight, and it keeps going like that?  I mean that’s evil, if it is?</w:t>
      </w:r>
    </w:p>
    <w:p w14:paraId="653A422E" w14:textId="77777777" w:rsidR="00C466B6" w:rsidRDefault="00C466B6" w:rsidP="00D42D66">
      <w:pPr>
        <w:spacing w:after="0" w:line="240" w:lineRule="auto"/>
        <w:ind w:left="1134" w:hanging="1134"/>
        <w:jc w:val="both"/>
        <w:rPr>
          <w:rFonts w:ascii="Arial" w:hAnsi="Arial" w:cs="Arial"/>
          <w:bCs/>
          <w:sz w:val="24"/>
          <w:szCs w:val="24"/>
        </w:rPr>
      </w:pPr>
    </w:p>
    <w:p w14:paraId="1E696353" w14:textId="772EAFCC"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no, I don’t think that it means…so the most common letter in the English alphabet is E, so what letter repeats here most?</w:t>
      </w:r>
    </w:p>
    <w:p w14:paraId="096B4E2A" w14:textId="77777777" w:rsidR="00C466B6" w:rsidRDefault="00C466B6" w:rsidP="00D42D66">
      <w:pPr>
        <w:spacing w:after="0" w:line="240" w:lineRule="auto"/>
        <w:ind w:left="1134" w:hanging="1134"/>
        <w:jc w:val="both"/>
        <w:rPr>
          <w:rFonts w:ascii="Arial" w:hAnsi="Arial" w:cs="Arial"/>
          <w:bCs/>
          <w:sz w:val="24"/>
          <w:szCs w:val="24"/>
        </w:rPr>
      </w:pPr>
    </w:p>
    <w:p w14:paraId="15C6FD5F" w14:textId="124FC44C"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U repeats an awful lot.</w:t>
      </w:r>
    </w:p>
    <w:p w14:paraId="0A581116" w14:textId="77777777" w:rsidR="00C466B6" w:rsidRDefault="00C466B6" w:rsidP="00D42D66">
      <w:pPr>
        <w:spacing w:after="0" w:line="240" w:lineRule="auto"/>
        <w:ind w:left="1134" w:hanging="1134"/>
        <w:jc w:val="both"/>
        <w:rPr>
          <w:rFonts w:ascii="Arial" w:hAnsi="Arial" w:cs="Arial"/>
          <w:bCs/>
          <w:sz w:val="24"/>
          <w:szCs w:val="24"/>
        </w:rPr>
      </w:pPr>
    </w:p>
    <w:p w14:paraId="2141775D" w14:textId="729EA48E"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that must be E, right?</w:t>
      </w:r>
    </w:p>
    <w:p w14:paraId="0705238C" w14:textId="77777777" w:rsidR="00C466B6" w:rsidRDefault="00C466B6" w:rsidP="00D42D66">
      <w:pPr>
        <w:spacing w:after="0" w:line="240" w:lineRule="auto"/>
        <w:ind w:left="1134" w:hanging="1134"/>
        <w:jc w:val="both"/>
        <w:rPr>
          <w:rFonts w:ascii="Arial" w:hAnsi="Arial" w:cs="Arial"/>
          <w:bCs/>
          <w:sz w:val="24"/>
          <w:szCs w:val="24"/>
        </w:rPr>
      </w:pPr>
    </w:p>
    <w:p w14:paraId="6129047D" w14:textId="0DB11BEC"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ab/>
        <w:t>And that’s the shift that, so you need to find…</w:t>
      </w:r>
    </w:p>
    <w:p w14:paraId="44F15F13" w14:textId="77777777" w:rsidR="00C466B6" w:rsidRDefault="00C466B6" w:rsidP="00D42D66">
      <w:pPr>
        <w:spacing w:after="0" w:line="240" w:lineRule="auto"/>
        <w:ind w:left="1134" w:hanging="1134"/>
        <w:jc w:val="both"/>
        <w:rPr>
          <w:rFonts w:ascii="Arial" w:hAnsi="Arial" w:cs="Arial"/>
          <w:bCs/>
          <w:sz w:val="24"/>
          <w:szCs w:val="24"/>
        </w:rPr>
      </w:pPr>
    </w:p>
    <w:p w14:paraId="77128CAC" w14:textId="6ADDDEBB"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two letter is like…</w:t>
      </w:r>
    </w:p>
    <w:p w14:paraId="6616568C" w14:textId="77777777" w:rsidR="00C466B6" w:rsidRDefault="00C466B6" w:rsidP="00D42D66">
      <w:pPr>
        <w:spacing w:after="0" w:line="240" w:lineRule="auto"/>
        <w:ind w:left="1134" w:hanging="1134"/>
        <w:jc w:val="both"/>
        <w:rPr>
          <w:rFonts w:ascii="Arial" w:hAnsi="Arial" w:cs="Arial"/>
          <w:bCs/>
          <w:sz w:val="24"/>
          <w:szCs w:val="24"/>
        </w:rPr>
      </w:pPr>
    </w:p>
    <w:p w14:paraId="4E18EA5C" w14:textId="4882C798"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This is the…this is going to be…</w:t>
      </w:r>
    </w:p>
    <w:p w14:paraId="37099B67" w14:textId="77777777" w:rsidR="00C466B6" w:rsidRDefault="00C466B6" w:rsidP="00D42D66">
      <w:pPr>
        <w:spacing w:after="0" w:line="240" w:lineRule="auto"/>
        <w:ind w:left="1134" w:hanging="1134"/>
        <w:jc w:val="both"/>
        <w:rPr>
          <w:rFonts w:ascii="Arial" w:hAnsi="Arial" w:cs="Arial"/>
          <w:bCs/>
          <w:sz w:val="24"/>
          <w:szCs w:val="24"/>
        </w:rPr>
      </w:pPr>
    </w:p>
    <w:p w14:paraId="1BBC7BAD" w14:textId="746CAE48"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like one of these could be the…</w:t>
      </w:r>
    </w:p>
    <w:p w14:paraId="7001B823" w14:textId="77777777" w:rsidR="00C466B6" w:rsidRDefault="00C466B6" w:rsidP="00D42D66">
      <w:pPr>
        <w:spacing w:after="0" w:line="240" w:lineRule="auto"/>
        <w:ind w:left="1134" w:hanging="1134"/>
        <w:jc w:val="both"/>
        <w:rPr>
          <w:rFonts w:ascii="Arial" w:hAnsi="Arial" w:cs="Arial"/>
          <w:bCs/>
          <w:sz w:val="24"/>
          <w:szCs w:val="24"/>
        </w:rPr>
      </w:pPr>
    </w:p>
    <w:p w14:paraId="1FCC5A05" w14:textId="05D43118"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2426BAD3" w14:textId="77777777" w:rsidR="00C466B6" w:rsidRDefault="00C466B6" w:rsidP="00D42D66">
      <w:pPr>
        <w:spacing w:after="0" w:line="240" w:lineRule="auto"/>
        <w:ind w:left="1134" w:hanging="1134"/>
        <w:jc w:val="both"/>
        <w:rPr>
          <w:rFonts w:ascii="Arial" w:hAnsi="Arial" w:cs="Arial"/>
          <w:bCs/>
          <w:sz w:val="24"/>
          <w:szCs w:val="24"/>
        </w:rPr>
      </w:pPr>
    </w:p>
    <w:p w14:paraId="4F81871B" w14:textId="763901DD"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 yeah.</w:t>
      </w:r>
    </w:p>
    <w:p w14:paraId="7C48EB57" w14:textId="77777777" w:rsidR="00C466B6" w:rsidRDefault="00C466B6" w:rsidP="00D42D66">
      <w:pPr>
        <w:spacing w:after="0" w:line="240" w:lineRule="auto"/>
        <w:ind w:left="1134" w:hanging="1134"/>
        <w:jc w:val="both"/>
        <w:rPr>
          <w:rFonts w:ascii="Arial" w:hAnsi="Arial" w:cs="Arial"/>
          <w:bCs/>
          <w:sz w:val="24"/>
          <w:szCs w:val="24"/>
        </w:rPr>
      </w:pPr>
    </w:p>
    <w:p w14:paraId="11E4714C" w14:textId="4ACB9A30" w:rsidR="00C466B6" w:rsidRDefault="00C466B6"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 B, U, could be the</w:t>
      </w:r>
      <w:r w:rsidR="001B13A4">
        <w:rPr>
          <w:rFonts w:ascii="Arial" w:hAnsi="Arial" w:cs="Arial"/>
          <w:bCs/>
          <w:sz w:val="24"/>
          <w:szCs w:val="24"/>
        </w:rPr>
        <w:t>…</w:t>
      </w:r>
    </w:p>
    <w:p w14:paraId="5C167863" w14:textId="77777777" w:rsidR="001B13A4" w:rsidRDefault="001B13A4" w:rsidP="00D42D66">
      <w:pPr>
        <w:spacing w:after="0" w:line="240" w:lineRule="auto"/>
        <w:ind w:left="1134" w:hanging="1134"/>
        <w:jc w:val="both"/>
        <w:rPr>
          <w:rFonts w:ascii="Arial" w:hAnsi="Arial" w:cs="Arial"/>
          <w:bCs/>
          <w:sz w:val="24"/>
          <w:szCs w:val="24"/>
        </w:rPr>
      </w:pPr>
    </w:p>
    <w:p w14:paraId="7C1A3F62" w14:textId="39F1BE50"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exactly.</w:t>
      </w:r>
    </w:p>
    <w:p w14:paraId="595E8602" w14:textId="77777777" w:rsidR="001B13A4" w:rsidRDefault="001B13A4" w:rsidP="00D42D66">
      <w:pPr>
        <w:spacing w:after="0" w:line="240" w:lineRule="auto"/>
        <w:ind w:left="1134" w:hanging="1134"/>
        <w:jc w:val="both"/>
        <w:rPr>
          <w:rFonts w:ascii="Arial" w:hAnsi="Arial" w:cs="Arial"/>
          <w:bCs/>
          <w:sz w:val="24"/>
          <w:szCs w:val="24"/>
        </w:rPr>
      </w:pPr>
    </w:p>
    <w:p w14:paraId="51FA419B" w14:textId="5BA99952"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 we see D, B, U again?</w:t>
      </w:r>
    </w:p>
    <w:p w14:paraId="04012561" w14:textId="77777777" w:rsidR="001B13A4" w:rsidRDefault="001B13A4" w:rsidP="00D42D66">
      <w:pPr>
        <w:spacing w:after="0" w:line="240" w:lineRule="auto"/>
        <w:ind w:left="1134" w:hanging="1134"/>
        <w:jc w:val="both"/>
        <w:rPr>
          <w:rFonts w:ascii="Arial" w:hAnsi="Arial" w:cs="Arial"/>
          <w:bCs/>
          <w:sz w:val="24"/>
          <w:szCs w:val="24"/>
        </w:rPr>
      </w:pPr>
    </w:p>
    <w:p w14:paraId="17403640" w14:textId="5EA24D2F"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D, P, </w:t>
      </w:r>
      <w:r w:rsidR="00A84CAB">
        <w:rPr>
          <w:rFonts w:ascii="Arial" w:hAnsi="Arial" w:cs="Arial"/>
          <w:bCs/>
          <w:sz w:val="24"/>
          <w:szCs w:val="24"/>
        </w:rPr>
        <w:t xml:space="preserve">V, </w:t>
      </w:r>
      <w:r>
        <w:rPr>
          <w:rFonts w:ascii="Arial" w:hAnsi="Arial" w:cs="Arial"/>
          <w:bCs/>
          <w:sz w:val="24"/>
          <w:szCs w:val="24"/>
        </w:rPr>
        <w:t xml:space="preserve">U, </w:t>
      </w:r>
      <w:r w:rsidR="003D2000">
        <w:rPr>
          <w:rFonts w:ascii="Arial" w:hAnsi="Arial" w:cs="Arial"/>
          <w:bCs/>
          <w:sz w:val="24"/>
          <w:szCs w:val="24"/>
        </w:rPr>
        <w:t xml:space="preserve">[01:20:20], </w:t>
      </w:r>
      <w:r>
        <w:rPr>
          <w:rFonts w:ascii="Arial" w:hAnsi="Arial" w:cs="Arial"/>
          <w:bCs/>
          <w:sz w:val="24"/>
          <w:szCs w:val="24"/>
        </w:rPr>
        <w:t>F, F…</w:t>
      </w:r>
    </w:p>
    <w:p w14:paraId="64DA93AD" w14:textId="77777777" w:rsidR="001B13A4" w:rsidRDefault="001B13A4" w:rsidP="00D42D66">
      <w:pPr>
        <w:spacing w:after="0" w:line="240" w:lineRule="auto"/>
        <w:ind w:left="1134" w:hanging="1134"/>
        <w:jc w:val="both"/>
        <w:rPr>
          <w:rFonts w:ascii="Arial" w:hAnsi="Arial" w:cs="Arial"/>
          <w:bCs/>
          <w:sz w:val="24"/>
          <w:szCs w:val="24"/>
        </w:rPr>
      </w:pPr>
    </w:p>
    <w:p w14:paraId="7A65A9D0" w14:textId="1E67D33E"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This could be E again, right?</w:t>
      </w:r>
    </w:p>
    <w:p w14:paraId="291B01E6" w14:textId="77777777" w:rsidR="001B13A4" w:rsidRDefault="001B13A4" w:rsidP="00D42D66">
      <w:pPr>
        <w:spacing w:after="0" w:line="240" w:lineRule="auto"/>
        <w:ind w:left="1134" w:hanging="1134"/>
        <w:jc w:val="both"/>
        <w:rPr>
          <w:rFonts w:ascii="Arial" w:hAnsi="Arial" w:cs="Arial"/>
          <w:bCs/>
          <w:sz w:val="24"/>
          <w:szCs w:val="24"/>
        </w:rPr>
      </w:pPr>
    </w:p>
    <w:p w14:paraId="727D55D0" w14:textId="3FDB8C1F"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810F9F6" w14:textId="77777777" w:rsidR="001B13A4" w:rsidRDefault="001B13A4" w:rsidP="00D42D66">
      <w:pPr>
        <w:spacing w:after="0" w:line="240" w:lineRule="auto"/>
        <w:ind w:left="1134" w:hanging="1134"/>
        <w:jc w:val="both"/>
        <w:rPr>
          <w:rFonts w:ascii="Arial" w:hAnsi="Arial" w:cs="Arial"/>
          <w:bCs/>
          <w:sz w:val="24"/>
          <w:szCs w:val="24"/>
        </w:rPr>
      </w:pPr>
    </w:p>
    <w:p w14:paraId="30D5C62B" w14:textId="4FF8E761"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E, what would the word with E, two words?</w:t>
      </w:r>
    </w:p>
    <w:p w14:paraId="6B2BA13F" w14:textId="77777777" w:rsidR="001B13A4" w:rsidRDefault="001B13A4" w:rsidP="00D42D66">
      <w:pPr>
        <w:spacing w:after="0" w:line="240" w:lineRule="auto"/>
        <w:ind w:left="1134" w:hanging="1134"/>
        <w:jc w:val="both"/>
        <w:rPr>
          <w:rFonts w:ascii="Arial" w:hAnsi="Arial" w:cs="Arial"/>
          <w:bCs/>
          <w:sz w:val="24"/>
          <w:szCs w:val="24"/>
        </w:rPr>
      </w:pPr>
    </w:p>
    <w:p w14:paraId="3CDD2AFD" w14:textId="13C0CDF9"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B’s common, actually B comes up twice.  D…[</w:t>
      </w:r>
      <w:r w:rsidRPr="000B05CC">
        <w:rPr>
          <w:rFonts w:ascii="Arial" w:hAnsi="Arial" w:cs="Arial"/>
          <w:bCs/>
          <w:sz w:val="24"/>
          <w:szCs w:val="24"/>
          <w:highlight w:val="yellow"/>
        </w:rPr>
        <w:t>inaudible 01:20:11]</w:t>
      </w:r>
      <w:r>
        <w:rPr>
          <w:rFonts w:ascii="Arial" w:hAnsi="Arial" w:cs="Arial"/>
          <w:bCs/>
          <w:sz w:val="24"/>
          <w:szCs w:val="24"/>
        </w:rPr>
        <w:t xml:space="preserve"> D…</w:t>
      </w:r>
    </w:p>
    <w:p w14:paraId="34541C56" w14:textId="77777777" w:rsidR="001B13A4" w:rsidRDefault="001B13A4" w:rsidP="00D42D66">
      <w:pPr>
        <w:spacing w:after="0" w:line="240" w:lineRule="auto"/>
        <w:ind w:left="1134" w:hanging="1134"/>
        <w:jc w:val="both"/>
        <w:rPr>
          <w:rFonts w:ascii="Arial" w:hAnsi="Arial" w:cs="Arial"/>
          <w:bCs/>
          <w:sz w:val="24"/>
          <w:szCs w:val="24"/>
        </w:rPr>
      </w:pPr>
    </w:p>
    <w:p w14:paraId="5533DE92" w14:textId="4D47DEBC"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could be a two letter word, starting [</w:t>
      </w:r>
      <w:r w:rsidRPr="000B05CC">
        <w:rPr>
          <w:rFonts w:ascii="Arial" w:hAnsi="Arial" w:cs="Arial"/>
          <w:bCs/>
          <w:sz w:val="24"/>
          <w:szCs w:val="24"/>
          <w:highlight w:val="yellow"/>
        </w:rPr>
        <w:t>inaudible 01:20:13]?</w:t>
      </w:r>
    </w:p>
    <w:p w14:paraId="6CEBBB00" w14:textId="77777777" w:rsidR="001B13A4" w:rsidRDefault="001B13A4" w:rsidP="00D42D66">
      <w:pPr>
        <w:spacing w:after="0" w:line="240" w:lineRule="auto"/>
        <w:ind w:left="1134" w:hanging="1134"/>
        <w:jc w:val="both"/>
        <w:rPr>
          <w:rFonts w:ascii="Arial" w:hAnsi="Arial" w:cs="Arial"/>
          <w:bCs/>
          <w:sz w:val="24"/>
          <w:szCs w:val="24"/>
        </w:rPr>
      </w:pPr>
    </w:p>
    <w:p w14:paraId="6AED895E" w14:textId="6F5CC403" w:rsidR="001B13A4" w:rsidRDefault="001B13A4"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A84CAB">
        <w:rPr>
          <w:rFonts w:ascii="Arial" w:hAnsi="Arial" w:cs="Arial"/>
          <w:bCs/>
          <w:sz w:val="24"/>
          <w:szCs w:val="24"/>
        </w:rPr>
        <w:t>That first two letter is T, T…</w:t>
      </w:r>
    </w:p>
    <w:p w14:paraId="15FB80FB" w14:textId="77777777" w:rsidR="00A84CAB" w:rsidRDefault="00A84CAB" w:rsidP="00D42D66">
      <w:pPr>
        <w:spacing w:after="0" w:line="240" w:lineRule="auto"/>
        <w:ind w:left="1134" w:hanging="1134"/>
        <w:jc w:val="both"/>
        <w:rPr>
          <w:rFonts w:ascii="Arial" w:hAnsi="Arial" w:cs="Arial"/>
          <w:bCs/>
          <w:sz w:val="24"/>
          <w:szCs w:val="24"/>
        </w:rPr>
      </w:pPr>
    </w:p>
    <w:p w14:paraId="64199701" w14:textId="0895F2F5" w:rsidR="00A84CAB" w:rsidRDefault="00A84CAB"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Is…</w:t>
      </w:r>
    </w:p>
    <w:p w14:paraId="542D8215" w14:textId="77777777" w:rsidR="00A84CAB" w:rsidRDefault="00A84CAB" w:rsidP="00D42D66">
      <w:pPr>
        <w:spacing w:after="0" w:line="240" w:lineRule="auto"/>
        <w:ind w:left="1134" w:hanging="1134"/>
        <w:jc w:val="both"/>
        <w:rPr>
          <w:rFonts w:ascii="Arial" w:hAnsi="Arial" w:cs="Arial"/>
          <w:bCs/>
          <w:sz w:val="24"/>
          <w:szCs w:val="24"/>
        </w:rPr>
      </w:pPr>
    </w:p>
    <w:p w14:paraId="017FDF9C" w14:textId="13191CB8" w:rsidR="00A84CAB" w:rsidRDefault="00A84CAB"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if I rub this all out now and start again.  If we think that…</w:t>
      </w:r>
    </w:p>
    <w:p w14:paraId="4190924B" w14:textId="77777777" w:rsidR="00521FE5" w:rsidRDefault="00521FE5" w:rsidP="00D42D66">
      <w:pPr>
        <w:spacing w:after="0" w:line="240" w:lineRule="auto"/>
        <w:ind w:left="1134" w:hanging="1134"/>
        <w:jc w:val="both"/>
        <w:rPr>
          <w:rFonts w:ascii="Arial" w:hAnsi="Arial" w:cs="Arial"/>
          <w:bCs/>
          <w:sz w:val="24"/>
          <w:szCs w:val="24"/>
        </w:rPr>
      </w:pPr>
    </w:p>
    <w:p w14:paraId="29A12503" w14:textId="038CF3EA" w:rsidR="00521FE5" w:rsidRDefault="00521FE5"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the U can’t be V, right?</w:t>
      </w:r>
    </w:p>
    <w:p w14:paraId="6F9394BC" w14:textId="77777777" w:rsidR="00521FE5" w:rsidRDefault="00521FE5" w:rsidP="00D42D66">
      <w:pPr>
        <w:spacing w:after="0" w:line="240" w:lineRule="auto"/>
        <w:ind w:left="1134" w:hanging="1134"/>
        <w:jc w:val="both"/>
        <w:rPr>
          <w:rFonts w:ascii="Arial" w:hAnsi="Arial" w:cs="Arial"/>
          <w:bCs/>
          <w:sz w:val="24"/>
          <w:szCs w:val="24"/>
        </w:rPr>
      </w:pPr>
    </w:p>
    <w:p w14:paraId="0FD47ADB" w14:textId="06337003" w:rsidR="00521FE5" w:rsidRDefault="00521FE5"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no, I was just brainstorming words?</w:t>
      </w:r>
    </w:p>
    <w:p w14:paraId="4A894B62" w14:textId="77777777" w:rsidR="00521FE5" w:rsidRDefault="00521FE5" w:rsidP="00D42D66">
      <w:pPr>
        <w:spacing w:after="0" w:line="240" w:lineRule="auto"/>
        <w:ind w:left="1134" w:hanging="1134"/>
        <w:jc w:val="both"/>
        <w:rPr>
          <w:rFonts w:ascii="Arial" w:hAnsi="Arial" w:cs="Arial"/>
          <w:bCs/>
          <w:sz w:val="24"/>
          <w:szCs w:val="24"/>
        </w:rPr>
      </w:pPr>
    </w:p>
    <w:p w14:paraId="60C4F28D" w14:textId="4B04DF25" w:rsidR="00521FE5" w:rsidRDefault="00521FE5"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could be, can I write it down?</w:t>
      </w:r>
    </w:p>
    <w:p w14:paraId="0CAA7ECA" w14:textId="77777777" w:rsidR="00521FE5" w:rsidRDefault="00521FE5" w:rsidP="00D42D66">
      <w:pPr>
        <w:spacing w:after="0" w:line="240" w:lineRule="auto"/>
        <w:ind w:left="1134" w:hanging="1134"/>
        <w:jc w:val="both"/>
        <w:rPr>
          <w:rFonts w:ascii="Arial" w:hAnsi="Arial" w:cs="Arial"/>
          <w:bCs/>
          <w:sz w:val="24"/>
          <w:szCs w:val="24"/>
        </w:rPr>
      </w:pPr>
    </w:p>
    <w:p w14:paraId="2C54BCEA" w14:textId="326BC114" w:rsidR="00521FE5" w:rsidRDefault="00521FE5"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Aha.</w:t>
      </w:r>
    </w:p>
    <w:p w14:paraId="6A011F6E" w14:textId="77777777" w:rsidR="00521FE5" w:rsidRDefault="00521FE5" w:rsidP="00D42D66">
      <w:pPr>
        <w:spacing w:after="0" w:line="240" w:lineRule="auto"/>
        <w:ind w:left="1134" w:hanging="1134"/>
        <w:jc w:val="both"/>
        <w:rPr>
          <w:rFonts w:ascii="Arial" w:hAnsi="Arial" w:cs="Arial"/>
          <w:bCs/>
          <w:sz w:val="24"/>
          <w:szCs w:val="24"/>
        </w:rPr>
      </w:pPr>
    </w:p>
    <w:p w14:paraId="041B09C3" w14:textId="149C01CF" w:rsidR="00521FE5" w:rsidRDefault="00521FE5"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all three letter words</w:t>
      </w:r>
      <w:r w:rsidR="006B6D32">
        <w:rPr>
          <w:rFonts w:ascii="Arial" w:hAnsi="Arial" w:cs="Arial"/>
          <w:bCs/>
          <w:sz w:val="24"/>
          <w:szCs w:val="24"/>
        </w:rPr>
        <w:t>, V, F, F, or, right?</w:t>
      </w:r>
    </w:p>
    <w:p w14:paraId="11925F86" w14:textId="77777777" w:rsidR="006B6D32" w:rsidRDefault="006B6D32" w:rsidP="00D42D66">
      <w:pPr>
        <w:spacing w:after="0" w:line="240" w:lineRule="auto"/>
        <w:ind w:left="1134" w:hanging="1134"/>
        <w:jc w:val="both"/>
        <w:rPr>
          <w:rFonts w:ascii="Arial" w:hAnsi="Arial" w:cs="Arial"/>
          <w:bCs/>
          <w:sz w:val="24"/>
          <w:szCs w:val="24"/>
        </w:rPr>
      </w:pPr>
    </w:p>
    <w:p w14:paraId="10A9CFFB" w14:textId="6E919B8E"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so it can’t be V, F, F, because it repeats right?</w:t>
      </w:r>
    </w:p>
    <w:p w14:paraId="018BB97A" w14:textId="77777777" w:rsidR="006B6D32" w:rsidRDefault="006B6D32" w:rsidP="00D42D66">
      <w:pPr>
        <w:spacing w:after="0" w:line="240" w:lineRule="auto"/>
        <w:ind w:left="1134" w:hanging="1134"/>
        <w:jc w:val="both"/>
        <w:rPr>
          <w:rFonts w:ascii="Arial" w:hAnsi="Arial" w:cs="Arial"/>
          <w:bCs/>
          <w:sz w:val="24"/>
          <w:szCs w:val="24"/>
        </w:rPr>
      </w:pPr>
    </w:p>
    <w:p w14:paraId="735F7AA2" w14:textId="42F61ACF"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B, V, P?</w:t>
      </w:r>
    </w:p>
    <w:p w14:paraId="26D84611" w14:textId="77777777" w:rsidR="006B6D32" w:rsidRDefault="006B6D32" w:rsidP="00D42D66">
      <w:pPr>
        <w:spacing w:after="0" w:line="240" w:lineRule="auto"/>
        <w:ind w:left="1134" w:hanging="1134"/>
        <w:jc w:val="both"/>
        <w:rPr>
          <w:rFonts w:ascii="Arial" w:hAnsi="Arial" w:cs="Arial"/>
          <w:bCs/>
          <w:sz w:val="24"/>
          <w:szCs w:val="24"/>
        </w:rPr>
      </w:pPr>
    </w:p>
    <w:p w14:paraId="1B0A9460" w14:textId="2AB29C3F"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 V?</w:t>
      </w:r>
    </w:p>
    <w:p w14:paraId="07ABFA7F" w14:textId="77777777" w:rsidR="006B6D32" w:rsidRDefault="006B6D32" w:rsidP="00D42D66">
      <w:pPr>
        <w:spacing w:after="0" w:line="240" w:lineRule="auto"/>
        <w:ind w:left="1134" w:hanging="1134"/>
        <w:jc w:val="both"/>
        <w:rPr>
          <w:rFonts w:ascii="Arial" w:hAnsi="Arial" w:cs="Arial"/>
          <w:bCs/>
          <w:sz w:val="24"/>
          <w:szCs w:val="24"/>
        </w:rPr>
      </w:pPr>
    </w:p>
    <w:p w14:paraId="30F21B98" w14:textId="283D9A06"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P, V.  What else is a three </w:t>
      </w:r>
      <w:r w:rsidR="003D2000">
        <w:rPr>
          <w:rFonts w:ascii="Arial" w:hAnsi="Arial" w:cs="Arial"/>
          <w:bCs/>
          <w:sz w:val="24"/>
          <w:szCs w:val="24"/>
        </w:rPr>
        <w:t>worder?</w:t>
      </w:r>
      <w:r>
        <w:rPr>
          <w:rFonts w:ascii="Arial" w:hAnsi="Arial" w:cs="Arial"/>
          <w:bCs/>
          <w:sz w:val="24"/>
          <w:szCs w:val="24"/>
        </w:rPr>
        <w:t xml:space="preserve">  Is this a three letter?</w:t>
      </w:r>
    </w:p>
    <w:p w14:paraId="0A5BE535" w14:textId="77777777" w:rsidR="006B6D32" w:rsidRDefault="006B6D32" w:rsidP="00D42D66">
      <w:pPr>
        <w:spacing w:after="0" w:line="240" w:lineRule="auto"/>
        <w:ind w:left="1134" w:hanging="1134"/>
        <w:jc w:val="both"/>
        <w:rPr>
          <w:rFonts w:ascii="Arial" w:hAnsi="Arial" w:cs="Arial"/>
          <w:bCs/>
          <w:sz w:val="24"/>
          <w:szCs w:val="24"/>
        </w:rPr>
      </w:pPr>
    </w:p>
    <w:p w14:paraId="58B96746" w14:textId="0600BFBF"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guess, J, G, L…</w:t>
      </w:r>
    </w:p>
    <w:p w14:paraId="5FFB70B2" w14:textId="77777777" w:rsidR="006B6D32" w:rsidRDefault="006B6D32" w:rsidP="00D42D66">
      <w:pPr>
        <w:spacing w:after="0" w:line="240" w:lineRule="auto"/>
        <w:ind w:left="1134" w:hanging="1134"/>
        <w:jc w:val="both"/>
        <w:rPr>
          <w:rFonts w:ascii="Arial" w:hAnsi="Arial" w:cs="Arial"/>
          <w:bCs/>
          <w:sz w:val="24"/>
          <w:szCs w:val="24"/>
        </w:rPr>
      </w:pPr>
    </w:p>
    <w:p w14:paraId="68ED1152" w14:textId="0C9FB8E7"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V…</w:t>
      </w:r>
    </w:p>
    <w:p w14:paraId="20C234A3" w14:textId="77777777" w:rsidR="006B6D32" w:rsidRDefault="006B6D32" w:rsidP="00D42D66">
      <w:pPr>
        <w:spacing w:after="0" w:line="240" w:lineRule="auto"/>
        <w:ind w:left="1134" w:hanging="1134"/>
        <w:jc w:val="both"/>
        <w:rPr>
          <w:rFonts w:ascii="Arial" w:hAnsi="Arial" w:cs="Arial"/>
          <w:bCs/>
          <w:sz w:val="24"/>
          <w:szCs w:val="24"/>
        </w:rPr>
      </w:pPr>
    </w:p>
    <w:p w14:paraId="6205EC28" w14:textId="15AF1FD0"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that’s U, I, H…</w:t>
      </w:r>
    </w:p>
    <w:p w14:paraId="7001B0B7" w14:textId="77777777" w:rsidR="006B6D32" w:rsidRDefault="006B6D32" w:rsidP="00D42D66">
      <w:pPr>
        <w:spacing w:after="0" w:line="240" w:lineRule="auto"/>
        <w:ind w:left="1134" w:hanging="1134"/>
        <w:jc w:val="both"/>
        <w:rPr>
          <w:rFonts w:ascii="Arial" w:hAnsi="Arial" w:cs="Arial"/>
          <w:bCs/>
          <w:sz w:val="24"/>
          <w:szCs w:val="24"/>
        </w:rPr>
      </w:pPr>
    </w:p>
    <w:p w14:paraId="79F62DBF" w14:textId="3DACE3FF" w:rsidR="006B6D32" w:rsidRDefault="006B6D32"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which one would make sense to be, this could be E right?</w:t>
      </w:r>
      <w:r w:rsidR="00F14131">
        <w:rPr>
          <w:rFonts w:ascii="Arial" w:hAnsi="Arial" w:cs="Arial"/>
          <w:bCs/>
          <w:sz w:val="24"/>
          <w:szCs w:val="24"/>
        </w:rPr>
        <w:t xml:space="preserve">  E…so what if H is E and U, I is T, H?</w:t>
      </w:r>
    </w:p>
    <w:p w14:paraId="7E10A89C" w14:textId="77777777" w:rsidR="00F14131" w:rsidRDefault="00F14131" w:rsidP="00D42D66">
      <w:pPr>
        <w:spacing w:after="0" w:line="240" w:lineRule="auto"/>
        <w:ind w:left="1134" w:hanging="1134"/>
        <w:jc w:val="both"/>
        <w:rPr>
          <w:rFonts w:ascii="Arial" w:hAnsi="Arial" w:cs="Arial"/>
          <w:bCs/>
          <w:sz w:val="24"/>
          <w:szCs w:val="24"/>
        </w:rPr>
      </w:pPr>
    </w:p>
    <w:p w14:paraId="18559656" w14:textId="3FDEE0C0" w:rsidR="005F7CDC" w:rsidRDefault="00F14131" w:rsidP="003D200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U, I, H becomes D…so that’s, let’s see if it fits a pattern.  So, A, B, C, D, E…F, G, H, so that would be three</w:t>
      </w:r>
      <w:r w:rsidR="003D2000">
        <w:rPr>
          <w:rFonts w:ascii="Arial" w:hAnsi="Arial" w:cs="Arial"/>
          <w:bCs/>
          <w:sz w:val="24"/>
          <w:szCs w:val="24"/>
        </w:rPr>
        <w:t xml:space="preserve">. </w:t>
      </w:r>
      <w:r>
        <w:rPr>
          <w:rFonts w:ascii="Arial" w:hAnsi="Arial" w:cs="Arial"/>
          <w:bCs/>
          <w:sz w:val="24"/>
          <w:szCs w:val="24"/>
        </w:rPr>
        <w:t xml:space="preserve"> H, I, J, K, so that wouldn’t follow a pattern, ‘cause H and I is just, that would be one, and</w:t>
      </w:r>
      <w:r w:rsidR="003D2000">
        <w:rPr>
          <w:rFonts w:ascii="Arial" w:hAnsi="Arial" w:cs="Arial"/>
          <w:bCs/>
          <w:sz w:val="24"/>
          <w:szCs w:val="24"/>
        </w:rPr>
        <w:t>…</w:t>
      </w:r>
      <w:r>
        <w:rPr>
          <w:rFonts w:ascii="Arial" w:hAnsi="Arial" w:cs="Arial"/>
          <w:bCs/>
          <w:sz w:val="24"/>
          <w:szCs w:val="24"/>
        </w:rPr>
        <w:t xml:space="preserve"> </w:t>
      </w:r>
      <w:r w:rsidR="003D2000">
        <w:rPr>
          <w:rFonts w:ascii="Arial" w:hAnsi="Arial" w:cs="Arial"/>
          <w:bCs/>
          <w:sz w:val="24"/>
          <w:szCs w:val="24"/>
        </w:rPr>
        <w:t xml:space="preserve"> H</w:t>
      </w:r>
      <w:r w:rsidR="005F7CDC">
        <w:rPr>
          <w:rFonts w:ascii="Arial" w:hAnsi="Arial" w:cs="Arial"/>
          <w:bCs/>
          <w:sz w:val="24"/>
          <w:szCs w:val="24"/>
        </w:rPr>
        <w:t>old on…U, I, H could potentially be, but that wouldn’t make sense, T, H, I…</w:t>
      </w:r>
    </w:p>
    <w:p w14:paraId="2E26F5CF" w14:textId="77777777" w:rsidR="005F7CDC" w:rsidRDefault="005F7CDC" w:rsidP="00D42D66">
      <w:pPr>
        <w:spacing w:after="0" w:line="240" w:lineRule="auto"/>
        <w:ind w:left="1134" w:hanging="1134"/>
        <w:jc w:val="both"/>
        <w:rPr>
          <w:rFonts w:ascii="Arial" w:hAnsi="Arial" w:cs="Arial"/>
          <w:bCs/>
          <w:sz w:val="24"/>
          <w:szCs w:val="24"/>
        </w:rPr>
      </w:pPr>
    </w:p>
    <w:p w14:paraId="46D1F9D7" w14:textId="643C2820"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w:t>
      </w:r>
    </w:p>
    <w:p w14:paraId="062D445C" w14:textId="77777777" w:rsidR="005F7CDC" w:rsidRDefault="005F7CDC" w:rsidP="00D42D66">
      <w:pPr>
        <w:spacing w:after="0" w:line="240" w:lineRule="auto"/>
        <w:ind w:left="1134" w:hanging="1134"/>
        <w:jc w:val="both"/>
        <w:rPr>
          <w:rFonts w:ascii="Arial" w:hAnsi="Arial" w:cs="Arial"/>
          <w:bCs/>
          <w:sz w:val="24"/>
          <w:szCs w:val="24"/>
        </w:rPr>
      </w:pPr>
    </w:p>
    <w:p w14:paraId="6395B1FC" w14:textId="117AB867"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that’s nonsense.</w:t>
      </w:r>
    </w:p>
    <w:p w14:paraId="3B5B63BD" w14:textId="77777777" w:rsidR="005F7CDC" w:rsidRDefault="005F7CDC" w:rsidP="00D42D66">
      <w:pPr>
        <w:spacing w:after="0" w:line="240" w:lineRule="auto"/>
        <w:ind w:left="1134" w:hanging="1134"/>
        <w:jc w:val="both"/>
        <w:rPr>
          <w:rFonts w:ascii="Arial" w:hAnsi="Arial" w:cs="Arial"/>
          <w:bCs/>
          <w:sz w:val="24"/>
          <w:szCs w:val="24"/>
        </w:rPr>
      </w:pPr>
    </w:p>
    <w:p w14:paraId="01AC02C2" w14:textId="57F72592"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there should be an article, right, somewhere?</w:t>
      </w:r>
    </w:p>
    <w:p w14:paraId="3FC833CB" w14:textId="77777777" w:rsidR="005F7CDC" w:rsidRDefault="005F7CDC" w:rsidP="00D42D66">
      <w:pPr>
        <w:spacing w:after="0" w:line="240" w:lineRule="auto"/>
        <w:ind w:left="1134" w:hanging="1134"/>
        <w:jc w:val="both"/>
        <w:rPr>
          <w:rFonts w:ascii="Arial" w:hAnsi="Arial" w:cs="Arial"/>
          <w:bCs/>
          <w:sz w:val="24"/>
          <w:szCs w:val="24"/>
        </w:rPr>
      </w:pPr>
    </w:p>
    <w:p w14:paraId="51BA4D27" w14:textId="21DFB886"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I mean, it’s hard to come up with the </w:t>
      </w:r>
      <w:r w:rsidR="00955402">
        <w:rPr>
          <w:rFonts w:ascii="Arial" w:hAnsi="Arial" w:cs="Arial"/>
          <w:bCs/>
          <w:sz w:val="24"/>
          <w:szCs w:val="24"/>
        </w:rPr>
        <w:t>sentence</w:t>
      </w:r>
      <w:r>
        <w:rPr>
          <w:rFonts w:ascii="Arial" w:hAnsi="Arial" w:cs="Arial"/>
          <w:bCs/>
          <w:sz w:val="24"/>
          <w:szCs w:val="24"/>
        </w:rPr>
        <w:t xml:space="preserve"> without an article, right?</w:t>
      </w:r>
    </w:p>
    <w:p w14:paraId="41BE3A5E" w14:textId="77777777" w:rsidR="005F7CDC" w:rsidRDefault="005F7CDC" w:rsidP="00D42D66">
      <w:pPr>
        <w:spacing w:after="0" w:line="240" w:lineRule="auto"/>
        <w:ind w:left="1134" w:hanging="1134"/>
        <w:jc w:val="both"/>
        <w:rPr>
          <w:rFonts w:ascii="Arial" w:hAnsi="Arial" w:cs="Arial"/>
          <w:bCs/>
          <w:sz w:val="24"/>
          <w:szCs w:val="24"/>
        </w:rPr>
      </w:pPr>
    </w:p>
    <w:p w14:paraId="46DFCCE3" w14:textId="43248DE8"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apostrophe, U, is annoying me.</w:t>
      </w:r>
    </w:p>
    <w:p w14:paraId="731F179F" w14:textId="77777777" w:rsidR="005F7CDC" w:rsidRDefault="005F7CDC" w:rsidP="00D42D66">
      <w:pPr>
        <w:spacing w:after="0" w:line="240" w:lineRule="auto"/>
        <w:ind w:left="1134" w:hanging="1134"/>
        <w:jc w:val="both"/>
        <w:rPr>
          <w:rFonts w:ascii="Arial" w:hAnsi="Arial" w:cs="Arial"/>
          <w:bCs/>
          <w:sz w:val="24"/>
          <w:szCs w:val="24"/>
        </w:rPr>
      </w:pPr>
    </w:p>
    <w:p w14:paraId="6DAA9E19" w14:textId="73B6D0A0"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Who’s…</w:t>
      </w:r>
    </w:p>
    <w:p w14:paraId="0D031F31" w14:textId="77777777" w:rsidR="005F7CDC" w:rsidRDefault="005F7CDC" w:rsidP="00D42D66">
      <w:pPr>
        <w:spacing w:after="0" w:line="240" w:lineRule="auto"/>
        <w:ind w:left="1134" w:hanging="1134"/>
        <w:jc w:val="both"/>
        <w:rPr>
          <w:rFonts w:ascii="Arial" w:hAnsi="Arial" w:cs="Arial"/>
          <w:bCs/>
          <w:sz w:val="24"/>
          <w:szCs w:val="24"/>
        </w:rPr>
      </w:pPr>
    </w:p>
    <w:p w14:paraId="13BEEFCB" w14:textId="6A6DA520" w:rsidR="005F7CDC" w:rsidRDefault="005F7CDC"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Who’s…but then it’s a double letter, which is weird, right?</w:t>
      </w:r>
    </w:p>
    <w:p w14:paraId="043CE813" w14:textId="77777777" w:rsidR="00125393" w:rsidRDefault="00125393" w:rsidP="00D42D66">
      <w:pPr>
        <w:spacing w:after="0" w:line="240" w:lineRule="auto"/>
        <w:ind w:left="1134" w:hanging="1134"/>
        <w:jc w:val="both"/>
        <w:rPr>
          <w:rFonts w:ascii="Arial" w:hAnsi="Arial" w:cs="Arial"/>
          <w:bCs/>
          <w:sz w:val="24"/>
          <w:szCs w:val="24"/>
        </w:rPr>
      </w:pPr>
    </w:p>
    <w:p w14:paraId="2407A35E" w14:textId="6643890D"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 D, O…U, and that’s U, right?  Could U, B, S?</w:t>
      </w:r>
    </w:p>
    <w:p w14:paraId="03826A1F" w14:textId="77777777" w:rsidR="00125393" w:rsidRDefault="00125393" w:rsidP="00D42D66">
      <w:pPr>
        <w:spacing w:after="0" w:line="240" w:lineRule="auto"/>
        <w:ind w:left="1134" w:hanging="1134"/>
        <w:jc w:val="both"/>
        <w:rPr>
          <w:rFonts w:ascii="Arial" w:hAnsi="Arial" w:cs="Arial"/>
          <w:bCs/>
          <w:sz w:val="24"/>
          <w:szCs w:val="24"/>
        </w:rPr>
      </w:pPr>
    </w:p>
    <w:p w14:paraId="236C937D" w14:textId="7CE648C4"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were trying to figure that out, but then it doesn’t make sense for the rest of them.  It wasn’t aligning into words.  Any luck?</w:t>
      </w:r>
    </w:p>
    <w:p w14:paraId="110CE176" w14:textId="77777777" w:rsidR="00125393" w:rsidRDefault="00125393" w:rsidP="00D42D66">
      <w:pPr>
        <w:spacing w:after="0" w:line="240" w:lineRule="auto"/>
        <w:ind w:left="1134" w:hanging="1134"/>
        <w:jc w:val="both"/>
        <w:rPr>
          <w:rFonts w:ascii="Arial" w:hAnsi="Arial" w:cs="Arial"/>
          <w:bCs/>
          <w:sz w:val="24"/>
          <w:szCs w:val="24"/>
        </w:rPr>
      </w:pPr>
    </w:p>
    <w:p w14:paraId="3BDAE54A" w14:textId="6862DE2F"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w:t>
      </w:r>
    </w:p>
    <w:p w14:paraId="7BFE76B6" w14:textId="77777777" w:rsidR="00125393" w:rsidRDefault="00125393" w:rsidP="00D42D66">
      <w:pPr>
        <w:spacing w:after="0" w:line="240" w:lineRule="auto"/>
        <w:ind w:left="1134" w:hanging="1134"/>
        <w:jc w:val="both"/>
        <w:rPr>
          <w:rFonts w:ascii="Arial" w:hAnsi="Arial" w:cs="Arial"/>
          <w:bCs/>
          <w:sz w:val="24"/>
          <w:szCs w:val="24"/>
        </w:rPr>
      </w:pPr>
    </w:p>
    <w:p w14:paraId="31809825" w14:textId="75B85C8D"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33FE8CF7" w14:textId="77777777" w:rsidR="00125393" w:rsidRDefault="00125393" w:rsidP="00D42D66">
      <w:pPr>
        <w:spacing w:after="0" w:line="240" w:lineRule="auto"/>
        <w:ind w:left="1134" w:hanging="1134"/>
        <w:jc w:val="both"/>
        <w:rPr>
          <w:rFonts w:ascii="Arial" w:hAnsi="Arial" w:cs="Arial"/>
          <w:bCs/>
          <w:sz w:val="24"/>
          <w:szCs w:val="24"/>
        </w:rPr>
      </w:pPr>
    </w:p>
    <w:p w14:paraId="15F596D8" w14:textId="58DF3EBF"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I’ve tried </w:t>
      </w:r>
      <w:r w:rsidR="00955402">
        <w:rPr>
          <w:rFonts w:ascii="Arial" w:hAnsi="Arial" w:cs="Arial"/>
          <w:bCs/>
          <w:sz w:val="24"/>
          <w:szCs w:val="24"/>
        </w:rPr>
        <w:t>‘the’ and ‘at’.</w:t>
      </w:r>
    </w:p>
    <w:p w14:paraId="770F8D88" w14:textId="77777777" w:rsidR="00125393" w:rsidRDefault="00125393" w:rsidP="00D42D66">
      <w:pPr>
        <w:spacing w:after="0" w:line="240" w:lineRule="auto"/>
        <w:ind w:left="1134" w:hanging="1134"/>
        <w:jc w:val="both"/>
        <w:rPr>
          <w:rFonts w:ascii="Arial" w:hAnsi="Arial" w:cs="Arial"/>
          <w:bCs/>
          <w:sz w:val="24"/>
          <w:szCs w:val="24"/>
        </w:rPr>
      </w:pPr>
    </w:p>
    <w:p w14:paraId="11D13D41" w14:textId="04A5DBB9"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3A36D4">
        <w:rPr>
          <w:rFonts w:ascii="Arial" w:hAnsi="Arial" w:cs="Arial"/>
          <w:bCs/>
          <w:sz w:val="24"/>
          <w:szCs w:val="24"/>
        </w:rPr>
        <w:t>‘</w:t>
      </w:r>
      <w:r>
        <w:rPr>
          <w:rFonts w:ascii="Arial" w:hAnsi="Arial" w:cs="Arial"/>
          <w:bCs/>
          <w:sz w:val="24"/>
          <w:szCs w:val="24"/>
        </w:rPr>
        <w:t>It repeats</w:t>
      </w:r>
      <w:r w:rsidR="003A36D4">
        <w:rPr>
          <w:rFonts w:ascii="Arial" w:hAnsi="Arial" w:cs="Arial"/>
          <w:bCs/>
          <w:sz w:val="24"/>
          <w:szCs w:val="24"/>
        </w:rPr>
        <w:t>.’  T</w:t>
      </w:r>
      <w:r>
        <w:rPr>
          <w:rFonts w:ascii="Arial" w:hAnsi="Arial" w:cs="Arial"/>
          <w:bCs/>
          <w:sz w:val="24"/>
          <w:szCs w:val="24"/>
        </w:rPr>
        <w:t>he code repeats.</w:t>
      </w:r>
    </w:p>
    <w:p w14:paraId="729F6C21" w14:textId="77777777" w:rsidR="00125393" w:rsidRDefault="00125393" w:rsidP="00D42D66">
      <w:pPr>
        <w:spacing w:after="0" w:line="240" w:lineRule="auto"/>
        <w:ind w:left="1134" w:hanging="1134"/>
        <w:jc w:val="both"/>
        <w:rPr>
          <w:rFonts w:ascii="Arial" w:hAnsi="Arial" w:cs="Arial"/>
          <w:bCs/>
          <w:sz w:val="24"/>
          <w:szCs w:val="24"/>
        </w:rPr>
      </w:pPr>
    </w:p>
    <w:p w14:paraId="5FF9E4B8" w14:textId="15C1E890" w:rsidR="00125393" w:rsidRDefault="00125393"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code repeats, I knew it.</w:t>
      </w:r>
      <w:r w:rsidR="00B461DD">
        <w:rPr>
          <w:rFonts w:ascii="Arial" w:hAnsi="Arial" w:cs="Arial"/>
          <w:bCs/>
          <w:sz w:val="24"/>
          <w:szCs w:val="24"/>
        </w:rPr>
        <w:t xml:space="preserve">  The code repeats.  Maybe we need to try the 138 pattern.  So, for D we moved one, A, B, C…</w:t>
      </w:r>
    </w:p>
    <w:p w14:paraId="620391D0" w14:textId="77777777" w:rsidR="00B461DD" w:rsidRDefault="00B461DD" w:rsidP="00D42D66">
      <w:pPr>
        <w:spacing w:after="0" w:line="240" w:lineRule="auto"/>
        <w:ind w:left="1134" w:hanging="1134"/>
        <w:jc w:val="both"/>
        <w:rPr>
          <w:rFonts w:ascii="Arial" w:hAnsi="Arial" w:cs="Arial"/>
          <w:bCs/>
          <w:sz w:val="24"/>
          <w:szCs w:val="24"/>
        </w:rPr>
      </w:pPr>
    </w:p>
    <w:p w14:paraId="4B300E61" w14:textId="62CF7381" w:rsidR="00B461DD" w:rsidRDefault="00B461DD"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Actually there’s a lot of Js.  The most common letters are Js and Us.</w:t>
      </w:r>
    </w:p>
    <w:p w14:paraId="4A182229" w14:textId="77777777" w:rsidR="00B461DD" w:rsidRDefault="00B461DD" w:rsidP="00D42D66">
      <w:pPr>
        <w:spacing w:after="0" w:line="240" w:lineRule="auto"/>
        <w:ind w:left="1134" w:hanging="1134"/>
        <w:jc w:val="both"/>
        <w:rPr>
          <w:rFonts w:ascii="Arial" w:hAnsi="Arial" w:cs="Arial"/>
          <w:bCs/>
          <w:sz w:val="24"/>
          <w:szCs w:val="24"/>
        </w:rPr>
      </w:pPr>
    </w:p>
    <w:p w14:paraId="1FDE29D0" w14:textId="3DC4484E" w:rsidR="00B461DD" w:rsidRDefault="00B461DD"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 C</w:t>
      </w:r>
      <w:r w:rsidR="003D2000">
        <w:rPr>
          <w:rFonts w:ascii="Arial" w:hAnsi="Arial" w:cs="Arial"/>
          <w:bCs/>
          <w:sz w:val="24"/>
          <w:szCs w:val="24"/>
        </w:rPr>
        <w:t>…</w:t>
      </w:r>
    </w:p>
    <w:p w14:paraId="5D6FA205" w14:textId="77777777" w:rsidR="00B461DD" w:rsidRDefault="00B461DD" w:rsidP="00D42D66">
      <w:pPr>
        <w:spacing w:after="0" w:line="240" w:lineRule="auto"/>
        <w:ind w:left="1134" w:hanging="1134"/>
        <w:jc w:val="both"/>
        <w:rPr>
          <w:rFonts w:ascii="Arial" w:hAnsi="Arial" w:cs="Arial"/>
          <w:bCs/>
          <w:sz w:val="24"/>
          <w:szCs w:val="24"/>
        </w:rPr>
      </w:pPr>
    </w:p>
    <w:p w14:paraId="1D03780E" w14:textId="77120F16" w:rsidR="00B461DD" w:rsidRDefault="00B461DD"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Actually there might be more Js than…</w:t>
      </w:r>
    </w:p>
    <w:p w14:paraId="5EE78E91" w14:textId="77777777" w:rsidR="00B461DD" w:rsidRDefault="00B461DD" w:rsidP="00D42D66">
      <w:pPr>
        <w:spacing w:after="0" w:line="240" w:lineRule="auto"/>
        <w:ind w:left="1134" w:hanging="1134"/>
        <w:jc w:val="both"/>
        <w:rPr>
          <w:rFonts w:ascii="Arial" w:hAnsi="Arial" w:cs="Arial"/>
          <w:bCs/>
          <w:sz w:val="24"/>
          <w:szCs w:val="24"/>
        </w:rPr>
      </w:pPr>
    </w:p>
    <w:p w14:paraId="04D95E46" w14:textId="27EE0D07" w:rsidR="00B461DD" w:rsidRDefault="003D2000"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Hold on, let me write this again.</w:t>
      </w:r>
      <w:r w:rsidR="00B461DD">
        <w:rPr>
          <w:rFonts w:ascii="Arial" w:hAnsi="Arial" w:cs="Arial"/>
          <w:bCs/>
          <w:sz w:val="24"/>
          <w:szCs w:val="24"/>
        </w:rPr>
        <w:tab/>
      </w:r>
    </w:p>
    <w:p w14:paraId="31E3426E" w14:textId="77777777" w:rsidR="00B461DD" w:rsidRDefault="00B461DD" w:rsidP="00D42D66">
      <w:pPr>
        <w:spacing w:after="0" w:line="240" w:lineRule="auto"/>
        <w:ind w:left="1134" w:hanging="1134"/>
        <w:jc w:val="both"/>
        <w:rPr>
          <w:rFonts w:ascii="Arial" w:hAnsi="Arial" w:cs="Arial"/>
          <w:bCs/>
          <w:sz w:val="24"/>
          <w:szCs w:val="24"/>
        </w:rPr>
      </w:pPr>
    </w:p>
    <w:p w14:paraId="7D4A434B" w14:textId="5A5057E7" w:rsidR="00B461DD" w:rsidRDefault="00B461DD" w:rsidP="00D42D66">
      <w:pPr>
        <w:spacing w:after="0" w:line="240" w:lineRule="auto"/>
        <w:ind w:left="1134" w:hanging="1134"/>
        <w:jc w:val="both"/>
        <w:rPr>
          <w:rFonts w:ascii="Arial" w:hAnsi="Arial" w:cs="Arial"/>
          <w:bCs/>
          <w:sz w:val="24"/>
          <w:szCs w:val="24"/>
        </w:rPr>
      </w:pPr>
      <w:r>
        <w:rPr>
          <w:rFonts w:ascii="Arial" w:hAnsi="Arial" w:cs="Arial"/>
          <w:bCs/>
          <w:sz w:val="24"/>
          <w:szCs w:val="24"/>
        </w:rPr>
        <w:t>F</w:t>
      </w:r>
      <w:r w:rsidR="003A36D4">
        <w:rPr>
          <w:rFonts w:ascii="Arial" w:hAnsi="Arial" w:cs="Arial"/>
          <w:bCs/>
          <w:sz w:val="24"/>
          <w:szCs w:val="24"/>
        </w:rPr>
        <w:t>3</w:t>
      </w:r>
      <w:r>
        <w:rPr>
          <w:rFonts w:ascii="Arial" w:hAnsi="Arial" w:cs="Arial"/>
          <w:bCs/>
          <w:sz w:val="24"/>
          <w:szCs w:val="24"/>
        </w:rPr>
        <w:t>:</w:t>
      </w:r>
      <w:r>
        <w:rPr>
          <w:rFonts w:ascii="Arial" w:hAnsi="Arial" w:cs="Arial"/>
          <w:bCs/>
          <w:sz w:val="24"/>
          <w:szCs w:val="24"/>
        </w:rPr>
        <w:tab/>
        <w:t>‘The code repeat.’</w:t>
      </w:r>
      <w:r w:rsidR="003A36D4">
        <w:rPr>
          <w:rFonts w:ascii="Arial" w:hAnsi="Arial" w:cs="Arial"/>
          <w:bCs/>
          <w:sz w:val="24"/>
          <w:szCs w:val="24"/>
        </w:rPr>
        <w:t xml:space="preserve">  So I mean, like every word…</w:t>
      </w:r>
    </w:p>
    <w:p w14:paraId="28F15332" w14:textId="77777777" w:rsidR="003A36D4" w:rsidRDefault="003A36D4" w:rsidP="00D42D66">
      <w:pPr>
        <w:spacing w:after="0" w:line="240" w:lineRule="auto"/>
        <w:ind w:left="1134" w:hanging="1134"/>
        <w:jc w:val="both"/>
        <w:rPr>
          <w:rFonts w:ascii="Arial" w:hAnsi="Arial" w:cs="Arial"/>
          <w:bCs/>
          <w:sz w:val="24"/>
          <w:szCs w:val="24"/>
        </w:rPr>
      </w:pPr>
    </w:p>
    <w:p w14:paraId="2E87F17C" w14:textId="47AF2C8F" w:rsidR="003A36D4" w:rsidRDefault="003A36D4"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J…we want, one of these to have J…J or U to be a vowel basically, I would say.  It’s only if these make J a vowel.  That one doesn’t.  Oh, J makes I, this one I’ve crossed out, there’s a J, I here.</w:t>
      </w:r>
    </w:p>
    <w:p w14:paraId="7B65629D" w14:textId="77777777" w:rsidR="003A36D4" w:rsidRDefault="003A36D4" w:rsidP="00D42D66">
      <w:pPr>
        <w:spacing w:after="0" w:line="240" w:lineRule="auto"/>
        <w:ind w:left="1134" w:hanging="1134"/>
        <w:jc w:val="both"/>
        <w:rPr>
          <w:rFonts w:ascii="Arial" w:hAnsi="Arial" w:cs="Arial"/>
          <w:bCs/>
          <w:sz w:val="24"/>
          <w:szCs w:val="24"/>
        </w:rPr>
      </w:pPr>
    </w:p>
    <w:p w14:paraId="3DBD8E75" w14:textId="5DBE1CBF" w:rsidR="003A36D4" w:rsidRDefault="003A36D4" w:rsidP="00D42D66">
      <w:pPr>
        <w:spacing w:after="0" w:line="240" w:lineRule="auto"/>
        <w:ind w:left="1134" w:hanging="1134"/>
        <w:jc w:val="both"/>
        <w:rPr>
          <w:rFonts w:ascii="Arial" w:hAnsi="Arial" w:cs="Arial"/>
          <w:bCs/>
          <w:sz w:val="24"/>
          <w:szCs w:val="24"/>
        </w:rPr>
      </w:pPr>
      <w:r>
        <w:rPr>
          <w:rFonts w:ascii="Arial" w:hAnsi="Arial" w:cs="Arial"/>
          <w:bCs/>
          <w:sz w:val="24"/>
          <w:szCs w:val="24"/>
        </w:rPr>
        <w:tab/>
        <w:t>Any others make…?</w:t>
      </w:r>
    </w:p>
    <w:p w14:paraId="7F0E7A0F" w14:textId="77777777" w:rsidR="003A36D4" w:rsidRDefault="003A36D4" w:rsidP="00D42D66">
      <w:pPr>
        <w:spacing w:after="0" w:line="240" w:lineRule="auto"/>
        <w:ind w:left="1134" w:hanging="1134"/>
        <w:jc w:val="both"/>
        <w:rPr>
          <w:rFonts w:ascii="Arial" w:hAnsi="Arial" w:cs="Arial"/>
          <w:bCs/>
          <w:sz w:val="24"/>
          <w:szCs w:val="24"/>
        </w:rPr>
      </w:pPr>
    </w:p>
    <w:p w14:paraId="401E04E7" w14:textId="08627A96" w:rsidR="0078576C" w:rsidRDefault="0078576C"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this is definitely a W, H word because this is a question, this is a sentence, so this is a W, H…whose, where’s, when’s, what.</w:t>
      </w:r>
      <w:r w:rsidR="003B719E">
        <w:rPr>
          <w:rFonts w:ascii="Arial" w:hAnsi="Arial" w:cs="Arial"/>
          <w:bCs/>
          <w:sz w:val="24"/>
          <w:szCs w:val="24"/>
        </w:rPr>
        <w:t xml:space="preserve">  So this is whose, maybe for every…look…</w:t>
      </w:r>
    </w:p>
    <w:p w14:paraId="0094ED0D" w14:textId="77777777" w:rsidR="003B719E" w:rsidRDefault="003B719E" w:rsidP="00D42D66">
      <w:pPr>
        <w:spacing w:after="0" w:line="240" w:lineRule="auto"/>
        <w:ind w:left="1134" w:hanging="1134"/>
        <w:jc w:val="both"/>
        <w:rPr>
          <w:rFonts w:ascii="Arial" w:hAnsi="Arial" w:cs="Arial"/>
          <w:bCs/>
          <w:sz w:val="24"/>
          <w:szCs w:val="24"/>
        </w:rPr>
      </w:pPr>
    </w:p>
    <w:p w14:paraId="58816739" w14:textId="05CFCF96" w:rsidR="003B719E" w:rsidRDefault="003B719E"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not making any sense to me.</w:t>
      </w:r>
    </w:p>
    <w:p w14:paraId="1D6752F9" w14:textId="77777777" w:rsidR="003B719E" w:rsidRDefault="003B719E" w:rsidP="00D42D66">
      <w:pPr>
        <w:spacing w:after="0" w:line="240" w:lineRule="auto"/>
        <w:ind w:left="1134" w:hanging="1134"/>
        <w:jc w:val="both"/>
        <w:rPr>
          <w:rFonts w:ascii="Arial" w:hAnsi="Arial" w:cs="Arial"/>
          <w:bCs/>
          <w:sz w:val="24"/>
          <w:szCs w:val="24"/>
        </w:rPr>
      </w:pPr>
    </w:p>
    <w:p w14:paraId="78652E3B" w14:textId="15738CF6" w:rsidR="003B719E" w:rsidRDefault="003B719E"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maybe repeat in a way that for every letter, you have the different thing, so this one is like +3, this is +1, this +8, and then it repeats like that.</w:t>
      </w:r>
    </w:p>
    <w:p w14:paraId="70479BC9" w14:textId="77777777" w:rsidR="003B719E" w:rsidRDefault="003B719E" w:rsidP="00D42D66">
      <w:pPr>
        <w:spacing w:after="0" w:line="240" w:lineRule="auto"/>
        <w:ind w:left="1134" w:hanging="1134"/>
        <w:jc w:val="both"/>
        <w:rPr>
          <w:rFonts w:ascii="Arial" w:hAnsi="Arial" w:cs="Arial"/>
          <w:bCs/>
          <w:sz w:val="24"/>
          <w:szCs w:val="24"/>
        </w:rPr>
      </w:pPr>
    </w:p>
    <w:p w14:paraId="0AED334A" w14:textId="60A60766" w:rsidR="003B719E" w:rsidRDefault="003B719E"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just tried 1, 3, 8 and it wasn’t working, but maybe it’s a different order.  So this should be whose right?</w:t>
      </w:r>
    </w:p>
    <w:p w14:paraId="52D6FAE2" w14:textId="77777777" w:rsidR="003B719E" w:rsidRDefault="003B719E" w:rsidP="00D42D66">
      <w:pPr>
        <w:spacing w:after="0" w:line="240" w:lineRule="auto"/>
        <w:ind w:left="1134" w:hanging="1134"/>
        <w:jc w:val="both"/>
        <w:rPr>
          <w:rFonts w:ascii="Arial" w:hAnsi="Arial" w:cs="Arial"/>
          <w:bCs/>
          <w:sz w:val="24"/>
          <w:szCs w:val="24"/>
        </w:rPr>
      </w:pPr>
    </w:p>
    <w:p w14:paraId="351C6CC7" w14:textId="1C822F1D" w:rsidR="003B719E" w:rsidRDefault="003B719E"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this is whose?</w:t>
      </w:r>
    </w:p>
    <w:p w14:paraId="07412FA8" w14:textId="77777777" w:rsidR="003B719E" w:rsidRDefault="003B719E" w:rsidP="00D42D66">
      <w:pPr>
        <w:spacing w:after="0" w:line="240" w:lineRule="auto"/>
        <w:ind w:left="1134" w:hanging="1134"/>
        <w:jc w:val="both"/>
        <w:rPr>
          <w:rFonts w:ascii="Arial" w:hAnsi="Arial" w:cs="Arial"/>
          <w:bCs/>
          <w:sz w:val="24"/>
          <w:szCs w:val="24"/>
        </w:rPr>
      </w:pPr>
    </w:p>
    <w:p w14:paraId="77601249" w14:textId="7C102B8E" w:rsidR="003B719E" w:rsidRDefault="003B719E"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whose?</w:t>
      </w:r>
    </w:p>
    <w:p w14:paraId="77D97BD0" w14:textId="77777777" w:rsidR="003B719E" w:rsidRDefault="003B719E" w:rsidP="00D42D66">
      <w:pPr>
        <w:spacing w:after="0" w:line="240" w:lineRule="auto"/>
        <w:ind w:left="1134" w:hanging="1134"/>
        <w:jc w:val="both"/>
        <w:rPr>
          <w:rFonts w:ascii="Arial" w:hAnsi="Arial" w:cs="Arial"/>
          <w:bCs/>
          <w:sz w:val="24"/>
          <w:szCs w:val="24"/>
        </w:rPr>
      </w:pPr>
    </w:p>
    <w:p w14:paraId="789B3230" w14:textId="656DD90F" w:rsidR="003B719E" w:rsidRDefault="00FA43D8"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so, if we try and figure out the code from there?</w:t>
      </w:r>
    </w:p>
    <w:p w14:paraId="23414386" w14:textId="77777777" w:rsidR="00FA43D8" w:rsidRDefault="00FA43D8" w:rsidP="00D42D66">
      <w:pPr>
        <w:spacing w:after="0" w:line="240" w:lineRule="auto"/>
        <w:ind w:left="1134" w:hanging="1134"/>
        <w:jc w:val="both"/>
        <w:rPr>
          <w:rFonts w:ascii="Arial" w:hAnsi="Arial" w:cs="Arial"/>
          <w:bCs/>
          <w:sz w:val="24"/>
          <w:szCs w:val="24"/>
        </w:rPr>
      </w:pPr>
    </w:p>
    <w:p w14:paraId="30205385" w14:textId="0D402C2F" w:rsidR="00FA43D8" w:rsidRDefault="00FA43D8"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exactly.</w:t>
      </w:r>
    </w:p>
    <w:p w14:paraId="7B18A820" w14:textId="77777777" w:rsidR="00FA43D8" w:rsidRDefault="00FA43D8" w:rsidP="00D42D66">
      <w:pPr>
        <w:spacing w:after="0" w:line="240" w:lineRule="auto"/>
        <w:ind w:left="1134" w:hanging="1134"/>
        <w:jc w:val="both"/>
        <w:rPr>
          <w:rFonts w:ascii="Arial" w:hAnsi="Arial" w:cs="Arial"/>
          <w:bCs/>
          <w:sz w:val="24"/>
          <w:szCs w:val="24"/>
        </w:rPr>
      </w:pPr>
    </w:p>
    <w:p w14:paraId="454C133B" w14:textId="1975FBC8" w:rsidR="00FA43D8" w:rsidRDefault="00FA43D8"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it was shifting this way, B to A, so D to…</w:t>
      </w:r>
    </w:p>
    <w:p w14:paraId="2FE84C89" w14:textId="77777777" w:rsidR="00FA43D8" w:rsidRDefault="00FA43D8" w:rsidP="00D42D66">
      <w:pPr>
        <w:spacing w:after="0" w:line="240" w:lineRule="auto"/>
        <w:ind w:left="1134" w:hanging="1134"/>
        <w:jc w:val="both"/>
        <w:rPr>
          <w:rFonts w:ascii="Arial" w:hAnsi="Arial" w:cs="Arial"/>
          <w:bCs/>
          <w:sz w:val="24"/>
          <w:szCs w:val="24"/>
        </w:rPr>
      </w:pPr>
    </w:p>
    <w:p w14:paraId="3C5DD904" w14:textId="37E0B7D3" w:rsidR="00FA43D8" w:rsidRDefault="00FA43D8" w:rsidP="00D42D6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Whose?</w:t>
      </w:r>
    </w:p>
    <w:p w14:paraId="62B3652D" w14:textId="77777777" w:rsidR="00FA43D8" w:rsidRDefault="00FA43D8" w:rsidP="00D42D66">
      <w:pPr>
        <w:spacing w:after="0" w:line="240" w:lineRule="auto"/>
        <w:ind w:left="1134" w:hanging="1134"/>
        <w:jc w:val="both"/>
        <w:rPr>
          <w:rFonts w:ascii="Arial" w:hAnsi="Arial" w:cs="Arial"/>
          <w:bCs/>
          <w:sz w:val="24"/>
          <w:szCs w:val="24"/>
        </w:rPr>
      </w:pPr>
    </w:p>
    <w:p w14:paraId="2A606C3C" w14:textId="0F09AD04" w:rsidR="00FA43D8" w:rsidRDefault="00FA43D8"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…two, three, four, five, six, seven, shift seven, then D to H, two, three, four, five, six, seven, eight, nine, ten, 11, 12, 13, 14, 15, 16, 17, 18, 19, 20, 21, 22, it seems weird but okay.  And then zero.</w:t>
      </w:r>
      <w:r w:rsidR="00ED1BE1">
        <w:rPr>
          <w:rFonts w:ascii="Arial" w:hAnsi="Arial" w:cs="Arial"/>
          <w:bCs/>
          <w:sz w:val="24"/>
          <w:szCs w:val="24"/>
        </w:rPr>
        <w:t xml:space="preserve">  And then </w:t>
      </w:r>
      <w:r w:rsidR="00B673E9">
        <w:rPr>
          <w:rFonts w:ascii="Arial" w:hAnsi="Arial" w:cs="Arial"/>
          <w:bCs/>
          <w:sz w:val="24"/>
          <w:szCs w:val="24"/>
        </w:rPr>
        <w:t>U…which way was I going?  O</w:t>
      </w:r>
      <w:r w:rsidR="00ED1BE1">
        <w:rPr>
          <w:rFonts w:ascii="Arial" w:hAnsi="Arial" w:cs="Arial"/>
          <w:bCs/>
          <w:sz w:val="24"/>
          <w:szCs w:val="24"/>
        </w:rPr>
        <w:t>ne, two…</w:t>
      </w:r>
    </w:p>
    <w:p w14:paraId="705F44BA" w14:textId="77777777" w:rsidR="00ED1BE1" w:rsidRDefault="00ED1BE1" w:rsidP="00D42D66">
      <w:pPr>
        <w:spacing w:after="0" w:line="240" w:lineRule="auto"/>
        <w:ind w:left="1134" w:hanging="1134"/>
        <w:jc w:val="both"/>
        <w:rPr>
          <w:rFonts w:ascii="Arial" w:hAnsi="Arial" w:cs="Arial"/>
          <w:bCs/>
          <w:sz w:val="24"/>
          <w:szCs w:val="24"/>
        </w:rPr>
      </w:pPr>
    </w:p>
    <w:p w14:paraId="547D1781" w14:textId="4C8A458F" w:rsidR="00ED1BE1" w:rsidRDefault="00ED1BE1"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why are you going in different directions?</w:t>
      </w:r>
    </w:p>
    <w:p w14:paraId="3506366D" w14:textId="77777777" w:rsidR="00ED1BE1" w:rsidRDefault="00ED1BE1" w:rsidP="00D42D66">
      <w:pPr>
        <w:spacing w:after="0" w:line="240" w:lineRule="auto"/>
        <w:ind w:left="1134" w:hanging="1134"/>
        <w:jc w:val="both"/>
        <w:rPr>
          <w:rFonts w:ascii="Arial" w:hAnsi="Arial" w:cs="Arial"/>
          <w:bCs/>
          <w:sz w:val="24"/>
          <w:szCs w:val="24"/>
        </w:rPr>
      </w:pPr>
    </w:p>
    <w:p w14:paraId="4C16CBDC" w14:textId="5D5F1BBC" w:rsidR="00ED1BE1" w:rsidRDefault="00ED1BE1"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Was I going in different directions </w:t>
      </w:r>
      <w:r w:rsidR="009F69D3">
        <w:rPr>
          <w:rFonts w:ascii="Arial" w:hAnsi="Arial" w:cs="Arial"/>
          <w:bCs/>
          <w:sz w:val="24"/>
          <w:szCs w:val="24"/>
        </w:rPr>
        <w:t>or should I be?</w:t>
      </w:r>
    </w:p>
    <w:p w14:paraId="1E641302" w14:textId="77777777" w:rsidR="00ED1BE1" w:rsidRDefault="00ED1BE1" w:rsidP="00D42D66">
      <w:pPr>
        <w:spacing w:after="0" w:line="240" w:lineRule="auto"/>
        <w:ind w:left="1134" w:hanging="1134"/>
        <w:jc w:val="both"/>
        <w:rPr>
          <w:rFonts w:ascii="Arial" w:hAnsi="Arial" w:cs="Arial"/>
          <w:bCs/>
          <w:sz w:val="24"/>
          <w:szCs w:val="24"/>
        </w:rPr>
      </w:pPr>
    </w:p>
    <w:p w14:paraId="49A97914" w14:textId="12351CB9" w:rsidR="00ED1BE1" w:rsidRDefault="00ED1BE1" w:rsidP="00D42D6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I’m asking why you’re going in different directions?</w:t>
      </w:r>
    </w:p>
    <w:p w14:paraId="60202D85" w14:textId="77777777" w:rsidR="00ED1BE1" w:rsidRDefault="00ED1BE1" w:rsidP="00D42D66">
      <w:pPr>
        <w:spacing w:after="0" w:line="240" w:lineRule="auto"/>
        <w:ind w:left="1134" w:hanging="1134"/>
        <w:jc w:val="both"/>
        <w:rPr>
          <w:rFonts w:ascii="Arial" w:hAnsi="Arial" w:cs="Arial"/>
          <w:bCs/>
          <w:sz w:val="24"/>
          <w:szCs w:val="24"/>
        </w:rPr>
      </w:pPr>
    </w:p>
    <w:p w14:paraId="20D19116" w14:textId="1F41AF42" w:rsidR="00ED1BE1" w:rsidRDefault="00ED1BE1" w:rsidP="00D42D6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 was going right to left, so D, one, two, three, four, five, six, seven.  And then D again, one, two, three, four, five, six, seven, eight, nine, ten, 11, 12, 13, 14, 15, 16, 17, 18, 19, 20, 21, and then U would be two.</w:t>
      </w:r>
    </w:p>
    <w:p w14:paraId="69E68EC1" w14:textId="77777777" w:rsidR="00ED1BE1" w:rsidRDefault="00ED1BE1" w:rsidP="00D42D66">
      <w:pPr>
        <w:spacing w:after="0" w:line="240" w:lineRule="auto"/>
        <w:ind w:left="1134" w:hanging="1134"/>
        <w:jc w:val="both"/>
        <w:rPr>
          <w:rFonts w:ascii="Arial" w:hAnsi="Arial" w:cs="Arial"/>
          <w:bCs/>
          <w:sz w:val="24"/>
          <w:szCs w:val="24"/>
        </w:rPr>
      </w:pPr>
    </w:p>
    <w:p w14:paraId="7E9C4D19" w14:textId="3D137EE5" w:rsidR="00ED1BE1" w:rsidRDefault="00ED1BE1" w:rsidP="00D42D66">
      <w:pPr>
        <w:spacing w:after="0" w:line="240" w:lineRule="auto"/>
        <w:ind w:left="1134" w:hanging="1134"/>
        <w:jc w:val="both"/>
        <w:rPr>
          <w:rFonts w:ascii="Arial" w:hAnsi="Arial" w:cs="Arial"/>
          <w:bCs/>
          <w:sz w:val="24"/>
          <w:szCs w:val="24"/>
        </w:rPr>
      </w:pPr>
      <w:r>
        <w:rPr>
          <w:rFonts w:ascii="Arial" w:hAnsi="Arial" w:cs="Arial"/>
          <w:bCs/>
          <w:sz w:val="24"/>
          <w:szCs w:val="24"/>
        </w:rPr>
        <w:tab/>
        <w:t xml:space="preserve">I’ll try it the other direction and see if that makes anymore sense.  So D to W.  </w:t>
      </w:r>
      <w:r w:rsidR="009F69D3">
        <w:rPr>
          <w:rFonts w:ascii="Arial" w:hAnsi="Arial" w:cs="Arial"/>
          <w:bCs/>
          <w:sz w:val="24"/>
          <w:szCs w:val="24"/>
        </w:rPr>
        <w:t>T</w:t>
      </w:r>
      <w:r w:rsidR="00CE5F33">
        <w:rPr>
          <w:rFonts w:ascii="Arial" w:hAnsi="Arial" w:cs="Arial"/>
          <w:bCs/>
          <w:sz w:val="24"/>
          <w:szCs w:val="24"/>
        </w:rPr>
        <w:t>hat would be 19, and then to H, one, two, three, four…</w:t>
      </w:r>
    </w:p>
    <w:p w14:paraId="52CBB1E4" w14:textId="77777777" w:rsidR="00CE5F33" w:rsidRDefault="00CE5F33" w:rsidP="00D42D66">
      <w:pPr>
        <w:spacing w:after="0" w:line="240" w:lineRule="auto"/>
        <w:ind w:left="1134" w:hanging="1134"/>
        <w:jc w:val="both"/>
        <w:rPr>
          <w:rFonts w:ascii="Arial" w:hAnsi="Arial" w:cs="Arial"/>
          <w:bCs/>
          <w:sz w:val="24"/>
          <w:szCs w:val="24"/>
        </w:rPr>
      </w:pPr>
    </w:p>
    <w:p w14:paraId="33CDEAAF" w14:textId="3AFD6F95" w:rsidR="00CE5F33" w:rsidRDefault="00CE5F33" w:rsidP="00CE5F33">
      <w:pPr>
        <w:spacing w:after="0" w:line="240" w:lineRule="auto"/>
        <w:ind w:left="1134" w:hanging="1134"/>
        <w:jc w:val="both"/>
        <w:rPr>
          <w:rFonts w:ascii="Arial" w:hAnsi="Arial" w:cs="Arial"/>
          <w:bCs/>
          <w:sz w:val="24"/>
          <w:szCs w:val="24"/>
        </w:rPr>
      </w:pPr>
      <w:r>
        <w:rPr>
          <w:rFonts w:ascii="Arial" w:hAnsi="Arial" w:cs="Arial"/>
          <w:bCs/>
          <w:sz w:val="24"/>
          <w:szCs w:val="24"/>
        </w:rPr>
        <w:t>F2</w:t>
      </w:r>
      <w:r w:rsidR="00C13DFB">
        <w:rPr>
          <w:rFonts w:ascii="Arial" w:hAnsi="Arial" w:cs="Arial"/>
          <w:bCs/>
          <w:sz w:val="24"/>
          <w:szCs w:val="24"/>
        </w:rPr>
        <w:t>:</w:t>
      </w:r>
      <w:r>
        <w:rPr>
          <w:rFonts w:ascii="Arial" w:hAnsi="Arial" w:cs="Arial"/>
          <w:bCs/>
          <w:sz w:val="24"/>
          <w:szCs w:val="24"/>
        </w:rPr>
        <w:tab/>
        <w:t xml:space="preserve">Why do you think is who if it’s D, D, </w:t>
      </w:r>
      <w:r w:rsidR="009F69D3">
        <w:rPr>
          <w:rFonts w:ascii="Arial" w:hAnsi="Arial" w:cs="Arial"/>
          <w:bCs/>
          <w:sz w:val="24"/>
          <w:szCs w:val="24"/>
        </w:rPr>
        <w:t>shouldn’t that be</w:t>
      </w:r>
      <w:r>
        <w:rPr>
          <w:rFonts w:ascii="Arial" w:hAnsi="Arial" w:cs="Arial"/>
          <w:bCs/>
          <w:sz w:val="24"/>
          <w:szCs w:val="24"/>
        </w:rPr>
        <w:t xml:space="preserve"> W, H?</w:t>
      </w:r>
    </w:p>
    <w:p w14:paraId="707F8B58" w14:textId="77777777" w:rsidR="00CE5F33" w:rsidRDefault="00CE5F33" w:rsidP="00CE5F33">
      <w:pPr>
        <w:spacing w:after="0" w:line="240" w:lineRule="auto"/>
        <w:ind w:left="1134" w:hanging="1134"/>
        <w:jc w:val="both"/>
        <w:rPr>
          <w:rFonts w:ascii="Arial" w:hAnsi="Arial" w:cs="Arial"/>
          <w:bCs/>
          <w:sz w:val="24"/>
          <w:szCs w:val="24"/>
        </w:rPr>
      </w:pPr>
    </w:p>
    <w:p w14:paraId="09EA17C4" w14:textId="20AF39D0" w:rsidR="00CE5F33" w:rsidRDefault="00CE5F33" w:rsidP="00CE5F3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It says the code repeats, so we’re thinking it’s not going to be one shift, but like letter by letter, and then it’ll repeat.  </w:t>
      </w:r>
    </w:p>
    <w:p w14:paraId="0E812A1D" w14:textId="77777777" w:rsidR="00CE5F33" w:rsidRDefault="00CE5F33" w:rsidP="00CE5F33">
      <w:pPr>
        <w:spacing w:after="0" w:line="240" w:lineRule="auto"/>
        <w:ind w:left="1134" w:hanging="1134"/>
        <w:jc w:val="both"/>
        <w:rPr>
          <w:rFonts w:ascii="Arial" w:hAnsi="Arial" w:cs="Arial"/>
          <w:bCs/>
          <w:sz w:val="24"/>
          <w:szCs w:val="24"/>
        </w:rPr>
      </w:pPr>
    </w:p>
    <w:p w14:paraId="0E139386" w14:textId="7008920E" w:rsidR="00CE5F33" w:rsidRDefault="00CE5F33" w:rsidP="00CE5F33">
      <w:pPr>
        <w:spacing w:after="0" w:line="240" w:lineRule="auto"/>
        <w:ind w:left="1134" w:hanging="1134"/>
        <w:jc w:val="both"/>
        <w:rPr>
          <w:rFonts w:ascii="Arial" w:hAnsi="Arial" w:cs="Arial"/>
          <w:bCs/>
          <w:sz w:val="24"/>
          <w:szCs w:val="24"/>
        </w:rPr>
      </w:pPr>
      <w:r>
        <w:rPr>
          <w:rFonts w:ascii="Arial" w:hAnsi="Arial" w:cs="Arial"/>
          <w:bCs/>
          <w:sz w:val="24"/>
          <w:szCs w:val="24"/>
        </w:rPr>
        <w:tab/>
        <w:t>And then zero and U</w:t>
      </w:r>
      <w:r w:rsidR="009F69D3">
        <w:rPr>
          <w:rFonts w:ascii="Arial" w:hAnsi="Arial" w:cs="Arial"/>
          <w:bCs/>
          <w:sz w:val="24"/>
          <w:szCs w:val="24"/>
        </w:rPr>
        <w:t>…five, six, seven, yeah, I’m going up. I don’t know.</w:t>
      </w:r>
    </w:p>
    <w:p w14:paraId="2E1E7D25" w14:textId="77777777" w:rsidR="00772A82" w:rsidRDefault="00772A82" w:rsidP="00CE5F33">
      <w:pPr>
        <w:spacing w:after="0" w:line="240" w:lineRule="auto"/>
        <w:ind w:left="1134" w:hanging="1134"/>
        <w:jc w:val="both"/>
        <w:rPr>
          <w:rFonts w:ascii="Arial" w:hAnsi="Arial" w:cs="Arial"/>
          <w:bCs/>
          <w:sz w:val="24"/>
          <w:szCs w:val="24"/>
        </w:rPr>
      </w:pPr>
    </w:p>
    <w:p w14:paraId="25DDFEC3" w14:textId="1F9C3AF4" w:rsidR="00772A82" w:rsidRDefault="00772A82" w:rsidP="00CE5F3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have to say this is not the fun part of the game.</w:t>
      </w:r>
    </w:p>
    <w:p w14:paraId="3BAFC161" w14:textId="77777777" w:rsidR="00772A82" w:rsidRDefault="00772A82" w:rsidP="00CE5F33">
      <w:pPr>
        <w:spacing w:after="0" w:line="240" w:lineRule="auto"/>
        <w:ind w:left="1134" w:hanging="1134"/>
        <w:jc w:val="both"/>
        <w:rPr>
          <w:rFonts w:ascii="Arial" w:hAnsi="Arial" w:cs="Arial"/>
          <w:bCs/>
          <w:sz w:val="24"/>
          <w:szCs w:val="24"/>
        </w:rPr>
      </w:pPr>
    </w:p>
    <w:p w14:paraId="225E4EDF" w14:textId="35810A12" w:rsidR="00772A82" w:rsidRDefault="00772A82" w:rsidP="00CE5F3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it’s not.</w:t>
      </w:r>
    </w:p>
    <w:p w14:paraId="7AEB9487" w14:textId="77777777" w:rsidR="00772A82" w:rsidRDefault="00772A82" w:rsidP="00CE5F33">
      <w:pPr>
        <w:spacing w:after="0" w:line="240" w:lineRule="auto"/>
        <w:ind w:left="1134" w:hanging="1134"/>
        <w:jc w:val="both"/>
        <w:rPr>
          <w:rFonts w:ascii="Arial" w:hAnsi="Arial" w:cs="Arial"/>
          <w:bCs/>
          <w:sz w:val="24"/>
          <w:szCs w:val="24"/>
        </w:rPr>
      </w:pPr>
    </w:p>
    <w:p w14:paraId="402025E4" w14:textId="69DBCF74" w:rsidR="00772A82" w:rsidRDefault="00772A82" w:rsidP="00CE5F3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Shall we pause, and get on with the clues, and then see if this comes out?  ‘Cause is this essential to find this one at the moment?</w:t>
      </w:r>
    </w:p>
    <w:p w14:paraId="4DB0A74C" w14:textId="77777777" w:rsidR="00772A82" w:rsidRDefault="00772A82" w:rsidP="00CE5F33">
      <w:pPr>
        <w:spacing w:after="0" w:line="240" w:lineRule="auto"/>
        <w:ind w:left="1134" w:hanging="1134"/>
        <w:jc w:val="both"/>
        <w:rPr>
          <w:rFonts w:ascii="Arial" w:hAnsi="Arial" w:cs="Arial"/>
          <w:bCs/>
          <w:sz w:val="24"/>
          <w:szCs w:val="24"/>
        </w:rPr>
      </w:pPr>
    </w:p>
    <w:p w14:paraId="0F239F06" w14:textId="2689AAEE" w:rsidR="00772A82" w:rsidRDefault="00772A82" w:rsidP="00CE5F3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I think we can continue and then come back to it.</w:t>
      </w:r>
    </w:p>
    <w:p w14:paraId="654E3EAB" w14:textId="77777777" w:rsidR="00772A82" w:rsidRDefault="00772A82" w:rsidP="00CE5F33">
      <w:pPr>
        <w:spacing w:after="0" w:line="240" w:lineRule="auto"/>
        <w:ind w:left="1134" w:hanging="1134"/>
        <w:jc w:val="both"/>
        <w:rPr>
          <w:rFonts w:ascii="Arial" w:hAnsi="Arial" w:cs="Arial"/>
          <w:bCs/>
          <w:sz w:val="24"/>
          <w:szCs w:val="24"/>
        </w:rPr>
      </w:pPr>
    </w:p>
    <w:p w14:paraId="3E844FF8" w14:textId="38B34E0B" w:rsidR="00772A82" w:rsidRDefault="00772A82" w:rsidP="00CE5F3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don’t know how many other information, like…</w:t>
      </w:r>
    </w:p>
    <w:p w14:paraId="2D6A0743" w14:textId="77777777" w:rsidR="00772A82" w:rsidRDefault="00772A82" w:rsidP="00CE5F33">
      <w:pPr>
        <w:spacing w:after="0" w:line="240" w:lineRule="auto"/>
        <w:ind w:left="1134" w:hanging="1134"/>
        <w:jc w:val="both"/>
        <w:rPr>
          <w:rFonts w:ascii="Arial" w:hAnsi="Arial" w:cs="Arial"/>
          <w:bCs/>
          <w:sz w:val="24"/>
          <w:szCs w:val="24"/>
        </w:rPr>
      </w:pPr>
    </w:p>
    <w:p w14:paraId="572C7157" w14:textId="37069DFD"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Let’s have a look at this again, can I just see here?</w:t>
      </w:r>
    </w:p>
    <w:p w14:paraId="3C67CD4A" w14:textId="77777777" w:rsidR="00772A82" w:rsidRDefault="00772A82" w:rsidP="00772A82">
      <w:pPr>
        <w:spacing w:after="0" w:line="240" w:lineRule="auto"/>
        <w:ind w:left="1134" w:hanging="1134"/>
        <w:jc w:val="both"/>
        <w:rPr>
          <w:rFonts w:ascii="Arial" w:hAnsi="Arial" w:cs="Arial"/>
          <w:bCs/>
          <w:sz w:val="24"/>
          <w:szCs w:val="24"/>
        </w:rPr>
      </w:pPr>
    </w:p>
    <w:p w14:paraId="004B92CD" w14:textId="13958FF3"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Sure.</w:t>
      </w:r>
    </w:p>
    <w:p w14:paraId="41699822" w14:textId="77777777" w:rsidR="00772A82" w:rsidRDefault="00772A82" w:rsidP="00772A82">
      <w:pPr>
        <w:spacing w:after="0" w:line="240" w:lineRule="auto"/>
        <w:ind w:left="1134" w:hanging="1134"/>
        <w:jc w:val="both"/>
        <w:rPr>
          <w:rFonts w:ascii="Arial" w:hAnsi="Arial" w:cs="Arial"/>
          <w:bCs/>
          <w:sz w:val="24"/>
          <w:szCs w:val="24"/>
        </w:rPr>
      </w:pPr>
    </w:p>
    <w:p w14:paraId="514406E4" w14:textId="029FC79B"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I’m going to write out, while you all talk about it, I’m going to write the code out with the different letters, so it’s all on one sheet.</w:t>
      </w:r>
    </w:p>
    <w:p w14:paraId="4979B791" w14:textId="77777777" w:rsidR="00772A82" w:rsidRDefault="00772A82" w:rsidP="00772A82">
      <w:pPr>
        <w:spacing w:after="0" w:line="240" w:lineRule="auto"/>
        <w:ind w:left="1134" w:hanging="1134"/>
        <w:jc w:val="both"/>
        <w:rPr>
          <w:rFonts w:ascii="Arial" w:hAnsi="Arial" w:cs="Arial"/>
          <w:bCs/>
          <w:sz w:val="24"/>
          <w:szCs w:val="24"/>
        </w:rPr>
      </w:pPr>
    </w:p>
    <w:p w14:paraId="2DFDD082" w14:textId="4C3A42E1"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we need to try and match the footprint with one of these reports.</w:t>
      </w:r>
    </w:p>
    <w:p w14:paraId="0172A2C4" w14:textId="77777777" w:rsidR="00772A82" w:rsidRDefault="00772A82" w:rsidP="00772A82">
      <w:pPr>
        <w:spacing w:after="0" w:line="240" w:lineRule="auto"/>
        <w:ind w:left="1134" w:hanging="1134"/>
        <w:jc w:val="both"/>
        <w:rPr>
          <w:rFonts w:ascii="Arial" w:hAnsi="Arial" w:cs="Arial"/>
          <w:bCs/>
          <w:sz w:val="24"/>
          <w:szCs w:val="24"/>
        </w:rPr>
      </w:pPr>
    </w:p>
    <w:p w14:paraId="5AB6A0E2" w14:textId="087956B0"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 xml:space="preserve">And there’s also </w:t>
      </w:r>
      <w:r w:rsidRPr="00485FD0">
        <w:rPr>
          <w:rFonts w:ascii="Arial" w:hAnsi="Arial" w:cs="Arial"/>
          <w:bCs/>
          <w:sz w:val="24"/>
          <w:szCs w:val="24"/>
          <w:highlight w:val="yellow"/>
        </w:rPr>
        <w:t>[</w:t>
      </w:r>
      <w:r w:rsidR="00A85DDD">
        <w:rPr>
          <w:rFonts w:ascii="Arial" w:hAnsi="Arial" w:cs="Arial"/>
          <w:bCs/>
          <w:sz w:val="24"/>
          <w:szCs w:val="24"/>
          <w:highlight w:val="yellow"/>
        </w:rPr>
        <w:t>these ones here on the</w:t>
      </w:r>
      <w:r w:rsidRPr="00485FD0">
        <w:rPr>
          <w:rFonts w:ascii="Arial" w:hAnsi="Arial" w:cs="Arial"/>
          <w:bCs/>
          <w:sz w:val="24"/>
          <w:szCs w:val="24"/>
          <w:highlight w:val="yellow"/>
        </w:rPr>
        <w:t xml:space="preserve"> 01:27:55]</w:t>
      </w:r>
      <w:r>
        <w:rPr>
          <w:rFonts w:ascii="Arial" w:hAnsi="Arial" w:cs="Arial"/>
          <w:bCs/>
          <w:sz w:val="24"/>
          <w:szCs w:val="24"/>
        </w:rPr>
        <w:t xml:space="preserve"> notes, we haven’t read the notes.</w:t>
      </w:r>
    </w:p>
    <w:p w14:paraId="053CFA6D" w14:textId="77777777" w:rsidR="00772A82" w:rsidRDefault="00772A82" w:rsidP="00772A82">
      <w:pPr>
        <w:spacing w:after="0" w:line="240" w:lineRule="auto"/>
        <w:ind w:left="1134" w:hanging="1134"/>
        <w:jc w:val="both"/>
        <w:rPr>
          <w:rFonts w:ascii="Arial" w:hAnsi="Arial" w:cs="Arial"/>
          <w:bCs/>
          <w:sz w:val="24"/>
          <w:szCs w:val="24"/>
        </w:rPr>
      </w:pPr>
    </w:p>
    <w:p w14:paraId="6905B4DC" w14:textId="43E2F8C4"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w:t>
      </w:r>
    </w:p>
    <w:p w14:paraId="269D73D0" w14:textId="77777777" w:rsidR="00772A82" w:rsidRDefault="00772A82" w:rsidP="00772A82">
      <w:pPr>
        <w:spacing w:after="0" w:line="240" w:lineRule="auto"/>
        <w:ind w:left="1134" w:hanging="1134"/>
        <w:jc w:val="both"/>
        <w:rPr>
          <w:rFonts w:ascii="Arial" w:hAnsi="Arial" w:cs="Arial"/>
          <w:bCs/>
          <w:sz w:val="24"/>
          <w:szCs w:val="24"/>
        </w:rPr>
      </w:pPr>
    </w:p>
    <w:p w14:paraId="5B1A0E3B" w14:textId="0D5FEF77" w:rsidR="00772A82" w:rsidRDefault="00772A82"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is like [</w:t>
      </w:r>
      <w:r w:rsidRPr="00485FD0">
        <w:rPr>
          <w:rFonts w:ascii="Arial" w:hAnsi="Arial" w:cs="Arial"/>
          <w:bCs/>
          <w:sz w:val="24"/>
          <w:szCs w:val="24"/>
          <w:highlight w:val="yellow"/>
        </w:rPr>
        <w:t>inaudible 01:28:01],</w:t>
      </w:r>
      <w:r>
        <w:rPr>
          <w:rFonts w:ascii="Arial" w:hAnsi="Arial" w:cs="Arial"/>
          <w:bCs/>
          <w:sz w:val="24"/>
          <w:szCs w:val="24"/>
        </w:rPr>
        <w:t xml:space="preserve"> no, where does it start?  Here, October 1</w:t>
      </w:r>
      <w:r w:rsidR="006919C0">
        <w:rPr>
          <w:rFonts w:ascii="Arial" w:hAnsi="Arial" w:cs="Arial"/>
          <w:bCs/>
          <w:sz w:val="24"/>
          <w:szCs w:val="24"/>
        </w:rPr>
        <w:t xml:space="preserve">3, rock through back window, nothing </w:t>
      </w:r>
      <w:r w:rsidR="00A85DDD">
        <w:rPr>
          <w:rFonts w:ascii="Arial" w:hAnsi="Arial" w:cs="Arial"/>
          <w:bCs/>
          <w:sz w:val="24"/>
          <w:szCs w:val="24"/>
        </w:rPr>
        <w:t>on cams,</w:t>
      </w:r>
      <w:r w:rsidR="006919C0">
        <w:rPr>
          <w:rFonts w:ascii="Arial" w:hAnsi="Arial" w:cs="Arial"/>
          <w:bCs/>
          <w:sz w:val="24"/>
          <w:szCs w:val="24"/>
        </w:rPr>
        <w:t xml:space="preserve"> two fires, fire department </w:t>
      </w:r>
      <w:r w:rsidR="00A85DDD">
        <w:rPr>
          <w:rFonts w:ascii="Arial" w:hAnsi="Arial" w:cs="Arial"/>
          <w:bCs/>
          <w:sz w:val="24"/>
          <w:szCs w:val="24"/>
        </w:rPr>
        <w:t>thinks I’m</w:t>
      </w:r>
      <w:r w:rsidR="006919C0">
        <w:rPr>
          <w:rFonts w:ascii="Arial" w:hAnsi="Arial" w:cs="Arial"/>
          <w:bCs/>
          <w:sz w:val="24"/>
          <w:szCs w:val="24"/>
        </w:rPr>
        <w:t xml:space="preserve"> crazy, find out when darling’s anniversary present will be ready.  So he’s thinking about his wife.  Fire near parking lot, </w:t>
      </w:r>
      <w:proofErr w:type="spellStart"/>
      <w:r w:rsidR="00A85DDD">
        <w:rPr>
          <w:rFonts w:ascii="Arial" w:hAnsi="Arial" w:cs="Arial"/>
          <w:bCs/>
          <w:sz w:val="24"/>
          <w:szCs w:val="24"/>
        </w:rPr>
        <w:t>c</w:t>
      </w:r>
      <w:r w:rsidR="006919C0">
        <w:rPr>
          <w:rFonts w:ascii="Arial" w:hAnsi="Arial" w:cs="Arial"/>
          <w:bCs/>
          <w:sz w:val="24"/>
          <w:szCs w:val="24"/>
        </w:rPr>
        <w:t>am</w:t>
      </w:r>
      <w:proofErr w:type="spellEnd"/>
      <w:r w:rsidR="006919C0">
        <w:rPr>
          <w:rFonts w:ascii="Arial" w:hAnsi="Arial" w:cs="Arial"/>
          <w:bCs/>
          <w:sz w:val="24"/>
          <w:szCs w:val="24"/>
        </w:rPr>
        <w:t xml:space="preserve"> </w:t>
      </w:r>
      <w:r w:rsidR="00A85DDD">
        <w:rPr>
          <w:rFonts w:ascii="Arial" w:hAnsi="Arial" w:cs="Arial"/>
          <w:bCs/>
          <w:sz w:val="24"/>
          <w:szCs w:val="24"/>
        </w:rPr>
        <w:t>only.</w:t>
      </w:r>
      <w:r w:rsidR="006919C0">
        <w:rPr>
          <w:rFonts w:ascii="Arial" w:hAnsi="Arial" w:cs="Arial"/>
          <w:bCs/>
          <w:sz w:val="24"/>
          <w:szCs w:val="24"/>
        </w:rPr>
        <w:t xml:space="preserve">  </w:t>
      </w:r>
      <w:r w:rsidR="00A85DDD">
        <w:rPr>
          <w:rFonts w:ascii="Arial" w:hAnsi="Arial" w:cs="Arial"/>
          <w:bCs/>
          <w:sz w:val="24"/>
          <w:szCs w:val="24"/>
        </w:rPr>
        <w:t xml:space="preserve">One racoon, below cam loading dock, </w:t>
      </w:r>
      <w:r w:rsidR="006919C0">
        <w:rPr>
          <w:rFonts w:ascii="Arial" w:hAnsi="Arial" w:cs="Arial"/>
          <w:bCs/>
          <w:sz w:val="24"/>
          <w:szCs w:val="24"/>
        </w:rPr>
        <w:t xml:space="preserve">see the devil in the woods, but </w:t>
      </w:r>
      <w:r w:rsidR="00A85DDD">
        <w:rPr>
          <w:rFonts w:ascii="Arial" w:hAnsi="Arial" w:cs="Arial"/>
          <w:bCs/>
          <w:sz w:val="24"/>
          <w:szCs w:val="24"/>
        </w:rPr>
        <w:t>I’m</w:t>
      </w:r>
      <w:r w:rsidR="006919C0">
        <w:rPr>
          <w:rFonts w:ascii="Arial" w:hAnsi="Arial" w:cs="Arial"/>
          <w:bCs/>
          <w:sz w:val="24"/>
          <w:szCs w:val="24"/>
        </w:rPr>
        <w:t xml:space="preserve"> just not fast enough.  Three fires in the woods tonight, no signs on my </w:t>
      </w:r>
      <w:r w:rsidR="00A85DDD">
        <w:rPr>
          <w:rFonts w:ascii="Arial" w:hAnsi="Arial" w:cs="Arial"/>
          <w:bCs/>
          <w:sz w:val="24"/>
          <w:szCs w:val="24"/>
        </w:rPr>
        <w:t>cams.</w:t>
      </w:r>
      <w:r w:rsidR="006919C0">
        <w:rPr>
          <w:rFonts w:ascii="Arial" w:hAnsi="Arial" w:cs="Arial"/>
          <w:bCs/>
          <w:sz w:val="24"/>
          <w:szCs w:val="24"/>
        </w:rPr>
        <w:t xml:space="preserve"> </w:t>
      </w:r>
      <w:r w:rsidR="00A85DDD">
        <w:rPr>
          <w:rFonts w:ascii="Arial" w:hAnsi="Arial" w:cs="Arial"/>
          <w:bCs/>
          <w:sz w:val="24"/>
          <w:szCs w:val="24"/>
        </w:rPr>
        <w:t xml:space="preserve"> B</w:t>
      </w:r>
      <w:r w:rsidR="006919C0">
        <w:rPr>
          <w:rFonts w:ascii="Arial" w:hAnsi="Arial" w:cs="Arial"/>
          <w:bCs/>
          <w:sz w:val="24"/>
          <w:szCs w:val="24"/>
        </w:rPr>
        <w:t xml:space="preserve">iggest fire yet, </w:t>
      </w:r>
      <w:r w:rsidR="00A85DDD">
        <w:rPr>
          <w:rFonts w:ascii="Arial" w:hAnsi="Arial" w:cs="Arial"/>
          <w:bCs/>
          <w:sz w:val="24"/>
          <w:szCs w:val="24"/>
        </w:rPr>
        <w:t>this was a close one,</w:t>
      </w:r>
      <w:r w:rsidR="006919C0">
        <w:rPr>
          <w:rFonts w:ascii="Arial" w:hAnsi="Arial" w:cs="Arial"/>
          <w:bCs/>
          <w:sz w:val="24"/>
          <w:szCs w:val="24"/>
        </w:rPr>
        <w:t xml:space="preserve"> remember to pick up darling’s gift.  </w:t>
      </w:r>
      <w:r w:rsidR="00E04056" w:rsidRPr="00EA07AF">
        <w:rPr>
          <w:rFonts w:ascii="Arial" w:hAnsi="Arial" w:cs="Arial"/>
          <w:bCs/>
          <w:sz w:val="24"/>
          <w:szCs w:val="24"/>
          <w:highlight w:val="yellow"/>
        </w:rPr>
        <w:t>[inaudible 01:28:32]</w:t>
      </w:r>
      <w:r w:rsidR="00E04056">
        <w:rPr>
          <w:rFonts w:ascii="Arial" w:hAnsi="Arial" w:cs="Arial"/>
          <w:bCs/>
          <w:sz w:val="24"/>
          <w:szCs w:val="24"/>
        </w:rPr>
        <w:t xml:space="preserve"> don’t be late for dinner, reservation tomorrow, don’t want a repeat of last year, so there’s some troubles in the paradise.</w:t>
      </w:r>
    </w:p>
    <w:p w14:paraId="2AF6E6E1" w14:textId="77777777" w:rsidR="00E04056" w:rsidRDefault="00E04056" w:rsidP="00772A82">
      <w:pPr>
        <w:spacing w:after="0" w:line="240" w:lineRule="auto"/>
        <w:ind w:left="1134" w:hanging="1134"/>
        <w:jc w:val="both"/>
        <w:rPr>
          <w:rFonts w:ascii="Arial" w:hAnsi="Arial" w:cs="Arial"/>
          <w:bCs/>
          <w:sz w:val="24"/>
          <w:szCs w:val="24"/>
        </w:rPr>
      </w:pPr>
    </w:p>
    <w:p w14:paraId="7D87D89F" w14:textId="5078602F" w:rsidR="00E04056" w:rsidRDefault="00E04056"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yeah.</w:t>
      </w:r>
    </w:p>
    <w:p w14:paraId="12407B36" w14:textId="77777777" w:rsidR="00E04056" w:rsidRDefault="00E04056" w:rsidP="00772A82">
      <w:pPr>
        <w:spacing w:after="0" w:line="240" w:lineRule="auto"/>
        <w:ind w:left="1134" w:hanging="1134"/>
        <w:jc w:val="both"/>
        <w:rPr>
          <w:rFonts w:ascii="Arial" w:hAnsi="Arial" w:cs="Arial"/>
          <w:bCs/>
          <w:sz w:val="24"/>
          <w:szCs w:val="24"/>
        </w:rPr>
      </w:pPr>
    </w:p>
    <w:p w14:paraId="3ABCED13" w14:textId="0C20BFD8" w:rsidR="00E04056" w:rsidRDefault="00E04056" w:rsidP="00772A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Remember, he had to sleep in the pub or something?</w:t>
      </w:r>
    </w:p>
    <w:p w14:paraId="5C9BD2EF" w14:textId="77777777" w:rsidR="00E04056" w:rsidRDefault="00E04056" w:rsidP="00772A82">
      <w:pPr>
        <w:spacing w:after="0" w:line="240" w:lineRule="auto"/>
        <w:ind w:left="1134" w:hanging="1134"/>
        <w:jc w:val="both"/>
        <w:rPr>
          <w:rFonts w:ascii="Arial" w:hAnsi="Arial" w:cs="Arial"/>
          <w:bCs/>
          <w:sz w:val="24"/>
          <w:szCs w:val="24"/>
        </w:rPr>
      </w:pPr>
    </w:p>
    <w:p w14:paraId="23B12C96" w14:textId="7DB70405" w:rsidR="00E04056" w:rsidRDefault="00E04056"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for a week after he forgot the anniversary.  Yeah.</w:t>
      </w:r>
    </w:p>
    <w:p w14:paraId="4504FA16" w14:textId="77777777" w:rsidR="00E04056" w:rsidRDefault="00E04056" w:rsidP="00772A82">
      <w:pPr>
        <w:spacing w:after="0" w:line="240" w:lineRule="auto"/>
        <w:ind w:left="1134" w:hanging="1134"/>
        <w:jc w:val="both"/>
        <w:rPr>
          <w:rFonts w:ascii="Arial" w:hAnsi="Arial" w:cs="Arial"/>
          <w:bCs/>
          <w:sz w:val="24"/>
          <w:szCs w:val="24"/>
        </w:rPr>
      </w:pPr>
    </w:p>
    <w:p w14:paraId="3B415E30" w14:textId="09F2D9B3" w:rsidR="00E04056" w:rsidRDefault="00E04056"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 note in the mailbox, ‘you’ll burn for what you’ve done’.  So this is like, this weird shit is definitely the witch.  Fire by the loading dock, a burnt wall pretty bad, still no structural damage.  </w:t>
      </w:r>
      <w:r w:rsidR="00A85DDD">
        <w:rPr>
          <w:rFonts w:ascii="Arial" w:hAnsi="Arial" w:cs="Arial"/>
          <w:bCs/>
          <w:sz w:val="24"/>
          <w:szCs w:val="24"/>
        </w:rPr>
        <w:t>Prints, though</w:t>
      </w:r>
      <w:r w:rsidR="00D47F75">
        <w:rPr>
          <w:rFonts w:ascii="Arial" w:hAnsi="Arial" w:cs="Arial"/>
          <w:bCs/>
          <w:sz w:val="24"/>
          <w:szCs w:val="24"/>
        </w:rPr>
        <w:t xml:space="preserve"> the </w:t>
      </w:r>
      <w:proofErr w:type="gramStart"/>
      <w:r w:rsidR="00D47F75">
        <w:rPr>
          <w:rFonts w:ascii="Arial" w:hAnsi="Arial" w:cs="Arial"/>
          <w:bCs/>
          <w:sz w:val="24"/>
          <w:szCs w:val="24"/>
        </w:rPr>
        <w:t>devil’s</w:t>
      </w:r>
      <w:proofErr w:type="gramEnd"/>
      <w:r w:rsidR="00D47F75">
        <w:rPr>
          <w:rFonts w:ascii="Arial" w:hAnsi="Arial" w:cs="Arial"/>
          <w:bCs/>
          <w:sz w:val="24"/>
          <w:szCs w:val="24"/>
        </w:rPr>
        <w:t>.</w:t>
      </w:r>
    </w:p>
    <w:p w14:paraId="46D2489F" w14:textId="77777777" w:rsidR="00D47F75" w:rsidRDefault="00D47F75" w:rsidP="00772A82">
      <w:pPr>
        <w:spacing w:after="0" w:line="240" w:lineRule="auto"/>
        <w:ind w:left="1134" w:hanging="1134"/>
        <w:jc w:val="both"/>
        <w:rPr>
          <w:rFonts w:ascii="Arial" w:hAnsi="Arial" w:cs="Arial"/>
          <w:bCs/>
          <w:sz w:val="24"/>
          <w:szCs w:val="24"/>
        </w:rPr>
      </w:pPr>
    </w:p>
    <w:p w14:paraId="79565E69" w14:textId="4F571A38"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did you…?</w:t>
      </w:r>
    </w:p>
    <w:p w14:paraId="1A8056A2" w14:textId="77777777" w:rsidR="00D47F75" w:rsidRDefault="00D47F75" w:rsidP="00772A82">
      <w:pPr>
        <w:spacing w:after="0" w:line="240" w:lineRule="auto"/>
        <w:ind w:left="1134" w:hanging="1134"/>
        <w:jc w:val="both"/>
        <w:rPr>
          <w:rFonts w:ascii="Arial" w:hAnsi="Arial" w:cs="Arial"/>
          <w:bCs/>
          <w:sz w:val="24"/>
          <w:szCs w:val="24"/>
        </w:rPr>
      </w:pPr>
    </w:p>
    <w:p w14:paraId="3074F731" w14:textId="3B04E5B1"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 couldn’t find them, I couldn’t match them.  I think it’s…it could be these ones, but I don’t, there’s nothing </w:t>
      </w:r>
      <w:r w:rsidR="00EA07AF">
        <w:rPr>
          <w:rFonts w:ascii="Arial" w:hAnsi="Arial" w:cs="Arial"/>
          <w:bCs/>
          <w:sz w:val="24"/>
          <w:szCs w:val="24"/>
        </w:rPr>
        <w:t>really</w:t>
      </w:r>
      <w:r>
        <w:rPr>
          <w:rFonts w:ascii="Arial" w:hAnsi="Arial" w:cs="Arial"/>
          <w:bCs/>
          <w:sz w:val="24"/>
          <w:szCs w:val="24"/>
        </w:rPr>
        <w:t>.</w:t>
      </w:r>
    </w:p>
    <w:p w14:paraId="6E1A46E7" w14:textId="77777777" w:rsidR="00D47F75" w:rsidRDefault="00D47F75" w:rsidP="00772A82">
      <w:pPr>
        <w:spacing w:after="0" w:line="240" w:lineRule="auto"/>
        <w:ind w:left="1134" w:hanging="1134"/>
        <w:jc w:val="both"/>
        <w:rPr>
          <w:rFonts w:ascii="Arial" w:hAnsi="Arial" w:cs="Arial"/>
          <w:bCs/>
          <w:sz w:val="24"/>
          <w:szCs w:val="24"/>
        </w:rPr>
      </w:pPr>
    </w:p>
    <w:p w14:paraId="1B6C3DB0" w14:textId="69D1E502"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could be these.  Let me have a quick look, just so I know what’s in here.</w:t>
      </w:r>
    </w:p>
    <w:p w14:paraId="4A7C3B10" w14:textId="77777777" w:rsidR="00D47F75" w:rsidRDefault="00D47F75" w:rsidP="00772A82">
      <w:pPr>
        <w:spacing w:after="0" w:line="240" w:lineRule="auto"/>
        <w:ind w:left="1134" w:hanging="1134"/>
        <w:jc w:val="both"/>
        <w:rPr>
          <w:rFonts w:ascii="Arial" w:hAnsi="Arial" w:cs="Arial"/>
          <w:bCs/>
          <w:sz w:val="24"/>
          <w:szCs w:val="24"/>
        </w:rPr>
      </w:pPr>
    </w:p>
    <w:p w14:paraId="69E3FCB1" w14:textId="49232469"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6FEBD70A" w14:textId="77777777" w:rsidR="00D47F75" w:rsidRDefault="00D47F75" w:rsidP="00772A82">
      <w:pPr>
        <w:spacing w:after="0" w:line="240" w:lineRule="auto"/>
        <w:ind w:left="1134" w:hanging="1134"/>
        <w:jc w:val="both"/>
        <w:rPr>
          <w:rFonts w:ascii="Arial" w:hAnsi="Arial" w:cs="Arial"/>
          <w:bCs/>
          <w:sz w:val="24"/>
          <w:szCs w:val="24"/>
        </w:rPr>
      </w:pPr>
    </w:p>
    <w:p w14:paraId="7BDEA4BF" w14:textId="2E8CB374"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ab/>
        <w:t>These are the same ones that are on the photo.</w:t>
      </w:r>
    </w:p>
    <w:p w14:paraId="66CC9FB0" w14:textId="77777777" w:rsidR="00D47F75" w:rsidRDefault="00D47F75" w:rsidP="00772A82">
      <w:pPr>
        <w:spacing w:after="0" w:line="240" w:lineRule="auto"/>
        <w:ind w:left="1134" w:hanging="1134"/>
        <w:jc w:val="both"/>
        <w:rPr>
          <w:rFonts w:ascii="Arial" w:hAnsi="Arial" w:cs="Arial"/>
          <w:bCs/>
          <w:sz w:val="24"/>
          <w:szCs w:val="24"/>
        </w:rPr>
      </w:pPr>
    </w:p>
    <w:p w14:paraId="36FFCC88" w14:textId="37401E21"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Is this…?</w:t>
      </w:r>
    </w:p>
    <w:p w14:paraId="2DD2C8BC" w14:textId="77777777" w:rsidR="00D47F75" w:rsidRDefault="00D47F75" w:rsidP="00772A82">
      <w:pPr>
        <w:spacing w:after="0" w:line="240" w:lineRule="auto"/>
        <w:ind w:left="1134" w:hanging="1134"/>
        <w:jc w:val="both"/>
        <w:rPr>
          <w:rFonts w:ascii="Arial" w:hAnsi="Arial" w:cs="Arial"/>
          <w:bCs/>
          <w:sz w:val="24"/>
          <w:szCs w:val="24"/>
        </w:rPr>
      </w:pPr>
    </w:p>
    <w:p w14:paraId="5B4A1CD5" w14:textId="7C7AADC6" w:rsidR="00D47F75" w:rsidRDefault="00D47F75"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 don’t know </w:t>
      </w:r>
      <w:r w:rsidR="00EA07AF">
        <w:rPr>
          <w:rFonts w:ascii="Arial" w:hAnsi="Arial" w:cs="Arial"/>
          <w:bCs/>
          <w:sz w:val="24"/>
          <w:szCs w:val="24"/>
        </w:rPr>
        <w:t>where</w:t>
      </w:r>
      <w:r w:rsidR="00875CE9">
        <w:rPr>
          <w:rFonts w:ascii="Arial" w:hAnsi="Arial" w:cs="Arial"/>
          <w:bCs/>
          <w:sz w:val="24"/>
          <w:szCs w:val="24"/>
        </w:rPr>
        <w:t xml:space="preserve"> it’s from.</w:t>
      </w:r>
    </w:p>
    <w:p w14:paraId="3724962A" w14:textId="77777777" w:rsidR="00875CE9" w:rsidRDefault="00875CE9" w:rsidP="00772A82">
      <w:pPr>
        <w:spacing w:after="0" w:line="240" w:lineRule="auto"/>
        <w:ind w:left="1134" w:hanging="1134"/>
        <w:jc w:val="both"/>
        <w:rPr>
          <w:rFonts w:ascii="Arial" w:hAnsi="Arial" w:cs="Arial"/>
          <w:bCs/>
          <w:sz w:val="24"/>
          <w:szCs w:val="24"/>
        </w:rPr>
      </w:pPr>
    </w:p>
    <w:p w14:paraId="7F17DD7A" w14:textId="79655735"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Okay.  Yeah, this isn’t very clear, so that’ll be hard to match.  </w:t>
      </w:r>
    </w:p>
    <w:p w14:paraId="1857B5BC" w14:textId="77777777" w:rsidR="00875CE9" w:rsidRDefault="00875CE9" w:rsidP="00772A82">
      <w:pPr>
        <w:spacing w:after="0" w:line="240" w:lineRule="auto"/>
        <w:ind w:left="1134" w:hanging="1134"/>
        <w:jc w:val="both"/>
        <w:rPr>
          <w:rFonts w:ascii="Arial" w:hAnsi="Arial" w:cs="Arial"/>
          <w:bCs/>
          <w:sz w:val="24"/>
          <w:szCs w:val="24"/>
        </w:rPr>
      </w:pPr>
    </w:p>
    <w:p w14:paraId="76DD0C96" w14:textId="5EEA96E9"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ab/>
        <w:t>It looks like there’s something in the middle?</w:t>
      </w:r>
    </w:p>
    <w:p w14:paraId="335162CA" w14:textId="77777777" w:rsidR="00875CE9" w:rsidRDefault="00875CE9" w:rsidP="00772A82">
      <w:pPr>
        <w:spacing w:after="0" w:line="240" w:lineRule="auto"/>
        <w:ind w:left="1134" w:hanging="1134"/>
        <w:jc w:val="both"/>
        <w:rPr>
          <w:rFonts w:ascii="Arial" w:hAnsi="Arial" w:cs="Arial"/>
          <w:bCs/>
          <w:sz w:val="24"/>
          <w:szCs w:val="24"/>
        </w:rPr>
      </w:pPr>
    </w:p>
    <w:p w14:paraId="5CEA64C7" w14:textId="3676DFBB"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I think it’s those ones.  Wait, I think it’s the same ones.  But I’m not sure about these ones, matching these, but this is I’m pretty sure.</w:t>
      </w:r>
    </w:p>
    <w:p w14:paraId="7254A93E" w14:textId="77777777" w:rsidR="00875CE9" w:rsidRDefault="00875CE9" w:rsidP="00772A82">
      <w:pPr>
        <w:spacing w:after="0" w:line="240" w:lineRule="auto"/>
        <w:ind w:left="1134" w:hanging="1134"/>
        <w:jc w:val="both"/>
        <w:rPr>
          <w:rFonts w:ascii="Arial" w:hAnsi="Arial" w:cs="Arial"/>
          <w:bCs/>
          <w:sz w:val="24"/>
          <w:szCs w:val="24"/>
        </w:rPr>
      </w:pPr>
    </w:p>
    <w:p w14:paraId="0BF3AFCD" w14:textId="229E47BD" w:rsidR="00875CE9" w:rsidRDefault="00875CE9" w:rsidP="00A85DD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It looks quite </w:t>
      </w:r>
      <w:proofErr w:type="spellStart"/>
      <w:r>
        <w:rPr>
          <w:rFonts w:ascii="Arial" w:hAnsi="Arial" w:cs="Arial"/>
          <w:bCs/>
          <w:sz w:val="24"/>
          <w:szCs w:val="24"/>
        </w:rPr>
        <w:t>triangly</w:t>
      </w:r>
      <w:proofErr w:type="spellEnd"/>
      <w:r>
        <w:rPr>
          <w:rFonts w:ascii="Arial" w:hAnsi="Arial" w:cs="Arial"/>
          <w:bCs/>
          <w:sz w:val="24"/>
          <w:szCs w:val="24"/>
        </w:rPr>
        <w:t xml:space="preserve"> though?</w:t>
      </w:r>
      <w:r w:rsidR="00A85DDD">
        <w:rPr>
          <w:rFonts w:ascii="Arial" w:hAnsi="Arial" w:cs="Arial"/>
          <w:bCs/>
          <w:sz w:val="24"/>
          <w:szCs w:val="24"/>
        </w:rPr>
        <w:t xml:space="preserve"> </w:t>
      </w:r>
      <w:r>
        <w:rPr>
          <w:rFonts w:ascii="Arial" w:hAnsi="Arial" w:cs="Arial"/>
          <w:bCs/>
          <w:sz w:val="24"/>
          <w:szCs w:val="24"/>
        </w:rPr>
        <w:t>[01:30:00]</w:t>
      </w:r>
      <w:r w:rsidR="00A85DDD">
        <w:rPr>
          <w:rFonts w:ascii="Arial" w:hAnsi="Arial" w:cs="Arial"/>
          <w:bCs/>
          <w:sz w:val="24"/>
          <w:szCs w:val="24"/>
        </w:rPr>
        <w:t xml:space="preserve"> </w:t>
      </w:r>
      <w:r>
        <w:rPr>
          <w:rFonts w:ascii="Arial" w:hAnsi="Arial" w:cs="Arial"/>
          <w:bCs/>
          <w:sz w:val="24"/>
          <w:szCs w:val="24"/>
        </w:rPr>
        <w:t>Is there nothing that…?</w:t>
      </w:r>
    </w:p>
    <w:p w14:paraId="2327B685" w14:textId="77777777" w:rsidR="00875CE9" w:rsidRDefault="00875CE9" w:rsidP="00772A82">
      <w:pPr>
        <w:spacing w:after="0" w:line="240" w:lineRule="auto"/>
        <w:ind w:left="1134" w:hanging="1134"/>
        <w:jc w:val="both"/>
        <w:rPr>
          <w:rFonts w:ascii="Arial" w:hAnsi="Arial" w:cs="Arial"/>
          <w:bCs/>
          <w:sz w:val="24"/>
          <w:szCs w:val="24"/>
        </w:rPr>
      </w:pPr>
    </w:p>
    <w:p w14:paraId="04B6B211" w14:textId="4DD66E79"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See?</w:t>
      </w:r>
    </w:p>
    <w:p w14:paraId="10CBC104" w14:textId="77777777" w:rsidR="00875CE9" w:rsidRDefault="00875CE9" w:rsidP="00772A82">
      <w:pPr>
        <w:spacing w:after="0" w:line="240" w:lineRule="auto"/>
        <w:ind w:left="1134" w:hanging="1134"/>
        <w:jc w:val="both"/>
        <w:rPr>
          <w:rFonts w:ascii="Arial" w:hAnsi="Arial" w:cs="Arial"/>
          <w:bCs/>
          <w:sz w:val="24"/>
          <w:szCs w:val="24"/>
        </w:rPr>
      </w:pPr>
    </w:p>
    <w:p w14:paraId="07346513" w14:textId="2B92086B"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This doesn’t look like this.</w:t>
      </w:r>
    </w:p>
    <w:p w14:paraId="38A91D7C" w14:textId="77777777" w:rsidR="00875CE9" w:rsidRDefault="00875CE9" w:rsidP="00772A82">
      <w:pPr>
        <w:spacing w:after="0" w:line="240" w:lineRule="auto"/>
        <w:ind w:left="1134" w:hanging="1134"/>
        <w:jc w:val="both"/>
        <w:rPr>
          <w:rFonts w:ascii="Arial" w:hAnsi="Arial" w:cs="Arial"/>
          <w:bCs/>
          <w:sz w:val="24"/>
          <w:szCs w:val="24"/>
        </w:rPr>
      </w:pPr>
    </w:p>
    <w:p w14:paraId="1807E932" w14:textId="602029C7"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w:t>
      </w:r>
    </w:p>
    <w:p w14:paraId="2245A17C" w14:textId="77777777" w:rsidR="00875CE9" w:rsidRDefault="00875CE9" w:rsidP="00772A82">
      <w:pPr>
        <w:spacing w:after="0" w:line="240" w:lineRule="auto"/>
        <w:ind w:left="1134" w:hanging="1134"/>
        <w:jc w:val="both"/>
        <w:rPr>
          <w:rFonts w:ascii="Arial" w:hAnsi="Arial" w:cs="Arial"/>
          <w:bCs/>
          <w:sz w:val="24"/>
          <w:szCs w:val="24"/>
        </w:rPr>
      </w:pPr>
    </w:p>
    <w:p w14:paraId="0CAD5537" w14:textId="40DF9877"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doesn’t look like that.</w:t>
      </w:r>
    </w:p>
    <w:p w14:paraId="7059B3A9" w14:textId="77777777" w:rsidR="00875CE9" w:rsidRDefault="00875CE9" w:rsidP="00772A82">
      <w:pPr>
        <w:spacing w:after="0" w:line="240" w:lineRule="auto"/>
        <w:ind w:left="1134" w:hanging="1134"/>
        <w:jc w:val="both"/>
        <w:rPr>
          <w:rFonts w:ascii="Arial" w:hAnsi="Arial" w:cs="Arial"/>
          <w:bCs/>
          <w:sz w:val="24"/>
          <w:szCs w:val="24"/>
        </w:rPr>
      </w:pPr>
    </w:p>
    <w:p w14:paraId="25948A4B" w14:textId="2A0216E0"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agree with you, they don’t look like a match, it pissed me off.</w:t>
      </w:r>
    </w:p>
    <w:p w14:paraId="4D0EA7AA" w14:textId="77777777" w:rsidR="00875CE9" w:rsidRDefault="00875CE9" w:rsidP="00772A82">
      <w:pPr>
        <w:spacing w:after="0" w:line="240" w:lineRule="auto"/>
        <w:ind w:left="1134" w:hanging="1134"/>
        <w:jc w:val="both"/>
        <w:rPr>
          <w:rFonts w:ascii="Arial" w:hAnsi="Arial" w:cs="Arial"/>
          <w:bCs/>
          <w:sz w:val="24"/>
          <w:szCs w:val="24"/>
        </w:rPr>
      </w:pPr>
    </w:p>
    <w:p w14:paraId="11E933DF" w14:textId="27039501" w:rsidR="00875CE9" w:rsidRDefault="00875CE9"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that is annoying.</w:t>
      </w:r>
      <w:r w:rsidR="00161818">
        <w:rPr>
          <w:rFonts w:ascii="Arial" w:hAnsi="Arial" w:cs="Arial"/>
          <w:bCs/>
          <w:sz w:val="24"/>
          <w:szCs w:val="24"/>
        </w:rPr>
        <w:t xml:space="preserve">  Yeah, weird.  That seems like the closest, ‘cause it’s got…</w:t>
      </w:r>
    </w:p>
    <w:p w14:paraId="4D2EAA1E" w14:textId="77777777" w:rsidR="00161818" w:rsidRDefault="00161818" w:rsidP="00772A82">
      <w:pPr>
        <w:spacing w:after="0" w:line="240" w:lineRule="auto"/>
        <w:ind w:left="1134" w:hanging="1134"/>
        <w:jc w:val="both"/>
        <w:rPr>
          <w:rFonts w:ascii="Arial" w:hAnsi="Arial" w:cs="Arial"/>
          <w:bCs/>
          <w:sz w:val="24"/>
          <w:szCs w:val="24"/>
        </w:rPr>
      </w:pPr>
    </w:p>
    <w:p w14:paraId="652A67A9" w14:textId="54A52050" w:rsidR="00161818" w:rsidRDefault="00161818" w:rsidP="00772A82">
      <w:pPr>
        <w:spacing w:after="0" w:line="240" w:lineRule="auto"/>
        <w:ind w:left="1134" w:hanging="1134"/>
        <w:jc w:val="both"/>
        <w:rPr>
          <w:rFonts w:ascii="Arial" w:hAnsi="Arial" w:cs="Arial"/>
          <w:bCs/>
          <w:sz w:val="24"/>
          <w:szCs w:val="24"/>
        </w:rPr>
      </w:pPr>
      <w:r>
        <w:rPr>
          <w:rFonts w:ascii="Arial" w:hAnsi="Arial" w:cs="Arial"/>
          <w:bCs/>
          <w:sz w:val="24"/>
          <w:szCs w:val="24"/>
        </w:rPr>
        <w:tab/>
        <w:t>Yeah, guess, because, you know, what’s clear will leave the…I think it is this one.</w:t>
      </w:r>
    </w:p>
    <w:p w14:paraId="632DB758" w14:textId="77777777" w:rsidR="00161818" w:rsidRDefault="00161818" w:rsidP="00772A82">
      <w:pPr>
        <w:spacing w:after="0" w:line="240" w:lineRule="auto"/>
        <w:ind w:left="1134" w:hanging="1134"/>
        <w:jc w:val="both"/>
        <w:rPr>
          <w:rFonts w:ascii="Arial" w:hAnsi="Arial" w:cs="Arial"/>
          <w:bCs/>
          <w:sz w:val="24"/>
          <w:szCs w:val="24"/>
        </w:rPr>
      </w:pPr>
    </w:p>
    <w:p w14:paraId="7BE7E8FC" w14:textId="7C82C090" w:rsidR="00161818" w:rsidRDefault="00161818"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it’s this one, and these are more likely to be, these ones as well, because they have two bits and the other shoes don’t have two bits like that.</w:t>
      </w:r>
    </w:p>
    <w:p w14:paraId="2192CEFA" w14:textId="77777777" w:rsidR="00161818" w:rsidRDefault="00161818" w:rsidP="00772A82">
      <w:pPr>
        <w:spacing w:after="0" w:line="240" w:lineRule="auto"/>
        <w:ind w:left="1134" w:hanging="1134"/>
        <w:jc w:val="both"/>
        <w:rPr>
          <w:rFonts w:ascii="Arial" w:hAnsi="Arial" w:cs="Arial"/>
          <w:bCs/>
          <w:sz w:val="24"/>
          <w:szCs w:val="24"/>
        </w:rPr>
      </w:pPr>
    </w:p>
    <w:p w14:paraId="62932AFD" w14:textId="4EF42684" w:rsidR="00161818" w:rsidRDefault="00161818"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F956F7">
        <w:rPr>
          <w:rFonts w:ascii="Arial" w:hAnsi="Arial" w:cs="Arial"/>
          <w:bCs/>
          <w:sz w:val="24"/>
          <w:szCs w:val="24"/>
        </w:rPr>
        <w:t xml:space="preserve">Yeah, men’s so that helps us, it’s a man’s shoe.  </w:t>
      </w:r>
    </w:p>
    <w:p w14:paraId="665DC866" w14:textId="77777777" w:rsidR="00F956F7" w:rsidRDefault="00F956F7" w:rsidP="00772A82">
      <w:pPr>
        <w:spacing w:after="0" w:line="240" w:lineRule="auto"/>
        <w:ind w:left="1134" w:hanging="1134"/>
        <w:jc w:val="both"/>
        <w:rPr>
          <w:rFonts w:ascii="Arial" w:hAnsi="Arial" w:cs="Arial"/>
          <w:bCs/>
          <w:sz w:val="24"/>
          <w:szCs w:val="24"/>
        </w:rPr>
      </w:pPr>
    </w:p>
    <w:p w14:paraId="77A06F22" w14:textId="0733C48A"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available 1999 to present.</w:t>
      </w:r>
    </w:p>
    <w:p w14:paraId="059EB7E0" w14:textId="77777777" w:rsidR="00F956F7" w:rsidRDefault="00F956F7" w:rsidP="00772A82">
      <w:pPr>
        <w:spacing w:after="0" w:line="240" w:lineRule="auto"/>
        <w:ind w:left="1134" w:hanging="1134"/>
        <w:jc w:val="both"/>
        <w:rPr>
          <w:rFonts w:ascii="Arial" w:hAnsi="Arial" w:cs="Arial"/>
          <w:bCs/>
          <w:sz w:val="24"/>
          <w:szCs w:val="24"/>
        </w:rPr>
      </w:pPr>
    </w:p>
    <w:p w14:paraId="775A108C" w14:textId="78D671BB"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Where did we find this shoe</w:t>
      </w:r>
    </w:p>
    <w:p w14:paraId="0D3F1EC8" w14:textId="77777777" w:rsidR="00F956F7" w:rsidRDefault="00F956F7" w:rsidP="00772A82">
      <w:pPr>
        <w:spacing w:after="0" w:line="240" w:lineRule="auto"/>
        <w:ind w:left="1134" w:hanging="1134"/>
        <w:jc w:val="both"/>
        <w:rPr>
          <w:rFonts w:ascii="Arial" w:hAnsi="Arial" w:cs="Arial"/>
          <w:bCs/>
          <w:sz w:val="24"/>
          <w:szCs w:val="24"/>
        </w:rPr>
      </w:pPr>
    </w:p>
    <w:p w14:paraId="2FCF1F89" w14:textId="4BA685FA"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there’s a picture of a footprint here.</w:t>
      </w:r>
    </w:p>
    <w:p w14:paraId="075BE9A1" w14:textId="77777777" w:rsidR="00F956F7" w:rsidRDefault="00F956F7" w:rsidP="00772A82">
      <w:pPr>
        <w:spacing w:after="0" w:line="240" w:lineRule="auto"/>
        <w:ind w:left="1134" w:hanging="1134"/>
        <w:jc w:val="both"/>
        <w:rPr>
          <w:rFonts w:ascii="Arial" w:hAnsi="Arial" w:cs="Arial"/>
          <w:bCs/>
          <w:sz w:val="24"/>
          <w:szCs w:val="24"/>
        </w:rPr>
      </w:pPr>
    </w:p>
    <w:p w14:paraId="6644A239" w14:textId="4DB19AE7"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And </w:t>
      </w:r>
      <w:r w:rsidR="00A85DDD">
        <w:rPr>
          <w:rFonts w:ascii="Arial" w:hAnsi="Arial" w:cs="Arial"/>
          <w:bCs/>
          <w:sz w:val="24"/>
          <w:szCs w:val="24"/>
        </w:rPr>
        <w:t>the one who</w:t>
      </w:r>
      <w:r>
        <w:rPr>
          <w:rFonts w:ascii="Arial" w:hAnsi="Arial" w:cs="Arial"/>
          <w:bCs/>
          <w:sz w:val="24"/>
          <w:szCs w:val="24"/>
        </w:rPr>
        <w:t xml:space="preserve"> was doing things.</w:t>
      </w:r>
    </w:p>
    <w:p w14:paraId="0F69C16B" w14:textId="77777777" w:rsidR="00F956F7" w:rsidRDefault="00F956F7" w:rsidP="00772A82">
      <w:pPr>
        <w:spacing w:after="0" w:line="240" w:lineRule="auto"/>
        <w:ind w:left="1134" w:hanging="1134"/>
        <w:jc w:val="both"/>
        <w:rPr>
          <w:rFonts w:ascii="Arial" w:hAnsi="Arial" w:cs="Arial"/>
          <w:bCs/>
          <w:sz w:val="24"/>
          <w:szCs w:val="24"/>
        </w:rPr>
      </w:pPr>
    </w:p>
    <w:p w14:paraId="65FAB15D" w14:textId="59BF7581"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of course, it’s an Inverse isn’t it?</w:t>
      </w:r>
    </w:p>
    <w:p w14:paraId="5BA7B84C" w14:textId="77777777" w:rsidR="00F956F7" w:rsidRDefault="00F956F7" w:rsidP="00772A82">
      <w:pPr>
        <w:spacing w:after="0" w:line="240" w:lineRule="auto"/>
        <w:ind w:left="1134" w:hanging="1134"/>
        <w:jc w:val="both"/>
        <w:rPr>
          <w:rFonts w:ascii="Arial" w:hAnsi="Arial" w:cs="Arial"/>
          <w:bCs/>
          <w:sz w:val="24"/>
          <w:szCs w:val="24"/>
        </w:rPr>
      </w:pPr>
    </w:p>
    <w:p w14:paraId="2113C553" w14:textId="4835467E" w:rsidR="00F956F7" w:rsidRDefault="00F956F7" w:rsidP="00772A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so we’re thinking it’s this one.</w:t>
      </w:r>
    </w:p>
    <w:p w14:paraId="6A656F6C" w14:textId="77777777" w:rsidR="00F956F7" w:rsidRDefault="00F956F7" w:rsidP="00772A82">
      <w:pPr>
        <w:spacing w:after="0" w:line="240" w:lineRule="auto"/>
        <w:ind w:left="1134" w:hanging="1134"/>
        <w:jc w:val="both"/>
        <w:rPr>
          <w:rFonts w:ascii="Arial" w:hAnsi="Arial" w:cs="Arial"/>
          <w:bCs/>
          <w:sz w:val="24"/>
          <w:szCs w:val="24"/>
        </w:rPr>
      </w:pPr>
    </w:p>
    <w:p w14:paraId="091016D1" w14:textId="5401E6D1" w:rsidR="00F956F7" w:rsidRDefault="00F956F7" w:rsidP="00F956F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And do we know her shoe size.</w:t>
      </w:r>
    </w:p>
    <w:p w14:paraId="00A99172" w14:textId="77777777" w:rsidR="00F956F7" w:rsidRDefault="00F956F7" w:rsidP="00F956F7">
      <w:pPr>
        <w:spacing w:after="0" w:line="240" w:lineRule="auto"/>
        <w:ind w:left="1134" w:hanging="1134"/>
        <w:jc w:val="both"/>
        <w:rPr>
          <w:rFonts w:ascii="Arial" w:hAnsi="Arial" w:cs="Arial"/>
          <w:bCs/>
          <w:sz w:val="24"/>
          <w:szCs w:val="24"/>
        </w:rPr>
      </w:pPr>
    </w:p>
    <w:p w14:paraId="44F77C77" w14:textId="026070FE" w:rsidR="00F956F7" w:rsidRDefault="00F956F7" w:rsidP="00F956F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just men’s.</w:t>
      </w:r>
    </w:p>
    <w:p w14:paraId="25CF001B" w14:textId="77777777" w:rsidR="00F956F7" w:rsidRDefault="00F956F7" w:rsidP="00F956F7">
      <w:pPr>
        <w:spacing w:after="0" w:line="240" w:lineRule="auto"/>
        <w:ind w:left="1134" w:hanging="1134"/>
        <w:jc w:val="both"/>
        <w:rPr>
          <w:rFonts w:ascii="Arial" w:hAnsi="Arial" w:cs="Arial"/>
          <w:bCs/>
          <w:sz w:val="24"/>
          <w:szCs w:val="24"/>
        </w:rPr>
      </w:pPr>
    </w:p>
    <w:p w14:paraId="74B6E402" w14:textId="3479AAE2" w:rsidR="00F956F7" w:rsidRDefault="00F956F7" w:rsidP="00F956F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Just men’s.</w:t>
      </w:r>
    </w:p>
    <w:p w14:paraId="1F3DBBCF" w14:textId="77777777" w:rsidR="00F956F7" w:rsidRDefault="00F956F7" w:rsidP="00F956F7">
      <w:pPr>
        <w:spacing w:after="0" w:line="240" w:lineRule="auto"/>
        <w:ind w:left="1134" w:hanging="1134"/>
        <w:jc w:val="both"/>
        <w:rPr>
          <w:rFonts w:ascii="Arial" w:hAnsi="Arial" w:cs="Arial"/>
          <w:bCs/>
          <w:sz w:val="24"/>
          <w:szCs w:val="24"/>
        </w:rPr>
      </w:pPr>
    </w:p>
    <w:p w14:paraId="7D0DBA14" w14:textId="77777777" w:rsidR="00345DB2" w:rsidRDefault="00F956F7" w:rsidP="00F956F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Men’s.  </w:t>
      </w:r>
    </w:p>
    <w:p w14:paraId="649CFFE6" w14:textId="77777777" w:rsidR="00345DB2" w:rsidRDefault="00345DB2" w:rsidP="00F956F7">
      <w:pPr>
        <w:spacing w:after="0" w:line="240" w:lineRule="auto"/>
        <w:ind w:left="1134" w:hanging="1134"/>
        <w:jc w:val="both"/>
        <w:rPr>
          <w:rFonts w:ascii="Arial" w:hAnsi="Arial" w:cs="Arial"/>
          <w:bCs/>
          <w:sz w:val="24"/>
          <w:szCs w:val="24"/>
        </w:rPr>
      </w:pPr>
    </w:p>
    <w:p w14:paraId="1B5A55EC" w14:textId="79939331" w:rsidR="00F956F7"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where was this found?</w:t>
      </w:r>
    </w:p>
    <w:p w14:paraId="0770BD2E" w14:textId="77777777" w:rsidR="00345DB2" w:rsidRDefault="00345DB2" w:rsidP="00F956F7">
      <w:pPr>
        <w:spacing w:after="0" w:line="240" w:lineRule="auto"/>
        <w:ind w:left="1134" w:hanging="1134"/>
        <w:jc w:val="both"/>
        <w:rPr>
          <w:rFonts w:ascii="Arial" w:hAnsi="Arial" w:cs="Arial"/>
          <w:bCs/>
          <w:sz w:val="24"/>
          <w:szCs w:val="24"/>
        </w:rPr>
      </w:pPr>
    </w:p>
    <w:p w14:paraId="6D79BB02" w14:textId="54BC47BE"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 xml:space="preserve">F3: </w:t>
      </w:r>
      <w:r>
        <w:rPr>
          <w:rFonts w:ascii="Arial" w:hAnsi="Arial" w:cs="Arial"/>
          <w:bCs/>
          <w:sz w:val="24"/>
          <w:szCs w:val="24"/>
        </w:rPr>
        <w:tab/>
        <w:t>We don’t know, I think this is the photos that was…</w:t>
      </w:r>
    </w:p>
    <w:p w14:paraId="1CEED536" w14:textId="77777777" w:rsidR="00345DB2" w:rsidRDefault="00345DB2" w:rsidP="00F956F7">
      <w:pPr>
        <w:spacing w:after="0" w:line="240" w:lineRule="auto"/>
        <w:ind w:left="1134" w:hanging="1134"/>
        <w:jc w:val="both"/>
        <w:rPr>
          <w:rFonts w:ascii="Arial" w:hAnsi="Arial" w:cs="Arial"/>
          <w:bCs/>
          <w:sz w:val="24"/>
          <w:szCs w:val="24"/>
        </w:rPr>
      </w:pPr>
    </w:p>
    <w:p w14:paraId="7CCB8ECB" w14:textId="0B5B5B4C"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look, there’s matches there?</w:t>
      </w:r>
    </w:p>
    <w:p w14:paraId="45E7E566" w14:textId="77777777" w:rsidR="00345DB2" w:rsidRDefault="00345DB2" w:rsidP="00F956F7">
      <w:pPr>
        <w:spacing w:after="0" w:line="240" w:lineRule="auto"/>
        <w:ind w:left="1134" w:hanging="1134"/>
        <w:jc w:val="both"/>
        <w:rPr>
          <w:rFonts w:ascii="Arial" w:hAnsi="Arial" w:cs="Arial"/>
          <w:bCs/>
          <w:sz w:val="24"/>
          <w:szCs w:val="24"/>
        </w:rPr>
      </w:pPr>
    </w:p>
    <w:p w14:paraId="15B0D1AF" w14:textId="6256FCB5"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C4FAEDC" w14:textId="77777777" w:rsidR="00345DB2" w:rsidRDefault="00345DB2" w:rsidP="00F956F7">
      <w:pPr>
        <w:spacing w:after="0" w:line="240" w:lineRule="auto"/>
        <w:ind w:left="1134" w:hanging="1134"/>
        <w:jc w:val="both"/>
        <w:rPr>
          <w:rFonts w:ascii="Arial" w:hAnsi="Arial" w:cs="Arial"/>
          <w:bCs/>
          <w:sz w:val="24"/>
          <w:szCs w:val="24"/>
        </w:rPr>
      </w:pPr>
    </w:p>
    <w:p w14:paraId="6AF111F2" w14:textId="2597C1A2"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Yeah.  I think this is the photo that Carmen took, right?  I’m not sure where this was.</w:t>
      </w:r>
    </w:p>
    <w:p w14:paraId="065828DE" w14:textId="77777777" w:rsidR="00345DB2" w:rsidRDefault="00345DB2" w:rsidP="00F956F7">
      <w:pPr>
        <w:spacing w:after="0" w:line="240" w:lineRule="auto"/>
        <w:ind w:left="1134" w:hanging="1134"/>
        <w:jc w:val="both"/>
        <w:rPr>
          <w:rFonts w:ascii="Arial" w:hAnsi="Arial" w:cs="Arial"/>
          <w:bCs/>
          <w:sz w:val="24"/>
          <w:szCs w:val="24"/>
        </w:rPr>
      </w:pPr>
    </w:p>
    <w:p w14:paraId="33B09BB1" w14:textId="23CE6E1B"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this is another pair of shoes.</w:t>
      </w:r>
    </w:p>
    <w:p w14:paraId="067D78E8" w14:textId="77777777" w:rsidR="00345DB2" w:rsidRDefault="00345DB2" w:rsidP="00F956F7">
      <w:pPr>
        <w:spacing w:after="0" w:line="240" w:lineRule="auto"/>
        <w:ind w:left="1134" w:hanging="1134"/>
        <w:jc w:val="both"/>
        <w:rPr>
          <w:rFonts w:ascii="Arial" w:hAnsi="Arial" w:cs="Arial"/>
          <w:bCs/>
          <w:sz w:val="24"/>
          <w:szCs w:val="24"/>
        </w:rPr>
      </w:pPr>
    </w:p>
    <w:p w14:paraId="48614055" w14:textId="5DFE9130"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These are the boots, these are these boots.</w:t>
      </w:r>
    </w:p>
    <w:p w14:paraId="5869E7E7" w14:textId="77777777" w:rsidR="00345DB2" w:rsidRDefault="00345DB2" w:rsidP="00F956F7">
      <w:pPr>
        <w:spacing w:after="0" w:line="240" w:lineRule="auto"/>
        <w:ind w:left="1134" w:hanging="1134"/>
        <w:jc w:val="both"/>
        <w:rPr>
          <w:rFonts w:ascii="Arial" w:hAnsi="Arial" w:cs="Arial"/>
          <w:bCs/>
          <w:sz w:val="24"/>
          <w:szCs w:val="24"/>
        </w:rPr>
      </w:pPr>
    </w:p>
    <w:p w14:paraId="7CE2C5B4" w14:textId="51915098" w:rsidR="00345DB2" w:rsidRDefault="00345DB2" w:rsidP="00F956F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Oh, so this is from someone’s car.</w:t>
      </w:r>
    </w:p>
    <w:p w14:paraId="45E5C8E9" w14:textId="77777777" w:rsidR="00345DB2" w:rsidRDefault="00345DB2" w:rsidP="00F956F7">
      <w:pPr>
        <w:spacing w:after="0" w:line="240" w:lineRule="auto"/>
        <w:ind w:left="1134" w:hanging="1134"/>
        <w:jc w:val="both"/>
        <w:rPr>
          <w:rFonts w:ascii="Arial" w:hAnsi="Arial" w:cs="Arial"/>
          <w:bCs/>
          <w:sz w:val="24"/>
          <w:szCs w:val="24"/>
        </w:rPr>
      </w:pPr>
    </w:p>
    <w:p w14:paraId="513C4CB8" w14:textId="2F744C5B" w:rsidR="00FB7459" w:rsidRDefault="00345DB2"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yeah, when you, was it the guy’s, the deputy’s, he took some photos, and he said, </w:t>
      </w:r>
      <w:r w:rsidR="00FB7459">
        <w:rPr>
          <w:rFonts w:ascii="Arial" w:hAnsi="Arial" w:cs="Arial"/>
          <w:bCs/>
          <w:sz w:val="24"/>
          <w:szCs w:val="24"/>
        </w:rPr>
        <w:t>when I was popping out, I noticed something that might be useful.</w:t>
      </w:r>
    </w:p>
    <w:p w14:paraId="34C75F8C" w14:textId="77777777" w:rsidR="00FB7459" w:rsidRDefault="00FB7459" w:rsidP="00FB7459">
      <w:pPr>
        <w:spacing w:after="0" w:line="240" w:lineRule="auto"/>
        <w:ind w:left="1134" w:hanging="1134"/>
        <w:jc w:val="both"/>
        <w:rPr>
          <w:rFonts w:ascii="Arial" w:hAnsi="Arial" w:cs="Arial"/>
          <w:bCs/>
          <w:sz w:val="24"/>
          <w:szCs w:val="24"/>
        </w:rPr>
      </w:pPr>
    </w:p>
    <w:p w14:paraId="7C3D7ABA" w14:textId="3F4A418E"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car does he drive, Toyota?</w:t>
      </w:r>
    </w:p>
    <w:p w14:paraId="1DB0B45B" w14:textId="77777777" w:rsidR="00FB7459" w:rsidRDefault="00FB7459" w:rsidP="00FB7459">
      <w:pPr>
        <w:spacing w:after="0" w:line="240" w:lineRule="auto"/>
        <w:ind w:left="1134" w:hanging="1134"/>
        <w:jc w:val="both"/>
        <w:rPr>
          <w:rFonts w:ascii="Arial" w:hAnsi="Arial" w:cs="Arial"/>
          <w:bCs/>
          <w:sz w:val="24"/>
          <w:szCs w:val="24"/>
        </w:rPr>
      </w:pPr>
    </w:p>
    <w:p w14:paraId="6FDDEB7F" w14:textId="794E2C85"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Toyota?</w:t>
      </w:r>
    </w:p>
    <w:p w14:paraId="2071C72C" w14:textId="77777777" w:rsidR="00FB7459" w:rsidRDefault="00FB7459" w:rsidP="00FB7459">
      <w:pPr>
        <w:spacing w:after="0" w:line="240" w:lineRule="auto"/>
        <w:ind w:left="1134" w:hanging="1134"/>
        <w:jc w:val="both"/>
        <w:rPr>
          <w:rFonts w:ascii="Arial" w:hAnsi="Arial" w:cs="Arial"/>
          <w:bCs/>
          <w:sz w:val="24"/>
          <w:szCs w:val="24"/>
        </w:rPr>
      </w:pPr>
    </w:p>
    <w:p w14:paraId="4434B3FE" w14:textId="42D329A1"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that’s his car.</w:t>
      </w:r>
    </w:p>
    <w:p w14:paraId="667E24AA" w14:textId="77777777" w:rsidR="00FB7459" w:rsidRDefault="00FB7459" w:rsidP="00FB7459">
      <w:pPr>
        <w:spacing w:after="0" w:line="240" w:lineRule="auto"/>
        <w:ind w:left="1134" w:hanging="1134"/>
        <w:jc w:val="both"/>
        <w:rPr>
          <w:rFonts w:ascii="Arial" w:hAnsi="Arial" w:cs="Arial"/>
          <w:bCs/>
          <w:sz w:val="24"/>
          <w:szCs w:val="24"/>
        </w:rPr>
      </w:pPr>
    </w:p>
    <w:p w14:paraId="1EDD804C" w14:textId="00298551"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took a piece into his car.</w:t>
      </w:r>
    </w:p>
    <w:p w14:paraId="26EE8D25" w14:textId="77777777" w:rsidR="00FB7459" w:rsidRDefault="00FB7459" w:rsidP="00FB7459">
      <w:pPr>
        <w:spacing w:after="0" w:line="240" w:lineRule="auto"/>
        <w:ind w:left="1134" w:hanging="1134"/>
        <w:jc w:val="both"/>
        <w:rPr>
          <w:rFonts w:ascii="Arial" w:hAnsi="Arial" w:cs="Arial"/>
          <w:bCs/>
          <w:sz w:val="24"/>
          <w:szCs w:val="24"/>
        </w:rPr>
      </w:pPr>
    </w:p>
    <w:p w14:paraId="0983F75F" w14:textId="21B37FEB"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that’s his, that’s Toyota.</w:t>
      </w:r>
    </w:p>
    <w:p w14:paraId="55871E0B" w14:textId="77777777" w:rsidR="00FB7459" w:rsidRDefault="00FB7459" w:rsidP="00FB7459">
      <w:pPr>
        <w:spacing w:after="0" w:line="240" w:lineRule="auto"/>
        <w:ind w:left="1134" w:hanging="1134"/>
        <w:jc w:val="both"/>
        <w:rPr>
          <w:rFonts w:ascii="Arial" w:hAnsi="Arial" w:cs="Arial"/>
          <w:bCs/>
          <w:sz w:val="24"/>
          <w:szCs w:val="24"/>
        </w:rPr>
      </w:pPr>
    </w:p>
    <w:p w14:paraId="63563415" w14:textId="2CFBD888"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this is his car?</w:t>
      </w:r>
    </w:p>
    <w:p w14:paraId="4A92DDEB" w14:textId="77777777" w:rsidR="00FB7459" w:rsidRDefault="00FB7459" w:rsidP="00FB7459">
      <w:pPr>
        <w:spacing w:after="0" w:line="240" w:lineRule="auto"/>
        <w:ind w:left="1134" w:hanging="1134"/>
        <w:jc w:val="both"/>
        <w:rPr>
          <w:rFonts w:ascii="Arial" w:hAnsi="Arial" w:cs="Arial"/>
          <w:bCs/>
          <w:sz w:val="24"/>
          <w:szCs w:val="24"/>
        </w:rPr>
      </w:pPr>
    </w:p>
    <w:p w14:paraId="7C52D23C" w14:textId="10F1FA3B"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211EE503" w14:textId="77777777" w:rsidR="00FB7459" w:rsidRDefault="00FB7459" w:rsidP="00FB7459">
      <w:pPr>
        <w:spacing w:after="0" w:line="240" w:lineRule="auto"/>
        <w:ind w:left="1134" w:hanging="1134"/>
        <w:jc w:val="both"/>
        <w:rPr>
          <w:rFonts w:ascii="Arial" w:hAnsi="Arial" w:cs="Arial"/>
          <w:bCs/>
          <w:sz w:val="24"/>
          <w:szCs w:val="24"/>
        </w:rPr>
      </w:pPr>
    </w:p>
    <w:p w14:paraId="11AE9B82" w14:textId="4D8476D0"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Where were his boots?  What’s his name, Chris…</w:t>
      </w:r>
    </w:p>
    <w:p w14:paraId="37E21677" w14:textId="3A60732F" w:rsidR="00FB7459" w:rsidRDefault="00FB7459" w:rsidP="00FB7459">
      <w:pPr>
        <w:spacing w:after="0" w:line="240" w:lineRule="auto"/>
        <w:ind w:left="1134" w:hanging="1134"/>
        <w:jc w:val="both"/>
        <w:rPr>
          <w:rFonts w:ascii="Arial" w:hAnsi="Arial" w:cs="Arial"/>
          <w:bCs/>
          <w:sz w:val="24"/>
          <w:szCs w:val="24"/>
        </w:rPr>
      </w:pPr>
    </w:p>
    <w:p w14:paraId="39E66415" w14:textId="1BF22BEF"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Chris.</w:t>
      </w:r>
    </w:p>
    <w:p w14:paraId="02B10A6E" w14:textId="77777777" w:rsidR="00FB7459" w:rsidRDefault="00FB7459" w:rsidP="00FB7459">
      <w:pPr>
        <w:spacing w:after="0" w:line="240" w:lineRule="auto"/>
        <w:ind w:left="1134" w:hanging="1134"/>
        <w:jc w:val="both"/>
        <w:rPr>
          <w:rFonts w:ascii="Arial" w:hAnsi="Arial" w:cs="Arial"/>
          <w:bCs/>
          <w:sz w:val="24"/>
          <w:szCs w:val="24"/>
        </w:rPr>
      </w:pPr>
    </w:p>
    <w:p w14:paraId="0EAA832C" w14:textId="75B146A9"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that’s the deputy’s.</w:t>
      </w:r>
    </w:p>
    <w:p w14:paraId="2765E89D" w14:textId="77777777" w:rsidR="00FB7459" w:rsidRDefault="00FB7459" w:rsidP="00FB7459">
      <w:pPr>
        <w:spacing w:after="0" w:line="240" w:lineRule="auto"/>
        <w:ind w:left="1134" w:hanging="1134"/>
        <w:jc w:val="both"/>
        <w:rPr>
          <w:rFonts w:ascii="Arial" w:hAnsi="Arial" w:cs="Arial"/>
          <w:bCs/>
          <w:sz w:val="24"/>
          <w:szCs w:val="24"/>
        </w:rPr>
      </w:pPr>
    </w:p>
    <w:p w14:paraId="1FFC160B" w14:textId="541272F7" w:rsidR="00FB7459" w:rsidRDefault="00FB745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 my way out, I took a peek into his car, I noticed something that might be useful.</w:t>
      </w:r>
      <w:r w:rsidR="009E5673">
        <w:rPr>
          <w:rFonts w:ascii="Arial" w:hAnsi="Arial" w:cs="Arial"/>
          <w:bCs/>
          <w:sz w:val="24"/>
          <w:szCs w:val="24"/>
        </w:rPr>
        <w:t>’  So is there anything else in here?</w:t>
      </w:r>
    </w:p>
    <w:p w14:paraId="105A8D3C" w14:textId="77777777" w:rsidR="009E5673" w:rsidRDefault="009E5673" w:rsidP="00FB7459">
      <w:pPr>
        <w:spacing w:after="0" w:line="240" w:lineRule="auto"/>
        <w:ind w:left="1134" w:hanging="1134"/>
        <w:jc w:val="both"/>
        <w:rPr>
          <w:rFonts w:ascii="Arial" w:hAnsi="Arial" w:cs="Arial"/>
          <w:bCs/>
          <w:sz w:val="24"/>
          <w:szCs w:val="24"/>
        </w:rPr>
      </w:pPr>
    </w:p>
    <w:p w14:paraId="0DBE1920" w14:textId="5FE9B3F0"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Chris’s boots, where were they?</w:t>
      </w:r>
    </w:p>
    <w:p w14:paraId="1FB9531D" w14:textId="77777777" w:rsidR="009E5673" w:rsidRDefault="009E5673" w:rsidP="00FB7459">
      <w:pPr>
        <w:spacing w:after="0" w:line="240" w:lineRule="auto"/>
        <w:ind w:left="1134" w:hanging="1134"/>
        <w:jc w:val="both"/>
        <w:rPr>
          <w:rFonts w:ascii="Arial" w:hAnsi="Arial" w:cs="Arial"/>
          <w:bCs/>
          <w:sz w:val="24"/>
          <w:szCs w:val="24"/>
        </w:rPr>
      </w:pPr>
    </w:p>
    <w:p w14:paraId="222B709B" w14:textId="6A712FE0"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In Chris’s car.</w:t>
      </w:r>
    </w:p>
    <w:p w14:paraId="1794D9E8" w14:textId="77777777" w:rsidR="009E5673" w:rsidRDefault="009E5673" w:rsidP="00FB7459">
      <w:pPr>
        <w:spacing w:after="0" w:line="240" w:lineRule="auto"/>
        <w:ind w:left="1134" w:hanging="1134"/>
        <w:jc w:val="both"/>
        <w:rPr>
          <w:rFonts w:ascii="Arial" w:hAnsi="Arial" w:cs="Arial"/>
          <w:bCs/>
          <w:sz w:val="24"/>
          <w:szCs w:val="24"/>
        </w:rPr>
      </w:pPr>
    </w:p>
    <w:p w14:paraId="5836685A" w14:textId="6F29CAD5"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no, but the photo, what’s the photo of?</w:t>
      </w:r>
    </w:p>
    <w:p w14:paraId="7CBE2514" w14:textId="77777777" w:rsidR="009E5673" w:rsidRDefault="009E5673" w:rsidP="00FB7459">
      <w:pPr>
        <w:spacing w:after="0" w:line="240" w:lineRule="auto"/>
        <w:ind w:left="1134" w:hanging="1134"/>
        <w:jc w:val="both"/>
        <w:rPr>
          <w:rFonts w:ascii="Arial" w:hAnsi="Arial" w:cs="Arial"/>
          <w:bCs/>
          <w:sz w:val="24"/>
          <w:szCs w:val="24"/>
        </w:rPr>
      </w:pPr>
    </w:p>
    <w:p w14:paraId="3F4487D2" w14:textId="16D113ED"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ab/>
        <w:t>Yeah, what’s that?</w:t>
      </w:r>
    </w:p>
    <w:p w14:paraId="16C61627" w14:textId="77777777" w:rsidR="009E5673" w:rsidRDefault="009E5673" w:rsidP="00FB7459">
      <w:pPr>
        <w:spacing w:after="0" w:line="240" w:lineRule="auto"/>
        <w:ind w:left="1134" w:hanging="1134"/>
        <w:jc w:val="both"/>
        <w:rPr>
          <w:rFonts w:ascii="Arial" w:hAnsi="Arial" w:cs="Arial"/>
          <w:bCs/>
          <w:sz w:val="24"/>
          <w:szCs w:val="24"/>
        </w:rPr>
      </w:pPr>
    </w:p>
    <w:p w14:paraId="3E9C2A55" w14:textId="27E4DED8"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Have you found out where it’s from?</w:t>
      </w:r>
    </w:p>
    <w:p w14:paraId="1B7FE49E" w14:textId="77777777" w:rsidR="009E5673" w:rsidRDefault="009E5673" w:rsidP="00FB7459">
      <w:pPr>
        <w:spacing w:after="0" w:line="240" w:lineRule="auto"/>
        <w:ind w:left="1134" w:hanging="1134"/>
        <w:jc w:val="both"/>
        <w:rPr>
          <w:rFonts w:ascii="Arial" w:hAnsi="Arial" w:cs="Arial"/>
          <w:bCs/>
          <w:sz w:val="24"/>
          <w:szCs w:val="24"/>
        </w:rPr>
      </w:pPr>
    </w:p>
    <w:p w14:paraId="7F0F6844" w14:textId="41EB7F06"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don’t know.</w:t>
      </w:r>
    </w:p>
    <w:p w14:paraId="5A277DA0" w14:textId="77777777" w:rsidR="009E5673" w:rsidRDefault="009E5673" w:rsidP="00FB7459">
      <w:pPr>
        <w:spacing w:after="0" w:line="240" w:lineRule="auto"/>
        <w:ind w:left="1134" w:hanging="1134"/>
        <w:jc w:val="both"/>
        <w:rPr>
          <w:rFonts w:ascii="Arial" w:hAnsi="Arial" w:cs="Arial"/>
          <w:bCs/>
          <w:sz w:val="24"/>
          <w:szCs w:val="24"/>
        </w:rPr>
      </w:pPr>
    </w:p>
    <w:p w14:paraId="21FAFABC" w14:textId="3CA78A42"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it’s Chris’s, and the matches, Chris’s boots and matches, and Joan’s matches, right, in one place?</w:t>
      </w:r>
    </w:p>
    <w:p w14:paraId="169A013E" w14:textId="77777777" w:rsidR="009E5673" w:rsidRDefault="009E5673" w:rsidP="00FB7459">
      <w:pPr>
        <w:spacing w:after="0" w:line="240" w:lineRule="auto"/>
        <w:ind w:left="1134" w:hanging="1134"/>
        <w:jc w:val="both"/>
        <w:rPr>
          <w:rFonts w:ascii="Arial" w:hAnsi="Arial" w:cs="Arial"/>
          <w:bCs/>
          <w:sz w:val="24"/>
          <w:szCs w:val="24"/>
        </w:rPr>
      </w:pPr>
    </w:p>
    <w:p w14:paraId="67126FEA" w14:textId="35B9DEE5"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w:t>
      </w:r>
    </w:p>
    <w:p w14:paraId="034B89E5" w14:textId="77777777" w:rsidR="009E5673" w:rsidRDefault="009E5673" w:rsidP="00FB7459">
      <w:pPr>
        <w:spacing w:after="0" w:line="240" w:lineRule="auto"/>
        <w:ind w:left="1134" w:hanging="1134"/>
        <w:jc w:val="both"/>
        <w:rPr>
          <w:rFonts w:ascii="Arial" w:hAnsi="Arial" w:cs="Arial"/>
          <w:bCs/>
          <w:sz w:val="24"/>
          <w:szCs w:val="24"/>
        </w:rPr>
      </w:pPr>
    </w:p>
    <w:p w14:paraId="0854AAA4" w14:textId="0F96CE12"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the matches.</w:t>
      </w:r>
    </w:p>
    <w:p w14:paraId="7D390347" w14:textId="77777777" w:rsidR="009E5673" w:rsidRDefault="009E5673" w:rsidP="00FB7459">
      <w:pPr>
        <w:spacing w:after="0" w:line="240" w:lineRule="auto"/>
        <w:ind w:left="1134" w:hanging="1134"/>
        <w:jc w:val="both"/>
        <w:rPr>
          <w:rFonts w:ascii="Arial" w:hAnsi="Arial" w:cs="Arial"/>
          <w:bCs/>
          <w:sz w:val="24"/>
          <w:szCs w:val="24"/>
        </w:rPr>
      </w:pPr>
    </w:p>
    <w:p w14:paraId="1B7414B2" w14:textId="7AC9CD80"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it could be that the matches ended up somewhere where he was investigating.</w:t>
      </w:r>
    </w:p>
    <w:p w14:paraId="11E533D5" w14:textId="77777777" w:rsidR="009E5673" w:rsidRDefault="009E5673" w:rsidP="00FB7459">
      <w:pPr>
        <w:spacing w:after="0" w:line="240" w:lineRule="auto"/>
        <w:ind w:left="1134" w:hanging="1134"/>
        <w:jc w:val="both"/>
        <w:rPr>
          <w:rFonts w:ascii="Arial" w:hAnsi="Arial" w:cs="Arial"/>
          <w:bCs/>
          <w:sz w:val="24"/>
          <w:szCs w:val="24"/>
        </w:rPr>
      </w:pPr>
    </w:p>
    <w:p w14:paraId="6A2B3776" w14:textId="69779309" w:rsidR="009E5673" w:rsidRDefault="009E567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mean, he could just be a smoker, but…</w:t>
      </w:r>
    </w:p>
    <w:p w14:paraId="79ED847C" w14:textId="77777777" w:rsidR="0065194B" w:rsidRDefault="0065194B" w:rsidP="00FB7459">
      <w:pPr>
        <w:spacing w:after="0" w:line="240" w:lineRule="auto"/>
        <w:ind w:left="1134" w:hanging="1134"/>
        <w:jc w:val="both"/>
        <w:rPr>
          <w:rFonts w:ascii="Arial" w:hAnsi="Arial" w:cs="Arial"/>
          <w:bCs/>
          <w:sz w:val="24"/>
          <w:szCs w:val="24"/>
        </w:rPr>
      </w:pPr>
    </w:p>
    <w:p w14:paraId="3462533E" w14:textId="6EECC4AF"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Have we looked inside here?</w:t>
      </w:r>
    </w:p>
    <w:p w14:paraId="4488BC05" w14:textId="77777777" w:rsidR="0065194B" w:rsidRDefault="0065194B" w:rsidP="00FB7459">
      <w:pPr>
        <w:spacing w:after="0" w:line="240" w:lineRule="auto"/>
        <w:ind w:left="1134" w:hanging="1134"/>
        <w:jc w:val="both"/>
        <w:rPr>
          <w:rFonts w:ascii="Arial" w:hAnsi="Arial" w:cs="Arial"/>
          <w:bCs/>
          <w:sz w:val="24"/>
          <w:szCs w:val="24"/>
        </w:rPr>
      </w:pPr>
    </w:p>
    <w:p w14:paraId="77846BC4" w14:textId="309192D8"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w:t>
      </w:r>
    </w:p>
    <w:p w14:paraId="37E359C8" w14:textId="77777777" w:rsidR="0065194B" w:rsidRDefault="0065194B" w:rsidP="00FB7459">
      <w:pPr>
        <w:spacing w:after="0" w:line="240" w:lineRule="auto"/>
        <w:ind w:left="1134" w:hanging="1134"/>
        <w:jc w:val="both"/>
        <w:rPr>
          <w:rFonts w:ascii="Arial" w:hAnsi="Arial" w:cs="Arial"/>
          <w:bCs/>
          <w:sz w:val="24"/>
          <w:szCs w:val="24"/>
        </w:rPr>
      </w:pPr>
    </w:p>
    <w:p w14:paraId="72CB8A71" w14:textId="7E61DC0A"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is there some other combination we need to try and figure out?</w:t>
      </w:r>
    </w:p>
    <w:p w14:paraId="32341486" w14:textId="77777777" w:rsidR="0065194B" w:rsidRDefault="0065194B" w:rsidP="00FB7459">
      <w:pPr>
        <w:spacing w:after="0" w:line="240" w:lineRule="auto"/>
        <w:ind w:left="1134" w:hanging="1134"/>
        <w:jc w:val="both"/>
        <w:rPr>
          <w:rFonts w:ascii="Arial" w:hAnsi="Arial" w:cs="Arial"/>
          <w:bCs/>
          <w:sz w:val="24"/>
          <w:szCs w:val="24"/>
        </w:rPr>
      </w:pPr>
    </w:p>
    <w:p w14:paraId="1F8972BA" w14:textId="113EAC02"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…plus matches.</w:t>
      </w:r>
    </w:p>
    <w:p w14:paraId="023D8EB4" w14:textId="77777777" w:rsidR="0065194B" w:rsidRDefault="0065194B" w:rsidP="00FB7459">
      <w:pPr>
        <w:spacing w:after="0" w:line="240" w:lineRule="auto"/>
        <w:ind w:left="1134" w:hanging="1134"/>
        <w:jc w:val="both"/>
        <w:rPr>
          <w:rFonts w:ascii="Arial" w:hAnsi="Arial" w:cs="Arial"/>
          <w:bCs/>
          <w:sz w:val="24"/>
          <w:szCs w:val="24"/>
        </w:rPr>
      </w:pPr>
    </w:p>
    <w:p w14:paraId="7F6FF12B" w14:textId="70A34834"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How annoying.</w:t>
      </w:r>
    </w:p>
    <w:p w14:paraId="3CEAA828" w14:textId="77777777" w:rsidR="0065194B" w:rsidRDefault="0065194B" w:rsidP="00FB7459">
      <w:pPr>
        <w:spacing w:after="0" w:line="240" w:lineRule="auto"/>
        <w:ind w:left="1134" w:hanging="1134"/>
        <w:jc w:val="both"/>
        <w:rPr>
          <w:rFonts w:ascii="Arial" w:hAnsi="Arial" w:cs="Arial"/>
          <w:bCs/>
          <w:sz w:val="24"/>
          <w:szCs w:val="24"/>
        </w:rPr>
      </w:pPr>
    </w:p>
    <w:p w14:paraId="240AB390" w14:textId="2C259CDD" w:rsidR="0065194B" w:rsidRDefault="0065194B" w:rsidP="00FB7459">
      <w:pPr>
        <w:spacing w:after="0" w:line="240" w:lineRule="auto"/>
        <w:ind w:left="1134" w:hanging="1134"/>
        <w:jc w:val="both"/>
        <w:rPr>
          <w:rFonts w:ascii="Arial" w:hAnsi="Arial" w:cs="Arial"/>
          <w:bCs/>
          <w:sz w:val="24"/>
          <w:szCs w:val="24"/>
        </w:rPr>
      </w:pPr>
      <w:r>
        <w:rPr>
          <w:rFonts w:ascii="Arial" w:hAnsi="Arial" w:cs="Arial"/>
          <w:bCs/>
          <w:sz w:val="24"/>
          <w:szCs w:val="24"/>
        </w:rPr>
        <w:t>[</w:t>
      </w:r>
      <w:r w:rsidRPr="00A85DDD">
        <w:rPr>
          <w:rFonts w:ascii="Arial" w:hAnsi="Arial" w:cs="Arial"/>
          <w:bCs/>
          <w:sz w:val="24"/>
          <w:szCs w:val="24"/>
          <w:highlight w:val="yellow"/>
        </w:rPr>
        <w:t>voices overlap 01:32:59</w:t>
      </w:r>
      <w:r>
        <w:rPr>
          <w:rFonts w:ascii="Arial" w:hAnsi="Arial" w:cs="Arial"/>
          <w:bCs/>
          <w:sz w:val="24"/>
          <w:szCs w:val="24"/>
        </w:rPr>
        <w:t>]</w:t>
      </w:r>
    </w:p>
    <w:p w14:paraId="3BF3E2D7" w14:textId="77777777" w:rsidR="002E1BCF" w:rsidRDefault="002E1BCF" w:rsidP="00FB7459">
      <w:pPr>
        <w:spacing w:after="0" w:line="240" w:lineRule="auto"/>
        <w:ind w:left="1134" w:hanging="1134"/>
        <w:jc w:val="both"/>
        <w:rPr>
          <w:rFonts w:ascii="Arial" w:hAnsi="Arial" w:cs="Arial"/>
          <w:bCs/>
          <w:sz w:val="24"/>
          <w:szCs w:val="24"/>
        </w:rPr>
      </w:pPr>
    </w:p>
    <w:p w14:paraId="68D45B70" w14:textId="6B398283"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t>
      </w:r>
      <w:r w:rsidRPr="00EA07AF">
        <w:rPr>
          <w:rFonts w:ascii="Arial" w:hAnsi="Arial" w:cs="Arial"/>
          <w:bCs/>
          <w:sz w:val="24"/>
          <w:szCs w:val="24"/>
          <w:highlight w:val="yellow"/>
        </w:rPr>
        <w:t>inaudible 01:32:59]</w:t>
      </w:r>
      <w:r>
        <w:rPr>
          <w:rFonts w:ascii="Arial" w:hAnsi="Arial" w:cs="Arial"/>
          <w:bCs/>
          <w:sz w:val="24"/>
          <w:szCs w:val="24"/>
        </w:rPr>
        <w:t xml:space="preserve"> this code, let’s see if this code, what happens if this code was giving us the number?</w:t>
      </w:r>
    </w:p>
    <w:p w14:paraId="7099D1AA" w14:textId="77777777" w:rsidR="002E1BCF" w:rsidRDefault="002E1BCF" w:rsidP="00FB7459">
      <w:pPr>
        <w:spacing w:after="0" w:line="240" w:lineRule="auto"/>
        <w:ind w:left="1134" w:hanging="1134"/>
        <w:jc w:val="both"/>
        <w:rPr>
          <w:rFonts w:ascii="Arial" w:hAnsi="Arial" w:cs="Arial"/>
          <w:bCs/>
          <w:sz w:val="24"/>
          <w:szCs w:val="24"/>
        </w:rPr>
      </w:pPr>
    </w:p>
    <w:p w14:paraId="1223007F" w14:textId="3122B263"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fuck off.</w:t>
      </w:r>
    </w:p>
    <w:p w14:paraId="0D32C429" w14:textId="77777777" w:rsidR="002E1BCF" w:rsidRDefault="002E1BCF" w:rsidP="00FB7459">
      <w:pPr>
        <w:spacing w:after="0" w:line="240" w:lineRule="auto"/>
        <w:ind w:left="1134" w:hanging="1134"/>
        <w:jc w:val="both"/>
        <w:rPr>
          <w:rFonts w:ascii="Arial" w:hAnsi="Arial" w:cs="Arial"/>
          <w:bCs/>
          <w:sz w:val="24"/>
          <w:szCs w:val="24"/>
        </w:rPr>
      </w:pPr>
    </w:p>
    <w:p w14:paraId="5325AC91" w14:textId="2F3CBE3B"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these could be numbers?</w:t>
      </w:r>
    </w:p>
    <w:p w14:paraId="59613F2E" w14:textId="77777777" w:rsidR="002E1BCF" w:rsidRDefault="002E1BCF" w:rsidP="00FB7459">
      <w:pPr>
        <w:spacing w:after="0" w:line="240" w:lineRule="auto"/>
        <w:ind w:left="1134" w:hanging="1134"/>
        <w:jc w:val="both"/>
        <w:rPr>
          <w:rFonts w:ascii="Arial" w:hAnsi="Arial" w:cs="Arial"/>
          <w:bCs/>
          <w:sz w:val="24"/>
          <w:szCs w:val="24"/>
        </w:rPr>
      </w:pPr>
    </w:p>
    <w:p w14:paraId="5C3C6EEA" w14:textId="11116CA1"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9D7BFAA" w14:textId="77777777" w:rsidR="002E1BCF" w:rsidRDefault="002E1BCF" w:rsidP="00FB7459">
      <w:pPr>
        <w:spacing w:after="0" w:line="240" w:lineRule="auto"/>
        <w:ind w:left="1134" w:hanging="1134"/>
        <w:jc w:val="both"/>
        <w:rPr>
          <w:rFonts w:ascii="Arial" w:hAnsi="Arial" w:cs="Arial"/>
          <w:bCs/>
          <w:sz w:val="24"/>
          <w:szCs w:val="24"/>
        </w:rPr>
      </w:pPr>
    </w:p>
    <w:p w14:paraId="6CA7334B" w14:textId="1D487581"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can you like quickly run to Duke’s and bring us a beer?</w:t>
      </w:r>
    </w:p>
    <w:p w14:paraId="7DD88448" w14:textId="77777777" w:rsidR="002E1BCF" w:rsidRDefault="002E1BCF" w:rsidP="00FB7459">
      <w:pPr>
        <w:spacing w:after="0" w:line="240" w:lineRule="auto"/>
        <w:ind w:left="1134" w:hanging="1134"/>
        <w:jc w:val="both"/>
        <w:rPr>
          <w:rFonts w:ascii="Arial" w:hAnsi="Arial" w:cs="Arial"/>
          <w:bCs/>
          <w:sz w:val="24"/>
          <w:szCs w:val="24"/>
        </w:rPr>
      </w:pPr>
    </w:p>
    <w:p w14:paraId="21060BF6" w14:textId="5F6D77DC"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Pr="00EA07AF">
        <w:rPr>
          <w:rFonts w:ascii="Arial" w:hAnsi="Arial" w:cs="Arial"/>
          <w:bCs/>
          <w:sz w:val="24"/>
          <w:szCs w:val="24"/>
          <w:highlight w:val="yellow"/>
        </w:rPr>
        <w:t>[</w:t>
      </w:r>
      <w:r w:rsidR="00A85DDD">
        <w:rPr>
          <w:rFonts w:ascii="Arial" w:hAnsi="Arial" w:cs="Arial"/>
          <w:bCs/>
          <w:sz w:val="24"/>
          <w:szCs w:val="24"/>
          <w:highlight w:val="yellow"/>
        </w:rPr>
        <w:t>I’d better tell my husband I’m going to be here for</w:t>
      </w:r>
      <w:r w:rsidRPr="00EA07AF">
        <w:rPr>
          <w:rFonts w:ascii="Arial" w:hAnsi="Arial" w:cs="Arial"/>
          <w:bCs/>
          <w:sz w:val="24"/>
          <w:szCs w:val="24"/>
          <w:highlight w:val="yellow"/>
        </w:rPr>
        <w:t xml:space="preserve"> 01:33:15]</w:t>
      </w:r>
      <w:r>
        <w:rPr>
          <w:rFonts w:ascii="Arial" w:hAnsi="Arial" w:cs="Arial"/>
          <w:bCs/>
          <w:sz w:val="24"/>
          <w:szCs w:val="24"/>
        </w:rPr>
        <w:t xml:space="preserve"> another hour.</w:t>
      </w:r>
    </w:p>
    <w:p w14:paraId="27623C5A" w14:textId="77777777" w:rsidR="002E1BCF" w:rsidRDefault="002E1BCF" w:rsidP="00FB7459">
      <w:pPr>
        <w:spacing w:after="0" w:line="240" w:lineRule="auto"/>
        <w:ind w:left="1134" w:hanging="1134"/>
        <w:jc w:val="both"/>
        <w:rPr>
          <w:rFonts w:ascii="Arial" w:hAnsi="Arial" w:cs="Arial"/>
          <w:bCs/>
          <w:sz w:val="24"/>
          <w:szCs w:val="24"/>
        </w:rPr>
      </w:pPr>
    </w:p>
    <w:p w14:paraId="0EC1E309" w14:textId="3E90958C"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It should be a bit less.  [</w:t>
      </w:r>
      <w:r w:rsidRPr="00EA07AF">
        <w:rPr>
          <w:rFonts w:ascii="Arial" w:hAnsi="Arial" w:cs="Arial"/>
          <w:bCs/>
          <w:sz w:val="24"/>
          <w:szCs w:val="24"/>
          <w:highlight w:val="yellow"/>
        </w:rPr>
        <w:t>inaudible 01:33:22].</w:t>
      </w:r>
    </w:p>
    <w:p w14:paraId="0663CF33" w14:textId="77777777" w:rsidR="002E1BCF" w:rsidRDefault="002E1BCF" w:rsidP="00FB7459">
      <w:pPr>
        <w:spacing w:after="0" w:line="240" w:lineRule="auto"/>
        <w:ind w:left="1134" w:hanging="1134"/>
        <w:jc w:val="both"/>
        <w:rPr>
          <w:rFonts w:ascii="Arial" w:hAnsi="Arial" w:cs="Arial"/>
          <w:bCs/>
          <w:sz w:val="24"/>
          <w:szCs w:val="24"/>
        </w:rPr>
      </w:pPr>
    </w:p>
    <w:p w14:paraId="1D666361" w14:textId="6DE1580C"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3441E">
        <w:rPr>
          <w:rFonts w:ascii="Arial" w:hAnsi="Arial" w:cs="Arial"/>
          <w:bCs/>
          <w:sz w:val="24"/>
          <w:szCs w:val="24"/>
        </w:rPr>
        <w:t xml:space="preserve">I’m just going to do my code </w:t>
      </w:r>
      <w:r>
        <w:rPr>
          <w:rFonts w:ascii="Arial" w:hAnsi="Arial" w:cs="Arial"/>
          <w:bCs/>
          <w:sz w:val="24"/>
          <w:szCs w:val="24"/>
        </w:rPr>
        <w:t>for everything.  It doesn’t work.</w:t>
      </w:r>
    </w:p>
    <w:p w14:paraId="4BF8E61B" w14:textId="77777777" w:rsidR="002E1BCF" w:rsidRDefault="002E1BCF" w:rsidP="00FB7459">
      <w:pPr>
        <w:spacing w:after="0" w:line="240" w:lineRule="auto"/>
        <w:ind w:left="1134" w:hanging="1134"/>
        <w:jc w:val="both"/>
        <w:rPr>
          <w:rFonts w:ascii="Arial" w:hAnsi="Arial" w:cs="Arial"/>
          <w:bCs/>
          <w:sz w:val="24"/>
          <w:szCs w:val="24"/>
        </w:rPr>
      </w:pPr>
    </w:p>
    <w:p w14:paraId="74F193EE" w14:textId="3A8DEBE7"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Maybe have a look around, maybe there’s some…</w:t>
      </w:r>
    </w:p>
    <w:p w14:paraId="1AC27E3D" w14:textId="77777777" w:rsidR="002E1BCF" w:rsidRDefault="002E1BCF" w:rsidP="00FB7459">
      <w:pPr>
        <w:spacing w:after="0" w:line="240" w:lineRule="auto"/>
        <w:ind w:left="1134" w:hanging="1134"/>
        <w:jc w:val="both"/>
        <w:rPr>
          <w:rFonts w:ascii="Arial" w:hAnsi="Arial" w:cs="Arial"/>
          <w:bCs/>
          <w:sz w:val="24"/>
          <w:szCs w:val="24"/>
        </w:rPr>
      </w:pPr>
    </w:p>
    <w:p w14:paraId="4E14ECBA" w14:textId="7D1F9C91"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Don’t give us…</w:t>
      </w:r>
    </w:p>
    <w:p w14:paraId="1351FAEC" w14:textId="77777777" w:rsidR="002E1BCF" w:rsidRDefault="002E1BCF" w:rsidP="00FB7459">
      <w:pPr>
        <w:spacing w:after="0" w:line="240" w:lineRule="auto"/>
        <w:ind w:left="1134" w:hanging="1134"/>
        <w:jc w:val="both"/>
        <w:rPr>
          <w:rFonts w:ascii="Arial" w:hAnsi="Arial" w:cs="Arial"/>
          <w:bCs/>
          <w:sz w:val="24"/>
          <w:szCs w:val="24"/>
        </w:rPr>
      </w:pPr>
    </w:p>
    <w:p w14:paraId="58789853" w14:textId="04887439" w:rsidR="002E1BCF" w:rsidRDefault="002E1BCF" w:rsidP="00FB7459">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I’m not saying anything, it’s obvious, you’ve got all the stuff on the table.</w:t>
      </w:r>
    </w:p>
    <w:p w14:paraId="732526F7" w14:textId="77777777" w:rsidR="002E1BCF" w:rsidRDefault="002E1BCF" w:rsidP="00FB7459">
      <w:pPr>
        <w:spacing w:after="0" w:line="240" w:lineRule="auto"/>
        <w:ind w:left="1134" w:hanging="1134"/>
        <w:jc w:val="both"/>
        <w:rPr>
          <w:rFonts w:ascii="Arial" w:hAnsi="Arial" w:cs="Arial"/>
          <w:bCs/>
          <w:sz w:val="24"/>
          <w:szCs w:val="24"/>
        </w:rPr>
      </w:pPr>
    </w:p>
    <w:p w14:paraId="175A2E43" w14:textId="18C09E63" w:rsidR="002E1BCF" w:rsidRDefault="00824AB6"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Don’t say anything.  Oh by the way, do you see these things guys?</w:t>
      </w:r>
    </w:p>
    <w:p w14:paraId="11C6832C" w14:textId="77777777" w:rsidR="00824AB6" w:rsidRDefault="00824AB6" w:rsidP="00FB7459">
      <w:pPr>
        <w:spacing w:after="0" w:line="240" w:lineRule="auto"/>
        <w:ind w:left="1134" w:hanging="1134"/>
        <w:jc w:val="both"/>
        <w:rPr>
          <w:rFonts w:ascii="Arial" w:hAnsi="Arial" w:cs="Arial"/>
          <w:bCs/>
          <w:sz w:val="24"/>
          <w:szCs w:val="24"/>
        </w:rPr>
      </w:pPr>
    </w:p>
    <w:p w14:paraId="10354AC4" w14:textId="27DC6401" w:rsidR="00824AB6" w:rsidRDefault="00824AB6"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no, not yet.</w:t>
      </w:r>
    </w:p>
    <w:p w14:paraId="6EC90534" w14:textId="77777777" w:rsidR="00732763" w:rsidRDefault="00732763" w:rsidP="00FB7459">
      <w:pPr>
        <w:spacing w:after="0" w:line="240" w:lineRule="auto"/>
        <w:ind w:left="1134" w:hanging="1134"/>
        <w:jc w:val="both"/>
        <w:rPr>
          <w:rFonts w:ascii="Arial" w:hAnsi="Arial" w:cs="Arial"/>
          <w:bCs/>
          <w:sz w:val="24"/>
          <w:szCs w:val="24"/>
        </w:rPr>
      </w:pPr>
    </w:p>
    <w:p w14:paraId="2643621B" w14:textId="1A0BF7DC"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w:t>
      </w:r>
      <w:r w:rsidRPr="00A85DDD">
        <w:rPr>
          <w:rFonts w:ascii="Arial" w:hAnsi="Arial" w:cs="Arial"/>
          <w:bCs/>
          <w:sz w:val="24"/>
          <w:szCs w:val="24"/>
          <w:highlight w:val="yellow"/>
        </w:rPr>
        <w:t>voices overlap 01:33:49</w:t>
      </w:r>
      <w:r>
        <w:rPr>
          <w:rFonts w:ascii="Arial" w:hAnsi="Arial" w:cs="Arial"/>
          <w:bCs/>
          <w:sz w:val="24"/>
          <w:szCs w:val="24"/>
        </w:rPr>
        <w:t>]</w:t>
      </w:r>
    </w:p>
    <w:p w14:paraId="555EF702" w14:textId="77777777" w:rsidR="00732763" w:rsidRDefault="00732763" w:rsidP="00FB7459">
      <w:pPr>
        <w:spacing w:after="0" w:line="240" w:lineRule="auto"/>
        <w:ind w:left="1134" w:hanging="1134"/>
        <w:jc w:val="both"/>
        <w:rPr>
          <w:rFonts w:ascii="Arial" w:hAnsi="Arial" w:cs="Arial"/>
          <w:bCs/>
          <w:sz w:val="24"/>
          <w:szCs w:val="24"/>
        </w:rPr>
      </w:pPr>
    </w:p>
    <w:p w14:paraId="5107D75F" w14:textId="059C1947"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Protect Devil’s Well, ritual to banish evil forces.  Cannot stand idly by while despicable people create wanton destruction, </w:t>
      </w:r>
      <w:r w:rsidRPr="0023441E">
        <w:rPr>
          <w:rFonts w:ascii="Arial" w:hAnsi="Arial" w:cs="Arial"/>
          <w:bCs/>
          <w:sz w:val="24"/>
          <w:szCs w:val="24"/>
          <w:highlight w:val="yellow"/>
        </w:rPr>
        <w:t>[inaudible 01:33:59]</w:t>
      </w:r>
      <w:r>
        <w:rPr>
          <w:rFonts w:ascii="Arial" w:hAnsi="Arial" w:cs="Arial"/>
          <w:bCs/>
          <w:sz w:val="24"/>
          <w:szCs w:val="24"/>
        </w:rPr>
        <w:t xml:space="preserve"> protect your wild spaces.  No more greedy developers, no new construction on CR66.</w:t>
      </w:r>
    </w:p>
    <w:p w14:paraId="300D53CD" w14:textId="77777777" w:rsidR="00732763" w:rsidRDefault="00732763" w:rsidP="00FB7459">
      <w:pPr>
        <w:spacing w:after="0" w:line="240" w:lineRule="auto"/>
        <w:ind w:left="1134" w:hanging="1134"/>
        <w:jc w:val="both"/>
        <w:rPr>
          <w:rFonts w:ascii="Arial" w:hAnsi="Arial" w:cs="Arial"/>
          <w:bCs/>
          <w:sz w:val="24"/>
          <w:szCs w:val="24"/>
        </w:rPr>
      </w:pPr>
    </w:p>
    <w:p w14:paraId="6C53A664" w14:textId="63F82A15"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think both of those things are done by the witch.</w:t>
      </w:r>
    </w:p>
    <w:p w14:paraId="5D3B6C64" w14:textId="77777777" w:rsidR="00732763" w:rsidRDefault="00732763" w:rsidP="00FB7459">
      <w:pPr>
        <w:spacing w:after="0" w:line="240" w:lineRule="auto"/>
        <w:ind w:left="1134" w:hanging="1134"/>
        <w:jc w:val="both"/>
        <w:rPr>
          <w:rFonts w:ascii="Arial" w:hAnsi="Arial" w:cs="Arial"/>
          <w:bCs/>
          <w:sz w:val="24"/>
          <w:szCs w:val="24"/>
        </w:rPr>
      </w:pPr>
    </w:p>
    <w:p w14:paraId="3D57A1C9" w14:textId="17FB5760"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 we know anything about the stone circle?</w:t>
      </w:r>
    </w:p>
    <w:p w14:paraId="47EF8289" w14:textId="77777777" w:rsidR="00732763" w:rsidRDefault="00732763" w:rsidP="00FB7459">
      <w:pPr>
        <w:spacing w:after="0" w:line="240" w:lineRule="auto"/>
        <w:ind w:left="1134" w:hanging="1134"/>
        <w:jc w:val="both"/>
        <w:rPr>
          <w:rFonts w:ascii="Arial" w:hAnsi="Arial" w:cs="Arial"/>
          <w:bCs/>
          <w:sz w:val="24"/>
          <w:szCs w:val="24"/>
        </w:rPr>
      </w:pPr>
    </w:p>
    <w:p w14:paraId="38C8294A" w14:textId="52E8B57A"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ab/>
        <w:t>So there’s like this little map.</w:t>
      </w:r>
    </w:p>
    <w:p w14:paraId="089CACDA" w14:textId="77777777" w:rsidR="00732763" w:rsidRDefault="00732763" w:rsidP="00FB7459">
      <w:pPr>
        <w:spacing w:after="0" w:line="240" w:lineRule="auto"/>
        <w:ind w:left="1134" w:hanging="1134"/>
        <w:jc w:val="both"/>
        <w:rPr>
          <w:rFonts w:ascii="Arial" w:hAnsi="Arial" w:cs="Arial"/>
          <w:bCs/>
          <w:sz w:val="24"/>
          <w:szCs w:val="24"/>
        </w:rPr>
      </w:pPr>
    </w:p>
    <w:p w14:paraId="777DF6B3" w14:textId="494EC085" w:rsidR="00732763" w:rsidRDefault="0073276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That’s probably where they were doing, you can </w:t>
      </w:r>
      <w:r w:rsidR="00A85DDD">
        <w:rPr>
          <w:rFonts w:ascii="Arial" w:hAnsi="Arial" w:cs="Arial"/>
          <w:bCs/>
          <w:sz w:val="24"/>
          <w:szCs w:val="24"/>
        </w:rPr>
        <w:t>look it up</w:t>
      </w:r>
      <w:r w:rsidR="004A1C89">
        <w:rPr>
          <w:rFonts w:ascii="Arial" w:hAnsi="Arial" w:cs="Arial"/>
          <w:bCs/>
          <w:sz w:val="24"/>
          <w:szCs w:val="24"/>
        </w:rPr>
        <w:t xml:space="preserve"> on Mia’s things.  That’s probably where the thing…</w:t>
      </w:r>
    </w:p>
    <w:p w14:paraId="28D39BD2" w14:textId="77777777" w:rsidR="004A1C89" w:rsidRDefault="004A1C89" w:rsidP="00FB7459">
      <w:pPr>
        <w:spacing w:after="0" w:line="240" w:lineRule="auto"/>
        <w:ind w:left="1134" w:hanging="1134"/>
        <w:jc w:val="both"/>
        <w:rPr>
          <w:rFonts w:ascii="Arial" w:hAnsi="Arial" w:cs="Arial"/>
          <w:bCs/>
          <w:sz w:val="24"/>
          <w:szCs w:val="24"/>
        </w:rPr>
      </w:pPr>
    </w:p>
    <w:p w14:paraId="76117887" w14:textId="779CFAF1"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Interlopers will be banished to the bottom of Devil’s Well.  Oh.</w:t>
      </w:r>
    </w:p>
    <w:p w14:paraId="1B9D2B60" w14:textId="77777777" w:rsidR="004A1C89" w:rsidRDefault="004A1C89" w:rsidP="00FB7459">
      <w:pPr>
        <w:spacing w:after="0" w:line="240" w:lineRule="auto"/>
        <w:ind w:left="1134" w:hanging="1134"/>
        <w:jc w:val="both"/>
        <w:rPr>
          <w:rFonts w:ascii="Arial" w:hAnsi="Arial" w:cs="Arial"/>
          <w:bCs/>
          <w:sz w:val="24"/>
          <w:szCs w:val="24"/>
        </w:rPr>
      </w:pPr>
    </w:p>
    <w:p w14:paraId="4990FEDF" w14:textId="17FB2721"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Pr="0023441E">
        <w:rPr>
          <w:rFonts w:ascii="Arial" w:hAnsi="Arial" w:cs="Arial"/>
          <w:bCs/>
          <w:sz w:val="24"/>
          <w:szCs w:val="24"/>
          <w:highlight w:val="yellow"/>
        </w:rPr>
        <w:t>[inaudible 01:34:35].</w:t>
      </w:r>
    </w:p>
    <w:p w14:paraId="68B75A41" w14:textId="77777777" w:rsidR="004A1C89" w:rsidRDefault="004A1C89" w:rsidP="00FB7459">
      <w:pPr>
        <w:spacing w:after="0" w:line="240" w:lineRule="auto"/>
        <w:ind w:left="1134" w:hanging="1134"/>
        <w:jc w:val="both"/>
        <w:rPr>
          <w:rFonts w:ascii="Arial" w:hAnsi="Arial" w:cs="Arial"/>
          <w:bCs/>
          <w:sz w:val="24"/>
          <w:szCs w:val="24"/>
        </w:rPr>
      </w:pPr>
    </w:p>
    <w:p w14:paraId="0B9B80E2" w14:textId="1724D6B7"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If it’s a 666, I’m going to fucking kill myself.</w:t>
      </w:r>
    </w:p>
    <w:p w14:paraId="758DCE92" w14:textId="77777777" w:rsidR="004A1C89" w:rsidRDefault="004A1C89" w:rsidP="00FB7459">
      <w:pPr>
        <w:spacing w:after="0" w:line="240" w:lineRule="auto"/>
        <w:ind w:left="1134" w:hanging="1134"/>
        <w:jc w:val="both"/>
        <w:rPr>
          <w:rFonts w:ascii="Arial" w:hAnsi="Arial" w:cs="Arial"/>
          <w:bCs/>
          <w:sz w:val="24"/>
          <w:szCs w:val="24"/>
        </w:rPr>
      </w:pPr>
    </w:p>
    <w:p w14:paraId="50363E11" w14:textId="4FE0EA8C"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 the devil’s number</w:t>
      </w:r>
      <w:r w:rsidR="00757DC9">
        <w:rPr>
          <w:rFonts w:ascii="Arial" w:hAnsi="Arial" w:cs="Arial"/>
          <w:bCs/>
          <w:sz w:val="24"/>
          <w:szCs w:val="24"/>
        </w:rPr>
        <w:t>?</w:t>
      </w:r>
    </w:p>
    <w:p w14:paraId="4B53A433" w14:textId="77777777" w:rsidR="004A1C89" w:rsidRDefault="004A1C89" w:rsidP="00FB7459">
      <w:pPr>
        <w:spacing w:after="0" w:line="240" w:lineRule="auto"/>
        <w:ind w:left="1134" w:hanging="1134"/>
        <w:jc w:val="both"/>
        <w:rPr>
          <w:rFonts w:ascii="Arial" w:hAnsi="Arial" w:cs="Arial"/>
          <w:bCs/>
          <w:sz w:val="24"/>
          <w:szCs w:val="24"/>
        </w:rPr>
      </w:pPr>
    </w:p>
    <w:p w14:paraId="4047CC0F" w14:textId="2C06F907"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oh you know that six County Road, 66?</w:t>
      </w:r>
    </w:p>
    <w:p w14:paraId="7B95278C" w14:textId="77777777" w:rsidR="004A1C89" w:rsidRDefault="004A1C89" w:rsidP="00FB7459">
      <w:pPr>
        <w:spacing w:after="0" w:line="240" w:lineRule="auto"/>
        <w:ind w:left="1134" w:hanging="1134"/>
        <w:jc w:val="both"/>
        <w:rPr>
          <w:rFonts w:ascii="Arial" w:hAnsi="Arial" w:cs="Arial"/>
          <w:bCs/>
          <w:sz w:val="24"/>
          <w:szCs w:val="24"/>
        </w:rPr>
      </w:pPr>
    </w:p>
    <w:p w14:paraId="426D3017" w14:textId="478D39C3"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Have you tried </w:t>
      </w:r>
      <w:r w:rsidR="00757DC9">
        <w:rPr>
          <w:rFonts w:ascii="Arial" w:hAnsi="Arial" w:cs="Arial"/>
          <w:bCs/>
          <w:sz w:val="24"/>
          <w:szCs w:val="24"/>
        </w:rPr>
        <w:t>two zero two</w:t>
      </w:r>
      <w:r>
        <w:rPr>
          <w:rFonts w:ascii="Arial" w:hAnsi="Arial" w:cs="Arial"/>
          <w:bCs/>
          <w:sz w:val="24"/>
          <w:szCs w:val="24"/>
        </w:rPr>
        <w:t>?</w:t>
      </w:r>
    </w:p>
    <w:p w14:paraId="05E3442A" w14:textId="77777777" w:rsidR="004A1C89" w:rsidRDefault="004A1C89" w:rsidP="00FB7459">
      <w:pPr>
        <w:spacing w:after="0" w:line="240" w:lineRule="auto"/>
        <w:ind w:left="1134" w:hanging="1134"/>
        <w:jc w:val="both"/>
        <w:rPr>
          <w:rFonts w:ascii="Arial" w:hAnsi="Arial" w:cs="Arial"/>
          <w:bCs/>
          <w:sz w:val="24"/>
          <w:szCs w:val="24"/>
        </w:rPr>
      </w:pPr>
    </w:p>
    <w:p w14:paraId="65FD7843" w14:textId="62A1D232"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don’t think that’s…</w:t>
      </w:r>
    </w:p>
    <w:p w14:paraId="10D4ACCB" w14:textId="77777777" w:rsidR="004A1C89" w:rsidRDefault="004A1C89" w:rsidP="00FB7459">
      <w:pPr>
        <w:spacing w:after="0" w:line="240" w:lineRule="auto"/>
        <w:ind w:left="1134" w:hanging="1134"/>
        <w:jc w:val="both"/>
        <w:rPr>
          <w:rFonts w:ascii="Arial" w:hAnsi="Arial" w:cs="Arial"/>
          <w:bCs/>
          <w:sz w:val="24"/>
          <w:szCs w:val="24"/>
        </w:rPr>
      </w:pPr>
    </w:p>
    <w:p w14:paraId="6EA127C1" w14:textId="2865524F" w:rsidR="004A1C89" w:rsidRDefault="004A1C89"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757DC9">
        <w:rPr>
          <w:rFonts w:ascii="Arial" w:hAnsi="Arial" w:cs="Arial"/>
          <w:bCs/>
          <w:sz w:val="24"/>
          <w:szCs w:val="24"/>
        </w:rPr>
        <w:t xml:space="preserve">Six </w:t>
      </w:r>
      <w:proofErr w:type="spellStart"/>
      <w:r w:rsidR="00757DC9">
        <w:rPr>
          <w:rFonts w:ascii="Arial" w:hAnsi="Arial" w:cs="Arial"/>
          <w:bCs/>
          <w:sz w:val="24"/>
          <w:szCs w:val="24"/>
        </w:rPr>
        <w:t>six</w:t>
      </w:r>
      <w:proofErr w:type="spellEnd"/>
      <w:r w:rsidR="00757DC9">
        <w:rPr>
          <w:rFonts w:ascii="Arial" w:hAnsi="Arial" w:cs="Arial"/>
          <w:bCs/>
          <w:sz w:val="24"/>
          <w:szCs w:val="24"/>
        </w:rPr>
        <w:t xml:space="preserve"> </w:t>
      </w:r>
      <w:proofErr w:type="spellStart"/>
      <w:r w:rsidR="00757DC9">
        <w:rPr>
          <w:rFonts w:ascii="Arial" w:hAnsi="Arial" w:cs="Arial"/>
          <w:bCs/>
          <w:sz w:val="24"/>
          <w:szCs w:val="24"/>
        </w:rPr>
        <w:t>six</w:t>
      </w:r>
      <w:proofErr w:type="spellEnd"/>
      <w:r w:rsidR="00757DC9">
        <w:rPr>
          <w:rFonts w:ascii="Arial" w:hAnsi="Arial" w:cs="Arial"/>
          <w:bCs/>
          <w:sz w:val="24"/>
          <w:szCs w:val="24"/>
        </w:rPr>
        <w:t>.</w:t>
      </w:r>
      <w:r w:rsidR="00FD7003">
        <w:rPr>
          <w:rFonts w:ascii="Arial" w:hAnsi="Arial" w:cs="Arial"/>
          <w:bCs/>
          <w:sz w:val="24"/>
          <w:szCs w:val="24"/>
        </w:rPr>
        <w:t xml:space="preserve">  Yeah, I did</w:t>
      </w:r>
      <w:r w:rsidR="00757DC9">
        <w:rPr>
          <w:rFonts w:ascii="Arial" w:hAnsi="Arial" w:cs="Arial"/>
          <w:bCs/>
          <w:sz w:val="24"/>
          <w:szCs w:val="24"/>
        </w:rPr>
        <w:t>,</w:t>
      </w:r>
      <w:r w:rsidR="00FD7003">
        <w:rPr>
          <w:rFonts w:ascii="Arial" w:hAnsi="Arial" w:cs="Arial"/>
          <w:bCs/>
          <w:sz w:val="24"/>
          <w:szCs w:val="24"/>
        </w:rPr>
        <w:t xml:space="preserve"> 666.</w:t>
      </w:r>
    </w:p>
    <w:p w14:paraId="7A15F52C" w14:textId="77777777" w:rsidR="00FD7003" w:rsidRDefault="00FD7003" w:rsidP="00FB7459">
      <w:pPr>
        <w:spacing w:after="0" w:line="240" w:lineRule="auto"/>
        <w:ind w:left="1134" w:hanging="1134"/>
        <w:jc w:val="both"/>
        <w:rPr>
          <w:rFonts w:ascii="Arial" w:hAnsi="Arial" w:cs="Arial"/>
          <w:bCs/>
          <w:sz w:val="24"/>
          <w:szCs w:val="24"/>
        </w:rPr>
      </w:pPr>
    </w:p>
    <w:p w14:paraId="3598BB7E" w14:textId="640824F3"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 about 812?</w:t>
      </w:r>
    </w:p>
    <w:p w14:paraId="3831E41A" w14:textId="77777777" w:rsidR="00FD7003" w:rsidRDefault="00FD7003" w:rsidP="00FB7459">
      <w:pPr>
        <w:spacing w:after="0" w:line="240" w:lineRule="auto"/>
        <w:ind w:left="1134" w:hanging="1134"/>
        <w:jc w:val="both"/>
        <w:rPr>
          <w:rFonts w:ascii="Arial" w:hAnsi="Arial" w:cs="Arial"/>
          <w:bCs/>
          <w:sz w:val="24"/>
          <w:szCs w:val="24"/>
        </w:rPr>
      </w:pPr>
    </w:p>
    <w:p w14:paraId="7B46BD5D" w14:textId="0499C028"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1573D725" w14:textId="77777777" w:rsidR="00FD7003" w:rsidRDefault="00FD7003" w:rsidP="00FB7459">
      <w:pPr>
        <w:spacing w:after="0" w:line="240" w:lineRule="auto"/>
        <w:ind w:left="1134" w:hanging="1134"/>
        <w:jc w:val="both"/>
        <w:rPr>
          <w:rFonts w:ascii="Arial" w:hAnsi="Arial" w:cs="Arial"/>
          <w:bCs/>
          <w:sz w:val="24"/>
          <w:szCs w:val="24"/>
        </w:rPr>
      </w:pPr>
    </w:p>
    <w:p w14:paraId="6E0C4E85" w14:textId="6CABCDCB"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okay.  </w:t>
      </w:r>
    </w:p>
    <w:p w14:paraId="038144CB" w14:textId="77777777" w:rsidR="00FD7003" w:rsidRDefault="00FD7003" w:rsidP="00FB7459">
      <w:pPr>
        <w:spacing w:after="0" w:line="240" w:lineRule="auto"/>
        <w:ind w:left="1134" w:hanging="1134"/>
        <w:jc w:val="both"/>
        <w:rPr>
          <w:rFonts w:ascii="Arial" w:hAnsi="Arial" w:cs="Arial"/>
          <w:bCs/>
          <w:sz w:val="24"/>
          <w:szCs w:val="24"/>
        </w:rPr>
      </w:pPr>
    </w:p>
    <w:p w14:paraId="4C092382" w14:textId="0677877B"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Interlopers will be banished to the…</w:t>
      </w:r>
    </w:p>
    <w:p w14:paraId="21651EE3" w14:textId="77777777" w:rsidR="00FD7003" w:rsidRDefault="00FD7003" w:rsidP="00FB7459">
      <w:pPr>
        <w:spacing w:after="0" w:line="240" w:lineRule="auto"/>
        <w:ind w:left="1134" w:hanging="1134"/>
        <w:jc w:val="both"/>
        <w:rPr>
          <w:rFonts w:ascii="Arial" w:hAnsi="Arial" w:cs="Arial"/>
          <w:bCs/>
          <w:sz w:val="24"/>
          <w:szCs w:val="24"/>
        </w:rPr>
      </w:pPr>
    </w:p>
    <w:p w14:paraId="2C9E8F8F" w14:textId="39B1FEAA"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Who’s is this, who does this belong to?</w:t>
      </w:r>
    </w:p>
    <w:p w14:paraId="5C8EF7F2" w14:textId="77777777" w:rsidR="00FD7003" w:rsidRDefault="00FD7003" w:rsidP="00FB7459">
      <w:pPr>
        <w:spacing w:after="0" w:line="240" w:lineRule="auto"/>
        <w:ind w:left="1134" w:hanging="1134"/>
        <w:jc w:val="both"/>
        <w:rPr>
          <w:rFonts w:ascii="Arial" w:hAnsi="Arial" w:cs="Arial"/>
          <w:bCs/>
          <w:sz w:val="24"/>
          <w:szCs w:val="24"/>
        </w:rPr>
      </w:pPr>
    </w:p>
    <w:p w14:paraId="4B990B5E" w14:textId="6DC807EC"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she got it in the house, his office, and it’s the person who’s murdered, office.</w:t>
      </w:r>
    </w:p>
    <w:p w14:paraId="40F73A73" w14:textId="77777777" w:rsidR="00FD7003" w:rsidRDefault="00FD7003" w:rsidP="00FB7459">
      <w:pPr>
        <w:spacing w:after="0" w:line="240" w:lineRule="auto"/>
        <w:ind w:left="1134" w:hanging="1134"/>
        <w:jc w:val="both"/>
        <w:rPr>
          <w:rFonts w:ascii="Arial" w:hAnsi="Arial" w:cs="Arial"/>
          <w:bCs/>
          <w:sz w:val="24"/>
          <w:szCs w:val="24"/>
        </w:rPr>
      </w:pPr>
    </w:p>
    <w:p w14:paraId="3B3B3D45" w14:textId="0BAA5468"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how do we have this?</w:t>
      </w:r>
    </w:p>
    <w:p w14:paraId="3CB985BA" w14:textId="77777777" w:rsidR="00FD7003" w:rsidRDefault="00FD7003" w:rsidP="00FB7459">
      <w:pPr>
        <w:spacing w:after="0" w:line="240" w:lineRule="auto"/>
        <w:ind w:left="1134" w:hanging="1134"/>
        <w:jc w:val="both"/>
        <w:rPr>
          <w:rFonts w:ascii="Arial" w:hAnsi="Arial" w:cs="Arial"/>
          <w:bCs/>
          <w:sz w:val="24"/>
          <w:szCs w:val="24"/>
        </w:rPr>
      </w:pPr>
    </w:p>
    <w:p w14:paraId="61C86BE1" w14:textId="4FEDAA03"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found it when she was looking through his notes.</w:t>
      </w:r>
    </w:p>
    <w:p w14:paraId="78ED7529" w14:textId="77777777" w:rsidR="00FD7003" w:rsidRDefault="00FD7003" w:rsidP="00FB7459">
      <w:pPr>
        <w:spacing w:after="0" w:line="240" w:lineRule="auto"/>
        <w:ind w:left="1134" w:hanging="1134"/>
        <w:jc w:val="both"/>
        <w:rPr>
          <w:rFonts w:ascii="Arial" w:hAnsi="Arial" w:cs="Arial"/>
          <w:bCs/>
          <w:sz w:val="24"/>
          <w:szCs w:val="24"/>
        </w:rPr>
      </w:pPr>
    </w:p>
    <w:p w14:paraId="54ED637C" w14:textId="0CC3B869" w:rsidR="00FD7003" w:rsidRDefault="00FD7003"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Whose notes?  Chris’s notes?</w:t>
      </w:r>
    </w:p>
    <w:p w14:paraId="7B539AF6" w14:textId="77777777" w:rsidR="00FD7003" w:rsidRDefault="00FD7003" w:rsidP="00FB7459">
      <w:pPr>
        <w:spacing w:after="0" w:line="240" w:lineRule="auto"/>
        <w:ind w:left="1134" w:hanging="1134"/>
        <w:jc w:val="both"/>
        <w:rPr>
          <w:rFonts w:ascii="Arial" w:hAnsi="Arial" w:cs="Arial"/>
          <w:bCs/>
          <w:sz w:val="24"/>
          <w:szCs w:val="24"/>
        </w:rPr>
      </w:pPr>
    </w:p>
    <w:p w14:paraId="5749DB70" w14:textId="4358BD9C" w:rsidR="00FD7003" w:rsidRDefault="00D536E5" w:rsidP="00FB7459">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The dead guy.  Nick.</w:t>
      </w:r>
    </w:p>
    <w:p w14:paraId="3E8850DC" w14:textId="77777777" w:rsidR="00D536E5" w:rsidRDefault="00D536E5" w:rsidP="00FB7459">
      <w:pPr>
        <w:spacing w:after="0" w:line="240" w:lineRule="auto"/>
        <w:ind w:left="1134" w:hanging="1134"/>
        <w:jc w:val="both"/>
        <w:rPr>
          <w:rFonts w:ascii="Arial" w:hAnsi="Arial" w:cs="Arial"/>
          <w:bCs/>
          <w:sz w:val="24"/>
          <w:szCs w:val="24"/>
        </w:rPr>
      </w:pPr>
    </w:p>
    <w:p w14:paraId="30DB0AD2" w14:textId="702139B6" w:rsidR="00D536E5" w:rsidRDefault="00D536E5"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w:t>
      </w:r>
    </w:p>
    <w:p w14:paraId="0738B95B" w14:textId="77777777" w:rsidR="00D536E5" w:rsidRDefault="00D536E5" w:rsidP="00FB7459">
      <w:pPr>
        <w:spacing w:after="0" w:line="240" w:lineRule="auto"/>
        <w:ind w:left="1134" w:hanging="1134"/>
        <w:jc w:val="both"/>
        <w:rPr>
          <w:rFonts w:ascii="Arial" w:hAnsi="Arial" w:cs="Arial"/>
          <w:bCs/>
          <w:sz w:val="24"/>
          <w:szCs w:val="24"/>
        </w:rPr>
      </w:pPr>
    </w:p>
    <w:p w14:paraId="6FE834B0" w14:textId="04D52808" w:rsidR="00D536E5" w:rsidRDefault="00D536E5" w:rsidP="00FB745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bar lady, found that when she was going through the office, found that at the same time, but hasn’t been able to open that, ‘cause she thinks there’s something important in it.</w:t>
      </w:r>
    </w:p>
    <w:p w14:paraId="03EDD7B9" w14:textId="77777777" w:rsidR="00D536E5" w:rsidRDefault="00D536E5" w:rsidP="00FB7459">
      <w:pPr>
        <w:spacing w:after="0" w:line="240" w:lineRule="auto"/>
        <w:ind w:left="1134" w:hanging="1134"/>
        <w:jc w:val="both"/>
        <w:rPr>
          <w:rFonts w:ascii="Arial" w:hAnsi="Arial" w:cs="Arial"/>
          <w:bCs/>
          <w:sz w:val="24"/>
          <w:szCs w:val="24"/>
        </w:rPr>
      </w:pPr>
    </w:p>
    <w:p w14:paraId="0E0F707D" w14:textId="0EFBF33C" w:rsidR="00D536E5" w:rsidRDefault="00D536E5" w:rsidP="00FB7459">
      <w:pPr>
        <w:spacing w:after="0" w:line="240" w:lineRule="auto"/>
        <w:ind w:left="1134" w:hanging="1134"/>
        <w:jc w:val="both"/>
        <w:rPr>
          <w:rFonts w:ascii="Arial" w:hAnsi="Arial" w:cs="Arial"/>
          <w:bCs/>
          <w:sz w:val="24"/>
          <w:szCs w:val="24"/>
        </w:rPr>
      </w:pPr>
      <w:r>
        <w:rPr>
          <w:rFonts w:ascii="Arial" w:hAnsi="Arial" w:cs="Arial"/>
          <w:bCs/>
          <w:sz w:val="24"/>
          <w:szCs w:val="24"/>
        </w:rPr>
        <w:tab/>
        <w:t>Interloper will be banished…to the bottom of the Devil’s Well.</w:t>
      </w:r>
    </w:p>
    <w:p w14:paraId="3CD0AE9A" w14:textId="77777777" w:rsidR="00D536E5" w:rsidRDefault="00D536E5" w:rsidP="00FB7459">
      <w:pPr>
        <w:spacing w:after="0" w:line="240" w:lineRule="auto"/>
        <w:ind w:left="1134" w:hanging="1134"/>
        <w:jc w:val="both"/>
        <w:rPr>
          <w:rFonts w:ascii="Arial" w:hAnsi="Arial" w:cs="Arial"/>
          <w:bCs/>
          <w:sz w:val="24"/>
          <w:szCs w:val="24"/>
        </w:rPr>
      </w:pPr>
    </w:p>
    <w:p w14:paraId="6FF69934" w14:textId="57A638F7" w:rsidR="00D536E5" w:rsidRDefault="00D536E5" w:rsidP="00FB7459">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is…what’s the guy’s name?</w:t>
      </w:r>
    </w:p>
    <w:p w14:paraId="38040461" w14:textId="77777777" w:rsidR="00D536E5" w:rsidRDefault="00D536E5" w:rsidP="00FB7459">
      <w:pPr>
        <w:spacing w:after="0" w:line="240" w:lineRule="auto"/>
        <w:ind w:left="1134" w:hanging="1134"/>
        <w:jc w:val="both"/>
        <w:rPr>
          <w:rFonts w:ascii="Arial" w:hAnsi="Arial" w:cs="Arial"/>
          <w:bCs/>
          <w:sz w:val="24"/>
          <w:szCs w:val="24"/>
        </w:rPr>
      </w:pPr>
    </w:p>
    <w:p w14:paraId="686F1A29" w14:textId="07B7181C" w:rsidR="00D536E5" w:rsidRDefault="00D536E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this doesn’t tell us anything, except…</w:t>
      </w:r>
    </w:p>
    <w:p w14:paraId="1786E68C" w14:textId="77777777" w:rsidR="00D536E5" w:rsidRDefault="00D536E5" w:rsidP="00D536E5">
      <w:pPr>
        <w:spacing w:after="0" w:line="240" w:lineRule="auto"/>
        <w:ind w:left="1134" w:hanging="1134"/>
        <w:jc w:val="both"/>
        <w:rPr>
          <w:rFonts w:ascii="Arial" w:hAnsi="Arial" w:cs="Arial"/>
          <w:bCs/>
          <w:sz w:val="24"/>
          <w:szCs w:val="24"/>
        </w:rPr>
      </w:pPr>
    </w:p>
    <w:p w14:paraId="20F97FE2" w14:textId="60D2697F" w:rsidR="00D536E5" w:rsidRPr="00DA0005" w:rsidRDefault="00D536E5" w:rsidP="00D536E5">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F1:</w:t>
      </w:r>
      <w:r w:rsidRPr="00DA0005">
        <w:rPr>
          <w:rFonts w:ascii="Arial" w:hAnsi="Arial" w:cs="Arial"/>
          <w:bCs/>
          <w:sz w:val="24"/>
          <w:szCs w:val="24"/>
          <w:lang w:val="de-DE"/>
        </w:rPr>
        <w:tab/>
        <w:t>Nick Webster.</w:t>
      </w:r>
    </w:p>
    <w:p w14:paraId="67451235" w14:textId="77777777" w:rsidR="00D536E5" w:rsidRPr="00DA0005" w:rsidRDefault="00D536E5" w:rsidP="00D536E5">
      <w:pPr>
        <w:spacing w:after="0" w:line="240" w:lineRule="auto"/>
        <w:ind w:left="1134" w:hanging="1134"/>
        <w:jc w:val="both"/>
        <w:rPr>
          <w:rFonts w:ascii="Arial" w:hAnsi="Arial" w:cs="Arial"/>
          <w:bCs/>
          <w:sz w:val="24"/>
          <w:szCs w:val="24"/>
          <w:lang w:val="de-DE"/>
        </w:rPr>
      </w:pPr>
    </w:p>
    <w:p w14:paraId="09C3DCB5" w14:textId="12CB7C41" w:rsidR="00D536E5" w:rsidRPr="00DA0005" w:rsidRDefault="00D536E5" w:rsidP="00D536E5">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w:t>
      </w:r>
      <w:r w:rsidR="00A428EA" w:rsidRPr="00DA0005">
        <w:rPr>
          <w:rFonts w:ascii="Arial" w:hAnsi="Arial" w:cs="Arial"/>
          <w:bCs/>
          <w:sz w:val="24"/>
          <w:szCs w:val="24"/>
          <w:lang w:val="de-DE"/>
        </w:rPr>
        <w:t>3</w:t>
      </w:r>
      <w:r w:rsidRPr="00DA0005">
        <w:rPr>
          <w:rFonts w:ascii="Arial" w:hAnsi="Arial" w:cs="Arial"/>
          <w:bCs/>
          <w:sz w:val="24"/>
          <w:szCs w:val="24"/>
          <w:lang w:val="de-DE"/>
        </w:rPr>
        <w:t>:</w:t>
      </w:r>
      <w:r w:rsidRPr="00DA0005">
        <w:rPr>
          <w:rFonts w:ascii="Arial" w:hAnsi="Arial" w:cs="Arial"/>
          <w:bCs/>
          <w:sz w:val="24"/>
          <w:szCs w:val="24"/>
          <w:lang w:val="de-DE"/>
        </w:rPr>
        <w:tab/>
        <w:t>Yeah, Nick Webster, okay.</w:t>
      </w:r>
    </w:p>
    <w:p w14:paraId="7EC9E022" w14:textId="77777777" w:rsidR="00D536E5" w:rsidRPr="00DA0005" w:rsidRDefault="00D536E5" w:rsidP="00D536E5">
      <w:pPr>
        <w:spacing w:after="0" w:line="240" w:lineRule="auto"/>
        <w:ind w:left="1134" w:hanging="1134"/>
        <w:jc w:val="both"/>
        <w:rPr>
          <w:rFonts w:ascii="Arial" w:hAnsi="Arial" w:cs="Arial"/>
          <w:bCs/>
          <w:sz w:val="24"/>
          <w:szCs w:val="24"/>
          <w:lang w:val="de-DE"/>
        </w:rPr>
      </w:pPr>
    </w:p>
    <w:p w14:paraId="54EF6AE2" w14:textId="22787D7C" w:rsidR="00D536E5" w:rsidRDefault="00A428EA" w:rsidP="00D536E5">
      <w:pPr>
        <w:spacing w:after="0" w:line="240" w:lineRule="auto"/>
        <w:ind w:left="1134" w:hanging="1134"/>
        <w:jc w:val="both"/>
        <w:rPr>
          <w:rFonts w:ascii="Arial" w:hAnsi="Arial" w:cs="Arial"/>
          <w:bCs/>
          <w:sz w:val="24"/>
          <w:szCs w:val="24"/>
        </w:rPr>
      </w:pPr>
      <w:r w:rsidRPr="00DA0005">
        <w:rPr>
          <w:rFonts w:ascii="Arial" w:hAnsi="Arial" w:cs="Arial"/>
          <w:bCs/>
          <w:sz w:val="24"/>
          <w:szCs w:val="24"/>
          <w:lang w:val="de-DE"/>
        </w:rPr>
        <w:tab/>
      </w:r>
      <w:r>
        <w:rPr>
          <w:rFonts w:ascii="Arial" w:hAnsi="Arial" w:cs="Arial"/>
          <w:bCs/>
          <w:sz w:val="24"/>
          <w:szCs w:val="24"/>
        </w:rPr>
        <w:t xml:space="preserve">Why don’t </w:t>
      </w:r>
      <w:r w:rsidRPr="0023441E">
        <w:rPr>
          <w:rFonts w:ascii="Arial" w:hAnsi="Arial" w:cs="Arial"/>
          <w:bCs/>
          <w:sz w:val="24"/>
          <w:szCs w:val="24"/>
          <w:highlight w:val="yellow"/>
        </w:rPr>
        <w:t>[inaudible 01:35:41].</w:t>
      </w:r>
    </w:p>
    <w:p w14:paraId="6333864A" w14:textId="77777777" w:rsidR="00A428EA" w:rsidRDefault="00A428EA" w:rsidP="00D536E5">
      <w:pPr>
        <w:spacing w:after="0" w:line="240" w:lineRule="auto"/>
        <w:ind w:left="1134" w:hanging="1134"/>
        <w:jc w:val="both"/>
        <w:rPr>
          <w:rFonts w:ascii="Arial" w:hAnsi="Arial" w:cs="Arial"/>
          <w:bCs/>
          <w:sz w:val="24"/>
          <w:szCs w:val="24"/>
        </w:rPr>
      </w:pPr>
    </w:p>
    <w:p w14:paraId="68A907B2" w14:textId="3A3D5465" w:rsidR="00A428EA" w:rsidRDefault="00A428EA" w:rsidP="0023441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23441E">
        <w:rPr>
          <w:rFonts w:ascii="Arial" w:hAnsi="Arial" w:cs="Arial"/>
          <w:bCs/>
          <w:sz w:val="24"/>
          <w:szCs w:val="24"/>
        </w:rPr>
        <w:t>Me at the Stone Circle and</w:t>
      </w:r>
      <w:r>
        <w:rPr>
          <w:rFonts w:ascii="Arial" w:hAnsi="Arial" w:cs="Arial"/>
          <w:bCs/>
          <w:sz w:val="24"/>
          <w:szCs w:val="24"/>
        </w:rPr>
        <w:t xml:space="preserve"> Devil’s Well.</w:t>
      </w:r>
    </w:p>
    <w:p w14:paraId="6ACCDA1C" w14:textId="77777777" w:rsidR="00A428EA" w:rsidRDefault="00A428EA" w:rsidP="00D536E5">
      <w:pPr>
        <w:spacing w:after="0" w:line="240" w:lineRule="auto"/>
        <w:ind w:left="1134" w:hanging="1134"/>
        <w:jc w:val="both"/>
        <w:rPr>
          <w:rFonts w:ascii="Arial" w:hAnsi="Arial" w:cs="Arial"/>
          <w:bCs/>
          <w:sz w:val="24"/>
          <w:szCs w:val="24"/>
        </w:rPr>
      </w:pPr>
    </w:p>
    <w:p w14:paraId="37AFD551" w14:textId="15C7D21F" w:rsidR="00A428EA" w:rsidRDefault="00A428EA"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Can you give me that again, let me try again, maybe I didn’t </w:t>
      </w:r>
      <w:r w:rsidRPr="008D762B">
        <w:rPr>
          <w:rFonts w:ascii="Arial" w:hAnsi="Arial" w:cs="Arial"/>
          <w:bCs/>
          <w:sz w:val="24"/>
          <w:szCs w:val="24"/>
          <w:highlight w:val="yellow"/>
        </w:rPr>
        <w:t>[inaudible 01:35:48]</w:t>
      </w:r>
      <w:r>
        <w:rPr>
          <w:rFonts w:ascii="Arial" w:hAnsi="Arial" w:cs="Arial"/>
          <w:bCs/>
          <w:sz w:val="24"/>
          <w:szCs w:val="24"/>
        </w:rPr>
        <w:t>, yeah.</w:t>
      </w:r>
    </w:p>
    <w:p w14:paraId="508E08AD" w14:textId="77777777" w:rsidR="00A428EA" w:rsidRDefault="00A428EA" w:rsidP="00D536E5">
      <w:pPr>
        <w:spacing w:after="0" w:line="240" w:lineRule="auto"/>
        <w:ind w:left="1134" w:hanging="1134"/>
        <w:jc w:val="both"/>
        <w:rPr>
          <w:rFonts w:ascii="Arial" w:hAnsi="Arial" w:cs="Arial"/>
          <w:bCs/>
          <w:sz w:val="24"/>
          <w:szCs w:val="24"/>
        </w:rPr>
      </w:pPr>
    </w:p>
    <w:p w14:paraId="50660112" w14:textId="3E2B6206" w:rsidR="00A428EA" w:rsidRDefault="00A428EA"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Pr="008D762B">
        <w:rPr>
          <w:rFonts w:ascii="Arial" w:hAnsi="Arial" w:cs="Arial"/>
          <w:bCs/>
          <w:sz w:val="24"/>
          <w:szCs w:val="24"/>
          <w:highlight w:val="yellow"/>
        </w:rPr>
        <w:t>[</w:t>
      </w:r>
      <w:r w:rsidR="00757DC9">
        <w:rPr>
          <w:rFonts w:ascii="Arial" w:hAnsi="Arial" w:cs="Arial"/>
          <w:bCs/>
          <w:sz w:val="24"/>
          <w:szCs w:val="24"/>
          <w:highlight w:val="yellow"/>
        </w:rPr>
        <w:t>Voices overlap</w:t>
      </w:r>
      <w:r w:rsidRPr="008D762B">
        <w:rPr>
          <w:rFonts w:ascii="Arial" w:hAnsi="Arial" w:cs="Arial"/>
          <w:bCs/>
          <w:sz w:val="24"/>
          <w:szCs w:val="24"/>
          <w:highlight w:val="yellow"/>
        </w:rPr>
        <w:t xml:space="preserve"> 01:35:50]?</w:t>
      </w:r>
    </w:p>
    <w:p w14:paraId="451DD9C0" w14:textId="77777777" w:rsidR="00A428EA" w:rsidRDefault="00A428EA" w:rsidP="00D536E5">
      <w:pPr>
        <w:spacing w:after="0" w:line="240" w:lineRule="auto"/>
        <w:ind w:left="1134" w:hanging="1134"/>
        <w:jc w:val="both"/>
        <w:rPr>
          <w:rFonts w:ascii="Arial" w:hAnsi="Arial" w:cs="Arial"/>
          <w:bCs/>
          <w:sz w:val="24"/>
          <w:szCs w:val="24"/>
        </w:rPr>
      </w:pPr>
    </w:p>
    <w:p w14:paraId="5B1BFB0D" w14:textId="75DDF1B4" w:rsidR="00A428EA" w:rsidRDefault="00A428EA"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1A89A118" w14:textId="77777777" w:rsidR="00A428EA" w:rsidRDefault="00A428EA" w:rsidP="00D536E5">
      <w:pPr>
        <w:spacing w:after="0" w:line="240" w:lineRule="auto"/>
        <w:ind w:left="1134" w:hanging="1134"/>
        <w:jc w:val="both"/>
        <w:rPr>
          <w:rFonts w:ascii="Arial" w:hAnsi="Arial" w:cs="Arial"/>
          <w:bCs/>
          <w:sz w:val="24"/>
          <w:szCs w:val="24"/>
        </w:rPr>
      </w:pPr>
    </w:p>
    <w:p w14:paraId="61C453D6" w14:textId="7B4AC70B" w:rsidR="00A428EA" w:rsidRDefault="00A428EA"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Manufactured by the Lucy </w:t>
      </w:r>
      <w:r w:rsidR="007B270B">
        <w:rPr>
          <w:rFonts w:ascii="Arial" w:hAnsi="Arial" w:cs="Arial"/>
          <w:bCs/>
          <w:sz w:val="24"/>
          <w:szCs w:val="24"/>
        </w:rPr>
        <w:t>Fair Match Co, Old Scratch Tavern.  So it’s…Old Scratch Tavern matches, but…I don’t know if that means anything.</w:t>
      </w:r>
    </w:p>
    <w:p w14:paraId="16057637" w14:textId="77777777" w:rsidR="007B270B" w:rsidRDefault="007B270B" w:rsidP="00D536E5">
      <w:pPr>
        <w:spacing w:after="0" w:line="240" w:lineRule="auto"/>
        <w:ind w:left="1134" w:hanging="1134"/>
        <w:jc w:val="both"/>
        <w:rPr>
          <w:rFonts w:ascii="Arial" w:hAnsi="Arial" w:cs="Arial"/>
          <w:bCs/>
          <w:sz w:val="24"/>
          <w:szCs w:val="24"/>
        </w:rPr>
      </w:pPr>
    </w:p>
    <w:p w14:paraId="68A59BA8" w14:textId="7E998022"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Shit.</w:t>
      </w:r>
    </w:p>
    <w:p w14:paraId="5AA08D74" w14:textId="77777777" w:rsidR="007B270B" w:rsidRDefault="007B270B" w:rsidP="00D536E5">
      <w:pPr>
        <w:spacing w:after="0" w:line="240" w:lineRule="auto"/>
        <w:ind w:left="1134" w:hanging="1134"/>
        <w:jc w:val="both"/>
        <w:rPr>
          <w:rFonts w:ascii="Arial" w:hAnsi="Arial" w:cs="Arial"/>
          <w:bCs/>
          <w:sz w:val="24"/>
          <w:szCs w:val="24"/>
        </w:rPr>
      </w:pPr>
    </w:p>
    <w:p w14:paraId="54C9F659" w14:textId="7638A9DE"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So…there’s…what do you think the point of this is, other than the </w:t>
      </w:r>
      <w:r w:rsidRPr="008D762B">
        <w:rPr>
          <w:rFonts w:ascii="Arial" w:hAnsi="Arial" w:cs="Arial"/>
          <w:bCs/>
          <w:sz w:val="24"/>
          <w:szCs w:val="24"/>
          <w:highlight w:val="yellow"/>
        </w:rPr>
        <w:t>[inaudible 01:36:22]?</w:t>
      </w:r>
    </w:p>
    <w:p w14:paraId="1403083A" w14:textId="77777777" w:rsidR="007B270B" w:rsidRDefault="007B270B" w:rsidP="00D536E5">
      <w:pPr>
        <w:spacing w:after="0" w:line="240" w:lineRule="auto"/>
        <w:ind w:left="1134" w:hanging="1134"/>
        <w:jc w:val="both"/>
        <w:rPr>
          <w:rFonts w:ascii="Arial" w:hAnsi="Arial" w:cs="Arial"/>
          <w:bCs/>
          <w:sz w:val="24"/>
          <w:szCs w:val="24"/>
        </w:rPr>
      </w:pPr>
    </w:p>
    <w:p w14:paraId="09DA6A9B" w14:textId="628C6CDC"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don’t know.  </w:t>
      </w:r>
    </w:p>
    <w:p w14:paraId="6CEDA8AA" w14:textId="77777777" w:rsidR="007B270B" w:rsidRDefault="007B270B" w:rsidP="00D536E5">
      <w:pPr>
        <w:spacing w:after="0" w:line="240" w:lineRule="auto"/>
        <w:ind w:left="1134" w:hanging="1134"/>
        <w:jc w:val="both"/>
        <w:rPr>
          <w:rFonts w:ascii="Arial" w:hAnsi="Arial" w:cs="Arial"/>
          <w:bCs/>
          <w:sz w:val="24"/>
          <w:szCs w:val="24"/>
        </w:rPr>
      </w:pPr>
    </w:p>
    <w:p w14:paraId="026664AC" w14:textId="61554422"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wonder if the letters were relevant that were cut out, but I can’t…</w:t>
      </w:r>
    </w:p>
    <w:p w14:paraId="3863182D" w14:textId="77777777" w:rsidR="007B270B" w:rsidRDefault="007B270B" w:rsidP="00D536E5">
      <w:pPr>
        <w:spacing w:after="0" w:line="240" w:lineRule="auto"/>
        <w:ind w:left="1134" w:hanging="1134"/>
        <w:jc w:val="both"/>
        <w:rPr>
          <w:rFonts w:ascii="Arial" w:hAnsi="Arial" w:cs="Arial"/>
          <w:bCs/>
          <w:sz w:val="24"/>
          <w:szCs w:val="24"/>
        </w:rPr>
      </w:pPr>
    </w:p>
    <w:p w14:paraId="303C93A1" w14:textId="2691FD02"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so I wonder if it’s this word interloper, ‘cause it’s not a very common word, right?</w:t>
      </w:r>
    </w:p>
    <w:p w14:paraId="33219FF0" w14:textId="77777777" w:rsidR="007B270B" w:rsidRDefault="007B270B" w:rsidP="00D536E5">
      <w:pPr>
        <w:spacing w:after="0" w:line="240" w:lineRule="auto"/>
        <w:ind w:left="1134" w:hanging="1134"/>
        <w:jc w:val="both"/>
        <w:rPr>
          <w:rFonts w:ascii="Arial" w:hAnsi="Arial" w:cs="Arial"/>
          <w:bCs/>
          <w:sz w:val="24"/>
          <w:szCs w:val="24"/>
        </w:rPr>
      </w:pPr>
    </w:p>
    <w:p w14:paraId="53EEDE56" w14:textId="7CFBF7BC" w:rsidR="007B270B" w:rsidRDefault="007B270B"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t>
      </w:r>
      <w:r w:rsidRPr="008D762B">
        <w:rPr>
          <w:rFonts w:ascii="Arial" w:hAnsi="Arial" w:cs="Arial"/>
          <w:bCs/>
          <w:sz w:val="24"/>
          <w:szCs w:val="24"/>
          <w:highlight w:val="yellow"/>
        </w:rPr>
        <w:t>inaudible 01:36:36]</w:t>
      </w:r>
      <w:r>
        <w:rPr>
          <w:rFonts w:ascii="Arial" w:hAnsi="Arial" w:cs="Arial"/>
          <w:bCs/>
          <w:sz w:val="24"/>
          <w:szCs w:val="24"/>
        </w:rPr>
        <w:t xml:space="preserve"> in Polish as well.</w:t>
      </w:r>
    </w:p>
    <w:p w14:paraId="46135AAD" w14:textId="77777777" w:rsidR="007B270B" w:rsidRDefault="007B270B" w:rsidP="00D536E5">
      <w:pPr>
        <w:spacing w:after="0" w:line="240" w:lineRule="auto"/>
        <w:ind w:left="1134" w:hanging="1134"/>
        <w:jc w:val="both"/>
        <w:rPr>
          <w:rFonts w:ascii="Arial" w:hAnsi="Arial" w:cs="Arial"/>
          <w:bCs/>
          <w:sz w:val="24"/>
          <w:szCs w:val="24"/>
        </w:rPr>
      </w:pPr>
    </w:p>
    <w:p w14:paraId="2F335EE0" w14:textId="0F02D87E" w:rsidR="007B270B"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that could be a red herring, suggesting that the person who</w:t>
      </w:r>
      <w:r w:rsidR="00757DC9">
        <w:rPr>
          <w:rFonts w:ascii="Arial" w:hAnsi="Arial" w:cs="Arial"/>
          <w:bCs/>
          <w:sz w:val="24"/>
          <w:szCs w:val="24"/>
        </w:rPr>
        <w:t>…it was a…</w:t>
      </w:r>
      <w:r>
        <w:rPr>
          <w:rFonts w:ascii="Arial" w:hAnsi="Arial" w:cs="Arial"/>
          <w:bCs/>
          <w:sz w:val="24"/>
          <w:szCs w:val="24"/>
        </w:rPr>
        <w:t xml:space="preserve">oh, have these had two </w:t>
      </w:r>
      <w:r w:rsidRPr="008D762B">
        <w:rPr>
          <w:rFonts w:ascii="Arial" w:hAnsi="Arial" w:cs="Arial"/>
          <w:bCs/>
          <w:sz w:val="24"/>
          <w:szCs w:val="24"/>
          <w:highlight w:val="yellow"/>
        </w:rPr>
        <w:t>[inaudible 01:36:43]?</w:t>
      </w:r>
    </w:p>
    <w:p w14:paraId="418B8F11" w14:textId="77777777" w:rsidR="00A431EA" w:rsidRDefault="00A431EA" w:rsidP="00D536E5">
      <w:pPr>
        <w:spacing w:after="0" w:line="240" w:lineRule="auto"/>
        <w:ind w:left="1134" w:hanging="1134"/>
        <w:jc w:val="both"/>
        <w:rPr>
          <w:rFonts w:ascii="Arial" w:hAnsi="Arial" w:cs="Arial"/>
          <w:bCs/>
          <w:sz w:val="24"/>
          <w:szCs w:val="24"/>
        </w:rPr>
      </w:pPr>
    </w:p>
    <w:p w14:paraId="67A24F20" w14:textId="535AE2C9"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But they’re only three, I could try.</w:t>
      </w:r>
    </w:p>
    <w:p w14:paraId="0464CCDF" w14:textId="77777777" w:rsidR="00A431EA" w:rsidRDefault="00A431EA" w:rsidP="00D536E5">
      <w:pPr>
        <w:spacing w:after="0" w:line="240" w:lineRule="auto"/>
        <w:ind w:left="1134" w:hanging="1134"/>
        <w:jc w:val="both"/>
        <w:rPr>
          <w:rFonts w:ascii="Arial" w:hAnsi="Arial" w:cs="Arial"/>
          <w:bCs/>
          <w:sz w:val="24"/>
          <w:szCs w:val="24"/>
        </w:rPr>
      </w:pPr>
    </w:p>
    <w:p w14:paraId="6764C470" w14:textId="4A538EBC"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Don’t worry.  Where did we find this?</w:t>
      </w:r>
    </w:p>
    <w:p w14:paraId="58474179" w14:textId="77777777" w:rsidR="00A431EA" w:rsidRDefault="00A431EA" w:rsidP="00D536E5">
      <w:pPr>
        <w:spacing w:after="0" w:line="240" w:lineRule="auto"/>
        <w:ind w:left="1134" w:hanging="1134"/>
        <w:jc w:val="both"/>
        <w:rPr>
          <w:rFonts w:ascii="Arial" w:hAnsi="Arial" w:cs="Arial"/>
          <w:bCs/>
          <w:sz w:val="24"/>
          <w:szCs w:val="24"/>
        </w:rPr>
      </w:pPr>
    </w:p>
    <w:p w14:paraId="7A77E670" w14:textId="59B76503"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don’t know.  The date you can’t forget, month, month, year.  Oh that’ll be the combination, the date you can’t forget, his anniversary.</w:t>
      </w:r>
    </w:p>
    <w:p w14:paraId="1E1254A3" w14:textId="77777777" w:rsidR="00A431EA" w:rsidRDefault="00A431EA" w:rsidP="00D536E5">
      <w:pPr>
        <w:spacing w:after="0" w:line="240" w:lineRule="auto"/>
        <w:ind w:left="1134" w:hanging="1134"/>
        <w:jc w:val="both"/>
        <w:rPr>
          <w:rFonts w:ascii="Arial" w:hAnsi="Arial" w:cs="Arial"/>
          <w:bCs/>
          <w:sz w:val="24"/>
          <w:szCs w:val="24"/>
        </w:rPr>
      </w:pPr>
    </w:p>
    <w:p w14:paraId="4EDC7D28" w14:textId="44FF7864"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his wedding anniversary.</w:t>
      </w:r>
    </w:p>
    <w:p w14:paraId="63CB5431" w14:textId="77777777" w:rsidR="00A431EA" w:rsidRDefault="00A431EA" w:rsidP="00D536E5">
      <w:pPr>
        <w:spacing w:after="0" w:line="240" w:lineRule="auto"/>
        <w:ind w:left="1134" w:hanging="1134"/>
        <w:jc w:val="both"/>
        <w:rPr>
          <w:rFonts w:ascii="Arial" w:hAnsi="Arial" w:cs="Arial"/>
          <w:bCs/>
          <w:sz w:val="24"/>
          <w:szCs w:val="24"/>
        </w:rPr>
      </w:pPr>
    </w:p>
    <w:p w14:paraId="1652D044" w14:textId="1BD9BB62"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Anniversary.</w:t>
      </w:r>
    </w:p>
    <w:p w14:paraId="2A8EAEB6" w14:textId="77777777" w:rsidR="00A431EA" w:rsidRDefault="00A431EA" w:rsidP="00D536E5">
      <w:pPr>
        <w:spacing w:after="0" w:line="240" w:lineRule="auto"/>
        <w:ind w:left="1134" w:hanging="1134"/>
        <w:jc w:val="both"/>
        <w:rPr>
          <w:rFonts w:ascii="Arial" w:hAnsi="Arial" w:cs="Arial"/>
          <w:bCs/>
          <w:sz w:val="24"/>
          <w:szCs w:val="24"/>
        </w:rPr>
      </w:pPr>
    </w:p>
    <w:p w14:paraId="7B8B9B55" w14:textId="467765C0"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7A53EC39" w14:textId="77777777" w:rsidR="00A431EA" w:rsidRDefault="00A431EA" w:rsidP="00D536E5">
      <w:pPr>
        <w:spacing w:after="0" w:line="240" w:lineRule="auto"/>
        <w:ind w:left="1134" w:hanging="1134"/>
        <w:jc w:val="both"/>
        <w:rPr>
          <w:rFonts w:ascii="Arial" w:hAnsi="Arial" w:cs="Arial"/>
          <w:bCs/>
          <w:sz w:val="24"/>
          <w:szCs w:val="24"/>
        </w:rPr>
      </w:pPr>
    </w:p>
    <w:p w14:paraId="39E4274A" w14:textId="60811064" w:rsidR="00A431EA" w:rsidRDefault="00A431EA" w:rsidP="00D536E5">
      <w:pPr>
        <w:spacing w:after="0" w:line="240" w:lineRule="auto"/>
        <w:ind w:left="1134" w:hanging="1134"/>
        <w:jc w:val="both"/>
        <w:rPr>
          <w:rFonts w:ascii="Arial" w:hAnsi="Arial" w:cs="Arial"/>
          <w:bCs/>
          <w:sz w:val="24"/>
          <w:szCs w:val="24"/>
        </w:rPr>
      </w:pPr>
      <w:r>
        <w:rPr>
          <w:rFonts w:ascii="Arial" w:hAnsi="Arial" w:cs="Arial"/>
          <w:bCs/>
          <w:sz w:val="24"/>
          <w:szCs w:val="24"/>
        </w:rPr>
        <w:tab/>
        <w:t xml:space="preserve">So where did she write about she was in trouble with his wife?  Oh under </w:t>
      </w:r>
      <w:r w:rsidR="00AB7497">
        <w:rPr>
          <w:rFonts w:ascii="Arial" w:hAnsi="Arial" w:cs="Arial"/>
          <w:bCs/>
          <w:sz w:val="24"/>
          <w:szCs w:val="24"/>
        </w:rPr>
        <w:t>Sheri</w:t>
      </w:r>
      <w:r>
        <w:rPr>
          <w:rFonts w:ascii="Arial" w:hAnsi="Arial" w:cs="Arial"/>
          <w:bCs/>
          <w:sz w:val="24"/>
          <w:szCs w:val="24"/>
        </w:rPr>
        <w:t>, yeah, it’ll be in this.  And he had to sleep on the sofa.  Oh maybe it’s the detective, maybe it was the detective who did it.</w:t>
      </w:r>
    </w:p>
    <w:p w14:paraId="5F410547" w14:textId="77777777" w:rsidR="00A431EA" w:rsidRDefault="00A431EA" w:rsidP="00D536E5">
      <w:pPr>
        <w:spacing w:after="0" w:line="240" w:lineRule="auto"/>
        <w:ind w:left="1134" w:hanging="1134"/>
        <w:jc w:val="both"/>
        <w:rPr>
          <w:rFonts w:ascii="Arial" w:hAnsi="Arial" w:cs="Arial"/>
          <w:bCs/>
          <w:sz w:val="24"/>
          <w:szCs w:val="24"/>
        </w:rPr>
      </w:pPr>
    </w:p>
    <w:p w14:paraId="79BC4EB0" w14:textId="7B380587" w:rsidR="00A431EA"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ab/>
        <w:t>‘Once he missed their anniversary and slept in the bar for a week.’  That’s all, it doesn’t say.  It was mentioned again</w:t>
      </w:r>
      <w:r w:rsidR="00757DC9">
        <w:rPr>
          <w:rFonts w:ascii="Arial" w:hAnsi="Arial" w:cs="Arial"/>
          <w:bCs/>
          <w:sz w:val="24"/>
          <w:szCs w:val="24"/>
        </w:rPr>
        <w:t>,</w:t>
      </w:r>
      <w:r>
        <w:rPr>
          <w:rFonts w:ascii="Arial" w:hAnsi="Arial" w:cs="Arial"/>
          <w:bCs/>
          <w:sz w:val="24"/>
          <w:szCs w:val="24"/>
        </w:rPr>
        <w:t xml:space="preserve"> wasn’t it?</w:t>
      </w:r>
    </w:p>
    <w:p w14:paraId="2225CEB2" w14:textId="77777777" w:rsidR="003C0297" w:rsidRDefault="003C0297" w:rsidP="00D536E5">
      <w:pPr>
        <w:spacing w:after="0" w:line="240" w:lineRule="auto"/>
        <w:ind w:left="1134" w:hanging="1134"/>
        <w:jc w:val="both"/>
        <w:rPr>
          <w:rFonts w:ascii="Arial" w:hAnsi="Arial" w:cs="Arial"/>
          <w:bCs/>
          <w:sz w:val="24"/>
          <w:szCs w:val="24"/>
        </w:rPr>
      </w:pPr>
    </w:p>
    <w:p w14:paraId="3DBAB9DA" w14:textId="1A835976"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There’s dates here, </w:t>
      </w:r>
      <w:r w:rsidR="00757DC9">
        <w:rPr>
          <w:rFonts w:ascii="Arial" w:hAnsi="Arial" w:cs="Arial"/>
          <w:bCs/>
          <w:sz w:val="24"/>
          <w:szCs w:val="24"/>
        </w:rPr>
        <w:t>remember to pick up</w:t>
      </w:r>
      <w:r>
        <w:rPr>
          <w:rFonts w:ascii="Arial" w:hAnsi="Arial" w:cs="Arial"/>
          <w:bCs/>
          <w:sz w:val="24"/>
          <w:szCs w:val="24"/>
        </w:rPr>
        <w:t xml:space="preserve"> darling’s gift, don’t be late for dinner reservation tomorrow.  November 12th, November 13th.  </w:t>
      </w:r>
    </w:p>
    <w:p w14:paraId="569D50AB" w14:textId="77777777" w:rsidR="003C0297" w:rsidRDefault="003C0297" w:rsidP="00D536E5">
      <w:pPr>
        <w:spacing w:after="0" w:line="240" w:lineRule="auto"/>
        <w:ind w:left="1134" w:hanging="1134"/>
        <w:jc w:val="both"/>
        <w:rPr>
          <w:rFonts w:ascii="Arial" w:hAnsi="Arial" w:cs="Arial"/>
          <w:bCs/>
          <w:sz w:val="24"/>
          <w:szCs w:val="24"/>
        </w:rPr>
      </w:pPr>
    </w:p>
    <w:p w14:paraId="03005C31" w14:textId="4F16D81A"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that would be month…</w:t>
      </w:r>
    </w:p>
    <w:p w14:paraId="188C6F68" w14:textId="77777777" w:rsidR="003C0297" w:rsidRDefault="003C0297" w:rsidP="00D536E5">
      <w:pPr>
        <w:spacing w:after="0" w:line="240" w:lineRule="auto"/>
        <w:ind w:left="1134" w:hanging="1134"/>
        <w:jc w:val="both"/>
        <w:rPr>
          <w:rFonts w:ascii="Arial" w:hAnsi="Arial" w:cs="Arial"/>
          <w:bCs/>
          <w:sz w:val="24"/>
          <w:szCs w:val="24"/>
        </w:rPr>
      </w:pPr>
    </w:p>
    <w:p w14:paraId="6E1E4DFD" w14:textId="4A998DDC"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Month, month, yeah.</w:t>
      </w:r>
    </w:p>
    <w:p w14:paraId="6D6ECAA0" w14:textId="77777777" w:rsidR="003C0297" w:rsidRDefault="003C0297" w:rsidP="00D536E5">
      <w:pPr>
        <w:spacing w:after="0" w:line="240" w:lineRule="auto"/>
        <w:ind w:left="1134" w:hanging="1134"/>
        <w:jc w:val="both"/>
        <w:rPr>
          <w:rFonts w:ascii="Arial" w:hAnsi="Arial" w:cs="Arial"/>
          <w:bCs/>
          <w:sz w:val="24"/>
          <w:szCs w:val="24"/>
        </w:rPr>
      </w:pPr>
    </w:p>
    <w:p w14:paraId="60DCDE9B" w14:textId="2FEDD88E"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w:t>
      </w:r>
      <w:r w:rsidR="00957D90">
        <w:rPr>
          <w:rFonts w:ascii="Arial" w:hAnsi="Arial" w:cs="Arial"/>
          <w:bCs/>
          <w:sz w:val="24"/>
          <w:szCs w:val="24"/>
        </w:rPr>
        <w:t>3</w:t>
      </w:r>
      <w:r>
        <w:rPr>
          <w:rFonts w:ascii="Arial" w:hAnsi="Arial" w:cs="Arial"/>
          <w:bCs/>
          <w:sz w:val="24"/>
          <w:szCs w:val="24"/>
        </w:rPr>
        <w:t>:</w:t>
      </w:r>
      <w:r>
        <w:rPr>
          <w:rFonts w:ascii="Arial" w:hAnsi="Arial" w:cs="Arial"/>
          <w:bCs/>
          <w:sz w:val="24"/>
          <w:szCs w:val="24"/>
        </w:rPr>
        <w:tab/>
        <w:t>Ten.</w:t>
      </w:r>
    </w:p>
    <w:p w14:paraId="40DDF710" w14:textId="77777777" w:rsidR="003C0297" w:rsidRDefault="003C0297" w:rsidP="00D536E5">
      <w:pPr>
        <w:spacing w:after="0" w:line="240" w:lineRule="auto"/>
        <w:ind w:left="1134" w:hanging="1134"/>
        <w:jc w:val="both"/>
        <w:rPr>
          <w:rFonts w:ascii="Arial" w:hAnsi="Arial" w:cs="Arial"/>
          <w:bCs/>
          <w:sz w:val="24"/>
          <w:szCs w:val="24"/>
        </w:rPr>
      </w:pPr>
    </w:p>
    <w:p w14:paraId="484FD9FD" w14:textId="44206DB2"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Eleven.</w:t>
      </w:r>
    </w:p>
    <w:p w14:paraId="1529623D" w14:textId="77777777" w:rsidR="003C0297" w:rsidRDefault="003C0297" w:rsidP="00D536E5">
      <w:pPr>
        <w:spacing w:after="0" w:line="240" w:lineRule="auto"/>
        <w:ind w:left="1134" w:hanging="1134"/>
        <w:jc w:val="both"/>
        <w:rPr>
          <w:rFonts w:ascii="Arial" w:hAnsi="Arial" w:cs="Arial"/>
          <w:bCs/>
          <w:sz w:val="24"/>
          <w:szCs w:val="24"/>
        </w:rPr>
      </w:pPr>
    </w:p>
    <w:p w14:paraId="7BBECA63" w14:textId="504AAC0E" w:rsidR="003C0297" w:rsidRDefault="003C0297" w:rsidP="00D536E5">
      <w:pPr>
        <w:spacing w:after="0" w:line="240" w:lineRule="auto"/>
        <w:ind w:left="1134" w:hanging="1134"/>
        <w:jc w:val="both"/>
        <w:rPr>
          <w:rFonts w:ascii="Arial" w:hAnsi="Arial" w:cs="Arial"/>
          <w:bCs/>
          <w:sz w:val="24"/>
          <w:szCs w:val="24"/>
        </w:rPr>
      </w:pPr>
      <w:r>
        <w:rPr>
          <w:rFonts w:ascii="Arial" w:hAnsi="Arial" w:cs="Arial"/>
          <w:bCs/>
          <w:sz w:val="24"/>
          <w:szCs w:val="24"/>
        </w:rPr>
        <w:t>F</w:t>
      </w:r>
      <w:r w:rsidR="00AD14B5">
        <w:rPr>
          <w:rFonts w:ascii="Arial" w:hAnsi="Arial" w:cs="Arial"/>
          <w:bCs/>
          <w:sz w:val="24"/>
          <w:szCs w:val="24"/>
        </w:rPr>
        <w:t>3:</w:t>
      </w:r>
      <w:r w:rsidR="00AD14B5">
        <w:rPr>
          <w:rFonts w:ascii="Arial" w:hAnsi="Arial" w:cs="Arial"/>
          <w:bCs/>
          <w:sz w:val="24"/>
          <w:szCs w:val="24"/>
        </w:rPr>
        <w:tab/>
        <w:t xml:space="preserve">Oh yeah.  Eleven.  </w:t>
      </w:r>
    </w:p>
    <w:p w14:paraId="2A8B64B7" w14:textId="77777777" w:rsidR="00AD14B5" w:rsidRDefault="00AD14B5" w:rsidP="00D536E5">
      <w:pPr>
        <w:spacing w:after="0" w:line="240" w:lineRule="auto"/>
        <w:ind w:left="1134" w:hanging="1134"/>
        <w:jc w:val="both"/>
        <w:rPr>
          <w:rFonts w:ascii="Arial" w:hAnsi="Arial" w:cs="Arial"/>
          <w:bCs/>
          <w:sz w:val="24"/>
          <w:szCs w:val="24"/>
        </w:rPr>
      </w:pPr>
    </w:p>
    <w:p w14:paraId="5CC92B77" w14:textId="2AB76DFA" w:rsidR="00AD14B5" w:rsidRDefault="00AD14B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do we know what wedding anniversary it was?</w:t>
      </w:r>
    </w:p>
    <w:p w14:paraId="398C0F71" w14:textId="77777777" w:rsidR="00AD14B5" w:rsidRDefault="00AD14B5" w:rsidP="00D536E5">
      <w:pPr>
        <w:spacing w:after="0" w:line="240" w:lineRule="auto"/>
        <w:ind w:left="1134" w:hanging="1134"/>
        <w:jc w:val="both"/>
        <w:rPr>
          <w:rFonts w:ascii="Arial" w:hAnsi="Arial" w:cs="Arial"/>
          <w:bCs/>
          <w:sz w:val="24"/>
          <w:szCs w:val="24"/>
        </w:rPr>
      </w:pPr>
    </w:p>
    <w:p w14:paraId="27EC494E" w14:textId="4A0542A2" w:rsidR="00AD14B5" w:rsidRDefault="00AD14B5"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can just do…</w:t>
      </w:r>
    </w:p>
    <w:p w14:paraId="383BEA1A" w14:textId="77777777" w:rsidR="00AD14B5" w:rsidRDefault="00AD14B5" w:rsidP="00D536E5">
      <w:pPr>
        <w:spacing w:after="0" w:line="240" w:lineRule="auto"/>
        <w:ind w:left="1134" w:hanging="1134"/>
        <w:jc w:val="both"/>
        <w:rPr>
          <w:rFonts w:ascii="Arial" w:hAnsi="Arial" w:cs="Arial"/>
          <w:bCs/>
          <w:sz w:val="24"/>
          <w:szCs w:val="24"/>
        </w:rPr>
      </w:pPr>
    </w:p>
    <w:p w14:paraId="65E0B8DA" w14:textId="146DC697" w:rsidR="00AD14B5" w:rsidRDefault="00AD14B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I’ve got this, look this was taken from this.</w:t>
      </w:r>
    </w:p>
    <w:p w14:paraId="06F60F56" w14:textId="77777777" w:rsidR="00AD14B5" w:rsidRDefault="00AD14B5" w:rsidP="00D536E5">
      <w:pPr>
        <w:spacing w:after="0" w:line="240" w:lineRule="auto"/>
        <w:ind w:left="1134" w:hanging="1134"/>
        <w:jc w:val="both"/>
        <w:rPr>
          <w:rFonts w:ascii="Arial" w:hAnsi="Arial" w:cs="Arial"/>
          <w:bCs/>
          <w:sz w:val="24"/>
          <w:szCs w:val="24"/>
        </w:rPr>
      </w:pPr>
    </w:p>
    <w:p w14:paraId="113906CE" w14:textId="5B331980" w:rsidR="00AD14B5" w:rsidRPr="00DA0005" w:rsidRDefault="00AD14B5" w:rsidP="00D536E5">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F1:</w:t>
      </w:r>
      <w:r w:rsidRPr="00DA0005">
        <w:rPr>
          <w:rFonts w:ascii="Arial" w:hAnsi="Arial" w:cs="Arial"/>
          <w:bCs/>
          <w:sz w:val="24"/>
          <w:szCs w:val="24"/>
          <w:lang w:val="de-DE"/>
        </w:rPr>
        <w:tab/>
        <w:t>Ahh.</w:t>
      </w:r>
    </w:p>
    <w:p w14:paraId="37294E9C" w14:textId="77777777" w:rsidR="00AD14B5" w:rsidRPr="00DA0005" w:rsidRDefault="00AD14B5" w:rsidP="00D536E5">
      <w:pPr>
        <w:spacing w:after="0" w:line="240" w:lineRule="auto"/>
        <w:ind w:left="1134" w:hanging="1134"/>
        <w:jc w:val="both"/>
        <w:rPr>
          <w:rFonts w:ascii="Arial" w:hAnsi="Arial" w:cs="Arial"/>
          <w:bCs/>
          <w:sz w:val="24"/>
          <w:szCs w:val="24"/>
          <w:lang w:val="de-DE"/>
        </w:rPr>
      </w:pPr>
    </w:p>
    <w:p w14:paraId="5482CA72" w14:textId="33C0BEDC" w:rsidR="00AD14B5" w:rsidRPr="00DA0005" w:rsidRDefault="00AD14B5" w:rsidP="00D536E5">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F3:</w:t>
      </w:r>
      <w:r w:rsidRPr="00DA0005">
        <w:rPr>
          <w:rFonts w:ascii="Arial" w:hAnsi="Arial" w:cs="Arial"/>
          <w:bCs/>
          <w:sz w:val="24"/>
          <w:szCs w:val="24"/>
          <w:lang w:val="de-DE"/>
        </w:rPr>
        <w:tab/>
      </w:r>
      <w:r w:rsidRPr="00DA0005">
        <w:rPr>
          <w:rFonts w:ascii="Arial" w:hAnsi="Arial" w:cs="Arial"/>
          <w:bCs/>
          <w:sz w:val="24"/>
          <w:szCs w:val="24"/>
          <w:highlight w:val="yellow"/>
          <w:lang w:val="de-DE"/>
        </w:rPr>
        <w:t>[</w:t>
      </w:r>
      <w:r w:rsidR="008D762B" w:rsidRPr="00DA0005">
        <w:rPr>
          <w:rFonts w:ascii="Arial" w:hAnsi="Arial" w:cs="Arial"/>
          <w:bCs/>
          <w:sz w:val="24"/>
          <w:szCs w:val="24"/>
          <w:highlight w:val="yellow"/>
          <w:lang w:val="de-DE"/>
        </w:rPr>
        <w:t>W, E, B, so</w:t>
      </w:r>
      <w:r w:rsidRPr="00DA0005">
        <w:rPr>
          <w:rFonts w:ascii="Arial" w:hAnsi="Arial" w:cs="Arial"/>
          <w:bCs/>
          <w:sz w:val="24"/>
          <w:szCs w:val="24"/>
          <w:highlight w:val="yellow"/>
          <w:lang w:val="de-DE"/>
        </w:rPr>
        <w:t xml:space="preserve"> 01:37:50]</w:t>
      </w:r>
    </w:p>
    <w:p w14:paraId="3A25E076" w14:textId="77777777" w:rsidR="00AD14B5" w:rsidRPr="00DA0005" w:rsidRDefault="00AD14B5" w:rsidP="00D536E5">
      <w:pPr>
        <w:spacing w:after="0" w:line="240" w:lineRule="auto"/>
        <w:ind w:left="1134" w:hanging="1134"/>
        <w:jc w:val="both"/>
        <w:rPr>
          <w:rFonts w:ascii="Arial" w:hAnsi="Arial" w:cs="Arial"/>
          <w:bCs/>
          <w:sz w:val="24"/>
          <w:szCs w:val="24"/>
          <w:lang w:val="de-DE"/>
        </w:rPr>
      </w:pPr>
    </w:p>
    <w:p w14:paraId="38C6395F" w14:textId="73665553" w:rsidR="00AD14B5" w:rsidRDefault="00AD14B5"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We’ve got it, yeah</w:t>
      </w:r>
      <w:r w:rsidR="00384C50">
        <w:rPr>
          <w:rFonts w:ascii="Arial" w:hAnsi="Arial" w:cs="Arial"/>
          <w:bCs/>
          <w:sz w:val="24"/>
          <w:szCs w:val="24"/>
        </w:rPr>
        <w:t>.</w:t>
      </w:r>
    </w:p>
    <w:p w14:paraId="4C9EE6FA" w14:textId="77777777" w:rsidR="00384C50" w:rsidRDefault="00384C50" w:rsidP="00D536E5">
      <w:pPr>
        <w:spacing w:after="0" w:line="240" w:lineRule="auto"/>
        <w:ind w:left="1134" w:hanging="1134"/>
        <w:jc w:val="both"/>
        <w:rPr>
          <w:rFonts w:ascii="Arial" w:hAnsi="Arial" w:cs="Arial"/>
          <w:bCs/>
          <w:sz w:val="24"/>
          <w:szCs w:val="24"/>
        </w:rPr>
      </w:pPr>
    </w:p>
    <w:p w14:paraId="098CCC29" w14:textId="134F9F4B" w:rsidR="00384C50" w:rsidRDefault="00384C50"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We cannot </w:t>
      </w:r>
      <w:r w:rsidRPr="00D61164">
        <w:rPr>
          <w:rFonts w:ascii="Arial" w:hAnsi="Arial" w:cs="Arial"/>
          <w:bCs/>
          <w:sz w:val="24"/>
          <w:szCs w:val="24"/>
          <w:highlight w:val="yellow"/>
        </w:rPr>
        <w:t>[inaudible 01:38:00].</w:t>
      </w:r>
    </w:p>
    <w:p w14:paraId="123C5F13" w14:textId="77777777" w:rsidR="00384C50" w:rsidRDefault="00384C50" w:rsidP="00D536E5">
      <w:pPr>
        <w:spacing w:after="0" w:line="240" w:lineRule="auto"/>
        <w:ind w:left="1134" w:hanging="1134"/>
        <w:jc w:val="both"/>
        <w:rPr>
          <w:rFonts w:ascii="Arial" w:hAnsi="Arial" w:cs="Arial"/>
          <w:bCs/>
          <w:sz w:val="24"/>
          <w:szCs w:val="24"/>
        </w:rPr>
      </w:pPr>
    </w:p>
    <w:p w14:paraId="02C25189" w14:textId="14758D28" w:rsidR="00384C50" w:rsidRDefault="00384C50"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AB7497">
        <w:rPr>
          <w:rFonts w:ascii="Arial" w:hAnsi="Arial" w:cs="Arial"/>
          <w:bCs/>
          <w:sz w:val="24"/>
          <w:szCs w:val="24"/>
        </w:rPr>
        <w:t>Sheri</w:t>
      </w:r>
      <w:r>
        <w:rPr>
          <w:rFonts w:ascii="Arial" w:hAnsi="Arial" w:cs="Arial"/>
          <w:bCs/>
          <w:sz w:val="24"/>
          <w:szCs w:val="24"/>
        </w:rPr>
        <w:t xml:space="preserve"> Webster.</w:t>
      </w:r>
    </w:p>
    <w:p w14:paraId="19007BFD" w14:textId="77777777" w:rsidR="00384C50" w:rsidRDefault="00384C50" w:rsidP="00D536E5">
      <w:pPr>
        <w:spacing w:after="0" w:line="240" w:lineRule="auto"/>
        <w:ind w:left="1134" w:hanging="1134"/>
        <w:jc w:val="both"/>
        <w:rPr>
          <w:rFonts w:ascii="Arial" w:hAnsi="Arial" w:cs="Arial"/>
          <w:bCs/>
          <w:sz w:val="24"/>
          <w:szCs w:val="24"/>
        </w:rPr>
      </w:pPr>
    </w:p>
    <w:p w14:paraId="4340E983" w14:textId="65416B95" w:rsidR="00384C50"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ab/>
        <w:t>Oh, not more of these.</w:t>
      </w:r>
    </w:p>
    <w:p w14:paraId="566FB94D" w14:textId="77777777" w:rsidR="00715E9B" w:rsidRDefault="00715E9B" w:rsidP="00D536E5">
      <w:pPr>
        <w:spacing w:after="0" w:line="240" w:lineRule="auto"/>
        <w:ind w:left="1134" w:hanging="1134"/>
        <w:jc w:val="both"/>
        <w:rPr>
          <w:rFonts w:ascii="Arial" w:hAnsi="Arial" w:cs="Arial"/>
          <w:bCs/>
          <w:sz w:val="24"/>
          <w:szCs w:val="24"/>
        </w:rPr>
      </w:pPr>
    </w:p>
    <w:p w14:paraId="729F8E61" w14:textId="15B1F49F"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fuck off.  Is there more of these?</w:t>
      </w:r>
    </w:p>
    <w:p w14:paraId="5B133FE1" w14:textId="77777777" w:rsidR="00715E9B" w:rsidRDefault="00715E9B" w:rsidP="00D536E5">
      <w:pPr>
        <w:spacing w:after="0" w:line="240" w:lineRule="auto"/>
        <w:ind w:left="1134" w:hanging="1134"/>
        <w:jc w:val="both"/>
        <w:rPr>
          <w:rFonts w:ascii="Arial" w:hAnsi="Arial" w:cs="Arial"/>
          <w:bCs/>
          <w:sz w:val="24"/>
          <w:szCs w:val="24"/>
        </w:rPr>
      </w:pPr>
    </w:p>
    <w:p w14:paraId="20917CA4" w14:textId="3716253A"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Yep, 407…</w:t>
      </w:r>
    </w:p>
    <w:p w14:paraId="5A639D9B" w14:textId="77777777" w:rsidR="00715E9B" w:rsidRDefault="00715E9B" w:rsidP="00D536E5">
      <w:pPr>
        <w:spacing w:after="0" w:line="240" w:lineRule="auto"/>
        <w:ind w:left="1134" w:hanging="1134"/>
        <w:jc w:val="both"/>
        <w:rPr>
          <w:rFonts w:ascii="Arial" w:hAnsi="Arial" w:cs="Arial"/>
          <w:bCs/>
          <w:sz w:val="24"/>
          <w:szCs w:val="24"/>
        </w:rPr>
      </w:pPr>
    </w:p>
    <w:p w14:paraId="7BBA64A4" w14:textId="5BB3DBE8"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is that the code?</w:t>
      </w:r>
    </w:p>
    <w:p w14:paraId="3E7AC49C" w14:textId="77777777" w:rsidR="00715E9B" w:rsidRDefault="00715E9B" w:rsidP="00D536E5">
      <w:pPr>
        <w:spacing w:after="0" w:line="240" w:lineRule="auto"/>
        <w:ind w:left="1134" w:hanging="1134"/>
        <w:jc w:val="both"/>
        <w:rPr>
          <w:rFonts w:ascii="Arial" w:hAnsi="Arial" w:cs="Arial"/>
          <w:bCs/>
          <w:sz w:val="24"/>
          <w:szCs w:val="24"/>
        </w:rPr>
      </w:pPr>
    </w:p>
    <w:p w14:paraId="45004922" w14:textId="4BCBB69F"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ab/>
        <w:t>That’s the code, move four, move zero, move seven.</w:t>
      </w:r>
    </w:p>
    <w:p w14:paraId="1E4EC3C5" w14:textId="77777777" w:rsidR="00715E9B" w:rsidRDefault="00715E9B" w:rsidP="00D536E5">
      <w:pPr>
        <w:spacing w:after="0" w:line="240" w:lineRule="auto"/>
        <w:ind w:left="1134" w:hanging="1134"/>
        <w:jc w:val="both"/>
        <w:rPr>
          <w:rFonts w:ascii="Arial" w:hAnsi="Arial" w:cs="Arial"/>
          <w:bCs/>
          <w:sz w:val="24"/>
          <w:szCs w:val="24"/>
        </w:rPr>
      </w:pPr>
    </w:p>
    <w:p w14:paraId="30B4191D" w14:textId="0A966F2C"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ab/>
        <w:t>And that repeats, ooh…</w:t>
      </w:r>
    </w:p>
    <w:p w14:paraId="7ED74C19" w14:textId="77777777" w:rsidR="00715E9B" w:rsidRDefault="00715E9B" w:rsidP="00D536E5">
      <w:pPr>
        <w:spacing w:after="0" w:line="240" w:lineRule="auto"/>
        <w:ind w:left="1134" w:hanging="1134"/>
        <w:jc w:val="both"/>
        <w:rPr>
          <w:rFonts w:ascii="Arial" w:hAnsi="Arial" w:cs="Arial"/>
          <w:bCs/>
          <w:sz w:val="24"/>
          <w:szCs w:val="24"/>
        </w:rPr>
      </w:pPr>
    </w:p>
    <w:p w14:paraId="286C0B56" w14:textId="011F8E87"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 couldn’t solve it until we’d got the bloody thing open.  Ooh.</w:t>
      </w:r>
    </w:p>
    <w:p w14:paraId="78AE97FF" w14:textId="77777777" w:rsidR="00715E9B" w:rsidRDefault="00715E9B" w:rsidP="00D536E5">
      <w:pPr>
        <w:spacing w:after="0" w:line="240" w:lineRule="auto"/>
        <w:ind w:left="1134" w:hanging="1134"/>
        <w:jc w:val="both"/>
        <w:rPr>
          <w:rFonts w:ascii="Arial" w:hAnsi="Arial" w:cs="Arial"/>
          <w:bCs/>
          <w:sz w:val="24"/>
          <w:szCs w:val="24"/>
        </w:rPr>
      </w:pPr>
    </w:p>
    <w:p w14:paraId="64294019" w14:textId="09453051"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okay.</w:t>
      </w:r>
    </w:p>
    <w:p w14:paraId="5181DDA5" w14:textId="77777777" w:rsidR="00715E9B" w:rsidRDefault="00715E9B" w:rsidP="00D536E5">
      <w:pPr>
        <w:spacing w:after="0" w:line="240" w:lineRule="auto"/>
        <w:ind w:left="1134" w:hanging="1134"/>
        <w:jc w:val="both"/>
        <w:rPr>
          <w:rFonts w:ascii="Arial" w:hAnsi="Arial" w:cs="Arial"/>
          <w:bCs/>
          <w:sz w:val="24"/>
          <w:szCs w:val="24"/>
        </w:rPr>
      </w:pPr>
    </w:p>
    <w:p w14:paraId="50607832" w14:textId="31A84A83"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36807E35" w14:textId="77777777" w:rsidR="00715E9B" w:rsidRDefault="00715E9B" w:rsidP="00D536E5">
      <w:pPr>
        <w:spacing w:after="0" w:line="240" w:lineRule="auto"/>
        <w:ind w:left="1134" w:hanging="1134"/>
        <w:jc w:val="both"/>
        <w:rPr>
          <w:rFonts w:ascii="Arial" w:hAnsi="Arial" w:cs="Arial"/>
          <w:bCs/>
          <w:sz w:val="24"/>
          <w:szCs w:val="24"/>
        </w:rPr>
      </w:pPr>
    </w:p>
    <w:p w14:paraId="30DA20B4" w14:textId="22321DD9"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 back four.</w:t>
      </w:r>
    </w:p>
    <w:p w14:paraId="31C7C9A0" w14:textId="77777777" w:rsidR="00715E9B" w:rsidRDefault="00715E9B" w:rsidP="00D536E5">
      <w:pPr>
        <w:spacing w:after="0" w:line="240" w:lineRule="auto"/>
        <w:ind w:left="1134" w:hanging="1134"/>
        <w:jc w:val="both"/>
        <w:rPr>
          <w:rFonts w:ascii="Arial" w:hAnsi="Arial" w:cs="Arial"/>
          <w:bCs/>
          <w:sz w:val="24"/>
          <w:szCs w:val="24"/>
        </w:rPr>
      </w:pPr>
    </w:p>
    <w:p w14:paraId="777777D1" w14:textId="7402AE7D"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E back four.</w:t>
      </w:r>
    </w:p>
    <w:p w14:paraId="0B68C388" w14:textId="77777777" w:rsidR="00715E9B" w:rsidRDefault="00715E9B" w:rsidP="00D536E5">
      <w:pPr>
        <w:spacing w:after="0" w:line="240" w:lineRule="auto"/>
        <w:ind w:left="1134" w:hanging="1134"/>
        <w:jc w:val="both"/>
        <w:rPr>
          <w:rFonts w:ascii="Arial" w:hAnsi="Arial" w:cs="Arial"/>
          <w:bCs/>
          <w:sz w:val="24"/>
          <w:szCs w:val="24"/>
        </w:rPr>
      </w:pPr>
    </w:p>
    <w:p w14:paraId="28ADF6EC" w14:textId="2ACA24B3" w:rsidR="00715E9B" w:rsidRDefault="00715E9B" w:rsidP="00D536E5">
      <w:pPr>
        <w:spacing w:after="0" w:line="240" w:lineRule="auto"/>
        <w:ind w:left="1134" w:hanging="1134"/>
        <w:jc w:val="both"/>
        <w:rPr>
          <w:rFonts w:ascii="Arial" w:hAnsi="Arial" w:cs="Arial"/>
          <w:bCs/>
          <w:sz w:val="24"/>
          <w:szCs w:val="24"/>
        </w:rPr>
      </w:pPr>
      <w:r>
        <w:rPr>
          <w:rFonts w:ascii="Arial" w:hAnsi="Arial" w:cs="Arial"/>
          <w:bCs/>
          <w:sz w:val="24"/>
          <w:szCs w:val="24"/>
        </w:rPr>
        <w:tab/>
        <w:t xml:space="preserve">What is this, so, if we move E back four, we get </w:t>
      </w:r>
      <w:r w:rsidR="00997426">
        <w:rPr>
          <w:rFonts w:ascii="Arial" w:hAnsi="Arial" w:cs="Arial"/>
          <w:bCs/>
          <w:sz w:val="24"/>
          <w:szCs w:val="24"/>
        </w:rPr>
        <w:t>V, is that what you’re saying?  No, we get A.</w:t>
      </w:r>
    </w:p>
    <w:p w14:paraId="0BD1A8B0" w14:textId="77777777" w:rsidR="00997426" w:rsidRDefault="00997426" w:rsidP="00D536E5">
      <w:pPr>
        <w:spacing w:after="0" w:line="240" w:lineRule="auto"/>
        <w:ind w:left="1134" w:hanging="1134"/>
        <w:jc w:val="both"/>
        <w:rPr>
          <w:rFonts w:ascii="Arial" w:hAnsi="Arial" w:cs="Arial"/>
          <w:bCs/>
          <w:sz w:val="24"/>
          <w:szCs w:val="24"/>
        </w:rPr>
      </w:pPr>
    </w:p>
    <w:p w14:paraId="2F29F325" w14:textId="3050DE7C" w:rsidR="00997426" w:rsidRDefault="00997426"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  Okay.</w:t>
      </w:r>
    </w:p>
    <w:p w14:paraId="742CFC6E" w14:textId="77777777" w:rsidR="00313D15" w:rsidRDefault="00313D15" w:rsidP="00D536E5">
      <w:pPr>
        <w:spacing w:after="0" w:line="240" w:lineRule="auto"/>
        <w:ind w:left="1134" w:hanging="1134"/>
        <w:jc w:val="both"/>
        <w:rPr>
          <w:rFonts w:ascii="Arial" w:hAnsi="Arial" w:cs="Arial"/>
          <w:bCs/>
          <w:sz w:val="24"/>
          <w:szCs w:val="24"/>
        </w:rPr>
      </w:pPr>
    </w:p>
    <w:p w14:paraId="442220F0" w14:textId="45907217"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D61164">
        <w:rPr>
          <w:rFonts w:ascii="Arial" w:hAnsi="Arial" w:cs="Arial"/>
          <w:bCs/>
          <w:sz w:val="24"/>
          <w:szCs w:val="24"/>
          <w:highlight w:val="yellow"/>
        </w:rPr>
        <w:t>[inaudible 01:38:45].</w:t>
      </w:r>
    </w:p>
    <w:p w14:paraId="2CC7233C" w14:textId="77777777" w:rsidR="00313D15" w:rsidRDefault="00313D15" w:rsidP="00D536E5">
      <w:pPr>
        <w:spacing w:after="0" w:line="240" w:lineRule="auto"/>
        <w:ind w:left="1134" w:hanging="1134"/>
        <w:jc w:val="both"/>
        <w:rPr>
          <w:rFonts w:ascii="Arial" w:hAnsi="Arial" w:cs="Arial"/>
          <w:bCs/>
          <w:sz w:val="24"/>
          <w:szCs w:val="24"/>
        </w:rPr>
      </w:pPr>
    </w:p>
    <w:p w14:paraId="75788B33" w14:textId="4DBEA2CD"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Say that again, E back four?</w:t>
      </w:r>
    </w:p>
    <w:p w14:paraId="160E5FB0" w14:textId="77777777" w:rsidR="00313D15" w:rsidRDefault="00313D15" w:rsidP="00D536E5">
      <w:pPr>
        <w:spacing w:after="0" w:line="240" w:lineRule="auto"/>
        <w:ind w:left="1134" w:hanging="1134"/>
        <w:jc w:val="both"/>
        <w:rPr>
          <w:rFonts w:ascii="Arial" w:hAnsi="Arial" w:cs="Arial"/>
          <w:bCs/>
          <w:sz w:val="24"/>
          <w:szCs w:val="24"/>
        </w:rPr>
      </w:pPr>
    </w:p>
    <w:p w14:paraId="15CB1851" w14:textId="6D590369"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04A73073" w14:textId="77777777" w:rsidR="00313D15" w:rsidRDefault="00313D15" w:rsidP="00D536E5">
      <w:pPr>
        <w:spacing w:after="0" w:line="240" w:lineRule="auto"/>
        <w:ind w:left="1134" w:hanging="1134"/>
        <w:jc w:val="both"/>
        <w:rPr>
          <w:rFonts w:ascii="Arial" w:hAnsi="Arial" w:cs="Arial"/>
          <w:bCs/>
          <w:sz w:val="24"/>
          <w:szCs w:val="24"/>
        </w:rPr>
      </w:pPr>
    </w:p>
    <w:p w14:paraId="4B7B79EA" w14:textId="53CB704E"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if you go back four, oh sorry…</w:t>
      </w:r>
    </w:p>
    <w:p w14:paraId="24044099" w14:textId="77777777" w:rsidR="00313D15" w:rsidRDefault="00313D15" w:rsidP="00D536E5">
      <w:pPr>
        <w:spacing w:after="0" w:line="240" w:lineRule="auto"/>
        <w:ind w:left="1134" w:hanging="1134"/>
        <w:jc w:val="both"/>
        <w:rPr>
          <w:rFonts w:ascii="Arial" w:hAnsi="Arial" w:cs="Arial"/>
          <w:bCs/>
          <w:sz w:val="24"/>
          <w:szCs w:val="24"/>
        </w:rPr>
      </w:pPr>
    </w:p>
    <w:p w14:paraId="701FF8B5" w14:textId="3A3FFB8D"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t>
      </w:r>
      <w:r w:rsidRPr="00D61164">
        <w:rPr>
          <w:rFonts w:ascii="Arial" w:hAnsi="Arial" w:cs="Arial"/>
          <w:bCs/>
          <w:sz w:val="24"/>
          <w:szCs w:val="24"/>
          <w:highlight w:val="yellow"/>
        </w:rPr>
        <w:t>inaudible 01:38:53].</w:t>
      </w:r>
    </w:p>
    <w:p w14:paraId="3BD0608B" w14:textId="77777777" w:rsidR="00313D15" w:rsidRDefault="00313D15" w:rsidP="00D536E5">
      <w:pPr>
        <w:spacing w:after="0" w:line="240" w:lineRule="auto"/>
        <w:ind w:left="1134" w:hanging="1134"/>
        <w:jc w:val="both"/>
        <w:rPr>
          <w:rFonts w:ascii="Arial" w:hAnsi="Arial" w:cs="Arial"/>
          <w:bCs/>
          <w:sz w:val="24"/>
          <w:szCs w:val="24"/>
        </w:rPr>
      </w:pPr>
    </w:p>
    <w:p w14:paraId="605DF0AD" w14:textId="22AFFDE6"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two, three four, yeah, so A.  That’s fine.</w:t>
      </w:r>
    </w:p>
    <w:p w14:paraId="6A8051F2" w14:textId="77777777" w:rsidR="00313D15" w:rsidRDefault="00313D15" w:rsidP="00D536E5">
      <w:pPr>
        <w:spacing w:after="0" w:line="240" w:lineRule="auto"/>
        <w:ind w:left="1134" w:hanging="1134"/>
        <w:jc w:val="both"/>
        <w:rPr>
          <w:rFonts w:ascii="Arial" w:hAnsi="Arial" w:cs="Arial"/>
          <w:bCs/>
          <w:sz w:val="24"/>
          <w:szCs w:val="24"/>
        </w:rPr>
      </w:pPr>
    </w:p>
    <w:p w14:paraId="10F2B33E" w14:textId="45339E66"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ab/>
        <w:t>So I’m writing it, that’s fine.  Can you move F back seven?</w:t>
      </w:r>
    </w:p>
    <w:p w14:paraId="739536E3" w14:textId="77777777" w:rsidR="00313D15" w:rsidRDefault="00313D15" w:rsidP="00D536E5">
      <w:pPr>
        <w:spacing w:after="0" w:line="240" w:lineRule="auto"/>
        <w:ind w:left="1134" w:hanging="1134"/>
        <w:jc w:val="both"/>
        <w:rPr>
          <w:rFonts w:ascii="Arial" w:hAnsi="Arial" w:cs="Arial"/>
          <w:bCs/>
          <w:sz w:val="24"/>
          <w:szCs w:val="24"/>
        </w:rPr>
      </w:pPr>
    </w:p>
    <w:p w14:paraId="28B8AD38" w14:textId="5B1E4691"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 one, two, three, four, five, six, seven, Y.</w:t>
      </w:r>
    </w:p>
    <w:p w14:paraId="398837B1" w14:textId="77777777" w:rsidR="00313D15" w:rsidRDefault="00313D15" w:rsidP="00D536E5">
      <w:pPr>
        <w:spacing w:after="0" w:line="240" w:lineRule="auto"/>
        <w:ind w:left="1134" w:hanging="1134"/>
        <w:jc w:val="both"/>
        <w:rPr>
          <w:rFonts w:ascii="Arial" w:hAnsi="Arial" w:cs="Arial"/>
          <w:bCs/>
          <w:sz w:val="24"/>
          <w:szCs w:val="24"/>
        </w:rPr>
      </w:pPr>
    </w:p>
    <w:p w14:paraId="14F213FB" w14:textId="28CCFBAC"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ab/>
        <w:t>Does that make sense?</w:t>
      </w:r>
    </w:p>
    <w:p w14:paraId="52CEC69D" w14:textId="77777777" w:rsidR="00313D15" w:rsidRDefault="00313D15" w:rsidP="00D536E5">
      <w:pPr>
        <w:spacing w:after="0" w:line="240" w:lineRule="auto"/>
        <w:ind w:left="1134" w:hanging="1134"/>
        <w:jc w:val="both"/>
        <w:rPr>
          <w:rFonts w:ascii="Arial" w:hAnsi="Arial" w:cs="Arial"/>
          <w:bCs/>
          <w:sz w:val="24"/>
          <w:szCs w:val="24"/>
        </w:rPr>
      </w:pPr>
    </w:p>
    <w:p w14:paraId="46298228" w14:textId="60976573" w:rsidR="00313D15" w:rsidRDefault="00313D15"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 doesn’t seem right, no.</w:t>
      </w:r>
    </w:p>
    <w:p w14:paraId="65F5522B" w14:textId="77777777" w:rsidR="00313D15" w:rsidRDefault="00313D15" w:rsidP="00D536E5">
      <w:pPr>
        <w:spacing w:after="0" w:line="240" w:lineRule="auto"/>
        <w:ind w:left="1134" w:hanging="1134"/>
        <w:jc w:val="both"/>
        <w:rPr>
          <w:rFonts w:ascii="Arial" w:hAnsi="Arial" w:cs="Arial"/>
          <w:bCs/>
          <w:sz w:val="24"/>
          <w:szCs w:val="24"/>
        </w:rPr>
      </w:pPr>
    </w:p>
    <w:p w14:paraId="2B1EB6DD" w14:textId="492D5360" w:rsidR="00313D15"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F back seven?</w:t>
      </w:r>
    </w:p>
    <w:p w14:paraId="554866DE" w14:textId="77777777" w:rsidR="007F087C" w:rsidRDefault="007F087C" w:rsidP="00D536E5">
      <w:pPr>
        <w:spacing w:after="0" w:line="240" w:lineRule="auto"/>
        <w:ind w:left="1134" w:hanging="1134"/>
        <w:jc w:val="both"/>
        <w:rPr>
          <w:rFonts w:ascii="Arial" w:hAnsi="Arial" w:cs="Arial"/>
          <w:bCs/>
          <w:sz w:val="24"/>
          <w:szCs w:val="24"/>
        </w:rPr>
      </w:pPr>
    </w:p>
    <w:p w14:paraId="5A8B1A44" w14:textId="45FB0D54"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977652B" w14:textId="77777777" w:rsidR="007F087C" w:rsidRDefault="007F087C" w:rsidP="00D536E5">
      <w:pPr>
        <w:spacing w:after="0" w:line="240" w:lineRule="auto"/>
        <w:ind w:left="1134" w:hanging="1134"/>
        <w:jc w:val="both"/>
        <w:rPr>
          <w:rFonts w:ascii="Arial" w:hAnsi="Arial" w:cs="Arial"/>
          <w:bCs/>
          <w:sz w:val="24"/>
          <w:szCs w:val="24"/>
        </w:rPr>
      </w:pPr>
    </w:p>
    <w:p w14:paraId="6D0AF29D" w14:textId="2E5F96A3"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One, two, three, four, five, six, seven.  Yeah.</w:t>
      </w:r>
    </w:p>
    <w:p w14:paraId="61A441A6" w14:textId="77777777" w:rsidR="007F087C" w:rsidRDefault="007F087C" w:rsidP="00D536E5">
      <w:pPr>
        <w:spacing w:after="0" w:line="240" w:lineRule="auto"/>
        <w:ind w:left="1134" w:hanging="1134"/>
        <w:jc w:val="both"/>
        <w:rPr>
          <w:rFonts w:ascii="Arial" w:hAnsi="Arial" w:cs="Arial"/>
          <w:bCs/>
          <w:sz w:val="24"/>
          <w:szCs w:val="24"/>
        </w:rPr>
      </w:pPr>
    </w:p>
    <w:p w14:paraId="01003978" w14:textId="0D016F73"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Does it make sense?</w:t>
      </w:r>
    </w:p>
    <w:p w14:paraId="477DC4D9" w14:textId="77777777" w:rsidR="007F087C" w:rsidRDefault="007F087C" w:rsidP="00D536E5">
      <w:pPr>
        <w:spacing w:after="0" w:line="240" w:lineRule="auto"/>
        <w:ind w:left="1134" w:hanging="1134"/>
        <w:jc w:val="both"/>
        <w:rPr>
          <w:rFonts w:ascii="Arial" w:hAnsi="Arial" w:cs="Arial"/>
          <w:bCs/>
          <w:sz w:val="24"/>
          <w:szCs w:val="24"/>
        </w:rPr>
      </w:pPr>
    </w:p>
    <w:p w14:paraId="6FE00CF2" w14:textId="4A3D5AB4"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no, that does make sense, that’s fine.  X back four.</w:t>
      </w:r>
    </w:p>
    <w:p w14:paraId="1FF55DA8" w14:textId="77777777" w:rsidR="007F087C" w:rsidRDefault="007F087C" w:rsidP="00D536E5">
      <w:pPr>
        <w:spacing w:after="0" w:line="240" w:lineRule="auto"/>
        <w:ind w:left="1134" w:hanging="1134"/>
        <w:jc w:val="both"/>
        <w:rPr>
          <w:rFonts w:ascii="Arial" w:hAnsi="Arial" w:cs="Arial"/>
          <w:bCs/>
          <w:sz w:val="24"/>
          <w:szCs w:val="24"/>
        </w:rPr>
      </w:pPr>
    </w:p>
    <w:p w14:paraId="397CDA5D" w14:textId="36F086EA"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X, one, two, three, four…T.</w:t>
      </w:r>
    </w:p>
    <w:p w14:paraId="4466D90D" w14:textId="77777777" w:rsidR="007F087C" w:rsidRDefault="007F087C" w:rsidP="00D536E5">
      <w:pPr>
        <w:spacing w:after="0" w:line="240" w:lineRule="auto"/>
        <w:ind w:left="1134" w:hanging="1134"/>
        <w:jc w:val="both"/>
        <w:rPr>
          <w:rFonts w:ascii="Arial" w:hAnsi="Arial" w:cs="Arial"/>
          <w:bCs/>
          <w:sz w:val="24"/>
          <w:szCs w:val="24"/>
        </w:rPr>
      </w:pPr>
    </w:p>
    <w:p w14:paraId="2DA5AD21" w14:textId="72CACC6A"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T back seven.</w:t>
      </w:r>
    </w:p>
    <w:p w14:paraId="4B5905D4" w14:textId="77777777" w:rsidR="007F087C" w:rsidRDefault="007F087C" w:rsidP="00D536E5">
      <w:pPr>
        <w:spacing w:after="0" w:line="240" w:lineRule="auto"/>
        <w:ind w:left="1134" w:hanging="1134"/>
        <w:jc w:val="both"/>
        <w:rPr>
          <w:rFonts w:ascii="Arial" w:hAnsi="Arial" w:cs="Arial"/>
          <w:bCs/>
          <w:sz w:val="24"/>
          <w:szCs w:val="24"/>
        </w:rPr>
      </w:pPr>
    </w:p>
    <w:p w14:paraId="35E01C91" w14:textId="330E2809"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N.</w:t>
      </w:r>
    </w:p>
    <w:p w14:paraId="6B4E9FE7" w14:textId="77777777" w:rsidR="007F087C" w:rsidRDefault="007F087C" w:rsidP="00D536E5">
      <w:pPr>
        <w:spacing w:after="0" w:line="240" w:lineRule="auto"/>
        <w:ind w:left="1134" w:hanging="1134"/>
        <w:jc w:val="both"/>
        <w:rPr>
          <w:rFonts w:ascii="Arial" w:hAnsi="Arial" w:cs="Arial"/>
          <w:bCs/>
          <w:sz w:val="24"/>
          <w:szCs w:val="24"/>
        </w:rPr>
      </w:pPr>
    </w:p>
    <w:p w14:paraId="79011EAA" w14:textId="13CCBF2F"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ab/>
        <w:t>Is it making any sense at all?</w:t>
      </w:r>
    </w:p>
    <w:p w14:paraId="7DE4E7C5" w14:textId="77777777" w:rsidR="007F087C" w:rsidRDefault="007F087C" w:rsidP="00D536E5">
      <w:pPr>
        <w:spacing w:after="0" w:line="240" w:lineRule="auto"/>
        <w:ind w:left="1134" w:hanging="1134"/>
        <w:jc w:val="both"/>
        <w:rPr>
          <w:rFonts w:ascii="Arial" w:hAnsi="Arial" w:cs="Arial"/>
          <w:bCs/>
          <w:sz w:val="24"/>
          <w:szCs w:val="24"/>
        </w:rPr>
      </w:pPr>
    </w:p>
    <w:p w14:paraId="7B1A763D" w14:textId="0F29B5B1" w:rsidR="007F087C" w:rsidRDefault="007F087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think so.  And then </w:t>
      </w:r>
      <w:r w:rsidR="00B77F5C">
        <w:rPr>
          <w:rFonts w:ascii="Arial" w:hAnsi="Arial" w:cs="Arial"/>
          <w:bCs/>
          <w:sz w:val="24"/>
          <w:szCs w:val="24"/>
        </w:rPr>
        <w:t>I back four.</w:t>
      </w:r>
    </w:p>
    <w:p w14:paraId="07F2D976" w14:textId="77777777" w:rsidR="00B77F5C" w:rsidRDefault="00B77F5C" w:rsidP="00D536E5">
      <w:pPr>
        <w:spacing w:after="0" w:line="240" w:lineRule="auto"/>
        <w:ind w:left="1134" w:hanging="1134"/>
        <w:jc w:val="both"/>
        <w:rPr>
          <w:rFonts w:ascii="Arial" w:hAnsi="Arial" w:cs="Arial"/>
          <w:bCs/>
          <w:sz w:val="24"/>
          <w:szCs w:val="24"/>
        </w:rPr>
      </w:pPr>
    </w:p>
    <w:p w14:paraId="65ED2403" w14:textId="2AA11861"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One, two, three, four, E.</w:t>
      </w:r>
    </w:p>
    <w:p w14:paraId="543BFC30" w14:textId="77777777" w:rsidR="00B77F5C" w:rsidRDefault="00B77F5C" w:rsidP="00D536E5">
      <w:pPr>
        <w:spacing w:after="0" w:line="240" w:lineRule="auto"/>
        <w:ind w:left="1134" w:hanging="1134"/>
        <w:jc w:val="both"/>
        <w:rPr>
          <w:rFonts w:ascii="Arial" w:hAnsi="Arial" w:cs="Arial"/>
          <w:bCs/>
          <w:sz w:val="24"/>
          <w:szCs w:val="24"/>
        </w:rPr>
      </w:pPr>
    </w:p>
    <w:p w14:paraId="5A6B8455" w14:textId="7D467183"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Any time, I feel like this should be an M, but…</w:t>
      </w:r>
    </w:p>
    <w:p w14:paraId="7B064F26" w14:textId="77777777" w:rsidR="00B77F5C" w:rsidRDefault="00B77F5C" w:rsidP="00D536E5">
      <w:pPr>
        <w:spacing w:after="0" w:line="240" w:lineRule="auto"/>
        <w:ind w:left="1134" w:hanging="1134"/>
        <w:jc w:val="both"/>
        <w:rPr>
          <w:rFonts w:ascii="Arial" w:hAnsi="Arial" w:cs="Arial"/>
          <w:bCs/>
          <w:sz w:val="24"/>
          <w:szCs w:val="24"/>
        </w:rPr>
      </w:pPr>
    </w:p>
    <w:p w14:paraId="65579467" w14:textId="304DB7E3"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well it could be.  It doesn’t really matter </w:t>
      </w:r>
      <w:r w:rsidR="00D61164">
        <w:rPr>
          <w:rFonts w:ascii="Arial" w:hAnsi="Arial" w:cs="Arial"/>
          <w:bCs/>
          <w:sz w:val="24"/>
          <w:szCs w:val="24"/>
        </w:rPr>
        <w:t xml:space="preserve">as long as we get </w:t>
      </w:r>
      <w:r>
        <w:rPr>
          <w:rFonts w:ascii="Arial" w:hAnsi="Arial" w:cs="Arial"/>
          <w:bCs/>
          <w:sz w:val="24"/>
          <w:szCs w:val="24"/>
        </w:rPr>
        <w:t>the sentence, yeah.</w:t>
      </w:r>
    </w:p>
    <w:p w14:paraId="53F34344" w14:textId="77777777" w:rsidR="00B77F5C" w:rsidRDefault="00B77F5C" w:rsidP="00D536E5">
      <w:pPr>
        <w:spacing w:after="0" w:line="240" w:lineRule="auto"/>
        <w:ind w:left="1134" w:hanging="1134"/>
        <w:jc w:val="both"/>
        <w:rPr>
          <w:rFonts w:ascii="Arial" w:hAnsi="Arial" w:cs="Arial"/>
          <w:bCs/>
          <w:sz w:val="24"/>
          <w:szCs w:val="24"/>
        </w:rPr>
      </w:pPr>
    </w:p>
    <w:p w14:paraId="5F306F1F" w14:textId="39D8D539"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fine, yeah.  Right, 407, 407, 40…P back seven.</w:t>
      </w:r>
    </w:p>
    <w:p w14:paraId="07767D9C" w14:textId="77777777" w:rsidR="00B77F5C" w:rsidRDefault="00B77F5C" w:rsidP="00D536E5">
      <w:pPr>
        <w:spacing w:after="0" w:line="240" w:lineRule="auto"/>
        <w:ind w:left="1134" w:hanging="1134"/>
        <w:jc w:val="both"/>
        <w:rPr>
          <w:rFonts w:ascii="Arial" w:hAnsi="Arial" w:cs="Arial"/>
          <w:bCs/>
          <w:sz w:val="24"/>
          <w:szCs w:val="24"/>
        </w:rPr>
      </w:pPr>
    </w:p>
    <w:p w14:paraId="6954C50C" w14:textId="2D28A73B"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I</w:t>
      </w:r>
      <w:r w:rsidR="00757DC9">
        <w:rPr>
          <w:rFonts w:ascii="Arial" w:hAnsi="Arial" w:cs="Arial"/>
          <w:bCs/>
          <w:sz w:val="24"/>
          <w:szCs w:val="24"/>
        </w:rPr>
        <w:t>?</w:t>
      </w:r>
    </w:p>
    <w:p w14:paraId="3C4323E1" w14:textId="77777777" w:rsidR="00B77F5C" w:rsidRDefault="00B77F5C" w:rsidP="00D536E5">
      <w:pPr>
        <w:spacing w:after="0" w:line="240" w:lineRule="auto"/>
        <w:ind w:left="1134" w:hanging="1134"/>
        <w:jc w:val="both"/>
        <w:rPr>
          <w:rFonts w:ascii="Arial" w:hAnsi="Arial" w:cs="Arial"/>
          <w:bCs/>
          <w:sz w:val="24"/>
          <w:szCs w:val="24"/>
        </w:rPr>
      </w:pPr>
    </w:p>
    <w:p w14:paraId="61412B6B" w14:textId="62086ED1"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[01:40:00]</w:t>
      </w:r>
    </w:p>
    <w:p w14:paraId="4E38192F" w14:textId="77777777" w:rsidR="00B77F5C" w:rsidRDefault="00B77F5C" w:rsidP="00D536E5">
      <w:pPr>
        <w:spacing w:after="0" w:line="240" w:lineRule="auto"/>
        <w:ind w:left="1134" w:hanging="1134"/>
        <w:jc w:val="both"/>
        <w:rPr>
          <w:rFonts w:ascii="Arial" w:hAnsi="Arial" w:cs="Arial"/>
          <w:bCs/>
          <w:sz w:val="24"/>
          <w:szCs w:val="24"/>
        </w:rPr>
      </w:pPr>
    </w:p>
    <w:p w14:paraId="5FA2E49C" w14:textId="57A8487C" w:rsidR="00B77F5C" w:rsidRDefault="00B77F5C" w:rsidP="00D536E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 back four.</w:t>
      </w:r>
    </w:p>
    <w:p w14:paraId="694D2797" w14:textId="77777777" w:rsidR="00B77F5C" w:rsidRDefault="00B77F5C" w:rsidP="00D536E5">
      <w:pPr>
        <w:spacing w:after="0" w:line="240" w:lineRule="auto"/>
        <w:ind w:left="1134" w:hanging="1134"/>
        <w:jc w:val="both"/>
        <w:rPr>
          <w:rFonts w:ascii="Arial" w:hAnsi="Arial" w:cs="Arial"/>
          <w:bCs/>
          <w:sz w:val="24"/>
          <w:szCs w:val="24"/>
        </w:rPr>
      </w:pPr>
    </w:p>
    <w:p w14:paraId="05112CB4" w14:textId="777A6DE0" w:rsidR="00B77F5C" w:rsidRDefault="00B77F5C" w:rsidP="00B77F5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  One, two, three, four, S, is, yeah?</w:t>
      </w:r>
    </w:p>
    <w:p w14:paraId="68DBC522" w14:textId="77777777" w:rsidR="00B77F5C" w:rsidRDefault="00B77F5C" w:rsidP="00B77F5C">
      <w:pPr>
        <w:spacing w:after="0" w:line="240" w:lineRule="auto"/>
        <w:ind w:left="1134" w:hanging="1134"/>
        <w:jc w:val="both"/>
        <w:rPr>
          <w:rFonts w:ascii="Arial" w:hAnsi="Arial" w:cs="Arial"/>
          <w:bCs/>
          <w:sz w:val="24"/>
          <w:szCs w:val="24"/>
        </w:rPr>
      </w:pPr>
    </w:p>
    <w:p w14:paraId="2B8954B5" w14:textId="59154C8F" w:rsidR="00B77F5C" w:rsidRDefault="00B77F5C" w:rsidP="00B77F5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w:t>
      </w:r>
      <w:r w:rsidR="00075156">
        <w:rPr>
          <w:rFonts w:ascii="Arial" w:hAnsi="Arial" w:cs="Arial"/>
          <w:bCs/>
          <w:sz w:val="24"/>
          <w:szCs w:val="24"/>
        </w:rPr>
        <w:t>Zero…P back seven.</w:t>
      </w:r>
    </w:p>
    <w:p w14:paraId="6E257539" w14:textId="77777777" w:rsidR="00075156" w:rsidRDefault="00075156" w:rsidP="00B77F5C">
      <w:pPr>
        <w:spacing w:after="0" w:line="240" w:lineRule="auto"/>
        <w:ind w:left="1134" w:hanging="1134"/>
        <w:jc w:val="both"/>
        <w:rPr>
          <w:rFonts w:ascii="Arial" w:hAnsi="Arial" w:cs="Arial"/>
          <w:bCs/>
          <w:sz w:val="24"/>
          <w:szCs w:val="24"/>
        </w:rPr>
      </w:pPr>
    </w:p>
    <w:p w14:paraId="151845CD" w14:textId="0BA44DD1"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I think that was I, let me do that again, P, one, two three, four, five, six, seven, yeah</w:t>
      </w:r>
      <w:r w:rsidR="00757DC9">
        <w:rPr>
          <w:rFonts w:ascii="Arial" w:hAnsi="Arial" w:cs="Arial"/>
          <w:bCs/>
          <w:sz w:val="24"/>
          <w:szCs w:val="24"/>
        </w:rPr>
        <w:t>,</w:t>
      </w:r>
      <w:r>
        <w:rPr>
          <w:rFonts w:ascii="Arial" w:hAnsi="Arial" w:cs="Arial"/>
          <w:bCs/>
          <w:sz w:val="24"/>
          <w:szCs w:val="24"/>
        </w:rPr>
        <w:t xml:space="preserve"> I.</w:t>
      </w:r>
    </w:p>
    <w:p w14:paraId="22F0169A" w14:textId="77777777" w:rsidR="00075156" w:rsidRDefault="00075156" w:rsidP="00075156">
      <w:pPr>
        <w:spacing w:after="0" w:line="240" w:lineRule="auto"/>
        <w:ind w:left="1134" w:hanging="1134"/>
        <w:jc w:val="both"/>
        <w:rPr>
          <w:rFonts w:ascii="Arial" w:hAnsi="Arial" w:cs="Arial"/>
          <w:bCs/>
          <w:sz w:val="24"/>
          <w:szCs w:val="24"/>
        </w:rPr>
      </w:pPr>
    </w:p>
    <w:p w14:paraId="60F51FEE" w14:textId="3E08ABDA"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X back four.</w:t>
      </w:r>
    </w:p>
    <w:p w14:paraId="6A351807" w14:textId="77777777" w:rsidR="00075156" w:rsidRDefault="00075156" w:rsidP="00075156">
      <w:pPr>
        <w:spacing w:after="0" w:line="240" w:lineRule="auto"/>
        <w:ind w:left="1134" w:hanging="1134"/>
        <w:jc w:val="both"/>
        <w:rPr>
          <w:rFonts w:ascii="Arial" w:hAnsi="Arial" w:cs="Arial"/>
          <w:bCs/>
          <w:sz w:val="24"/>
          <w:szCs w:val="24"/>
        </w:rPr>
      </w:pPr>
    </w:p>
    <w:p w14:paraId="0276B071" w14:textId="73F3CA41"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T.</w:t>
      </w:r>
    </w:p>
    <w:p w14:paraId="0C98A2D1" w14:textId="77777777" w:rsidR="00075156" w:rsidRDefault="00075156" w:rsidP="00075156">
      <w:pPr>
        <w:spacing w:after="0" w:line="240" w:lineRule="auto"/>
        <w:ind w:left="1134" w:hanging="1134"/>
        <w:jc w:val="both"/>
        <w:rPr>
          <w:rFonts w:ascii="Arial" w:hAnsi="Arial" w:cs="Arial"/>
          <w:bCs/>
          <w:sz w:val="24"/>
          <w:szCs w:val="24"/>
        </w:rPr>
      </w:pPr>
    </w:p>
    <w:p w14:paraId="7257FA76" w14:textId="6DB3A574"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D61164">
        <w:rPr>
          <w:rFonts w:ascii="Arial" w:hAnsi="Arial" w:cs="Arial"/>
          <w:bCs/>
          <w:sz w:val="24"/>
          <w:szCs w:val="24"/>
          <w:highlight w:val="yellow"/>
        </w:rPr>
        <w:t>[inaudible 01:40:37]</w:t>
      </w:r>
      <w:r>
        <w:rPr>
          <w:rFonts w:ascii="Arial" w:hAnsi="Arial" w:cs="Arial"/>
          <w:bCs/>
          <w:sz w:val="24"/>
          <w:szCs w:val="24"/>
        </w:rPr>
        <w:t xml:space="preserve"> start organising things on the table.</w:t>
      </w:r>
    </w:p>
    <w:p w14:paraId="50ECDDFF" w14:textId="77777777" w:rsidR="00075156" w:rsidRDefault="00075156" w:rsidP="00075156">
      <w:pPr>
        <w:spacing w:after="0" w:line="240" w:lineRule="auto"/>
        <w:ind w:left="1134" w:hanging="1134"/>
        <w:jc w:val="both"/>
        <w:rPr>
          <w:rFonts w:ascii="Arial" w:hAnsi="Arial" w:cs="Arial"/>
          <w:bCs/>
          <w:sz w:val="24"/>
          <w:szCs w:val="24"/>
        </w:rPr>
      </w:pPr>
    </w:p>
    <w:p w14:paraId="5FA3F2AB" w14:textId="14FA9EF6"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you want the letters out here, I’ve written them out?</w:t>
      </w:r>
    </w:p>
    <w:p w14:paraId="3953AA22" w14:textId="77777777" w:rsidR="00075156" w:rsidRDefault="00075156" w:rsidP="00075156">
      <w:pPr>
        <w:spacing w:after="0" w:line="240" w:lineRule="auto"/>
        <w:ind w:left="1134" w:hanging="1134"/>
        <w:jc w:val="both"/>
        <w:rPr>
          <w:rFonts w:ascii="Arial" w:hAnsi="Arial" w:cs="Arial"/>
          <w:bCs/>
          <w:sz w:val="24"/>
          <w:szCs w:val="24"/>
        </w:rPr>
      </w:pPr>
    </w:p>
    <w:p w14:paraId="35C363FA" w14:textId="694D9C2C"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w:t>
      </w:r>
      <w:r w:rsidR="004F2F7C">
        <w:rPr>
          <w:rFonts w:ascii="Arial" w:hAnsi="Arial" w:cs="Arial"/>
          <w:bCs/>
          <w:sz w:val="24"/>
          <w:szCs w:val="24"/>
        </w:rPr>
        <w:t>,</w:t>
      </w:r>
      <w:r>
        <w:rPr>
          <w:rFonts w:ascii="Arial" w:hAnsi="Arial" w:cs="Arial"/>
          <w:bCs/>
          <w:sz w:val="24"/>
          <w:szCs w:val="24"/>
        </w:rPr>
        <w:t xml:space="preserve"> this is a new one.</w:t>
      </w:r>
    </w:p>
    <w:p w14:paraId="0150404F" w14:textId="77777777" w:rsidR="00075156" w:rsidRDefault="00075156" w:rsidP="00075156">
      <w:pPr>
        <w:spacing w:after="0" w:line="240" w:lineRule="auto"/>
        <w:ind w:left="1134" w:hanging="1134"/>
        <w:jc w:val="both"/>
        <w:rPr>
          <w:rFonts w:ascii="Arial" w:hAnsi="Arial" w:cs="Arial"/>
          <w:bCs/>
          <w:sz w:val="24"/>
          <w:szCs w:val="24"/>
        </w:rPr>
      </w:pPr>
    </w:p>
    <w:p w14:paraId="20E3D931" w14:textId="6C6A474D" w:rsidR="00075156" w:rsidRDefault="00075156"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it’s a new one, okay.</w:t>
      </w:r>
    </w:p>
    <w:p w14:paraId="3559D414" w14:textId="77777777" w:rsidR="004F2F7C" w:rsidRDefault="004F2F7C" w:rsidP="00075156">
      <w:pPr>
        <w:spacing w:after="0" w:line="240" w:lineRule="auto"/>
        <w:ind w:left="1134" w:hanging="1134"/>
        <w:jc w:val="both"/>
        <w:rPr>
          <w:rFonts w:ascii="Arial" w:hAnsi="Arial" w:cs="Arial"/>
          <w:bCs/>
          <w:sz w:val="24"/>
          <w:szCs w:val="24"/>
        </w:rPr>
      </w:pPr>
    </w:p>
    <w:p w14:paraId="2B5EE31F" w14:textId="288D1322"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r>
      <w:r w:rsidRPr="00D61164">
        <w:rPr>
          <w:rFonts w:ascii="Arial" w:hAnsi="Arial" w:cs="Arial"/>
          <w:bCs/>
          <w:sz w:val="24"/>
          <w:szCs w:val="24"/>
          <w:highlight w:val="yellow"/>
        </w:rPr>
        <w:t>[inaudible 01:40:50]</w:t>
      </w:r>
      <w:r>
        <w:rPr>
          <w:rFonts w:ascii="Arial" w:hAnsi="Arial" w:cs="Arial"/>
          <w:bCs/>
          <w:sz w:val="24"/>
          <w:szCs w:val="24"/>
        </w:rPr>
        <w:t xml:space="preserve"> off to a different table.</w:t>
      </w:r>
    </w:p>
    <w:p w14:paraId="452D8006" w14:textId="77777777" w:rsidR="004F2F7C" w:rsidRDefault="004F2F7C" w:rsidP="00075156">
      <w:pPr>
        <w:spacing w:after="0" w:line="240" w:lineRule="auto"/>
        <w:ind w:left="1134" w:hanging="1134"/>
        <w:jc w:val="both"/>
        <w:rPr>
          <w:rFonts w:ascii="Arial" w:hAnsi="Arial" w:cs="Arial"/>
          <w:bCs/>
          <w:sz w:val="24"/>
          <w:szCs w:val="24"/>
        </w:rPr>
      </w:pPr>
    </w:p>
    <w:p w14:paraId="635DFF1F" w14:textId="76DF9D31"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Sorry, 407, 407, 407, 407, 40…so L back seven.</w:t>
      </w:r>
    </w:p>
    <w:p w14:paraId="050D9FC6" w14:textId="77777777" w:rsidR="004F2F7C" w:rsidRDefault="004F2F7C" w:rsidP="00075156">
      <w:pPr>
        <w:spacing w:after="0" w:line="240" w:lineRule="auto"/>
        <w:ind w:left="1134" w:hanging="1134"/>
        <w:jc w:val="both"/>
        <w:rPr>
          <w:rFonts w:ascii="Arial" w:hAnsi="Arial" w:cs="Arial"/>
          <w:bCs/>
          <w:sz w:val="24"/>
          <w:szCs w:val="24"/>
        </w:rPr>
      </w:pPr>
    </w:p>
    <w:p w14:paraId="6A25C7A9" w14:textId="1DA1E742"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L?  One, two, three, four, five, six, seven, E.</w:t>
      </w:r>
    </w:p>
    <w:p w14:paraId="7399D476" w14:textId="77777777" w:rsidR="004F2F7C" w:rsidRDefault="004F2F7C" w:rsidP="00075156">
      <w:pPr>
        <w:spacing w:after="0" w:line="240" w:lineRule="auto"/>
        <w:ind w:left="1134" w:hanging="1134"/>
        <w:jc w:val="both"/>
        <w:rPr>
          <w:rFonts w:ascii="Arial" w:hAnsi="Arial" w:cs="Arial"/>
          <w:bCs/>
          <w:sz w:val="24"/>
          <w:szCs w:val="24"/>
        </w:rPr>
      </w:pPr>
    </w:p>
    <w:p w14:paraId="0418CFB0" w14:textId="79AE1997"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V back four.</w:t>
      </w:r>
    </w:p>
    <w:p w14:paraId="77E2683A" w14:textId="77777777" w:rsidR="004F2F7C" w:rsidRDefault="004F2F7C" w:rsidP="00075156">
      <w:pPr>
        <w:spacing w:after="0" w:line="240" w:lineRule="auto"/>
        <w:ind w:left="1134" w:hanging="1134"/>
        <w:jc w:val="both"/>
        <w:rPr>
          <w:rFonts w:ascii="Arial" w:hAnsi="Arial" w:cs="Arial"/>
          <w:bCs/>
          <w:sz w:val="24"/>
          <w:szCs w:val="24"/>
        </w:rPr>
      </w:pPr>
    </w:p>
    <w:p w14:paraId="0A45DEB2" w14:textId="40DD0F44"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V?  One, two, three, four.  One, two, three, four, R.</w:t>
      </w:r>
    </w:p>
    <w:p w14:paraId="2DDA0F1D" w14:textId="77777777" w:rsidR="004F2F7C" w:rsidRDefault="004F2F7C" w:rsidP="00075156">
      <w:pPr>
        <w:spacing w:after="0" w:line="240" w:lineRule="auto"/>
        <w:ind w:left="1134" w:hanging="1134"/>
        <w:jc w:val="both"/>
        <w:rPr>
          <w:rFonts w:ascii="Arial" w:hAnsi="Arial" w:cs="Arial"/>
          <w:bCs/>
          <w:sz w:val="24"/>
          <w:szCs w:val="24"/>
        </w:rPr>
      </w:pPr>
    </w:p>
    <w:p w14:paraId="2951C51B" w14:textId="6510DAEB"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Q back seven.</w:t>
      </w:r>
    </w:p>
    <w:p w14:paraId="10A2B041" w14:textId="77777777" w:rsidR="004F2F7C" w:rsidRDefault="004F2F7C" w:rsidP="00075156">
      <w:pPr>
        <w:spacing w:after="0" w:line="240" w:lineRule="auto"/>
        <w:ind w:left="1134" w:hanging="1134"/>
        <w:jc w:val="both"/>
        <w:rPr>
          <w:rFonts w:ascii="Arial" w:hAnsi="Arial" w:cs="Arial"/>
          <w:bCs/>
          <w:sz w:val="24"/>
          <w:szCs w:val="24"/>
        </w:rPr>
      </w:pPr>
    </w:p>
    <w:p w14:paraId="468094CC" w14:textId="5F765F78"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D61164">
        <w:rPr>
          <w:rFonts w:ascii="Arial" w:hAnsi="Arial" w:cs="Arial"/>
          <w:bCs/>
          <w:sz w:val="24"/>
          <w:szCs w:val="24"/>
          <w:highlight w:val="yellow"/>
        </w:rPr>
        <w:t>[</w:t>
      </w:r>
      <w:r w:rsidR="00757DC9">
        <w:rPr>
          <w:rFonts w:ascii="Arial" w:hAnsi="Arial" w:cs="Arial"/>
          <w:bCs/>
          <w:sz w:val="24"/>
          <w:szCs w:val="24"/>
          <w:highlight w:val="yellow"/>
        </w:rPr>
        <w:t>Voices overlap</w:t>
      </w:r>
      <w:r w:rsidRPr="00D61164">
        <w:rPr>
          <w:rFonts w:ascii="Arial" w:hAnsi="Arial" w:cs="Arial"/>
          <w:bCs/>
          <w:sz w:val="24"/>
          <w:szCs w:val="24"/>
          <w:highlight w:val="yellow"/>
        </w:rPr>
        <w:t xml:space="preserve"> 01:41:18]</w:t>
      </w:r>
      <w:r>
        <w:rPr>
          <w:rFonts w:ascii="Arial" w:hAnsi="Arial" w:cs="Arial"/>
          <w:bCs/>
          <w:sz w:val="24"/>
          <w:szCs w:val="24"/>
        </w:rPr>
        <w:t xml:space="preserve"> photo.</w:t>
      </w:r>
    </w:p>
    <w:p w14:paraId="363F1668" w14:textId="77777777" w:rsidR="004F2F7C" w:rsidRDefault="004F2F7C" w:rsidP="00075156">
      <w:pPr>
        <w:spacing w:after="0" w:line="240" w:lineRule="auto"/>
        <w:ind w:left="1134" w:hanging="1134"/>
        <w:jc w:val="both"/>
        <w:rPr>
          <w:rFonts w:ascii="Arial" w:hAnsi="Arial" w:cs="Arial"/>
          <w:bCs/>
          <w:sz w:val="24"/>
          <w:szCs w:val="24"/>
        </w:rPr>
      </w:pPr>
    </w:p>
    <w:p w14:paraId="3DA2ED82" w14:textId="6E8BE81B" w:rsidR="004F2F7C" w:rsidRDefault="004F2F7C"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Q?  One, two, three, four, five, six, seven, J.</w:t>
      </w:r>
    </w:p>
    <w:p w14:paraId="750E127E" w14:textId="77777777" w:rsidR="00A66812" w:rsidRDefault="00A66812" w:rsidP="00075156">
      <w:pPr>
        <w:spacing w:after="0" w:line="240" w:lineRule="auto"/>
        <w:ind w:left="1134" w:hanging="1134"/>
        <w:jc w:val="both"/>
        <w:rPr>
          <w:rFonts w:ascii="Arial" w:hAnsi="Arial" w:cs="Arial"/>
          <w:bCs/>
          <w:sz w:val="24"/>
          <w:szCs w:val="24"/>
        </w:rPr>
      </w:pPr>
    </w:p>
    <w:p w14:paraId="68699FAD" w14:textId="516D0A2A" w:rsidR="00A66812" w:rsidRDefault="00A66812" w:rsidP="0007515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Where are the other photos?</w:t>
      </w:r>
    </w:p>
    <w:p w14:paraId="2BE3EE61" w14:textId="77777777" w:rsidR="00A66812" w:rsidRDefault="00A66812" w:rsidP="00075156">
      <w:pPr>
        <w:spacing w:after="0" w:line="240" w:lineRule="auto"/>
        <w:ind w:left="1134" w:hanging="1134"/>
        <w:jc w:val="both"/>
        <w:rPr>
          <w:rFonts w:ascii="Arial" w:hAnsi="Arial" w:cs="Arial"/>
          <w:bCs/>
          <w:sz w:val="24"/>
          <w:szCs w:val="24"/>
        </w:rPr>
      </w:pPr>
    </w:p>
    <w:p w14:paraId="504189E4" w14:textId="0D36F394" w:rsidR="00A66812" w:rsidRDefault="00A66812"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 back four.</w:t>
      </w:r>
    </w:p>
    <w:p w14:paraId="6320DF47" w14:textId="77777777" w:rsidR="00A66812" w:rsidRDefault="00A66812" w:rsidP="00075156">
      <w:pPr>
        <w:spacing w:after="0" w:line="240" w:lineRule="auto"/>
        <w:ind w:left="1134" w:hanging="1134"/>
        <w:jc w:val="both"/>
        <w:rPr>
          <w:rFonts w:ascii="Arial" w:hAnsi="Arial" w:cs="Arial"/>
          <w:bCs/>
          <w:sz w:val="24"/>
          <w:szCs w:val="24"/>
        </w:rPr>
      </w:pPr>
    </w:p>
    <w:p w14:paraId="6EE35C84" w14:textId="342AFAF1" w:rsidR="00A66812" w:rsidRDefault="00A66812"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 one, two, three, how many sorry?</w:t>
      </w:r>
    </w:p>
    <w:p w14:paraId="772A8FA2" w14:textId="77777777" w:rsidR="00A66812" w:rsidRDefault="00A66812" w:rsidP="00075156">
      <w:pPr>
        <w:spacing w:after="0" w:line="240" w:lineRule="auto"/>
        <w:ind w:left="1134" w:hanging="1134"/>
        <w:jc w:val="both"/>
        <w:rPr>
          <w:rFonts w:ascii="Arial" w:hAnsi="Arial" w:cs="Arial"/>
          <w:bCs/>
          <w:sz w:val="24"/>
          <w:szCs w:val="24"/>
        </w:rPr>
      </w:pPr>
    </w:p>
    <w:p w14:paraId="2E406FE7" w14:textId="671D4D34" w:rsidR="00A66812" w:rsidRDefault="00A66812" w:rsidP="00075156">
      <w:pPr>
        <w:spacing w:after="0" w:line="240" w:lineRule="auto"/>
        <w:ind w:left="1134" w:hanging="1134"/>
        <w:jc w:val="both"/>
        <w:rPr>
          <w:rFonts w:ascii="Arial" w:hAnsi="Arial" w:cs="Arial"/>
          <w:bCs/>
          <w:sz w:val="24"/>
          <w:szCs w:val="24"/>
        </w:rPr>
      </w:pPr>
      <w:r>
        <w:rPr>
          <w:rFonts w:ascii="Arial" w:hAnsi="Arial" w:cs="Arial"/>
          <w:bCs/>
          <w:sz w:val="24"/>
          <w:szCs w:val="24"/>
        </w:rPr>
        <w:t>FI:</w:t>
      </w:r>
      <w:r>
        <w:rPr>
          <w:rFonts w:ascii="Arial" w:hAnsi="Arial" w:cs="Arial"/>
          <w:bCs/>
          <w:sz w:val="24"/>
          <w:szCs w:val="24"/>
        </w:rPr>
        <w:tab/>
        <w:t>Four.  Sorry</w:t>
      </w:r>
    </w:p>
    <w:p w14:paraId="342DA168" w14:textId="77777777" w:rsidR="00A66812" w:rsidRDefault="00A66812" w:rsidP="00075156">
      <w:pPr>
        <w:spacing w:after="0" w:line="240" w:lineRule="auto"/>
        <w:ind w:left="1134" w:hanging="1134"/>
        <w:jc w:val="both"/>
        <w:rPr>
          <w:rFonts w:ascii="Arial" w:hAnsi="Arial" w:cs="Arial"/>
          <w:bCs/>
          <w:sz w:val="24"/>
          <w:szCs w:val="24"/>
        </w:rPr>
      </w:pPr>
    </w:p>
    <w:p w14:paraId="720853ED" w14:textId="3E5D4A78" w:rsidR="00A66812" w:rsidRDefault="00A66812"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U.</w:t>
      </w:r>
      <w:r w:rsidR="0082784E">
        <w:rPr>
          <w:rFonts w:ascii="Arial" w:hAnsi="Arial" w:cs="Arial"/>
          <w:bCs/>
          <w:sz w:val="24"/>
          <w:szCs w:val="24"/>
        </w:rPr>
        <w:t xml:space="preserve">  I thought you said four and then I heard something in my head.</w:t>
      </w:r>
    </w:p>
    <w:p w14:paraId="176DDC60" w14:textId="77777777" w:rsidR="0082784E" w:rsidRDefault="0082784E" w:rsidP="00075156">
      <w:pPr>
        <w:spacing w:after="0" w:line="240" w:lineRule="auto"/>
        <w:ind w:left="1134" w:hanging="1134"/>
        <w:jc w:val="both"/>
        <w:rPr>
          <w:rFonts w:ascii="Arial" w:hAnsi="Arial" w:cs="Arial"/>
          <w:bCs/>
          <w:sz w:val="24"/>
          <w:szCs w:val="24"/>
        </w:rPr>
      </w:pPr>
    </w:p>
    <w:p w14:paraId="20DFA5F8" w14:textId="7277FEC4" w:rsidR="0082784E" w:rsidRDefault="0082784E"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 back seven.</w:t>
      </w:r>
    </w:p>
    <w:p w14:paraId="3CAAB4B4" w14:textId="77777777" w:rsidR="0082784E" w:rsidRDefault="0082784E" w:rsidP="00075156">
      <w:pPr>
        <w:spacing w:after="0" w:line="240" w:lineRule="auto"/>
        <w:ind w:left="1134" w:hanging="1134"/>
        <w:jc w:val="both"/>
        <w:rPr>
          <w:rFonts w:ascii="Arial" w:hAnsi="Arial" w:cs="Arial"/>
          <w:bCs/>
          <w:sz w:val="24"/>
          <w:szCs w:val="24"/>
        </w:rPr>
      </w:pPr>
    </w:p>
    <w:p w14:paraId="560FD7FA" w14:textId="1E60EDA1" w:rsidR="0082784E" w:rsidRDefault="0082784E"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 back seven?  Gosh tricky.  One, two, three, four, five, six, seven, T.</w:t>
      </w:r>
    </w:p>
    <w:p w14:paraId="2DD4906D" w14:textId="77777777" w:rsidR="0082784E" w:rsidRDefault="0082784E" w:rsidP="00075156">
      <w:pPr>
        <w:spacing w:after="0" w:line="240" w:lineRule="auto"/>
        <w:ind w:left="1134" w:hanging="1134"/>
        <w:jc w:val="both"/>
        <w:rPr>
          <w:rFonts w:ascii="Arial" w:hAnsi="Arial" w:cs="Arial"/>
          <w:bCs/>
          <w:sz w:val="24"/>
          <w:szCs w:val="24"/>
        </w:rPr>
      </w:pPr>
    </w:p>
    <w:p w14:paraId="2193B822" w14:textId="5B397A73" w:rsidR="0082784E" w:rsidRDefault="0082784E"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Getting there</w:t>
      </w:r>
      <w:r w:rsidR="00757DC9">
        <w:rPr>
          <w:rFonts w:ascii="Arial" w:hAnsi="Arial" w:cs="Arial"/>
          <w:bCs/>
          <w:sz w:val="24"/>
          <w:szCs w:val="24"/>
        </w:rPr>
        <w:t>,</w:t>
      </w:r>
      <w:r>
        <w:rPr>
          <w:rFonts w:ascii="Arial" w:hAnsi="Arial" w:cs="Arial"/>
          <w:bCs/>
          <w:sz w:val="24"/>
          <w:szCs w:val="24"/>
        </w:rPr>
        <w:t xml:space="preserve"> </w:t>
      </w:r>
      <w:proofErr w:type="spellStart"/>
      <w:r>
        <w:rPr>
          <w:rFonts w:ascii="Arial" w:hAnsi="Arial" w:cs="Arial"/>
          <w:bCs/>
          <w:sz w:val="24"/>
          <w:szCs w:val="24"/>
        </w:rPr>
        <w:t>ish</w:t>
      </w:r>
      <w:proofErr w:type="spellEnd"/>
      <w:r>
        <w:rPr>
          <w:rFonts w:ascii="Arial" w:hAnsi="Arial" w:cs="Arial"/>
          <w:bCs/>
          <w:sz w:val="24"/>
          <w:szCs w:val="24"/>
        </w:rPr>
        <w:t>, kind of.</w:t>
      </w:r>
    </w:p>
    <w:p w14:paraId="17E80009" w14:textId="77777777" w:rsidR="0082784E" w:rsidRDefault="0082784E" w:rsidP="00075156">
      <w:pPr>
        <w:spacing w:after="0" w:line="240" w:lineRule="auto"/>
        <w:ind w:left="1134" w:hanging="1134"/>
        <w:jc w:val="both"/>
        <w:rPr>
          <w:rFonts w:ascii="Arial" w:hAnsi="Arial" w:cs="Arial"/>
          <w:bCs/>
          <w:sz w:val="24"/>
          <w:szCs w:val="24"/>
        </w:rPr>
      </w:pPr>
    </w:p>
    <w:p w14:paraId="16166051" w14:textId="417E1181" w:rsidR="0082784E" w:rsidRDefault="0082784E" w:rsidP="00075156">
      <w:pPr>
        <w:spacing w:after="0" w:line="240" w:lineRule="auto"/>
        <w:ind w:left="1134" w:hanging="1134"/>
        <w:jc w:val="both"/>
        <w:rPr>
          <w:rFonts w:ascii="Arial" w:hAnsi="Arial" w:cs="Arial"/>
          <w:bCs/>
          <w:sz w:val="24"/>
          <w:szCs w:val="24"/>
        </w:rPr>
      </w:pPr>
      <w:r>
        <w:rPr>
          <w:rFonts w:ascii="Arial" w:hAnsi="Arial" w:cs="Arial"/>
          <w:bCs/>
          <w:sz w:val="24"/>
          <w:szCs w:val="24"/>
        </w:rPr>
        <w:tab/>
        <w:t>Okay, I’m just going to write 407, 407 [</w:t>
      </w:r>
      <w:r w:rsidRPr="00D61164">
        <w:rPr>
          <w:rFonts w:ascii="Arial" w:hAnsi="Arial" w:cs="Arial"/>
          <w:bCs/>
          <w:sz w:val="24"/>
          <w:szCs w:val="24"/>
          <w:highlight w:val="yellow"/>
        </w:rPr>
        <w:t>inaudible 01:41:58].</w:t>
      </w:r>
    </w:p>
    <w:p w14:paraId="6B0F503B" w14:textId="77777777" w:rsidR="0082784E" w:rsidRDefault="0082784E" w:rsidP="00075156">
      <w:pPr>
        <w:spacing w:after="0" w:line="240" w:lineRule="auto"/>
        <w:ind w:left="1134" w:hanging="1134"/>
        <w:jc w:val="both"/>
        <w:rPr>
          <w:rFonts w:ascii="Arial" w:hAnsi="Arial" w:cs="Arial"/>
          <w:bCs/>
          <w:sz w:val="24"/>
          <w:szCs w:val="24"/>
        </w:rPr>
      </w:pPr>
    </w:p>
    <w:p w14:paraId="3C11759A" w14:textId="70AA7B66" w:rsidR="0082784E" w:rsidRDefault="0082784E"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AF92C66" w14:textId="77777777" w:rsidR="00920841" w:rsidRDefault="00920841" w:rsidP="00075156">
      <w:pPr>
        <w:spacing w:after="0" w:line="240" w:lineRule="auto"/>
        <w:ind w:left="1134" w:hanging="1134"/>
        <w:jc w:val="both"/>
        <w:rPr>
          <w:rFonts w:ascii="Arial" w:hAnsi="Arial" w:cs="Arial"/>
          <w:bCs/>
          <w:sz w:val="24"/>
          <w:szCs w:val="24"/>
        </w:rPr>
      </w:pPr>
    </w:p>
    <w:p w14:paraId="692E41F4" w14:textId="33632A20"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 back four.</w:t>
      </w:r>
    </w:p>
    <w:p w14:paraId="71291153" w14:textId="77777777" w:rsidR="00920841" w:rsidRDefault="00920841" w:rsidP="00075156">
      <w:pPr>
        <w:spacing w:after="0" w:line="240" w:lineRule="auto"/>
        <w:ind w:left="1134" w:hanging="1134"/>
        <w:jc w:val="both"/>
        <w:rPr>
          <w:rFonts w:ascii="Arial" w:hAnsi="Arial" w:cs="Arial"/>
          <w:bCs/>
          <w:sz w:val="24"/>
          <w:szCs w:val="24"/>
        </w:rPr>
      </w:pPr>
    </w:p>
    <w:p w14:paraId="144D779A" w14:textId="3629395B"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D?  One, two, three, four, Z.  </w:t>
      </w:r>
    </w:p>
    <w:p w14:paraId="5C647059" w14:textId="77777777" w:rsidR="00920841" w:rsidRDefault="00920841" w:rsidP="00075156">
      <w:pPr>
        <w:spacing w:after="0" w:line="240" w:lineRule="auto"/>
        <w:ind w:left="1134" w:hanging="1134"/>
        <w:jc w:val="both"/>
        <w:rPr>
          <w:rFonts w:ascii="Arial" w:hAnsi="Arial" w:cs="Arial"/>
          <w:bCs/>
          <w:sz w:val="24"/>
          <w:szCs w:val="24"/>
        </w:rPr>
      </w:pPr>
    </w:p>
    <w:p w14:paraId="1C369C23" w14:textId="54B4389A"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Have I mucked this up?  Seven, four…let’s see, T back seven?</w:t>
      </w:r>
    </w:p>
    <w:p w14:paraId="24E48EAF" w14:textId="77777777" w:rsidR="00920841" w:rsidRDefault="00920841" w:rsidP="00075156">
      <w:pPr>
        <w:spacing w:after="0" w:line="240" w:lineRule="auto"/>
        <w:ind w:left="1134" w:hanging="1134"/>
        <w:jc w:val="both"/>
        <w:rPr>
          <w:rFonts w:ascii="Arial" w:hAnsi="Arial" w:cs="Arial"/>
          <w:bCs/>
          <w:sz w:val="24"/>
          <w:szCs w:val="24"/>
        </w:rPr>
      </w:pPr>
    </w:p>
    <w:p w14:paraId="66CCAE55" w14:textId="2D3461E7"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  Seven?</w:t>
      </w:r>
    </w:p>
    <w:p w14:paraId="0CB02C1B" w14:textId="77777777" w:rsidR="00920841" w:rsidRDefault="00920841" w:rsidP="00075156">
      <w:pPr>
        <w:spacing w:after="0" w:line="240" w:lineRule="auto"/>
        <w:ind w:left="1134" w:hanging="1134"/>
        <w:jc w:val="both"/>
        <w:rPr>
          <w:rFonts w:ascii="Arial" w:hAnsi="Arial" w:cs="Arial"/>
          <w:bCs/>
          <w:sz w:val="24"/>
          <w:szCs w:val="24"/>
        </w:rPr>
      </w:pPr>
    </w:p>
    <w:p w14:paraId="467B3B05" w14:textId="226A879D"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3EBB472A" w14:textId="77777777" w:rsidR="00920841" w:rsidRDefault="00920841" w:rsidP="00075156">
      <w:pPr>
        <w:spacing w:after="0" w:line="240" w:lineRule="auto"/>
        <w:ind w:left="1134" w:hanging="1134"/>
        <w:jc w:val="both"/>
        <w:rPr>
          <w:rFonts w:ascii="Arial" w:hAnsi="Arial" w:cs="Arial"/>
          <w:bCs/>
          <w:sz w:val="24"/>
          <w:szCs w:val="24"/>
        </w:rPr>
      </w:pPr>
    </w:p>
    <w:p w14:paraId="44F04CA7" w14:textId="35883146"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w:t>
      </w:r>
    </w:p>
    <w:p w14:paraId="0B218D8E" w14:textId="77777777" w:rsidR="00920841" w:rsidRDefault="00920841" w:rsidP="00075156">
      <w:pPr>
        <w:spacing w:after="0" w:line="240" w:lineRule="auto"/>
        <w:ind w:left="1134" w:hanging="1134"/>
        <w:jc w:val="both"/>
        <w:rPr>
          <w:rFonts w:ascii="Arial" w:hAnsi="Arial" w:cs="Arial"/>
          <w:bCs/>
          <w:sz w:val="24"/>
          <w:szCs w:val="24"/>
        </w:rPr>
      </w:pPr>
    </w:p>
    <w:p w14:paraId="36D51E97" w14:textId="2C7DB439" w:rsidR="00920841" w:rsidRDefault="00920841" w:rsidP="0007515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 seems wrong, doesn’t it?  Have I missed something?  Oh I’ve missed words, yeah, no wonder.  Y back seven.</w:t>
      </w:r>
    </w:p>
    <w:p w14:paraId="22536E36" w14:textId="77777777" w:rsidR="00920841" w:rsidRDefault="00920841" w:rsidP="00075156">
      <w:pPr>
        <w:spacing w:after="0" w:line="240" w:lineRule="auto"/>
        <w:ind w:left="1134" w:hanging="1134"/>
        <w:jc w:val="both"/>
        <w:rPr>
          <w:rFonts w:ascii="Arial" w:hAnsi="Arial" w:cs="Arial"/>
          <w:bCs/>
          <w:sz w:val="24"/>
          <w:szCs w:val="24"/>
        </w:rPr>
      </w:pPr>
    </w:p>
    <w:p w14:paraId="3B36D1DC" w14:textId="5CBA9785" w:rsidR="00920841" w:rsidRDefault="00920841"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 back seven.  One, two, three, four, five, six, seven, R.  [</w:t>
      </w:r>
      <w:r w:rsidRPr="00757DC9">
        <w:rPr>
          <w:rFonts w:ascii="Arial" w:hAnsi="Arial" w:cs="Arial"/>
          <w:bCs/>
          <w:sz w:val="24"/>
          <w:szCs w:val="24"/>
          <w:highlight w:val="yellow"/>
        </w:rPr>
        <w:t>inaudible 01:42:41</w:t>
      </w:r>
      <w:r>
        <w:rPr>
          <w:rFonts w:ascii="Arial" w:hAnsi="Arial" w:cs="Arial"/>
          <w:bCs/>
          <w:sz w:val="24"/>
          <w:szCs w:val="24"/>
        </w:rPr>
        <w:t>].</w:t>
      </w:r>
    </w:p>
    <w:p w14:paraId="0FF14150" w14:textId="77777777" w:rsidR="00920841" w:rsidRDefault="00920841" w:rsidP="00920841">
      <w:pPr>
        <w:spacing w:after="0" w:line="240" w:lineRule="auto"/>
        <w:ind w:left="1134" w:hanging="1134"/>
        <w:jc w:val="both"/>
        <w:rPr>
          <w:rFonts w:ascii="Arial" w:hAnsi="Arial" w:cs="Arial"/>
          <w:bCs/>
          <w:sz w:val="24"/>
          <w:szCs w:val="24"/>
        </w:rPr>
      </w:pPr>
    </w:p>
    <w:p w14:paraId="409956AA" w14:textId="25FCD4B5" w:rsidR="00920841" w:rsidRDefault="00920841"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Sorry not seven, four.</w:t>
      </w:r>
    </w:p>
    <w:p w14:paraId="0A36407D" w14:textId="77777777" w:rsidR="00920841" w:rsidRDefault="00920841" w:rsidP="00920841">
      <w:pPr>
        <w:spacing w:after="0" w:line="240" w:lineRule="auto"/>
        <w:ind w:left="1134" w:hanging="1134"/>
        <w:jc w:val="both"/>
        <w:rPr>
          <w:rFonts w:ascii="Arial" w:hAnsi="Arial" w:cs="Arial"/>
          <w:bCs/>
          <w:sz w:val="24"/>
          <w:szCs w:val="24"/>
        </w:rPr>
      </w:pPr>
    </w:p>
    <w:p w14:paraId="71AF0D2B" w14:textId="156CD962" w:rsidR="00920841" w:rsidRDefault="00920841"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D61164">
        <w:rPr>
          <w:rFonts w:ascii="Arial" w:hAnsi="Arial" w:cs="Arial"/>
          <w:bCs/>
          <w:sz w:val="24"/>
          <w:szCs w:val="24"/>
          <w:highlight w:val="yellow"/>
        </w:rPr>
        <w:t>[</w:t>
      </w:r>
      <w:r w:rsidR="00757DC9">
        <w:rPr>
          <w:rFonts w:ascii="Arial" w:hAnsi="Arial" w:cs="Arial"/>
          <w:bCs/>
          <w:sz w:val="24"/>
          <w:szCs w:val="24"/>
          <w:highlight w:val="yellow"/>
        </w:rPr>
        <w:t>Voices overlap</w:t>
      </w:r>
      <w:r w:rsidRPr="00D61164">
        <w:rPr>
          <w:rFonts w:ascii="Arial" w:hAnsi="Arial" w:cs="Arial"/>
          <w:bCs/>
          <w:sz w:val="24"/>
          <w:szCs w:val="24"/>
          <w:highlight w:val="yellow"/>
        </w:rPr>
        <w:t xml:space="preserve"> 01:42:41].</w:t>
      </w:r>
    </w:p>
    <w:p w14:paraId="761E4AD7" w14:textId="77777777" w:rsidR="00920841" w:rsidRDefault="00920841" w:rsidP="00920841">
      <w:pPr>
        <w:spacing w:after="0" w:line="240" w:lineRule="auto"/>
        <w:ind w:left="1134" w:hanging="1134"/>
        <w:jc w:val="both"/>
        <w:rPr>
          <w:rFonts w:ascii="Arial" w:hAnsi="Arial" w:cs="Arial"/>
          <w:bCs/>
          <w:sz w:val="24"/>
          <w:szCs w:val="24"/>
        </w:rPr>
      </w:pPr>
    </w:p>
    <w:p w14:paraId="7DB9830D" w14:textId="2C346056" w:rsidR="00920841" w:rsidRDefault="00920841"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854700">
        <w:rPr>
          <w:rFonts w:ascii="Arial" w:hAnsi="Arial" w:cs="Arial"/>
          <w:bCs/>
          <w:sz w:val="24"/>
          <w:szCs w:val="24"/>
        </w:rPr>
        <w:t>One, two, three</w:t>
      </w:r>
      <w:r w:rsidR="00757DC9">
        <w:rPr>
          <w:rFonts w:ascii="Arial" w:hAnsi="Arial" w:cs="Arial"/>
          <w:bCs/>
          <w:sz w:val="24"/>
          <w:szCs w:val="24"/>
        </w:rPr>
        <w:t>, four, U.</w:t>
      </w:r>
    </w:p>
    <w:p w14:paraId="12076FC7" w14:textId="77777777" w:rsidR="00854700" w:rsidRDefault="00854700" w:rsidP="00920841">
      <w:pPr>
        <w:spacing w:after="0" w:line="240" w:lineRule="auto"/>
        <w:ind w:left="1134" w:hanging="1134"/>
        <w:jc w:val="both"/>
        <w:rPr>
          <w:rFonts w:ascii="Arial" w:hAnsi="Arial" w:cs="Arial"/>
          <w:bCs/>
          <w:sz w:val="24"/>
          <w:szCs w:val="24"/>
        </w:rPr>
      </w:pPr>
    </w:p>
    <w:p w14:paraId="3F129004" w14:textId="60C41F39"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Ella, note it down.</w:t>
      </w:r>
    </w:p>
    <w:p w14:paraId="0636A52C" w14:textId="77777777" w:rsidR="00854700" w:rsidRDefault="00854700" w:rsidP="00920841">
      <w:pPr>
        <w:spacing w:after="0" w:line="240" w:lineRule="auto"/>
        <w:ind w:left="1134" w:hanging="1134"/>
        <w:jc w:val="both"/>
        <w:rPr>
          <w:rFonts w:ascii="Arial" w:hAnsi="Arial" w:cs="Arial"/>
          <w:bCs/>
          <w:sz w:val="24"/>
          <w:szCs w:val="24"/>
        </w:rPr>
      </w:pPr>
    </w:p>
    <w:p w14:paraId="20745E21" w14:textId="40835955"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757DC9">
        <w:rPr>
          <w:rFonts w:ascii="Arial" w:hAnsi="Arial" w:cs="Arial"/>
          <w:bCs/>
          <w:sz w:val="24"/>
          <w:szCs w:val="24"/>
        </w:rPr>
        <w:t>U</w:t>
      </w:r>
      <w:r>
        <w:rPr>
          <w:rFonts w:ascii="Arial" w:hAnsi="Arial" w:cs="Arial"/>
          <w:bCs/>
          <w:sz w:val="24"/>
          <w:szCs w:val="24"/>
        </w:rPr>
        <w:t>, sorry Suzanne.</w:t>
      </w:r>
    </w:p>
    <w:p w14:paraId="6C5351FE" w14:textId="77777777" w:rsidR="00854700" w:rsidRDefault="00854700" w:rsidP="00920841">
      <w:pPr>
        <w:spacing w:after="0" w:line="240" w:lineRule="auto"/>
        <w:ind w:left="1134" w:hanging="1134"/>
        <w:jc w:val="both"/>
        <w:rPr>
          <w:rFonts w:ascii="Arial" w:hAnsi="Arial" w:cs="Arial"/>
          <w:bCs/>
          <w:sz w:val="24"/>
          <w:szCs w:val="24"/>
        </w:rPr>
      </w:pPr>
    </w:p>
    <w:p w14:paraId="0C7ACEBA" w14:textId="6C403713"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No it’s okay.  </w:t>
      </w:r>
    </w:p>
    <w:p w14:paraId="35F890A2" w14:textId="77777777" w:rsidR="00854700" w:rsidRDefault="00854700" w:rsidP="00920841">
      <w:pPr>
        <w:spacing w:after="0" w:line="240" w:lineRule="auto"/>
        <w:ind w:left="1134" w:hanging="1134"/>
        <w:jc w:val="both"/>
        <w:rPr>
          <w:rFonts w:ascii="Arial" w:hAnsi="Arial" w:cs="Arial"/>
          <w:bCs/>
          <w:sz w:val="24"/>
          <w:szCs w:val="24"/>
        </w:rPr>
      </w:pPr>
    </w:p>
    <w:p w14:paraId="48AFB815" w14:textId="7C207D06"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ab/>
        <w:t>You’ve got the hard job.</w:t>
      </w:r>
    </w:p>
    <w:p w14:paraId="30909CF5" w14:textId="77777777" w:rsidR="00854700" w:rsidRDefault="00854700" w:rsidP="00920841">
      <w:pPr>
        <w:spacing w:after="0" w:line="240" w:lineRule="auto"/>
        <w:ind w:left="1134" w:hanging="1134"/>
        <w:jc w:val="both"/>
        <w:rPr>
          <w:rFonts w:ascii="Arial" w:hAnsi="Arial" w:cs="Arial"/>
          <w:bCs/>
          <w:sz w:val="24"/>
          <w:szCs w:val="24"/>
        </w:rPr>
      </w:pPr>
    </w:p>
    <w:p w14:paraId="1FB262BD" w14:textId="6766DBBC"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Okay, D back seven.</w:t>
      </w:r>
    </w:p>
    <w:p w14:paraId="185BE2B4" w14:textId="77777777" w:rsidR="00854700" w:rsidRDefault="00854700" w:rsidP="00920841">
      <w:pPr>
        <w:spacing w:after="0" w:line="240" w:lineRule="auto"/>
        <w:ind w:left="1134" w:hanging="1134"/>
        <w:jc w:val="both"/>
        <w:rPr>
          <w:rFonts w:ascii="Arial" w:hAnsi="Arial" w:cs="Arial"/>
          <w:bCs/>
          <w:sz w:val="24"/>
          <w:szCs w:val="24"/>
        </w:rPr>
      </w:pPr>
    </w:p>
    <w:p w14:paraId="7154765A" w14:textId="590E697B"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  One, two, three, four, five, six, seven, W.</w:t>
      </w:r>
    </w:p>
    <w:p w14:paraId="04537934" w14:textId="77777777" w:rsidR="00854700" w:rsidRDefault="00854700" w:rsidP="00920841">
      <w:pPr>
        <w:spacing w:after="0" w:line="240" w:lineRule="auto"/>
        <w:ind w:left="1134" w:hanging="1134"/>
        <w:jc w:val="both"/>
        <w:rPr>
          <w:rFonts w:ascii="Arial" w:hAnsi="Arial" w:cs="Arial"/>
          <w:bCs/>
          <w:sz w:val="24"/>
          <w:szCs w:val="24"/>
        </w:rPr>
      </w:pPr>
    </w:p>
    <w:p w14:paraId="4AD77B08" w14:textId="79A97F65"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feel like you might be right about </w:t>
      </w:r>
      <w:r w:rsidRPr="00D61164">
        <w:rPr>
          <w:rFonts w:ascii="Arial" w:hAnsi="Arial" w:cs="Arial"/>
          <w:bCs/>
          <w:sz w:val="24"/>
          <w:szCs w:val="24"/>
          <w:highlight w:val="yellow"/>
        </w:rPr>
        <w:t>[</w:t>
      </w:r>
      <w:r w:rsidR="00757DC9">
        <w:rPr>
          <w:rFonts w:ascii="Arial" w:hAnsi="Arial" w:cs="Arial"/>
          <w:bCs/>
          <w:sz w:val="24"/>
          <w:szCs w:val="24"/>
          <w:highlight w:val="yellow"/>
        </w:rPr>
        <w:t>this affair</w:t>
      </w:r>
      <w:r w:rsidRPr="00D61164">
        <w:rPr>
          <w:rFonts w:ascii="Arial" w:hAnsi="Arial" w:cs="Arial"/>
          <w:bCs/>
          <w:sz w:val="24"/>
          <w:szCs w:val="24"/>
          <w:highlight w:val="yellow"/>
        </w:rPr>
        <w:t xml:space="preserve"> 01:42:57].</w:t>
      </w:r>
    </w:p>
    <w:p w14:paraId="0BD2AC1B" w14:textId="77777777" w:rsidR="00854700" w:rsidRDefault="00854700" w:rsidP="00920841">
      <w:pPr>
        <w:spacing w:after="0" w:line="240" w:lineRule="auto"/>
        <w:ind w:left="1134" w:hanging="1134"/>
        <w:jc w:val="both"/>
        <w:rPr>
          <w:rFonts w:ascii="Arial" w:hAnsi="Arial" w:cs="Arial"/>
          <w:bCs/>
          <w:sz w:val="24"/>
          <w:szCs w:val="24"/>
        </w:rPr>
      </w:pPr>
    </w:p>
    <w:p w14:paraId="12146F62" w14:textId="46D318EE"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Oh, she’s such a bitch.  </w:t>
      </w:r>
      <w:r w:rsidR="00AB7497">
        <w:rPr>
          <w:rFonts w:ascii="Arial" w:hAnsi="Arial" w:cs="Arial"/>
          <w:bCs/>
          <w:sz w:val="24"/>
          <w:szCs w:val="24"/>
        </w:rPr>
        <w:t>Sheri</w:t>
      </w:r>
      <w:r>
        <w:rPr>
          <w:rFonts w:ascii="Arial" w:hAnsi="Arial" w:cs="Arial"/>
          <w:bCs/>
          <w:sz w:val="24"/>
          <w:szCs w:val="24"/>
        </w:rPr>
        <w:t>.</w:t>
      </w:r>
    </w:p>
    <w:p w14:paraId="4D7EDA90" w14:textId="77777777" w:rsidR="00854700" w:rsidRDefault="00854700" w:rsidP="00920841">
      <w:pPr>
        <w:spacing w:after="0" w:line="240" w:lineRule="auto"/>
        <w:ind w:left="1134" w:hanging="1134"/>
        <w:jc w:val="both"/>
        <w:rPr>
          <w:rFonts w:ascii="Arial" w:hAnsi="Arial" w:cs="Arial"/>
          <w:bCs/>
          <w:sz w:val="24"/>
          <w:szCs w:val="24"/>
        </w:rPr>
      </w:pPr>
    </w:p>
    <w:p w14:paraId="3A931166" w14:textId="0B7114B2"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is, yeah, we got that, we need the evidence though.</w:t>
      </w:r>
    </w:p>
    <w:p w14:paraId="375D2606" w14:textId="77777777" w:rsidR="00854700" w:rsidRDefault="00854700" w:rsidP="00920841">
      <w:pPr>
        <w:spacing w:after="0" w:line="240" w:lineRule="auto"/>
        <w:ind w:left="1134" w:hanging="1134"/>
        <w:jc w:val="both"/>
        <w:rPr>
          <w:rFonts w:ascii="Arial" w:hAnsi="Arial" w:cs="Arial"/>
          <w:bCs/>
          <w:sz w:val="24"/>
          <w:szCs w:val="24"/>
        </w:rPr>
      </w:pPr>
    </w:p>
    <w:p w14:paraId="0DC089E4" w14:textId="46E50E42"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N back four.</w:t>
      </w:r>
    </w:p>
    <w:p w14:paraId="0CA1A876" w14:textId="77777777" w:rsidR="00854700" w:rsidRDefault="00854700" w:rsidP="00920841">
      <w:pPr>
        <w:spacing w:after="0" w:line="240" w:lineRule="auto"/>
        <w:ind w:left="1134" w:hanging="1134"/>
        <w:jc w:val="both"/>
        <w:rPr>
          <w:rFonts w:ascii="Arial" w:hAnsi="Arial" w:cs="Arial"/>
          <w:bCs/>
          <w:sz w:val="24"/>
          <w:szCs w:val="24"/>
        </w:rPr>
      </w:pPr>
    </w:p>
    <w:p w14:paraId="11825C37" w14:textId="6D55EA8D"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It’s always nice when it’s a common letter, you think.</w:t>
      </w:r>
    </w:p>
    <w:p w14:paraId="607542D0" w14:textId="77777777" w:rsidR="00854700" w:rsidRDefault="00854700" w:rsidP="00920841">
      <w:pPr>
        <w:spacing w:after="0" w:line="240" w:lineRule="auto"/>
        <w:ind w:left="1134" w:hanging="1134"/>
        <w:jc w:val="both"/>
        <w:rPr>
          <w:rFonts w:ascii="Arial" w:hAnsi="Arial" w:cs="Arial"/>
          <w:bCs/>
          <w:sz w:val="24"/>
          <w:szCs w:val="24"/>
        </w:rPr>
      </w:pPr>
    </w:p>
    <w:p w14:paraId="114C2571" w14:textId="7D0F3BEA" w:rsidR="00854700" w:rsidRDefault="00854700"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674EBA">
        <w:rPr>
          <w:rFonts w:ascii="Arial" w:hAnsi="Arial" w:cs="Arial"/>
          <w:bCs/>
          <w:sz w:val="24"/>
          <w:szCs w:val="24"/>
        </w:rPr>
        <w:t xml:space="preserve">  P back seven.</w:t>
      </w:r>
    </w:p>
    <w:p w14:paraId="11593798" w14:textId="77777777" w:rsidR="00674EBA" w:rsidRDefault="00674EBA" w:rsidP="00920841">
      <w:pPr>
        <w:spacing w:after="0" w:line="240" w:lineRule="auto"/>
        <w:ind w:left="1134" w:hanging="1134"/>
        <w:jc w:val="both"/>
        <w:rPr>
          <w:rFonts w:ascii="Arial" w:hAnsi="Arial" w:cs="Arial"/>
          <w:bCs/>
          <w:sz w:val="24"/>
          <w:szCs w:val="24"/>
        </w:rPr>
      </w:pPr>
    </w:p>
    <w:p w14:paraId="40B9E03E" w14:textId="3ED050BE"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M.</w:t>
      </w:r>
    </w:p>
    <w:p w14:paraId="69A4F6D1" w14:textId="77777777" w:rsidR="00674EBA" w:rsidRDefault="00674EBA" w:rsidP="00920841">
      <w:pPr>
        <w:spacing w:after="0" w:line="240" w:lineRule="auto"/>
        <w:ind w:left="1134" w:hanging="1134"/>
        <w:jc w:val="both"/>
        <w:rPr>
          <w:rFonts w:ascii="Arial" w:hAnsi="Arial" w:cs="Arial"/>
          <w:bCs/>
          <w:sz w:val="24"/>
          <w:szCs w:val="24"/>
        </w:rPr>
      </w:pPr>
    </w:p>
    <w:p w14:paraId="4F3F2FED" w14:textId="2F01FC9D"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ab/>
        <w:t>I said M.</w:t>
      </w:r>
    </w:p>
    <w:p w14:paraId="3EDBDA98" w14:textId="77777777" w:rsidR="00674EBA" w:rsidRDefault="00674EBA" w:rsidP="00920841">
      <w:pPr>
        <w:spacing w:after="0" w:line="240" w:lineRule="auto"/>
        <w:ind w:left="1134" w:hanging="1134"/>
        <w:jc w:val="both"/>
        <w:rPr>
          <w:rFonts w:ascii="Arial" w:hAnsi="Arial" w:cs="Arial"/>
          <w:bCs/>
          <w:sz w:val="24"/>
          <w:szCs w:val="24"/>
        </w:rPr>
      </w:pPr>
    </w:p>
    <w:p w14:paraId="10B900A9" w14:textId="6B33EECB"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C640657" w14:textId="77777777" w:rsidR="00674EBA" w:rsidRDefault="00674EBA" w:rsidP="00920841">
      <w:pPr>
        <w:spacing w:after="0" w:line="240" w:lineRule="auto"/>
        <w:ind w:left="1134" w:hanging="1134"/>
        <w:jc w:val="both"/>
        <w:rPr>
          <w:rFonts w:ascii="Arial" w:hAnsi="Arial" w:cs="Arial"/>
          <w:bCs/>
          <w:sz w:val="24"/>
          <w:szCs w:val="24"/>
        </w:rPr>
      </w:pPr>
    </w:p>
    <w:p w14:paraId="4C2A8653" w14:textId="754ACC5B"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Just checking.</w:t>
      </w:r>
    </w:p>
    <w:p w14:paraId="6B5F19CB" w14:textId="77777777" w:rsidR="00674EBA" w:rsidRDefault="00674EBA" w:rsidP="00920841">
      <w:pPr>
        <w:spacing w:after="0" w:line="240" w:lineRule="auto"/>
        <w:ind w:left="1134" w:hanging="1134"/>
        <w:jc w:val="both"/>
        <w:rPr>
          <w:rFonts w:ascii="Arial" w:hAnsi="Arial" w:cs="Arial"/>
          <w:bCs/>
          <w:sz w:val="24"/>
          <w:szCs w:val="24"/>
        </w:rPr>
      </w:pPr>
    </w:p>
    <w:p w14:paraId="10EE162B" w14:textId="50BC3E1E"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It just seems weird.  </w:t>
      </w:r>
    </w:p>
    <w:p w14:paraId="217ADCF5" w14:textId="77777777" w:rsidR="00674EBA" w:rsidRDefault="00674EBA" w:rsidP="00920841">
      <w:pPr>
        <w:spacing w:after="0" w:line="240" w:lineRule="auto"/>
        <w:ind w:left="1134" w:hanging="1134"/>
        <w:jc w:val="both"/>
        <w:rPr>
          <w:rFonts w:ascii="Arial" w:hAnsi="Arial" w:cs="Arial"/>
          <w:bCs/>
          <w:sz w:val="24"/>
          <w:szCs w:val="24"/>
        </w:rPr>
      </w:pPr>
    </w:p>
    <w:p w14:paraId="76522017" w14:textId="1F021EFA"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You think it should…</w:t>
      </w:r>
    </w:p>
    <w:p w14:paraId="3D9B9466" w14:textId="77777777" w:rsidR="00674EBA" w:rsidRDefault="00674EBA" w:rsidP="00920841">
      <w:pPr>
        <w:spacing w:after="0" w:line="240" w:lineRule="auto"/>
        <w:ind w:left="1134" w:hanging="1134"/>
        <w:jc w:val="both"/>
        <w:rPr>
          <w:rFonts w:ascii="Arial" w:hAnsi="Arial" w:cs="Arial"/>
          <w:bCs/>
          <w:sz w:val="24"/>
          <w:szCs w:val="24"/>
        </w:rPr>
      </w:pPr>
    </w:p>
    <w:p w14:paraId="455259BB" w14:textId="272FCE26"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 I, T, M, seems like a weird word.</w:t>
      </w:r>
    </w:p>
    <w:p w14:paraId="7159BD2C" w14:textId="77777777" w:rsidR="00674EBA" w:rsidRDefault="00674EBA" w:rsidP="00920841">
      <w:pPr>
        <w:spacing w:after="0" w:line="240" w:lineRule="auto"/>
        <w:ind w:left="1134" w:hanging="1134"/>
        <w:jc w:val="both"/>
        <w:rPr>
          <w:rFonts w:ascii="Arial" w:hAnsi="Arial" w:cs="Arial"/>
          <w:bCs/>
          <w:sz w:val="24"/>
          <w:szCs w:val="24"/>
        </w:rPr>
      </w:pPr>
    </w:p>
    <w:p w14:paraId="1D281B88" w14:textId="2BE82286"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was Vinegar Tom shit, why did we have Vinegar Tom shit?</w:t>
      </w:r>
    </w:p>
    <w:p w14:paraId="11FE8589" w14:textId="77777777" w:rsidR="00674EBA" w:rsidRDefault="00674EBA" w:rsidP="00920841">
      <w:pPr>
        <w:spacing w:after="0" w:line="240" w:lineRule="auto"/>
        <w:ind w:left="1134" w:hanging="1134"/>
        <w:jc w:val="both"/>
        <w:rPr>
          <w:rFonts w:ascii="Arial" w:hAnsi="Arial" w:cs="Arial"/>
          <w:bCs/>
          <w:sz w:val="24"/>
          <w:szCs w:val="24"/>
        </w:rPr>
      </w:pPr>
    </w:p>
    <w:p w14:paraId="28A4820D" w14:textId="4F9355B8" w:rsidR="00674EBA" w:rsidRDefault="00674EBA" w:rsidP="00920841">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Tom shit?  Some witch said she wanted</w:t>
      </w:r>
      <w:r w:rsidR="00437924">
        <w:rPr>
          <w:rFonts w:ascii="Arial" w:hAnsi="Arial" w:cs="Arial"/>
          <w:bCs/>
          <w:sz w:val="24"/>
          <w:szCs w:val="24"/>
        </w:rPr>
        <w:t>, it was in the blog, I think.</w:t>
      </w:r>
    </w:p>
    <w:p w14:paraId="2255FAE1" w14:textId="77777777" w:rsidR="00437924" w:rsidRDefault="00437924" w:rsidP="00920841">
      <w:pPr>
        <w:spacing w:after="0" w:line="240" w:lineRule="auto"/>
        <w:ind w:left="1134" w:hanging="1134"/>
        <w:jc w:val="both"/>
        <w:rPr>
          <w:rFonts w:ascii="Arial" w:hAnsi="Arial" w:cs="Arial"/>
          <w:bCs/>
          <w:sz w:val="24"/>
          <w:szCs w:val="24"/>
        </w:rPr>
      </w:pPr>
    </w:p>
    <w:p w14:paraId="586DA488" w14:textId="1A065F92" w:rsidR="00437924" w:rsidRDefault="00437924"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w:t>
      </w:r>
    </w:p>
    <w:p w14:paraId="1D2DB03B" w14:textId="77777777" w:rsidR="00437924" w:rsidRDefault="00437924" w:rsidP="00920841">
      <w:pPr>
        <w:spacing w:after="0" w:line="240" w:lineRule="auto"/>
        <w:ind w:left="1134" w:hanging="1134"/>
        <w:jc w:val="both"/>
        <w:rPr>
          <w:rFonts w:ascii="Arial" w:hAnsi="Arial" w:cs="Arial"/>
          <w:bCs/>
          <w:sz w:val="24"/>
          <w:szCs w:val="24"/>
        </w:rPr>
      </w:pPr>
    </w:p>
    <w:p w14:paraId="1A3C8394" w14:textId="7F2D76BF" w:rsidR="00437924" w:rsidRDefault="00437924"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yeah.</w:t>
      </w:r>
    </w:p>
    <w:p w14:paraId="1AB4A6BA" w14:textId="77777777" w:rsidR="00437924" w:rsidRDefault="00437924" w:rsidP="00920841">
      <w:pPr>
        <w:spacing w:after="0" w:line="240" w:lineRule="auto"/>
        <w:ind w:left="1134" w:hanging="1134"/>
        <w:jc w:val="both"/>
        <w:rPr>
          <w:rFonts w:ascii="Arial" w:hAnsi="Arial" w:cs="Arial"/>
          <w:bCs/>
          <w:sz w:val="24"/>
          <w:szCs w:val="24"/>
        </w:rPr>
      </w:pPr>
    </w:p>
    <w:p w14:paraId="315B2001" w14:textId="40303859" w:rsidR="00437924" w:rsidRDefault="00437924"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blog’s over here.</w:t>
      </w:r>
    </w:p>
    <w:p w14:paraId="1FAB3D7C" w14:textId="77777777" w:rsidR="00437924" w:rsidRDefault="00437924" w:rsidP="00920841">
      <w:pPr>
        <w:spacing w:after="0" w:line="240" w:lineRule="auto"/>
        <w:ind w:left="1134" w:hanging="1134"/>
        <w:jc w:val="both"/>
        <w:rPr>
          <w:rFonts w:ascii="Arial" w:hAnsi="Arial" w:cs="Arial"/>
          <w:bCs/>
          <w:sz w:val="24"/>
          <w:szCs w:val="24"/>
        </w:rPr>
      </w:pPr>
    </w:p>
    <w:p w14:paraId="67FD2417" w14:textId="4D97DFEC" w:rsidR="00437924" w:rsidRDefault="00437924"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Thank you.</w:t>
      </w:r>
    </w:p>
    <w:p w14:paraId="5A3C91F5" w14:textId="77777777" w:rsidR="00942EFA" w:rsidRDefault="00942EFA" w:rsidP="00920841">
      <w:pPr>
        <w:spacing w:after="0" w:line="240" w:lineRule="auto"/>
        <w:ind w:left="1134" w:hanging="1134"/>
        <w:jc w:val="both"/>
        <w:rPr>
          <w:rFonts w:ascii="Arial" w:hAnsi="Arial" w:cs="Arial"/>
          <w:bCs/>
          <w:sz w:val="24"/>
          <w:szCs w:val="24"/>
        </w:rPr>
      </w:pPr>
    </w:p>
    <w:p w14:paraId="190F234A" w14:textId="08950EC1"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 xml:space="preserve">F1: </w:t>
      </w:r>
      <w:r>
        <w:rPr>
          <w:rFonts w:ascii="Arial" w:hAnsi="Arial" w:cs="Arial"/>
          <w:bCs/>
          <w:sz w:val="24"/>
          <w:szCs w:val="24"/>
        </w:rPr>
        <w:tab/>
        <w:t>T, M…S back four.</w:t>
      </w:r>
    </w:p>
    <w:p w14:paraId="5F404A49" w14:textId="77777777" w:rsidR="00942EFA" w:rsidRDefault="00942EFA" w:rsidP="00920841">
      <w:pPr>
        <w:spacing w:after="0" w:line="240" w:lineRule="auto"/>
        <w:ind w:left="1134" w:hanging="1134"/>
        <w:jc w:val="both"/>
        <w:rPr>
          <w:rFonts w:ascii="Arial" w:hAnsi="Arial" w:cs="Arial"/>
          <w:bCs/>
          <w:sz w:val="24"/>
          <w:szCs w:val="24"/>
        </w:rPr>
      </w:pPr>
    </w:p>
    <w:p w14:paraId="75FB9BDC" w14:textId="04E3CAFA"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w:t>
      </w:r>
    </w:p>
    <w:p w14:paraId="290FFFB2" w14:textId="77777777" w:rsidR="00942EFA" w:rsidRDefault="00942EFA" w:rsidP="00920841">
      <w:pPr>
        <w:spacing w:after="0" w:line="240" w:lineRule="auto"/>
        <w:ind w:left="1134" w:hanging="1134"/>
        <w:jc w:val="both"/>
        <w:rPr>
          <w:rFonts w:ascii="Arial" w:hAnsi="Arial" w:cs="Arial"/>
          <w:bCs/>
          <w:sz w:val="24"/>
          <w:szCs w:val="24"/>
        </w:rPr>
      </w:pPr>
    </w:p>
    <w:p w14:paraId="209FF4AA" w14:textId="789896AF"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ab/>
        <w:t>It could still be, it could be something else</w:t>
      </w:r>
      <w:r w:rsidR="00757DC9">
        <w:rPr>
          <w:rFonts w:ascii="Arial" w:hAnsi="Arial" w:cs="Arial"/>
          <w:bCs/>
          <w:sz w:val="24"/>
          <w:szCs w:val="24"/>
        </w:rPr>
        <w:t>, it could be…</w:t>
      </w:r>
      <w:r>
        <w:rPr>
          <w:rFonts w:ascii="Arial" w:hAnsi="Arial" w:cs="Arial"/>
          <w:bCs/>
          <w:sz w:val="24"/>
          <w:szCs w:val="24"/>
        </w:rPr>
        <w:t xml:space="preserve"> </w:t>
      </w:r>
    </w:p>
    <w:p w14:paraId="7207FEE0" w14:textId="77777777" w:rsidR="00942EFA" w:rsidRDefault="00942EFA" w:rsidP="00920841">
      <w:pPr>
        <w:spacing w:after="0" w:line="240" w:lineRule="auto"/>
        <w:ind w:left="1134" w:hanging="1134"/>
        <w:jc w:val="both"/>
        <w:rPr>
          <w:rFonts w:ascii="Arial" w:hAnsi="Arial" w:cs="Arial"/>
          <w:bCs/>
          <w:sz w:val="24"/>
          <w:szCs w:val="24"/>
        </w:rPr>
      </w:pPr>
    </w:p>
    <w:p w14:paraId="51EAC258" w14:textId="6DFA807C"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 back seven.</w:t>
      </w:r>
    </w:p>
    <w:p w14:paraId="6CC86D6E" w14:textId="77777777" w:rsidR="00942EFA" w:rsidRDefault="00942EFA" w:rsidP="00920841">
      <w:pPr>
        <w:spacing w:after="0" w:line="240" w:lineRule="auto"/>
        <w:ind w:left="1134" w:hanging="1134"/>
        <w:jc w:val="both"/>
        <w:rPr>
          <w:rFonts w:ascii="Arial" w:hAnsi="Arial" w:cs="Arial"/>
          <w:bCs/>
          <w:sz w:val="24"/>
          <w:szCs w:val="24"/>
        </w:rPr>
      </w:pPr>
    </w:p>
    <w:p w14:paraId="07C03830" w14:textId="3876ECBC"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w:t>
      </w:r>
    </w:p>
    <w:p w14:paraId="45B7C78B" w14:textId="77777777" w:rsidR="00942EFA" w:rsidRDefault="00942EFA" w:rsidP="00920841">
      <w:pPr>
        <w:spacing w:after="0" w:line="240" w:lineRule="auto"/>
        <w:ind w:left="1134" w:hanging="1134"/>
        <w:jc w:val="both"/>
        <w:rPr>
          <w:rFonts w:ascii="Arial" w:hAnsi="Arial" w:cs="Arial"/>
          <w:bCs/>
          <w:sz w:val="24"/>
          <w:szCs w:val="24"/>
        </w:rPr>
      </w:pPr>
    </w:p>
    <w:p w14:paraId="583842BE" w14:textId="59B35189"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w:t>
      </w:r>
    </w:p>
    <w:p w14:paraId="2CE589F4" w14:textId="77777777" w:rsidR="00942EFA" w:rsidRDefault="00942EFA" w:rsidP="00920841">
      <w:pPr>
        <w:spacing w:after="0" w:line="240" w:lineRule="auto"/>
        <w:ind w:left="1134" w:hanging="1134"/>
        <w:jc w:val="both"/>
        <w:rPr>
          <w:rFonts w:ascii="Arial" w:hAnsi="Arial" w:cs="Arial"/>
          <w:bCs/>
          <w:sz w:val="24"/>
          <w:szCs w:val="24"/>
        </w:rPr>
      </w:pPr>
    </w:p>
    <w:p w14:paraId="3DB3C44C" w14:textId="6C1D6E8C" w:rsidR="00942EFA" w:rsidRDefault="00942EFA"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it might be </w:t>
      </w:r>
      <w:r w:rsidR="00AA2DC6">
        <w:rPr>
          <w:rFonts w:ascii="Arial" w:hAnsi="Arial" w:cs="Arial"/>
          <w:bCs/>
          <w:sz w:val="24"/>
          <w:szCs w:val="24"/>
        </w:rPr>
        <w:t>Whitmount or something, whit…</w:t>
      </w:r>
    </w:p>
    <w:p w14:paraId="2F121A8C" w14:textId="77777777" w:rsidR="00AA2DC6" w:rsidRDefault="00AA2DC6" w:rsidP="00920841">
      <w:pPr>
        <w:spacing w:after="0" w:line="240" w:lineRule="auto"/>
        <w:ind w:left="1134" w:hanging="1134"/>
        <w:jc w:val="both"/>
        <w:rPr>
          <w:rFonts w:ascii="Arial" w:hAnsi="Arial" w:cs="Arial"/>
          <w:bCs/>
          <w:sz w:val="24"/>
          <w:szCs w:val="24"/>
        </w:rPr>
      </w:pPr>
    </w:p>
    <w:p w14:paraId="310D9856" w14:textId="0C7D045B"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Without, maybe it was meant to be?</w:t>
      </w:r>
    </w:p>
    <w:p w14:paraId="75449C66" w14:textId="77777777" w:rsidR="00AA2DC6" w:rsidRDefault="00AA2DC6" w:rsidP="00920841">
      <w:pPr>
        <w:spacing w:after="0" w:line="240" w:lineRule="auto"/>
        <w:ind w:left="1134" w:hanging="1134"/>
        <w:jc w:val="both"/>
        <w:rPr>
          <w:rFonts w:ascii="Arial" w:hAnsi="Arial" w:cs="Arial"/>
          <w:bCs/>
          <w:sz w:val="24"/>
          <w:szCs w:val="24"/>
        </w:rPr>
      </w:pPr>
    </w:p>
    <w:p w14:paraId="466E6904" w14:textId="5B461ADC"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ab/>
        <w:t>Let’s see.</w:t>
      </w:r>
    </w:p>
    <w:p w14:paraId="1C501C24" w14:textId="77777777" w:rsidR="00AA2DC6" w:rsidRDefault="00AA2DC6" w:rsidP="00920841">
      <w:pPr>
        <w:spacing w:after="0" w:line="240" w:lineRule="auto"/>
        <w:ind w:left="1134" w:hanging="1134"/>
        <w:jc w:val="both"/>
        <w:rPr>
          <w:rFonts w:ascii="Arial" w:hAnsi="Arial" w:cs="Arial"/>
          <w:bCs/>
          <w:sz w:val="24"/>
          <w:szCs w:val="24"/>
        </w:rPr>
      </w:pPr>
    </w:p>
    <w:p w14:paraId="63837102" w14:textId="319F5BAC"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ab/>
        <w:t>I feel like you might be right about this affair theory, but let’s see.</w:t>
      </w:r>
    </w:p>
    <w:p w14:paraId="34687DC0" w14:textId="77777777" w:rsidR="00AA2DC6" w:rsidRDefault="00AA2DC6" w:rsidP="00920841">
      <w:pPr>
        <w:spacing w:after="0" w:line="240" w:lineRule="auto"/>
        <w:ind w:left="1134" w:hanging="1134"/>
        <w:jc w:val="both"/>
        <w:rPr>
          <w:rFonts w:ascii="Arial" w:hAnsi="Arial" w:cs="Arial"/>
          <w:bCs/>
          <w:sz w:val="24"/>
          <w:szCs w:val="24"/>
        </w:rPr>
      </w:pPr>
    </w:p>
    <w:p w14:paraId="30BCE23B" w14:textId="79562576"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ab/>
        <w:t>C back four.</w:t>
      </w:r>
    </w:p>
    <w:p w14:paraId="7993CD4F" w14:textId="77777777" w:rsidR="00AA2DC6" w:rsidRDefault="00AA2DC6" w:rsidP="00920841">
      <w:pPr>
        <w:spacing w:after="0" w:line="240" w:lineRule="auto"/>
        <w:ind w:left="1134" w:hanging="1134"/>
        <w:jc w:val="both"/>
        <w:rPr>
          <w:rFonts w:ascii="Arial" w:hAnsi="Arial" w:cs="Arial"/>
          <w:bCs/>
          <w:sz w:val="24"/>
          <w:szCs w:val="24"/>
        </w:rPr>
      </w:pPr>
    </w:p>
    <w:p w14:paraId="27477AB9" w14:textId="14B47105"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w:t>
      </w:r>
    </w:p>
    <w:p w14:paraId="354C18BF" w14:textId="77777777" w:rsidR="00AA2DC6" w:rsidRDefault="00AA2DC6" w:rsidP="00920841">
      <w:pPr>
        <w:spacing w:after="0" w:line="240" w:lineRule="auto"/>
        <w:ind w:left="1134" w:hanging="1134"/>
        <w:jc w:val="both"/>
        <w:rPr>
          <w:rFonts w:ascii="Arial" w:hAnsi="Arial" w:cs="Arial"/>
          <w:bCs/>
          <w:sz w:val="24"/>
          <w:szCs w:val="24"/>
        </w:rPr>
      </w:pPr>
    </w:p>
    <w:p w14:paraId="107385A8" w14:textId="7EF1D212"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 back seven.</w:t>
      </w:r>
    </w:p>
    <w:p w14:paraId="23B2B37C" w14:textId="77777777" w:rsidR="00AA2DC6" w:rsidRDefault="00AA2DC6" w:rsidP="00920841">
      <w:pPr>
        <w:spacing w:after="0" w:line="240" w:lineRule="auto"/>
        <w:ind w:left="1134" w:hanging="1134"/>
        <w:jc w:val="both"/>
        <w:rPr>
          <w:rFonts w:ascii="Arial" w:hAnsi="Arial" w:cs="Arial"/>
          <w:bCs/>
          <w:sz w:val="24"/>
          <w:szCs w:val="24"/>
        </w:rPr>
      </w:pPr>
    </w:p>
    <w:p w14:paraId="1CBD7831" w14:textId="7764310B"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Sorry, one, two, three, four, five, six, seven, U.  Oh yeah, yeah.</w:t>
      </w:r>
    </w:p>
    <w:p w14:paraId="5F558F1F" w14:textId="77777777" w:rsidR="00AA2DC6" w:rsidRDefault="00AA2DC6" w:rsidP="00920841">
      <w:pPr>
        <w:spacing w:after="0" w:line="240" w:lineRule="auto"/>
        <w:ind w:left="1134" w:hanging="1134"/>
        <w:jc w:val="both"/>
        <w:rPr>
          <w:rFonts w:ascii="Arial" w:hAnsi="Arial" w:cs="Arial"/>
          <w:bCs/>
          <w:sz w:val="24"/>
          <w:szCs w:val="24"/>
        </w:rPr>
      </w:pPr>
    </w:p>
    <w:p w14:paraId="3EFD8181" w14:textId="15801872" w:rsidR="00AA2DC6" w:rsidRDefault="00AA2DC6"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V back four.</w:t>
      </w:r>
    </w:p>
    <w:p w14:paraId="403FCB5B" w14:textId="77777777" w:rsidR="00AA2DC6" w:rsidRDefault="00AA2DC6" w:rsidP="00920841">
      <w:pPr>
        <w:spacing w:after="0" w:line="240" w:lineRule="auto"/>
        <w:ind w:left="1134" w:hanging="1134"/>
        <w:jc w:val="both"/>
        <w:rPr>
          <w:rFonts w:ascii="Arial" w:hAnsi="Arial" w:cs="Arial"/>
          <w:bCs/>
          <w:sz w:val="24"/>
          <w:szCs w:val="24"/>
        </w:rPr>
      </w:pPr>
    </w:p>
    <w:p w14:paraId="5AA92E03" w14:textId="460B3C39" w:rsidR="00AA2DC6" w:rsidRDefault="00AA2DC6" w:rsidP="00757DC9">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V back, one, two, three, four, R.</w:t>
      </w:r>
      <w:r w:rsidR="00757DC9">
        <w:rPr>
          <w:rFonts w:ascii="Arial" w:hAnsi="Arial" w:cs="Arial"/>
          <w:bCs/>
          <w:sz w:val="24"/>
          <w:szCs w:val="24"/>
        </w:rPr>
        <w:t xml:space="preserve">  </w:t>
      </w:r>
      <w:r w:rsidRPr="00D61164">
        <w:rPr>
          <w:rFonts w:ascii="Arial" w:hAnsi="Arial" w:cs="Arial"/>
          <w:bCs/>
          <w:sz w:val="24"/>
          <w:szCs w:val="24"/>
          <w:highlight w:val="yellow"/>
        </w:rPr>
        <w:t>[inaudible 01:44:51]</w:t>
      </w:r>
      <w:r>
        <w:rPr>
          <w:rFonts w:ascii="Arial" w:hAnsi="Arial" w:cs="Arial"/>
          <w:bCs/>
          <w:sz w:val="24"/>
          <w:szCs w:val="24"/>
        </w:rPr>
        <w:t xml:space="preserve"> of course.</w:t>
      </w:r>
      <w:r w:rsidR="00471B92">
        <w:rPr>
          <w:rFonts w:ascii="Arial" w:hAnsi="Arial" w:cs="Arial"/>
          <w:bCs/>
          <w:sz w:val="24"/>
          <w:szCs w:val="24"/>
        </w:rPr>
        <w:t xml:space="preserve">  I know, you miss…</w:t>
      </w:r>
    </w:p>
    <w:p w14:paraId="2988DF99" w14:textId="77777777" w:rsidR="00471B92" w:rsidRDefault="00471B92" w:rsidP="00920841">
      <w:pPr>
        <w:spacing w:after="0" w:line="240" w:lineRule="auto"/>
        <w:ind w:left="1134" w:hanging="1134"/>
        <w:jc w:val="both"/>
        <w:rPr>
          <w:rFonts w:ascii="Arial" w:hAnsi="Arial" w:cs="Arial"/>
          <w:bCs/>
          <w:sz w:val="24"/>
          <w:szCs w:val="24"/>
        </w:rPr>
      </w:pPr>
    </w:p>
    <w:p w14:paraId="5013EAAA" w14:textId="17EF955D" w:rsidR="00471B92" w:rsidRDefault="00471B92" w:rsidP="009208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We’re just us, without your, and then there’s a second line.</w:t>
      </w:r>
    </w:p>
    <w:p w14:paraId="42B3863D" w14:textId="77777777" w:rsidR="00471B92" w:rsidRDefault="00471B92" w:rsidP="00920841">
      <w:pPr>
        <w:spacing w:after="0" w:line="240" w:lineRule="auto"/>
        <w:ind w:left="1134" w:hanging="1134"/>
        <w:jc w:val="both"/>
        <w:rPr>
          <w:rFonts w:ascii="Arial" w:hAnsi="Arial" w:cs="Arial"/>
          <w:bCs/>
          <w:sz w:val="24"/>
          <w:szCs w:val="24"/>
        </w:rPr>
      </w:pPr>
    </w:p>
    <w:p w14:paraId="33D2247B" w14:textId="3D209F17" w:rsidR="00471B92" w:rsidRDefault="00471B92" w:rsidP="00471B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okay.  You poor thing.</w:t>
      </w:r>
    </w:p>
    <w:p w14:paraId="0EACB555" w14:textId="77777777" w:rsidR="00471B92" w:rsidRDefault="00471B92" w:rsidP="00471B92">
      <w:pPr>
        <w:spacing w:after="0" w:line="240" w:lineRule="auto"/>
        <w:ind w:left="1134" w:hanging="1134"/>
        <w:jc w:val="both"/>
        <w:rPr>
          <w:rFonts w:ascii="Arial" w:hAnsi="Arial" w:cs="Arial"/>
          <w:bCs/>
          <w:sz w:val="24"/>
          <w:szCs w:val="24"/>
        </w:rPr>
      </w:pPr>
    </w:p>
    <w:p w14:paraId="4E35CA95" w14:textId="5C917280" w:rsidR="00471B92" w:rsidRDefault="00471B92" w:rsidP="00471B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757DC9">
        <w:rPr>
          <w:rFonts w:ascii="Arial" w:hAnsi="Arial" w:cs="Arial"/>
          <w:bCs/>
          <w:sz w:val="24"/>
          <w:szCs w:val="24"/>
        </w:rPr>
        <w:t xml:space="preserve">Four </w:t>
      </w:r>
      <w:proofErr w:type="spellStart"/>
      <w:r w:rsidR="00757DC9">
        <w:rPr>
          <w:rFonts w:ascii="Arial" w:hAnsi="Arial" w:cs="Arial"/>
          <w:bCs/>
          <w:sz w:val="24"/>
          <w:szCs w:val="24"/>
        </w:rPr>
        <w:t>oh</w:t>
      </w:r>
      <w:proofErr w:type="spellEnd"/>
      <w:r w:rsidR="00757DC9">
        <w:rPr>
          <w:rFonts w:ascii="Arial" w:hAnsi="Arial" w:cs="Arial"/>
          <w:bCs/>
          <w:sz w:val="24"/>
          <w:szCs w:val="24"/>
        </w:rPr>
        <w:t xml:space="preserve"> seven.  </w:t>
      </w:r>
      <w:r>
        <w:rPr>
          <w:rFonts w:ascii="Arial" w:hAnsi="Arial" w:cs="Arial"/>
          <w:bCs/>
          <w:sz w:val="24"/>
          <w:szCs w:val="24"/>
        </w:rPr>
        <w:t>O back, zero, right, okay, S back seven.</w:t>
      </w:r>
    </w:p>
    <w:p w14:paraId="3548E7CC" w14:textId="77777777" w:rsidR="00471B92" w:rsidRDefault="00471B92" w:rsidP="00471B92">
      <w:pPr>
        <w:spacing w:after="0" w:line="240" w:lineRule="auto"/>
        <w:ind w:left="1134" w:hanging="1134"/>
        <w:jc w:val="both"/>
        <w:rPr>
          <w:rFonts w:ascii="Arial" w:hAnsi="Arial" w:cs="Arial"/>
          <w:bCs/>
          <w:sz w:val="24"/>
          <w:szCs w:val="24"/>
        </w:rPr>
      </w:pPr>
    </w:p>
    <w:p w14:paraId="6B823264" w14:textId="700F482A" w:rsidR="00471B92" w:rsidRDefault="00471B92" w:rsidP="00471B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L.</w:t>
      </w:r>
    </w:p>
    <w:p w14:paraId="48482030" w14:textId="77777777" w:rsidR="00471B92" w:rsidRDefault="00471B92" w:rsidP="00471B92">
      <w:pPr>
        <w:spacing w:after="0" w:line="240" w:lineRule="auto"/>
        <w:ind w:left="1134" w:hanging="1134"/>
        <w:jc w:val="both"/>
        <w:rPr>
          <w:rFonts w:ascii="Arial" w:hAnsi="Arial" w:cs="Arial"/>
          <w:bCs/>
          <w:sz w:val="24"/>
          <w:szCs w:val="24"/>
        </w:rPr>
      </w:pPr>
    </w:p>
    <w:p w14:paraId="48D89045" w14:textId="6E0F293C" w:rsidR="00471B92" w:rsidRDefault="00471B92" w:rsidP="00471B9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 back four.</w:t>
      </w:r>
    </w:p>
    <w:p w14:paraId="641EB475" w14:textId="77777777" w:rsidR="00471B92" w:rsidRDefault="00471B92" w:rsidP="00471B92">
      <w:pPr>
        <w:spacing w:after="0" w:line="240" w:lineRule="auto"/>
        <w:ind w:left="1134" w:hanging="1134"/>
        <w:jc w:val="both"/>
        <w:rPr>
          <w:rFonts w:ascii="Arial" w:hAnsi="Arial" w:cs="Arial"/>
          <w:bCs/>
          <w:sz w:val="24"/>
          <w:szCs w:val="24"/>
        </w:rPr>
      </w:pPr>
    </w:p>
    <w:p w14:paraId="0D6F2FF6" w14:textId="5E845F88" w:rsidR="00471B92" w:rsidRDefault="00471B92" w:rsidP="00471B9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D.</w:t>
      </w:r>
    </w:p>
    <w:p w14:paraId="375DE41E" w14:textId="77777777" w:rsidR="00471B92" w:rsidRDefault="00471B92" w:rsidP="00471B92">
      <w:pPr>
        <w:spacing w:after="0" w:line="240" w:lineRule="auto"/>
        <w:ind w:left="1134" w:hanging="1134"/>
        <w:jc w:val="both"/>
        <w:rPr>
          <w:rFonts w:ascii="Arial" w:hAnsi="Arial" w:cs="Arial"/>
          <w:bCs/>
          <w:sz w:val="24"/>
          <w:szCs w:val="24"/>
        </w:rPr>
      </w:pPr>
    </w:p>
    <w:p w14:paraId="6F485123" w14:textId="79526DCF" w:rsidR="00471B92" w:rsidRDefault="00471B92"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could have been so much more succinct, this message.  I mean honestly we just…</w:t>
      </w:r>
      <w:r w:rsidR="00D815D3">
        <w:rPr>
          <w:rFonts w:ascii="Arial" w:hAnsi="Arial" w:cs="Arial"/>
          <w:bCs/>
          <w:sz w:val="24"/>
          <w:szCs w:val="24"/>
        </w:rPr>
        <w:t>so 407, 4…H back seven.</w:t>
      </w:r>
    </w:p>
    <w:p w14:paraId="6E962ECA" w14:textId="77777777" w:rsidR="00D815D3" w:rsidRDefault="00D815D3" w:rsidP="00D815D3">
      <w:pPr>
        <w:spacing w:after="0" w:line="240" w:lineRule="auto"/>
        <w:ind w:left="1134" w:hanging="1134"/>
        <w:jc w:val="both"/>
        <w:rPr>
          <w:rFonts w:ascii="Arial" w:hAnsi="Arial" w:cs="Arial"/>
          <w:bCs/>
          <w:sz w:val="24"/>
          <w:szCs w:val="24"/>
        </w:rPr>
      </w:pPr>
    </w:p>
    <w:p w14:paraId="6BC89D83" w14:textId="56513447"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A.</w:t>
      </w:r>
    </w:p>
    <w:p w14:paraId="7413B903" w14:textId="77777777" w:rsidR="00D815D3" w:rsidRDefault="00D815D3" w:rsidP="00D815D3">
      <w:pPr>
        <w:spacing w:after="0" w:line="240" w:lineRule="auto"/>
        <w:ind w:left="1134" w:hanging="1134"/>
        <w:jc w:val="both"/>
        <w:rPr>
          <w:rFonts w:ascii="Arial" w:hAnsi="Arial" w:cs="Arial"/>
          <w:bCs/>
          <w:sz w:val="24"/>
          <w:szCs w:val="24"/>
        </w:rPr>
      </w:pPr>
    </w:p>
    <w:p w14:paraId="277A3E71" w14:textId="0155EFD6"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ab/>
      </w:r>
      <w:r w:rsidR="00757DC9">
        <w:rPr>
          <w:rFonts w:ascii="Arial" w:hAnsi="Arial" w:cs="Arial"/>
          <w:bCs/>
          <w:sz w:val="24"/>
          <w:szCs w:val="24"/>
        </w:rPr>
        <w:t xml:space="preserve">If it’s </w:t>
      </w:r>
      <w:r w:rsidRPr="00D61164">
        <w:rPr>
          <w:rFonts w:ascii="Arial" w:hAnsi="Arial" w:cs="Arial"/>
          <w:bCs/>
          <w:sz w:val="24"/>
          <w:szCs w:val="24"/>
          <w:highlight w:val="yellow"/>
        </w:rPr>
        <w:t>[inaudible 01:45:37</w:t>
      </w:r>
      <w:r>
        <w:rPr>
          <w:rFonts w:ascii="Arial" w:hAnsi="Arial" w:cs="Arial"/>
          <w:bCs/>
          <w:sz w:val="24"/>
          <w:szCs w:val="24"/>
        </w:rPr>
        <w:t>] we’ll cut that out.</w:t>
      </w:r>
    </w:p>
    <w:p w14:paraId="5B636F00" w14:textId="77777777" w:rsidR="00D815D3" w:rsidRDefault="00D815D3" w:rsidP="00D815D3">
      <w:pPr>
        <w:spacing w:after="0" w:line="240" w:lineRule="auto"/>
        <w:ind w:left="1134" w:hanging="1134"/>
        <w:jc w:val="both"/>
        <w:rPr>
          <w:rFonts w:ascii="Arial" w:hAnsi="Arial" w:cs="Arial"/>
          <w:bCs/>
          <w:sz w:val="24"/>
          <w:szCs w:val="24"/>
        </w:rPr>
      </w:pPr>
    </w:p>
    <w:p w14:paraId="5399F430" w14:textId="0D265E55"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1</w:t>
      </w:r>
      <w:r>
        <w:rPr>
          <w:rFonts w:ascii="Arial" w:hAnsi="Arial" w:cs="Arial"/>
          <w:bCs/>
          <w:sz w:val="24"/>
          <w:szCs w:val="24"/>
        </w:rPr>
        <w:t>:</w:t>
      </w:r>
      <w:r>
        <w:rPr>
          <w:rFonts w:ascii="Arial" w:hAnsi="Arial" w:cs="Arial"/>
          <w:bCs/>
          <w:sz w:val="24"/>
          <w:szCs w:val="24"/>
        </w:rPr>
        <w:tab/>
        <w:t>R back four.</w:t>
      </w:r>
    </w:p>
    <w:p w14:paraId="0FFB8199" w14:textId="77777777" w:rsidR="00D815D3" w:rsidRDefault="00D815D3" w:rsidP="00D815D3">
      <w:pPr>
        <w:spacing w:after="0" w:line="240" w:lineRule="auto"/>
        <w:ind w:left="1134" w:hanging="1134"/>
        <w:jc w:val="both"/>
        <w:rPr>
          <w:rFonts w:ascii="Arial" w:hAnsi="Arial" w:cs="Arial"/>
          <w:bCs/>
          <w:sz w:val="24"/>
          <w:szCs w:val="24"/>
        </w:rPr>
      </w:pPr>
    </w:p>
    <w:p w14:paraId="7CEEA8EB" w14:textId="3BB4FDCB" w:rsidR="00D815D3" w:rsidRDefault="00D815D3" w:rsidP="00757DC9">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2</w:t>
      </w:r>
      <w:r>
        <w:rPr>
          <w:rFonts w:ascii="Arial" w:hAnsi="Arial" w:cs="Arial"/>
          <w:bCs/>
          <w:sz w:val="24"/>
          <w:szCs w:val="24"/>
        </w:rPr>
        <w:t>:</w:t>
      </w:r>
      <w:r>
        <w:rPr>
          <w:rFonts w:ascii="Arial" w:hAnsi="Arial" w:cs="Arial"/>
          <w:bCs/>
          <w:sz w:val="24"/>
          <w:szCs w:val="24"/>
        </w:rPr>
        <w:tab/>
        <w:t>R back four.  One, two, three, four, N.</w:t>
      </w:r>
      <w:r w:rsidR="00757DC9">
        <w:rPr>
          <w:rFonts w:ascii="Arial" w:hAnsi="Arial" w:cs="Arial"/>
          <w:bCs/>
          <w:sz w:val="24"/>
          <w:szCs w:val="24"/>
        </w:rPr>
        <w:t xml:space="preserve">  </w:t>
      </w:r>
      <w:r>
        <w:rPr>
          <w:rFonts w:ascii="Arial" w:hAnsi="Arial" w:cs="Arial"/>
          <w:bCs/>
          <w:sz w:val="24"/>
          <w:szCs w:val="24"/>
        </w:rPr>
        <w:t>Old man.</w:t>
      </w:r>
    </w:p>
    <w:p w14:paraId="402F8BFD" w14:textId="77777777" w:rsidR="00D815D3" w:rsidRDefault="00D815D3" w:rsidP="00D815D3">
      <w:pPr>
        <w:spacing w:after="0" w:line="240" w:lineRule="auto"/>
        <w:ind w:left="1134" w:hanging="1134"/>
        <w:jc w:val="both"/>
        <w:rPr>
          <w:rFonts w:ascii="Arial" w:hAnsi="Arial" w:cs="Arial"/>
          <w:bCs/>
          <w:sz w:val="24"/>
          <w:szCs w:val="24"/>
        </w:rPr>
      </w:pPr>
    </w:p>
    <w:p w14:paraId="3AB60375" w14:textId="6426987B"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1</w:t>
      </w:r>
      <w:r>
        <w:rPr>
          <w:rFonts w:ascii="Arial" w:hAnsi="Arial" w:cs="Arial"/>
          <w:bCs/>
          <w:sz w:val="24"/>
          <w:szCs w:val="24"/>
        </w:rPr>
        <w:t>:</w:t>
      </w:r>
      <w:r>
        <w:rPr>
          <w:rFonts w:ascii="Arial" w:hAnsi="Arial" w:cs="Arial"/>
          <w:bCs/>
          <w:sz w:val="24"/>
          <w:szCs w:val="24"/>
        </w:rPr>
        <w:tab/>
        <w:t>Old man?</w:t>
      </w:r>
    </w:p>
    <w:p w14:paraId="7197E733" w14:textId="77777777" w:rsidR="00D815D3" w:rsidRDefault="00D815D3" w:rsidP="00D815D3">
      <w:pPr>
        <w:spacing w:after="0" w:line="240" w:lineRule="auto"/>
        <w:ind w:left="1134" w:hanging="1134"/>
        <w:jc w:val="both"/>
        <w:rPr>
          <w:rFonts w:ascii="Arial" w:hAnsi="Arial" w:cs="Arial"/>
          <w:bCs/>
          <w:sz w:val="24"/>
          <w:szCs w:val="24"/>
        </w:rPr>
      </w:pPr>
    </w:p>
    <w:p w14:paraId="2E99843C" w14:textId="45D441E0"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ab/>
        <w:t>Four…U back seven.</w:t>
      </w:r>
    </w:p>
    <w:p w14:paraId="632D9208" w14:textId="77777777" w:rsidR="00D815D3" w:rsidRDefault="00D815D3" w:rsidP="00D815D3">
      <w:pPr>
        <w:spacing w:after="0" w:line="240" w:lineRule="auto"/>
        <w:ind w:left="1134" w:hanging="1134"/>
        <w:jc w:val="both"/>
        <w:rPr>
          <w:rFonts w:ascii="Arial" w:hAnsi="Arial" w:cs="Arial"/>
          <w:bCs/>
          <w:sz w:val="24"/>
          <w:szCs w:val="24"/>
        </w:rPr>
      </w:pPr>
    </w:p>
    <w:p w14:paraId="7BD3330C" w14:textId="277ECF22"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2</w:t>
      </w:r>
      <w:r>
        <w:rPr>
          <w:rFonts w:ascii="Arial" w:hAnsi="Arial" w:cs="Arial"/>
          <w:bCs/>
          <w:sz w:val="24"/>
          <w:szCs w:val="24"/>
        </w:rPr>
        <w:t>:</w:t>
      </w:r>
      <w:r>
        <w:rPr>
          <w:rFonts w:ascii="Arial" w:hAnsi="Arial" w:cs="Arial"/>
          <w:bCs/>
          <w:sz w:val="24"/>
          <w:szCs w:val="24"/>
        </w:rPr>
        <w:tab/>
        <w:t>One, two, three, four, five, six, seven, N.</w:t>
      </w:r>
    </w:p>
    <w:p w14:paraId="2CF3F7CF" w14:textId="77777777" w:rsidR="00D815D3" w:rsidRDefault="00D815D3" w:rsidP="00D815D3">
      <w:pPr>
        <w:spacing w:after="0" w:line="240" w:lineRule="auto"/>
        <w:ind w:left="1134" w:hanging="1134"/>
        <w:jc w:val="both"/>
        <w:rPr>
          <w:rFonts w:ascii="Arial" w:hAnsi="Arial" w:cs="Arial"/>
          <w:bCs/>
          <w:sz w:val="24"/>
          <w:szCs w:val="24"/>
        </w:rPr>
      </w:pPr>
    </w:p>
    <w:p w14:paraId="2A5D18B8" w14:textId="27D834CD"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1</w:t>
      </w:r>
      <w:r>
        <w:rPr>
          <w:rFonts w:ascii="Arial" w:hAnsi="Arial" w:cs="Arial"/>
          <w:bCs/>
          <w:sz w:val="24"/>
          <w:szCs w:val="24"/>
        </w:rPr>
        <w:t>:</w:t>
      </w:r>
      <w:r>
        <w:rPr>
          <w:rFonts w:ascii="Arial" w:hAnsi="Arial" w:cs="Arial"/>
          <w:bCs/>
          <w:sz w:val="24"/>
          <w:szCs w:val="24"/>
        </w:rPr>
        <w:tab/>
        <w:t>Is that your older man in…?  Seven, 407…X back four.</w:t>
      </w:r>
    </w:p>
    <w:p w14:paraId="1060810E" w14:textId="77777777" w:rsidR="00D815D3" w:rsidRDefault="00D815D3" w:rsidP="00D815D3">
      <w:pPr>
        <w:spacing w:after="0" w:line="240" w:lineRule="auto"/>
        <w:ind w:left="1134" w:hanging="1134"/>
        <w:jc w:val="both"/>
        <w:rPr>
          <w:rFonts w:ascii="Arial" w:hAnsi="Arial" w:cs="Arial"/>
          <w:bCs/>
          <w:sz w:val="24"/>
          <w:szCs w:val="24"/>
        </w:rPr>
      </w:pPr>
    </w:p>
    <w:p w14:paraId="7E64CD1B" w14:textId="217EF21D"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704B42">
        <w:rPr>
          <w:rFonts w:ascii="Arial" w:hAnsi="Arial" w:cs="Arial"/>
          <w:bCs/>
          <w:sz w:val="24"/>
          <w:szCs w:val="24"/>
        </w:rPr>
        <w:t>2</w:t>
      </w:r>
      <w:r>
        <w:rPr>
          <w:rFonts w:ascii="Arial" w:hAnsi="Arial" w:cs="Arial"/>
          <w:bCs/>
          <w:sz w:val="24"/>
          <w:szCs w:val="24"/>
        </w:rPr>
        <w:t>:</w:t>
      </w:r>
      <w:r>
        <w:rPr>
          <w:rFonts w:ascii="Arial" w:hAnsi="Arial" w:cs="Arial"/>
          <w:bCs/>
          <w:sz w:val="24"/>
          <w:szCs w:val="24"/>
        </w:rPr>
        <w:tab/>
        <w:t>X?  One, two, three, four, T.</w:t>
      </w:r>
    </w:p>
    <w:p w14:paraId="7D686FBD" w14:textId="77777777" w:rsidR="00D815D3" w:rsidRDefault="00D815D3" w:rsidP="00D815D3">
      <w:pPr>
        <w:spacing w:after="0" w:line="240" w:lineRule="auto"/>
        <w:ind w:left="1134" w:hanging="1134"/>
        <w:jc w:val="both"/>
        <w:rPr>
          <w:rFonts w:ascii="Arial" w:hAnsi="Arial" w:cs="Arial"/>
          <w:bCs/>
          <w:sz w:val="24"/>
          <w:szCs w:val="24"/>
        </w:rPr>
      </w:pPr>
    </w:p>
    <w:p w14:paraId="7E09B88C" w14:textId="1A1F78CA" w:rsidR="00D815D3" w:rsidRDefault="00D815D3" w:rsidP="00D815D3">
      <w:pPr>
        <w:spacing w:after="0" w:line="240" w:lineRule="auto"/>
        <w:ind w:left="1134" w:hanging="1134"/>
        <w:jc w:val="both"/>
        <w:rPr>
          <w:rFonts w:ascii="Arial" w:hAnsi="Arial" w:cs="Arial"/>
          <w:bCs/>
          <w:sz w:val="24"/>
          <w:szCs w:val="24"/>
        </w:rPr>
      </w:pPr>
      <w:r>
        <w:rPr>
          <w:rFonts w:ascii="Arial" w:hAnsi="Arial" w:cs="Arial"/>
          <w:bCs/>
          <w:sz w:val="24"/>
          <w:szCs w:val="24"/>
        </w:rPr>
        <w:tab/>
        <w:t>Unless it’s a signed confession, I’m not sure it’s worth it.</w:t>
      </w:r>
    </w:p>
    <w:p w14:paraId="1C9BC459" w14:textId="77777777" w:rsidR="00E050CF" w:rsidRDefault="00E050CF" w:rsidP="00D815D3">
      <w:pPr>
        <w:spacing w:after="0" w:line="240" w:lineRule="auto"/>
        <w:ind w:left="1134" w:hanging="1134"/>
        <w:jc w:val="both"/>
        <w:rPr>
          <w:rFonts w:ascii="Arial" w:hAnsi="Arial" w:cs="Arial"/>
          <w:bCs/>
          <w:sz w:val="24"/>
          <w:szCs w:val="24"/>
        </w:rPr>
      </w:pPr>
    </w:p>
    <w:p w14:paraId="0453D03A" w14:textId="2DE916FA"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 back seven.</w:t>
      </w:r>
    </w:p>
    <w:p w14:paraId="7BA24833" w14:textId="77777777" w:rsidR="00E050CF" w:rsidRDefault="00E050CF" w:rsidP="00D815D3">
      <w:pPr>
        <w:spacing w:after="0" w:line="240" w:lineRule="auto"/>
        <w:ind w:left="1134" w:hanging="1134"/>
        <w:jc w:val="both"/>
        <w:rPr>
          <w:rFonts w:ascii="Arial" w:hAnsi="Arial" w:cs="Arial"/>
          <w:bCs/>
          <w:sz w:val="24"/>
          <w:szCs w:val="24"/>
        </w:rPr>
      </w:pPr>
    </w:p>
    <w:p w14:paraId="18937623" w14:textId="37DB4738"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E.</w:t>
      </w:r>
    </w:p>
    <w:p w14:paraId="521090AD" w14:textId="77777777" w:rsidR="00E050CF" w:rsidRDefault="00E050CF" w:rsidP="00D815D3">
      <w:pPr>
        <w:spacing w:after="0" w:line="240" w:lineRule="auto"/>
        <w:ind w:left="1134" w:hanging="1134"/>
        <w:jc w:val="both"/>
        <w:rPr>
          <w:rFonts w:ascii="Arial" w:hAnsi="Arial" w:cs="Arial"/>
          <w:bCs/>
          <w:sz w:val="24"/>
          <w:szCs w:val="24"/>
        </w:rPr>
      </w:pPr>
    </w:p>
    <w:p w14:paraId="51DE3C06" w14:textId="767905CF"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is it going to be something like, old man in the pub, or something?</w:t>
      </w:r>
    </w:p>
    <w:p w14:paraId="189FC0FF" w14:textId="77777777" w:rsidR="00E050CF" w:rsidRDefault="00E050CF" w:rsidP="00D815D3">
      <w:pPr>
        <w:spacing w:after="0" w:line="240" w:lineRule="auto"/>
        <w:ind w:left="1134" w:hanging="1134"/>
        <w:jc w:val="both"/>
        <w:rPr>
          <w:rFonts w:ascii="Arial" w:hAnsi="Arial" w:cs="Arial"/>
          <w:bCs/>
          <w:sz w:val="24"/>
          <w:szCs w:val="24"/>
        </w:rPr>
      </w:pPr>
    </w:p>
    <w:p w14:paraId="13B5F279" w14:textId="786B5123"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ab/>
        <w:t>A back four.</w:t>
      </w:r>
    </w:p>
    <w:p w14:paraId="59F4E0A2" w14:textId="77777777" w:rsidR="00E050CF" w:rsidRDefault="00E050CF" w:rsidP="00D815D3">
      <w:pPr>
        <w:spacing w:after="0" w:line="240" w:lineRule="auto"/>
        <w:ind w:left="1134" w:hanging="1134"/>
        <w:jc w:val="both"/>
        <w:rPr>
          <w:rFonts w:ascii="Arial" w:hAnsi="Arial" w:cs="Arial"/>
          <w:bCs/>
          <w:sz w:val="24"/>
          <w:szCs w:val="24"/>
        </w:rPr>
      </w:pPr>
    </w:p>
    <w:p w14:paraId="08CACCA7" w14:textId="7DAB8BB9"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W.</w:t>
      </w:r>
    </w:p>
    <w:p w14:paraId="09F7CDF8" w14:textId="77777777" w:rsidR="00E050CF" w:rsidRDefault="00E050CF" w:rsidP="00D815D3">
      <w:pPr>
        <w:spacing w:after="0" w:line="240" w:lineRule="auto"/>
        <w:ind w:left="1134" w:hanging="1134"/>
        <w:jc w:val="both"/>
        <w:rPr>
          <w:rFonts w:ascii="Arial" w:hAnsi="Arial" w:cs="Arial"/>
          <w:bCs/>
          <w:sz w:val="24"/>
          <w:szCs w:val="24"/>
        </w:rPr>
      </w:pPr>
    </w:p>
    <w:p w14:paraId="1A8FA0E1" w14:textId="13B142C4"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F back seven.</w:t>
      </w:r>
    </w:p>
    <w:p w14:paraId="49D16315" w14:textId="77777777" w:rsidR="00E050CF" w:rsidRDefault="00E050CF" w:rsidP="00D815D3">
      <w:pPr>
        <w:spacing w:after="0" w:line="240" w:lineRule="auto"/>
        <w:ind w:left="1134" w:hanging="1134"/>
        <w:jc w:val="both"/>
        <w:rPr>
          <w:rFonts w:ascii="Arial" w:hAnsi="Arial" w:cs="Arial"/>
          <w:bCs/>
          <w:sz w:val="24"/>
          <w:szCs w:val="24"/>
        </w:rPr>
      </w:pPr>
    </w:p>
    <w:p w14:paraId="3735178D" w14:textId="3DF93E81"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 Y.</w:t>
      </w:r>
    </w:p>
    <w:p w14:paraId="29103B7B" w14:textId="77777777" w:rsidR="00E050CF" w:rsidRDefault="00E050CF" w:rsidP="00D815D3">
      <w:pPr>
        <w:spacing w:after="0" w:line="240" w:lineRule="auto"/>
        <w:ind w:left="1134" w:hanging="1134"/>
        <w:jc w:val="both"/>
        <w:rPr>
          <w:rFonts w:ascii="Arial" w:hAnsi="Arial" w:cs="Arial"/>
          <w:bCs/>
          <w:sz w:val="24"/>
          <w:szCs w:val="24"/>
        </w:rPr>
      </w:pPr>
    </w:p>
    <w:p w14:paraId="54764FA6" w14:textId="3CFC5C73"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w:t>
      </w:r>
    </w:p>
    <w:p w14:paraId="3EE4E2BD" w14:textId="77777777" w:rsidR="00E050CF" w:rsidRDefault="00E050CF" w:rsidP="00D815D3">
      <w:pPr>
        <w:spacing w:after="0" w:line="240" w:lineRule="auto"/>
        <w:ind w:left="1134" w:hanging="1134"/>
        <w:jc w:val="both"/>
        <w:rPr>
          <w:rFonts w:ascii="Arial" w:hAnsi="Arial" w:cs="Arial"/>
          <w:bCs/>
          <w:sz w:val="24"/>
          <w:szCs w:val="24"/>
        </w:rPr>
      </w:pPr>
    </w:p>
    <w:p w14:paraId="10CA8710" w14:textId="3DA03B53"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Any…is it…</w:t>
      </w:r>
    </w:p>
    <w:p w14:paraId="66D242BD" w14:textId="77777777" w:rsidR="00E050CF" w:rsidRDefault="00E050CF" w:rsidP="00D815D3">
      <w:pPr>
        <w:spacing w:after="0" w:line="240" w:lineRule="auto"/>
        <w:ind w:left="1134" w:hanging="1134"/>
        <w:jc w:val="both"/>
        <w:rPr>
          <w:rFonts w:ascii="Arial" w:hAnsi="Arial" w:cs="Arial"/>
          <w:bCs/>
          <w:sz w:val="24"/>
          <w:szCs w:val="24"/>
        </w:rPr>
      </w:pPr>
    </w:p>
    <w:p w14:paraId="4B1BFAC6" w14:textId="466D2665"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anytime, maybe?</w:t>
      </w:r>
    </w:p>
    <w:p w14:paraId="56ED4FA5" w14:textId="77777777" w:rsidR="00E050CF" w:rsidRDefault="00E050CF" w:rsidP="00D815D3">
      <w:pPr>
        <w:spacing w:after="0" w:line="240" w:lineRule="auto"/>
        <w:ind w:left="1134" w:hanging="1134"/>
        <w:jc w:val="both"/>
        <w:rPr>
          <w:rFonts w:ascii="Arial" w:hAnsi="Arial" w:cs="Arial"/>
          <w:bCs/>
          <w:sz w:val="24"/>
          <w:szCs w:val="24"/>
        </w:rPr>
      </w:pPr>
    </w:p>
    <w:p w14:paraId="730698C5" w14:textId="6F02B2EB"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maybe some letters were a bit unclear </w:t>
      </w:r>
      <w:r w:rsidRPr="0080169E">
        <w:rPr>
          <w:rFonts w:ascii="Arial" w:hAnsi="Arial" w:cs="Arial"/>
          <w:bCs/>
          <w:sz w:val="24"/>
          <w:szCs w:val="24"/>
          <w:highlight w:val="yellow"/>
        </w:rPr>
        <w:t>[inaudible 01:46:36</w:t>
      </w:r>
      <w:r>
        <w:rPr>
          <w:rFonts w:ascii="Arial" w:hAnsi="Arial" w:cs="Arial"/>
          <w:bCs/>
          <w:sz w:val="24"/>
          <w:szCs w:val="24"/>
        </w:rPr>
        <w:t>].</w:t>
      </w:r>
    </w:p>
    <w:p w14:paraId="14D4DEB5" w14:textId="77777777" w:rsidR="00E050CF" w:rsidRDefault="00E050CF" w:rsidP="00D815D3">
      <w:pPr>
        <w:spacing w:after="0" w:line="240" w:lineRule="auto"/>
        <w:ind w:left="1134" w:hanging="1134"/>
        <w:jc w:val="both"/>
        <w:rPr>
          <w:rFonts w:ascii="Arial" w:hAnsi="Arial" w:cs="Arial"/>
          <w:bCs/>
          <w:sz w:val="24"/>
          <w:szCs w:val="24"/>
        </w:rPr>
      </w:pPr>
    </w:p>
    <w:p w14:paraId="06C23FCA" w14:textId="70095C6D"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Anytime, wish it were just us without your old man in the way.</w:t>
      </w:r>
    </w:p>
    <w:p w14:paraId="790BEA5E" w14:textId="77777777" w:rsidR="00E050CF" w:rsidRDefault="00E050CF" w:rsidP="00D815D3">
      <w:pPr>
        <w:spacing w:after="0" w:line="240" w:lineRule="auto"/>
        <w:ind w:left="1134" w:hanging="1134"/>
        <w:jc w:val="both"/>
        <w:rPr>
          <w:rFonts w:ascii="Arial" w:hAnsi="Arial" w:cs="Arial"/>
          <w:bCs/>
          <w:sz w:val="24"/>
          <w:szCs w:val="24"/>
        </w:rPr>
      </w:pPr>
    </w:p>
    <w:p w14:paraId="66FE5318" w14:textId="39A59632"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is that it?</w:t>
      </w:r>
    </w:p>
    <w:p w14:paraId="6452C9BF" w14:textId="77777777" w:rsidR="00E050CF" w:rsidRDefault="00E050CF" w:rsidP="00D815D3">
      <w:pPr>
        <w:spacing w:after="0" w:line="240" w:lineRule="auto"/>
        <w:ind w:left="1134" w:hanging="1134"/>
        <w:jc w:val="both"/>
        <w:rPr>
          <w:rFonts w:ascii="Arial" w:hAnsi="Arial" w:cs="Arial"/>
          <w:bCs/>
          <w:sz w:val="24"/>
          <w:szCs w:val="24"/>
        </w:rPr>
      </w:pPr>
    </w:p>
    <w:p w14:paraId="0001F4E3" w14:textId="3E7AE61C"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G back four?</w:t>
      </w:r>
    </w:p>
    <w:p w14:paraId="5E613F18" w14:textId="77777777" w:rsidR="00E050CF" w:rsidRDefault="00E050CF" w:rsidP="00D815D3">
      <w:pPr>
        <w:spacing w:after="0" w:line="240" w:lineRule="auto"/>
        <w:ind w:left="1134" w:hanging="1134"/>
        <w:jc w:val="both"/>
        <w:rPr>
          <w:rFonts w:ascii="Arial" w:hAnsi="Arial" w:cs="Arial"/>
          <w:bCs/>
          <w:sz w:val="24"/>
          <w:szCs w:val="24"/>
        </w:rPr>
      </w:pPr>
    </w:p>
    <w:p w14:paraId="49CAEAC4" w14:textId="240BE645"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this is going to get interesting now.  We’re going to get our payback now.  G back four.  One, two, three, four, C.</w:t>
      </w:r>
    </w:p>
    <w:p w14:paraId="0E4FDC1A" w14:textId="77777777" w:rsidR="00E050CF" w:rsidRDefault="00E050CF" w:rsidP="00D815D3">
      <w:pPr>
        <w:spacing w:after="0" w:line="240" w:lineRule="auto"/>
        <w:ind w:left="1134" w:hanging="1134"/>
        <w:jc w:val="both"/>
        <w:rPr>
          <w:rFonts w:ascii="Arial" w:hAnsi="Arial" w:cs="Arial"/>
          <w:bCs/>
          <w:sz w:val="24"/>
          <w:szCs w:val="24"/>
        </w:rPr>
      </w:pPr>
    </w:p>
    <w:p w14:paraId="3E79914D" w14:textId="2EB39DD4"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C wrote this.</w:t>
      </w:r>
    </w:p>
    <w:p w14:paraId="7E59C12E" w14:textId="77777777" w:rsidR="00E050CF" w:rsidRDefault="00E050CF" w:rsidP="00D815D3">
      <w:pPr>
        <w:spacing w:after="0" w:line="240" w:lineRule="auto"/>
        <w:ind w:left="1134" w:hanging="1134"/>
        <w:jc w:val="both"/>
        <w:rPr>
          <w:rFonts w:ascii="Arial" w:hAnsi="Arial" w:cs="Arial"/>
          <w:bCs/>
          <w:sz w:val="24"/>
          <w:szCs w:val="24"/>
        </w:rPr>
      </w:pPr>
    </w:p>
    <w:p w14:paraId="5E032B10" w14:textId="2DA0A260" w:rsidR="00E050CF" w:rsidRDefault="00E050CF"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C, what’s his name the sheriff, the deputy</w:t>
      </w:r>
      <w:r w:rsidR="00D66555">
        <w:rPr>
          <w:rFonts w:ascii="Arial" w:hAnsi="Arial" w:cs="Arial"/>
          <w:bCs/>
          <w:sz w:val="24"/>
          <w:szCs w:val="24"/>
        </w:rPr>
        <w:t>.</w:t>
      </w:r>
    </w:p>
    <w:p w14:paraId="44F97B52" w14:textId="77777777" w:rsidR="00D66555" w:rsidRDefault="00D66555" w:rsidP="00D815D3">
      <w:pPr>
        <w:spacing w:after="0" w:line="240" w:lineRule="auto"/>
        <w:ind w:left="1134" w:hanging="1134"/>
        <w:jc w:val="both"/>
        <w:rPr>
          <w:rFonts w:ascii="Arial" w:hAnsi="Arial" w:cs="Arial"/>
          <w:bCs/>
          <w:sz w:val="24"/>
          <w:szCs w:val="24"/>
        </w:rPr>
      </w:pPr>
    </w:p>
    <w:p w14:paraId="4A74244F" w14:textId="2F0B5B4A" w:rsidR="00D66555" w:rsidRDefault="00D66555"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Chris Thompson.</w:t>
      </w:r>
    </w:p>
    <w:p w14:paraId="334FDF06" w14:textId="77777777" w:rsidR="00D66555" w:rsidRDefault="00D66555" w:rsidP="00D815D3">
      <w:pPr>
        <w:spacing w:after="0" w:line="240" w:lineRule="auto"/>
        <w:ind w:left="1134" w:hanging="1134"/>
        <w:jc w:val="both"/>
        <w:rPr>
          <w:rFonts w:ascii="Arial" w:hAnsi="Arial" w:cs="Arial"/>
          <w:bCs/>
          <w:sz w:val="24"/>
          <w:szCs w:val="24"/>
        </w:rPr>
      </w:pPr>
    </w:p>
    <w:p w14:paraId="1ACBB52A" w14:textId="592FFE9E" w:rsidR="00D66555" w:rsidRDefault="00D66555"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so it’s love, okay, so we’ve got an affair.  [</w:t>
      </w:r>
      <w:r w:rsidRPr="0080169E">
        <w:rPr>
          <w:rFonts w:ascii="Arial" w:hAnsi="Arial" w:cs="Arial"/>
          <w:bCs/>
          <w:sz w:val="24"/>
          <w:szCs w:val="24"/>
          <w:highlight w:val="yellow"/>
        </w:rPr>
        <w:t>inaudible 01:46:56]</w:t>
      </w:r>
      <w:r>
        <w:rPr>
          <w:rFonts w:ascii="Arial" w:hAnsi="Arial" w:cs="Arial"/>
          <w:bCs/>
          <w:sz w:val="24"/>
          <w:szCs w:val="24"/>
        </w:rPr>
        <w:t xml:space="preserve"> an affair.</w:t>
      </w:r>
    </w:p>
    <w:p w14:paraId="5CE3D473" w14:textId="77777777" w:rsidR="00D66555" w:rsidRDefault="00D66555" w:rsidP="00D815D3">
      <w:pPr>
        <w:spacing w:after="0" w:line="240" w:lineRule="auto"/>
        <w:ind w:left="1134" w:hanging="1134"/>
        <w:jc w:val="both"/>
        <w:rPr>
          <w:rFonts w:ascii="Arial" w:hAnsi="Arial" w:cs="Arial"/>
          <w:bCs/>
          <w:sz w:val="24"/>
          <w:szCs w:val="24"/>
        </w:rPr>
      </w:pPr>
    </w:p>
    <w:p w14:paraId="3B02CF28" w14:textId="2000641E" w:rsidR="00D66555" w:rsidRDefault="00D66555"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Good, good, good, great, I have some things as well, okay?</w:t>
      </w:r>
    </w:p>
    <w:p w14:paraId="084CCFFC" w14:textId="77777777" w:rsidR="00D66555" w:rsidRDefault="00D66555" w:rsidP="00D815D3">
      <w:pPr>
        <w:spacing w:after="0" w:line="240" w:lineRule="auto"/>
        <w:ind w:left="1134" w:hanging="1134"/>
        <w:jc w:val="both"/>
        <w:rPr>
          <w:rFonts w:ascii="Arial" w:hAnsi="Arial" w:cs="Arial"/>
          <w:bCs/>
          <w:sz w:val="24"/>
          <w:szCs w:val="24"/>
        </w:rPr>
      </w:pPr>
    </w:p>
    <w:p w14:paraId="241A5AC2" w14:textId="1093B850" w:rsidR="00D66555" w:rsidRDefault="00D66555"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good, okay, sure.  Okay, share with the group.</w:t>
      </w:r>
    </w:p>
    <w:p w14:paraId="7937DA5A" w14:textId="77777777" w:rsidR="00D66555" w:rsidRDefault="00D66555" w:rsidP="00D815D3">
      <w:pPr>
        <w:spacing w:after="0" w:line="240" w:lineRule="auto"/>
        <w:ind w:left="1134" w:hanging="1134"/>
        <w:jc w:val="both"/>
        <w:rPr>
          <w:rFonts w:ascii="Arial" w:hAnsi="Arial" w:cs="Arial"/>
          <w:bCs/>
          <w:sz w:val="24"/>
          <w:szCs w:val="24"/>
        </w:rPr>
      </w:pPr>
    </w:p>
    <w:p w14:paraId="6FF44B75" w14:textId="48E46238" w:rsidR="00D66555" w:rsidRDefault="00D66555"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So here we have the emails between </w:t>
      </w:r>
      <w:r w:rsidR="00AB7497">
        <w:rPr>
          <w:rFonts w:ascii="Arial" w:hAnsi="Arial" w:cs="Arial"/>
          <w:bCs/>
          <w:sz w:val="24"/>
          <w:szCs w:val="24"/>
        </w:rPr>
        <w:t>Sheri</w:t>
      </w:r>
      <w:r>
        <w:rPr>
          <w:rFonts w:ascii="Arial" w:hAnsi="Arial" w:cs="Arial"/>
          <w:bCs/>
          <w:sz w:val="24"/>
          <w:szCs w:val="24"/>
        </w:rPr>
        <w:t xml:space="preserve"> and Mr </w:t>
      </w:r>
      <w:r w:rsidR="00141BDF">
        <w:rPr>
          <w:rFonts w:ascii="Arial" w:hAnsi="Arial" w:cs="Arial"/>
          <w:bCs/>
          <w:sz w:val="24"/>
          <w:szCs w:val="24"/>
        </w:rPr>
        <w:t>[</w:t>
      </w:r>
      <w:r w:rsidRPr="00141BDF">
        <w:rPr>
          <w:rFonts w:ascii="Arial" w:hAnsi="Arial" w:cs="Arial"/>
          <w:bCs/>
          <w:sz w:val="24"/>
          <w:szCs w:val="24"/>
          <w:highlight w:val="yellow"/>
        </w:rPr>
        <w:t>Trafford 01:47:05</w:t>
      </w:r>
      <w:r>
        <w:rPr>
          <w:rFonts w:ascii="Arial" w:hAnsi="Arial" w:cs="Arial"/>
          <w:bCs/>
          <w:sz w:val="24"/>
          <w:szCs w:val="24"/>
        </w:rPr>
        <w:t>], the guy from the development group</w:t>
      </w:r>
      <w:r w:rsidR="00703CF6">
        <w:rPr>
          <w:rFonts w:ascii="Arial" w:hAnsi="Arial" w:cs="Arial"/>
          <w:bCs/>
          <w:sz w:val="24"/>
          <w:szCs w:val="24"/>
        </w:rPr>
        <w:t>.  And it looks like she was talking behind Webster’s back, to sell the bar.  And then, so we can see here, so this is all cited, the conversation, so she was talking to, it starts here, like it’s talking</w:t>
      </w:r>
      <w:proofErr w:type="gramStart"/>
      <w:r w:rsidR="00703CF6">
        <w:rPr>
          <w:rFonts w:ascii="Arial" w:hAnsi="Arial" w:cs="Arial"/>
          <w:bCs/>
          <w:sz w:val="24"/>
          <w:szCs w:val="24"/>
        </w:rPr>
        <w:t>…‘</w:t>
      </w:r>
      <w:proofErr w:type="gramEnd"/>
      <w:r w:rsidR="00703CF6">
        <w:rPr>
          <w:rFonts w:ascii="Arial" w:hAnsi="Arial" w:cs="Arial"/>
          <w:bCs/>
          <w:sz w:val="24"/>
          <w:szCs w:val="24"/>
        </w:rPr>
        <w:t xml:space="preserve">taking time to speak to me this morning, </w:t>
      </w:r>
      <w:r w:rsidR="00017799">
        <w:rPr>
          <w:rFonts w:ascii="Arial" w:hAnsi="Arial" w:cs="Arial"/>
          <w:bCs/>
          <w:sz w:val="24"/>
          <w:szCs w:val="24"/>
        </w:rPr>
        <w:t>like you want to sell Old Scratch, but you should talk to me.’</w:t>
      </w:r>
    </w:p>
    <w:p w14:paraId="364FFE00" w14:textId="77777777" w:rsidR="00017799" w:rsidRDefault="00017799" w:rsidP="00D815D3">
      <w:pPr>
        <w:spacing w:after="0" w:line="240" w:lineRule="auto"/>
        <w:ind w:left="1134" w:hanging="1134"/>
        <w:jc w:val="both"/>
        <w:rPr>
          <w:rFonts w:ascii="Arial" w:hAnsi="Arial" w:cs="Arial"/>
          <w:bCs/>
          <w:sz w:val="24"/>
          <w:szCs w:val="24"/>
        </w:rPr>
      </w:pPr>
    </w:p>
    <w:p w14:paraId="0B9ED593" w14:textId="511AA5F3"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who’s he talking to?</w:t>
      </w:r>
    </w:p>
    <w:p w14:paraId="4341153F" w14:textId="77777777" w:rsidR="00017799" w:rsidRDefault="00017799" w:rsidP="00D815D3">
      <w:pPr>
        <w:spacing w:after="0" w:line="240" w:lineRule="auto"/>
        <w:ind w:left="1134" w:hanging="1134"/>
        <w:jc w:val="both"/>
        <w:rPr>
          <w:rFonts w:ascii="Arial" w:hAnsi="Arial" w:cs="Arial"/>
          <w:bCs/>
          <w:sz w:val="24"/>
          <w:szCs w:val="24"/>
        </w:rPr>
      </w:pPr>
    </w:p>
    <w:p w14:paraId="49815197" w14:textId="45552A84"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she’s talking to this guy.</w:t>
      </w:r>
    </w:p>
    <w:p w14:paraId="726D0431" w14:textId="77777777" w:rsidR="00017799" w:rsidRDefault="00017799" w:rsidP="00D815D3">
      <w:pPr>
        <w:spacing w:after="0" w:line="240" w:lineRule="auto"/>
        <w:ind w:left="1134" w:hanging="1134"/>
        <w:jc w:val="both"/>
        <w:rPr>
          <w:rFonts w:ascii="Arial" w:hAnsi="Arial" w:cs="Arial"/>
          <w:bCs/>
          <w:sz w:val="24"/>
          <w:szCs w:val="24"/>
        </w:rPr>
      </w:pPr>
    </w:p>
    <w:p w14:paraId="46970DE7" w14:textId="12F9D626"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so it’s just a new person, a new company?</w:t>
      </w:r>
    </w:p>
    <w:p w14:paraId="314417CD" w14:textId="77777777" w:rsidR="00017799" w:rsidRDefault="00017799" w:rsidP="00D815D3">
      <w:pPr>
        <w:spacing w:after="0" w:line="240" w:lineRule="auto"/>
        <w:ind w:left="1134" w:hanging="1134"/>
        <w:jc w:val="both"/>
        <w:rPr>
          <w:rFonts w:ascii="Arial" w:hAnsi="Arial" w:cs="Arial"/>
          <w:bCs/>
          <w:sz w:val="24"/>
          <w:szCs w:val="24"/>
        </w:rPr>
      </w:pPr>
    </w:p>
    <w:p w14:paraId="0B60A663" w14:textId="4D9B5CD7"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This is the people who probably want to do the development shit.</w:t>
      </w:r>
    </w:p>
    <w:p w14:paraId="739F9038" w14:textId="77777777" w:rsidR="00017799" w:rsidRDefault="00017799" w:rsidP="00D815D3">
      <w:pPr>
        <w:spacing w:after="0" w:line="240" w:lineRule="auto"/>
        <w:ind w:left="1134" w:hanging="1134"/>
        <w:jc w:val="both"/>
        <w:rPr>
          <w:rFonts w:ascii="Arial" w:hAnsi="Arial" w:cs="Arial"/>
          <w:bCs/>
          <w:sz w:val="24"/>
          <w:szCs w:val="24"/>
        </w:rPr>
      </w:pPr>
    </w:p>
    <w:p w14:paraId="22A80402" w14:textId="6E7FE1CF"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0D73BA22" w14:textId="77777777" w:rsidR="00017799" w:rsidRDefault="00017799" w:rsidP="00D815D3">
      <w:pPr>
        <w:spacing w:after="0" w:line="240" w:lineRule="auto"/>
        <w:ind w:left="1134" w:hanging="1134"/>
        <w:jc w:val="both"/>
        <w:rPr>
          <w:rFonts w:ascii="Arial" w:hAnsi="Arial" w:cs="Arial"/>
          <w:bCs/>
          <w:sz w:val="24"/>
          <w:szCs w:val="24"/>
        </w:rPr>
      </w:pPr>
    </w:p>
    <w:p w14:paraId="5CBD6B20" w14:textId="13C840EE"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‘Thank you for taking the time to speak with me with this morning, my husband and I have been so troubled what’s happening at the bar…’</w:t>
      </w:r>
    </w:p>
    <w:p w14:paraId="48755896" w14:textId="77777777" w:rsidR="00017799" w:rsidRDefault="00017799" w:rsidP="00D815D3">
      <w:pPr>
        <w:spacing w:after="0" w:line="240" w:lineRule="auto"/>
        <w:ind w:left="1134" w:hanging="1134"/>
        <w:jc w:val="both"/>
        <w:rPr>
          <w:rFonts w:ascii="Arial" w:hAnsi="Arial" w:cs="Arial"/>
          <w:bCs/>
          <w:sz w:val="24"/>
          <w:szCs w:val="24"/>
        </w:rPr>
      </w:pPr>
    </w:p>
    <w:p w14:paraId="610E86BE" w14:textId="6B0C3FE3"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141BDF">
        <w:rPr>
          <w:rFonts w:ascii="Arial" w:hAnsi="Arial" w:cs="Arial"/>
          <w:bCs/>
          <w:sz w:val="24"/>
          <w:szCs w:val="24"/>
        </w:rPr>
        <w:t>They’re trying to scare him off.</w:t>
      </w:r>
    </w:p>
    <w:p w14:paraId="3C3A2EF2" w14:textId="77777777" w:rsidR="00017799" w:rsidRDefault="00017799" w:rsidP="00D815D3">
      <w:pPr>
        <w:spacing w:after="0" w:line="240" w:lineRule="auto"/>
        <w:ind w:left="1134" w:hanging="1134"/>
        <w:jc w:val="both"/>
        <w:rPr>
          <w:rFonts w:ascii="Arial" w:hAnsi="Arial" w:cs="Arial"/>
          <w:bCs/>
          <w:sz w:val="24"/>
          <w:szCs w:val="24"/>
        </w:rPr>
      </w:pPr>
    </w:p>
    <w:p w14:paraId="56FBD8E3" w14:textId="107E87B3" w:rsidR="00017799" w:rsidRDefault="00017799" w:rsidP="00D815D3">
      <w:pPr>
        <w:spacing w:after="0" w:line="240" w:lineRule="auto"/>
        <w:ind w:left="1134" w:hanging="1134"/>
        <w:jc w:val="both"/>
        <w:rPr>
          <w:rFonts w:ascii="Arial" w:hAnsi="Arial" w:cs="Arial"/>
          <w:bCs/>
          <w:sz w:val="24"/>
          <w:szCs w:val="24"/>
        </w:rPr>
      </w:pPr>
      <w:r>
        <w:rPr>
          <w:rFonts w:ascii="Arial" w:hAnsi="Arial" w:cs="Arial"/>
          <w:bCs/>
          <w:sz w:val="24"/>
          <w:szCs w:val="24"/>
        </w:rPr>
        <w:t>F</w:t>
      </w:r>
      <w:r w:rsidR="006A7F48">
        <w:rPr>
          <w:rFonts w:ascii="Arial" w:hAnsi="Arial" w:cs="Arial"/>
          <w:bCs/>
          <w:sz w:val="24"/>
          <w:szCs w:val="24"/>
        </w:rPr>
        <w:t>3</w:t>
      </w:r>
      <w:r>
        <w:rPr>
          <w:rFonts w:ascii="Arial" w:hAnsi="Arial" w:cs="Arial"/>
          <w:bCs/>
          <w:sz w:val="24"/>
          <w:szCs w:val="24"/>
        </w:rPr>
        <w:t>:</w:t>
      </w:r>
      <w:r>
        <w:rPr>
          <w:rFonts w:ascii="Arial" w:hAnsi="Arial" w:cs="Arial"/>
          <w:bCs/>
          <w:sz w:val="24"/>
          <w:szCs w:val="24"/>
        </w:rPr>
        <w:tab/>
        <w:t xml:space="preserve">Yeah.  ‘Running Old Scratch means so much to Nick, but these days I can’t shake the feeling that something terrible is going to happen to him.  As you can imagine, he’s been </w:t>
      </w:r>
      <w:r w:rsidR="006A7F48">
        <w:rPr>
          <w:rFonts w:ascii="Arial" w:hAnsi="Arial" w:cs="Arial"/>
          <w:bCs/>
          <w:sz w:val="24"/>
          <w:szCs w:val="24"/>
        </w:rPr>
        <w:t>preoccupied</w:t>
      </w:r>
      <w:r>
        <w:rPr>
          <w:rFonts w:ascii="Arial" w:hAnsi="Arial" w:cs="Arial"/>
          <w:bCs/>
          <w:sz w:val="24"/>
          <w:szCs w:val="24"/>
        </w:rPr>
        <w:t xml:space="preserve"> recently, so he asked me to handle the sale directly</w:t>
      </w:r>
      <w:r w:rsidR="006A7F48">
        <w:rPr>
          <w:rFonts w:ascii="Arial" w:hAnsi="Arial" w:cs="Arial"/>
          <w:bCs/>
          <w:sz w:val="24"/>
          <w:szCs w:val="24"/>
        </w:rPr>
        <w:t xml:space="preserve">.’  </w:t>
      </w:r>
    </w:p>
    <w:p w14:paraId="1EE4C237" w14:textId="77777777" w:rsidR="006A7F48" w:rsidRDefault="006A7F48" w:rsidP="00D815D3">
      <w:pPr>
        <w:spacing w:after="0" w:line="240" w:lineRule="auto"/>
        <w:ind w:left="1134" w:hanging="1134"/>
        <w:jc w:val="both"/>
        <w:rPr>
          <w:rFonts w:ascii="Arial" w:hAnsi="Arial" w:cs="Arial"/>
          <w:bCs/>
          <w:sz w:val="24"/>
          <w:szCs w:val="24"/>
        </w:rPr>
      </w:pPr>
    </w:p>
    <w:p w14:paraId="7366F5DE" w14:textId="361A79B6" w:rsidR="006A7F48" w:rsidRDefault="006A7F48"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3A155155" w14:textId="77777777" w:rsidR="006A7F48" w:rsidRDefault="006A7F48" w:rsidP="00D815D3">
      <w:pPr>
        <w:spacing w:after="0" w:line="240" w:lineRule="auto"/>
        <w:ind w:left="1134" w:hanging="1134"/>
        <w:jc w:val="both"/>
        <w:rPr>
          <w:rFonts w:ascii="Arial" w:hAnsi="Arial" w:cs="Arial"/>
          <w:bCs/>
          <w:sz w:val="24"/>
          <w:szCs w:val="24"/>
        </w:rPr>
      </w:pPr>
    </w:p>
    <w:p w14:paraId="056CC517" w14:textId="11C6DAD2" w:rsidR="006A7F48" w:rsidRDefault="006A7F48"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Liar, pants on fire.</w:t>
      </w:r>
    </w:p>
    <w:p w14:paraId="75291D29" w14:textId="77777777" w:rsidR="006A7F48" w:rsidRDefault="006A7F48" w:rsidP="00D815D3">
      <w:pPr>
        <w:spacing w:after="0" w:line="240" w:lineRule="auto"/>
        <w:ind w:left="1134" w:hanging="1134"/>
        <w:jc w:val="both"/>
        <w:rPr>
          <w:rFonts w:ascii="Arial" w:hAnsi="Arial" w:cs="Arial"/>
          <w:bCs/>
          <w:sz w:val="24"/>
          <w:szCs w:val="24"/>
        </w:rPr>
      </w:pPr>
    </w:p>
    <w:p w14:paraId="4402BD84" w14:textId="59E8CB5A" w:rsidR="006A7F48" w:rsidRDefault="006A7F48" w:rsidP="00D815D3">
      <w:pPr>
        <w:spacing w:after="0" w:line="240" w:lineRule="auto"/>
        <w:ind w:left="1134" w:hanging="1134"/>
        <w:jc w:val="both"/>
        <w:rPr>
          <w:rFonts w:ascii="Arial" w:hAnsi="Arial" w:cs="Arial"/>
          <w:bCs/>
          <w:sz w:val="24"/>
          <w:szCs w:val="24"/>
        </w:rPr>
      </w:pPr>
      <w:r>
        <w:rPr>
          <w:rFonts w:ascii="Arial" w:hAnsi="Arial" w:cs="Arial"/>
          <w:bCs/>
          <w:sz w:val="24"/>
          <w:szCs w:val="24"/>
        </w:rPr>
        <w:tab/>
        <w:t xml:space="preserve">‘I hope you understand.’  And so here the guy says, ‘’No trouble at all, I will be happy to discuss the details, I think you’ll find them quite reasonable.’  She says, ‘I’m glad that we were able to come to agreement, we need a few weeks to put our affairs in order, and then we should be ready to finalise, thank you </w:t>
      </w:r>
      <w:r w:rsidR="00D97471">
        <w:rPr>
          <w:rFonts w:ascii="Arial" w:hAnsi="Arial" w:cs="Arial"/>
          <w:bCs/>
          <w:sz w:val="24"/>
          <w:szCs w:val="24"/>
        </w:rPr>
        <w:t>your patience…’</w:t>
      </w:r>
    </w:p>
    <w:p w14:paraId="485EEBF5" w14:textId="77777777" w:rsidR="00D97471" w:rsidRDefault="00D97471" w:rsidP="00D815D3">
      <w:pPr>
        <w:spacing w:after="0" w:line="240" w:lineRule="auto"/>
        <w:ind w:left="1134" w:hanging="1134"/>
        <w:jc w:val="both"/>
        <w:rPr>
          <w:rFonts w:ascii="Arial" w:hAnsi="Arial" w:cs="Arial"/>
          <w:bCs/>
          <w:sz w:val="24"/>
          <w:szCs w:val="24"/>
        </w:rPr>
      </w:pPr>
    </w:p>
    <w:p w14:paraId="1254C5FD" w14:textId="5F1F33B7"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they’re so like…</w:t>
      </w:r>
    </w:p>
    <w:p w14:paraId="39A064D0" w14:textId="77777777" w:rsidR="00D97471" w:rsidRDefault="00D97471" w:rsidP="00D815D3">
      <w:pPr>
        <w:spacing w:after="0" w:line="240" w:lineRule="auto"/>
        <w:ind w:left="1134" w:hanging="1134"/>
        <w:jc w:val="both"/>
        <w:rPr>
          <w:rFonts w:ascii="Arial" w:hAnsi="Arial" w:cs="Arial"/>
          <w:bCs/>
          <w:sz w:val="24"/>
          <w:szCs w:val="24"/>
        </w:rPr>
      </w:pPr>
    </w:p>
    <w:p w14:paraId="478C36BC" w14:textId="0D14B6DD"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then, so this was like October stuff, when did shit start happening?  Bad things?  Can we get his notes, the yellow pages.</w:t>
      </w:r>
    </w:p>
    <w:p w14:paraId="24E29612" w14:textId="77777777" w:rsidR="00D97471" w:rsidRDefault="00D97471" w:rsidP="00D815D3">
      <w:pPr>
        <w:spacing w:after="0" w:line="240" w:lineRule="auto"/>
        <w:ind w:left="1134" w:hanging="1134"/>
        <w:jc w:val="both"/>
        <w:rPr>
          <w:rFonts w:ascii="Arial" w:hAnsi="Arial" w:cs="Arial"/>
          <w:bCs/>
          <w:sz w:val="24"/>
          <w:szCs w:val="24"/>
        </w:rPr>
      </w:pPr>
    </w:p>
    <w:p w14:paraId="62BCB01F" w14:textId="4FF39578"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I’ve got that somewhere.</w:t>
      </w:r>
    </w:p>
    <w:p w14:paraId="4DA043F9" w14:textId="77777777" w:rsidR="00D97471" w:rsidRDefault="00D97471" w:rsidP="00D815D3">
      <w:pPr>
        <w:spacing w:after="0" w:line="240" w:lineRule="auto"/>
        <w:ind w:left="1134" w:hanging="1134"/>
        <w:jc w:val="both"/>
        <w:rPr>
          <w:rFonts w:ascii="Arial" w:hAnsi="Arial" w:cs="Arial"/>
          <w:bCs/>
          <w:sz w:val="24"/>
          <w:szCs w:val="24"/>
        </w:rPr>
      </w:pPr>
    </w:p>
    <w:p w14:paraId="2F633796" w14:textId="2CE09067"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So she talked on 18th October to </w:t>
      </w:r>
      <w:r w:rsidRPr="0080169E">
        <w:rPr>
          <w:rFonts w:ascii="Arial" w:hAnsi="Arial" w:cs="Arial"/>
          <w:bCs/>
          <w:sz w:val="24"/>
          <w:szCs w:val="24"/>
          <w:highlight w:val="yellow"/>
        </w:rPr>
        <w:t>[inaudible 01:48:30</w:t>
      </w:r>
      <w:r>
        <w:rPr>
          <w:rFonts w:ascii="Arial" w:hAnsi="Arial" w:cs="Arial"/>
          <w:bCs/>
          <w:sz w:val="24"/>
          <w:szCs w:val="24"/>
        </w:rPr>
        <w:t>].</w:t>
      </w:r>
    </w:p>
    <w:p w14:paraId="1AEBCC25" w14:textId="77777777" w:rsidR="00D97471" w:rsidRDefault="00D97471" w:rsidP="00D815D3">
      <w:pPr>
        <w:spacing w:after="0" w:line="240" w:lineRule="auto"/>
        <w:ind w:left="1134" w:hanging="1134"/>
        <w:jc w:val="both"/>
        <w:rPr>
          <w:rFonts w:ascii="Arial" w:hAnsi="Arial" w:cs="Arial"/>
          <w:bCs/>
          <w:sz w:val="24"/>
          <w:szCs w:val="24"/>
        </w:rPr>
      </w:pPr>
    </w:p>
    <w:p w14:paraId="176CA560" w14:textId="1BE9B73B"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October 13th, rock through back window.</w:t>
      </w:r>
    </w:p>
    <w:p w14:paraId="24626A16" w14:textId="77777777" w:rsidR="00D97471" w:rsidRDefault="00D97471" w:rsidP="00D815D3">
      <w:pPr>
        <w:spacing w:after="0" w:line="240" w:lineRule="auto"/>
        <w:ind w:left="1134" w:hanging="1134"/>
        <w:jc w:val="both"/>
        <w:rPr>
          <w:rFonts w:ascii="Arial" w:hAnsi="Arial" w:cs="Arial"/>
          <w:bCs/>
          <w:sz w:val="24"/>
          <w:szCs w:val="24"/>
        </w:rPr>
      </w:pPr>
    </w:p>
    <w:p w14:paraId="21101618" w14:textId="3BC73CA5"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w:t>
      </w:r>
    </w:p>
    <w:p w14:paraId="53131338" w14:textId="77777777" w:rsidR="00D97471" w:rsidRDefault="00D97471" w:rsidP="00D815D3">
      <w:pPr>
        <w:spacing w:after="0" w:line="240" w:lineRule="auto"/>
        <w:ind w:left="1134" w:hanging="1134"/>
        <w:jc w:val="both"/>
        <w:rPr>
          <w:rFonts w:ascii="Arial" w:hAnsi="Arial" w:cs="Arial"/>
          <w:bCs/>
          <w:sz w:val="24"/>
          <w:szCs w:val="24"/>
        </w:rPr>
      </w:pPr>
    </w:p>
    <w:p w14:paraId="17A98F19" w14:textId="48EF3F4B"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October 19th, two fires in one night.</w:t>
      </w:r>
    </w:p>
    <w:p w14:paraId="6AAD45A6" w14:textId="77777777" w:rsidR="00D97471" w:rsidRDefault="00D97471" w:rsidP="00D815D3">
      <w:pPr>
        <w:spacing w:after="0" w:line="240" w:lineRule="auto"/>
        <w:ind w:left="1134" w:hanging="1134"/>
        <w:jc w:val="both"/>
        <w:rPr>
          <w:rFonts w:ascii="Arial" w:hAnsi="Arial" w:cs="Arial"/>
          <w:bCs/>
          <w:sz w:val="24"/>
          <w:szCs w:val="24"/>
        </w:rPr>
      </w:pPr>
    </w:p>
    <w:p w14:paraId="3BCF0B8F" w14:textId="73C64175"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first thing is October what?</w:t>
      </w:r>
    </w:p>
    <w:p w14:paraId="417CF4C6" w14:textId="77777777" w:rsidR="00D97471" w:rsidRDefault="00D97471" w:rsidP="00D815D3">
      <w:pPr>
        <w:spacing w:after="0" w:line="240" w:lineRule="auto"/>
        <w:ind w:left="1134" w:hanging="1134"/>
        <w:jc w:val="both"/>
        <w:rPr>
          <w:rFonts w:ascii="Arial" w:hAnsi="Arial" w:cs="Arial"/>
          <w:bCs/>
          <w:sz w:val="24"/>
          <w:szCs w:val="24"/>
        </w:rPr>
      </w:pPr>
    </w:p>
    <w:p w14:paraId="7FF0A3DD" w14:textId="655066A4"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Thirteenth.</w:t>
      </w:r>
    </w:p>
    <w:p w14:paraId="0A9BC3A7" w14:textId="77777777" w:rsidR="00D97471" w:rsidRDefault="00D97471" w:rsidP="00D815D3">
      <w:pPr>
        <w:spacing w:after="0" w:line="240" w:lineRule="auto"/>
        <w:ind w:left="1134" w:hanging="1134"/>
        <w:jc w:val="both"/>
        <w:rPr>
          <w:rFonts w:ascii="Arial" w:hAnsi="Arial" w:cs="Arial"/>
          <w:bCs/>
          <w:sz w:val="24"/>
          <w:szCs w:val="24"/>
        </w:rPr>
      </w:pPr>
    </w:p>
    <w:p w14:paraId="649A0819" w14:textId="642876A9" w:rsidR="00D97471" w:rsidRDefault="00D97471" w:rsidP="00D815D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October 1</w:t>
      </w:r>
      <w:r w:rsidR="00F66562">
        <w:rPr>
          <w:rFonts w:ascii="Arial" w:hAnsi="Arial" w:cs="Arial"/>
          <w:bCs/>
          <w:sz w:val="24"/>
          <w:szCs w:val="24"/>
        </w:rPr>
        <w:t>3th</w:t>
      </w:r>
      <w:r w:rsidR="0034117F">
        <w:rPr>
          <w:rFonts w:ascii="Arial" w:hAnsi="Arial" w:cs="Arial"/>
          <w:bCs/>
          <w:sz w:val="24"/>
          <w:szCs w:val="24"/>
        </w:rPr>
        <w:t>, start of…</w:t>
      </w:r>
    </w:p>
    <w:p w14:paraId="34CBD1B0" w14:textId="77777777" w:rsidR="0034117F" w:rsidRDefault="0034117F" w:rsidP="00D815D3">
      <w:pPr>
        <w:spacing w:after="0" w:line="240" w:lineRule="auto"/>
        <w:ind w:left="1134" w:hanging="1134"/>
        <w:jc w:val="both"/>
        <w:rPr>
          <w:rFonts w:ascii="Arial" w:hAnsi="Arial" w:cs="Arial"/>
          <w:bCs/>
          <w:sz w:val="24"/>
          <w:szCs w:val="24"/>
        </w:rPr>
      </w:pPr>
    </w:p>
    <w:p w14:paraId="176179FC" w14:textId="02C65858"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First of September, there was a fire in the bar, and in July there were petty burglaries.</w:t>
      </w:r>
    </w:p>
    <w:p w14:paraId="124EBA8C" w14:textId="77777777" w:rsidR="0034117F" w:rsidRDefault="0034117F" w:rsidP="0034117F">
      <w:pPr>
        <w:spacing w:after="0" w:line="240" w:lineRule="auto"/>
        <w:ind w:left="1134" w:hanging="1134"/>
        <w:jc w:val="both"/>
        <w:rPr>
          <w:rFonts w:ascii="Arial" w:hAnsi="Arial" w:cs="Arial"/>
          <w:bCs/>
          <w:sz w:val="24"/>
          <w:szCs w:val="24"/>
        </w:rPr>
      </w:pPr>
    </w:p>
    <w:p w14:paraId="399CC850" w14:textId="0D0F01AB"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which one?</w:t>
      </w:r>
    </w:p>
    <w:p w14:paraId="3AAA7D7B" w14:textId="77777777" w:rsidR="0034117F" w:rsidRDefault="0034117F" w:rsidP="0034117F">
      <w:pPr>
        <w:spacing w:after="0" w:line="240" w:lineRule="auto"/>
        <w:ind w:left="1134" w:hanging="1134"/>
        <w:jc w:val="both"/>
        <w:rPr>
          <w:rFonts w:ascii="Arial" w:hAnsi="Arial" w:cs="Arial"/>
          <w:bCs/>
          <w:sz w:val="24"/>
          <w:szCs w:val="24"/>
        </w:rPr>
      </w:pPr>
    </w:p>
    <w:p w14:paraId="4A33C049" w14:textId="6C6FFAC1"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In July.</w:t>
      </w:r>
    </w:p>
    <w:p w14:paraId="03F947DE" w14:textId="77777777" w:rsidR="0034117F" w:rsidRDefault="0034117F" w:rsidP="0034117F">
      <w:pPr>
        <w:spacing w:after="0" w:line="240" w:lineRule="auto"/>
        <w:ind w:left="1134" w:hanging="1134"/>
        <w:jc w:val="both"/>
        <w:rPr>
          <w:rFonts w:ascii="Arial" w:hAnsi="Arial" w:cs="Arial"/>
          <w:bCs/>
          <w:sz w:val="24"/>
          <w:szCs w:val="24"/>
        </w:rPr>
      </w:pPr>
    </w:p>
    <w:p w14:paraId="7116F902" w14:textId="279461E2"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July burglaries, and after that?</w:t>
      </w:r>
    </w:p>
    <w:p w14:paraId="638B4B9B" w14:textId="77777777" w:rsidR="0034117F" w:rsidRDefault="0034117F" w:rsidP="0034117F">
      <w:pPr>
        <w:spacing w:after="0" w:line="240" w:lineRule="auto"/>
        <w:ind w:left="1134" w:hanging="1134"/>
        <w:jc w:val="both"/>
        <w:rPr>
          <w:rFonts w:ascii="Arial" w:hAnsi="Arial" w:cs="Arial"/>
          <w:bCs/>
          <w:sz w:val="24"/>
          <w:szCs w:val="24"/>
        </w:rPr>
      </w:pPr>
    </w:p>
    <w:p w14:paraId="4A9FCAE7" w14:textId="7644B27B"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Fire in September.</w:t>
      </w:r>
    </w:p>
    <w:p w14:paraId="7D1A3E51" w14:textId="77777777" w:rsidR="0034117F" w:rsidRDefault="0034117F" w:rsidP="0034117F">
      <w:pPr>
        <w:spacing w:after="0" w:line="240" w:lineRule="auto"/>
        <w:ind w:left="1134" w:hanging="1134"/>
        <w:jc w:val="both"/>
        <w:rPr>
          <w:rFonts w:ascii="Arial" w:hAnsi="Arial" w:cs="Arial"/>
          <w:bCs/>
          <w:sz w:val="24"/>
          <w:szCs w:val="24"/>
        </w:rPr>
      </w:pPr>
    </w:p>
    <w:p w14:paraId="0A99EEA6" w14:textId="3967D0A7"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And first…September.  So this is when things start.  And then on 18th October, </w:t>
      </w:r>
      <w:r w:rsidR="00AB7497">
        <w:rPr>
          <w:rFonts w:ascii="Arial" w:hAnsi="Arial" w:cs="Arial"/>
          <w:bCs/>
          <w:sz w:val="24"/>
          <w:szCs w:val="24"/>
        </w:rPr>
        <w:t>Sheri</w:t>
      </w:r>
      <w:r>
        <w:rPr>
          <w:rFonts w:ascii="Arial" w:hAnsi="Arial" w:cs="Arial"/>
          <w:bCs/>
          <w:sz w:val="24"/>
          <w:szCs w:val="24"/>
        </w:rPr>
        <w:t xml:space="preserve"> talks to the development guy</w:t>
      </w:r>
      <w:r w:rsidR="00141BDF">
        <w:rPr>
          <w:rFonts w:ascii="Arial" w:hAnsi="Arial" w:cs="Arial"/>
          <w:bCs/>
          <w:sz w:val="24"/>
          <w:szCs w:val="24"/>
        </w:rPr>
        <w:t>.  A</w:t>
      </w:r>
      <w:r>
        <w:rPr>
          <w:rFonts w:ascii="Arial" w:hAnsi="Arial" w:cs="Arial"/>
          <w:bCs/>
          <w:sz w:val="24"/>
          <w:szCs w:val="24"/>
        </w:rPr>
        <w:t xml:space="preserve">nd then you can see here that like, he emails again November, </w:t>
      </w:r>
      <w:r w:rsidR="00141BDF">
        <w:rPr>
          <w:rFonts w:ascii="Arial" w:hAnsi="Arial" w:cs="Arial"/>
          <w:bCs/>
          <w:sz w:val="24"/>
          <w:szCs w:val="24"/>
        </w:rPr>
        <w:t>‘I appreciate the</w:t>
      </w:r>
      <w:r>
        <w:rPr>
          <w:rFonts w:ascii="Arial" w:hAnsi="Arial" w:cs="Arial"/>
          <w:bCs/>
          <w:sz w:val="24"/>
          <w:szCs w:val="24"/>
        </w:rPr>
        <w:t xml:space="preserve"> big decisions</w:t>
      </w:r>
      <w:r w:rsidR="00141BDF">
        <w:rPr>
          <w:rFonts w:ascii="Arial" w:hAnsi="Arial" w:cs="Arial"/>
          <w:bCs/>
          <w:sz w:val="24"/>
          <w:szCs w:val="24"/>
        </w:rPr>
        <w:t>,</w:t>
      </w:r>
      <w:r>
        <w:rPr>
          <w:rFonts w:ascii="Arial" w:hAnsi="Arial" w:cs="Arial"/>
          <w:bCs/>
          <w:sz w:val="24"/>
          <w:szCs w:val="24"/>
        </w:rPr>
        <w:t xml:space="preserve"> like this </w:t>
      </w:r>
      <w:r w:rsidR="00141BDF">
        <w:rPr>
          <w:rFonts w:ascii="Arial" w:hAnsi="Arial" w:cs="Arial"/>
          <w:bCs/>
          <w:sz w:val="24"/>
          <w:szCs w:val="24"/>
        </w:rPr>
        <w:t>won’t</w:t>
      </w:r>
      <w:r>
        <w:rPr>
          <w:rFonts w:ascii="Arial" w:hAnsi="Arial" w:cs="Arial"/>
          <w:bCs/>
          <w:sz w:val="24"/>
          <w:szCs w:val="24"/>
        </w:rPr>
        <w:t xml:space="preserve"> take time, but I hope to hear from you soon, to finalise the offer.’  And then he didn’t hear from her.  </w:t>
      </w:r>
    </w:p>
    <w:p w14:paraId="7777D579" w14:textId="77777777" w:rsidR="0034117F" w:rsidRDefault="0034117F" w:rsidP="0034117F">
      <w:pPr>
        <w:spacing w:after="0" w:line="240" w:lineRule="auto"/>
        <w:ind w:left="1134" w:hanging="1134"/>
        <w:jc w:val="both"/>
        <w:rPr>
          <w:rFonts w:ascii="Arial" w:hAnsi="Arial" w:cs="Arial"/>
          <w:bCs/>
          <w:sz w:val="24"/>
          <w:szCs w:val="24"/>
        </w:rPr>
      </w:pPr>
    </w:p>
    <w:p w14:paraId="42B7853C" w14:textId="35538CB2"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Aha.</w:t>
      </w:r>
    </w:p>
    <w:p w14:paraId="572F6237" w14:textId="77777777" w:rsidR="0034117F" w:rsidRDefault="0034117F" w:rsidP="0034117F">
      <w:pPr>
        <w:spacing w:after="0" w:line="240" w:lineRule="auto"/>
        <w:ind w:left="1134" w:hanging="1134"/>
        <w:jc w:val="both"/>
        <w:rPr>
          <w:rFonts w:ascii="Arial" w:hAnsi="Arial" w:cs="Arial"/>
          <w:bCs/>
          <w:sz w:val="24"/>
          <w:szCs w:val="24"/>
        </w:rPr>
      </w:pPr>
    </w:p>
    <w:p w14:paraId="2303DD7C" w14:textId="571AB132" w:rsidR="0034117F" w:rsidRDefault="0034117F" w:rsidP="0034117F">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And in November, he emailed to Webster directly, and he cited all those emails, that’s how</w:t>
      </w:r>
      <w:r w:rsidR="0031064A">
        <w:rPr>
          <w:rFonts w:ascii="Arial" w:hAnsi="Arial" w:cs="Arial"/>
          <w:bCs/>
          <w:sz w:val="24"/>
          <w:szCs w:val="24"/>
        </w:rPr>
        <w:t xml:space="preserve"> Webster learned…</w:t>
      </w:r>
    </w:p>
    <w:p w14:paraId="1FF773F5" w14:textId="77777777" w:rsidR="0031064A" w:rsidRDefault="0031064A" w:rsidP="0034117F">
      <w:pPr>
        <w:spacing w:after="0" w:line="240" w:lineRule="auto"/>
        <w:ind w:left="1134" w:hanging="1134"/>
        <w:jc w:val="both"/>
        <w:rPr>
          <w:rFonts w:ascii="Arial" w:hAnsi="Arial" w:cs="Arial"/>
          <w:bCs/>
          <w:sz w:val="24"/>
          <w:szCs w:val="24"/>
        </w:rPr>
      </w:pPr>
    </w:p>
    <w:p w14:paraId="6ABF4DAB" w14:textId="7D86725F"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he’s written to him?</w:t>
      </w:r>
    </w:p>
    <w:p w14:paraId="5A365443" w14:textId="77777777" w:rsidR="0031064A" w:rsidRDefault="0031064A" w:rsidP="0034117F">
      <w:pPr>
        <w:spacing w:after="0" w:line="240" w:lineRule="auto"/>
        <w:ind w:left="1134" w:hanging="1134"/>
        <w:jc w:val="both"/>
        <w:rPr>
          <w:rFonts w:ascii="Arial" w:hAnsi="Arial" w:cs="Arial"/>
          <w:bCs/>
          <w:sz w:val="24"/>
          <w:szCs w:val="24"/>
        </w:rPr>
      </w:pPr>
    </w:p>
    <w:p w14:paraId="780A7A4C" w14:textId="75F7CB6C"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so ‘Dear Mr Webster, I apologise for reaching out to you directly…’</w:t>
      </w:r>
    </w:p>
    <w:p w14:paraId="4D6FE3D5" w14:textId="77777777" w:rsidR="0031064A" w:rsidRDefault="0031064A" w:rsidP="0034117F">
      <w:pPr>
        <w:spacing w:after="0" w:line="240" w:lineRule="auto"/>
        <w:ind w:left="1134" w:hanging="1134"/>
        <w:jc w:val="both"/>
        <w:rPr>
          <w:rFonts w:ascii="Arial" w:hAnsi="Arial" w:cs="Arial"/>
          <w:bCs/>
          <w:sz w:val="24"/>
          <w:szCs w:val="24"/>
        </w:rPr>
      </w:pPr>
    </w:p>
    <w:p w14:paraId="65A7CF43" w14:textId="60D8A1CA"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23rd November?</w:t>
      </w:r>
    </w:p>
    <w:p w14:paraId="7D7A2CC2" w14:textId="77777777" w:rsidR="0031064A" w:rsidRDefault="0031064A" w:rsidP="0034117F">
      <w:pPr>
        <w:spacing w:after="0" w:line="240" w:lineRule="auto"/>
        <w:ind w:left="1134" w:hanging="1134"/>
        <w:jc w:val="both"/>
        <w:rPr>
          <w:rFonts w:ascii="Arial" w:hAnsi="Arial" w:cs="Arial"/>
          <w:bCs/>
          <w:sz w:val="24"/>
          <w:szCs w:val="24"/>
        </w:rPr>
      </w:pPr>
    </w:p>
    <w:p w14:paraId="40761E22" w14:textId="19656727"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23rd November.</w:t>
      </w:r>
    </w:p>
    <w:p w14:paraId="58F9006E" w14:textId="77777777" w:rsidR="0031064A" w:rsidRDefault="0031064A" w:rsidP="0034117F">
      <w:pPr>
        <w:spacing w:after="0" w:line="240" w:lineRule="auto"/>
        <w:ind w:left="1134" w:hanging="1134"/>
        <w:jc w:val="both"/>
        <w:rPr>
          <w:rFonts w:ascii="Arial" w:hAnsi="Arial" w:cs="Arial"/>
          <w:bCs/>
          <w:sz w:val="24"/>
          <w:szCs w:val="24"/>
        </w:rPr>
      </w:pPr>
    </w:p>
    <w:p w14:paraId="02063339" w14:textId="4C119F9F"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and then, 23rd November, ‘What is she thinking, why would she go behind my back like that?’  So he found out.</w:t>
      </w:r>
    </w:p>
    <w:p w14:paraId="45EA9ACA" w14:textId="77777777" w:rsidR="0031064A" w:rsidRDefault="0031064A" w:rsidP="0034117F">
      <w:pPr>
        <w:spacing w:after="0" w:line="240" w:lineRule="auto"/>
        <w:ind w:left="1134" w:hanging="1134"/>
        <w:jc w:val="both"/>
        <w:rPr>
          <w:rFonts w:ascii="Arial" w:hAnsi="Arial" w:cs="Arial"/>
          <w:bCs/>
          <w:sz w:val="24"/>
          <w:szCs w:val="24"/>
        </w:rPr>
      </w:pPr>
    </w:p>
    <w:p w14:paraId="60E2367F" w14:textId="78B6939D"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yeah, yeah.  So this is some of his notes?</w:t>
      </w:r>
    </w:p>
    <w:p w14:paraId="1F31CF58" w14:textId="77777777" w:rsidR="0031064A" w:rsidRDefault="0031064A" w:rsidP="0034117F">
      <w:pPr>
        <w:spacing w:after="0" w:line="240" w:lineRule="auto"/>
        <w:ind w:left="1134" w:hanging="1134"/>
        <w:jc w:val="both"/>
        <w:rPr>
          <w:rFonts w:ascii="Arial" w:hAnsi="Arial" w:cs="Arial"/>
          <w:bCs/>
          <w:sz w:val="24"/>
          <w:szCs w:val="24"/>
        </w:rPr>
      </w:pPr>
    </w:p>
    <w:p w14:paraId="039E1D21" w14:textId="5A7B352C"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2725CB5" w14:textId="77777777" w:rsidR="0031064A" w:rsidRDefault="0031064A" w:rsidP="0034117F">
      <w:pPr>
        <w:spacing w:after="0" w:line="240" w:lineRule="auto"/>
        <w:ind w:left="1134" w:hanging="1134"/>
        <w:jc w:val="both"/>
        <w:rPr>
          <w:rFonts w:ascii="Arial" w:hAnsi="Arial" w:cs="Arial"/>
          <w:bCs/>
          <w:sz w:val="24"/>
          <w:szCs w:val="24"/>
        </w:rPr>
      </w:pPr>
    </w:p>
    <w:p w14:paraId="47915028" w14:textId="3A1383A9"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so, oh so it starts?</w:t>
      </w:r>
    </w:p>
    <w:p w14:paraId="5FD64D0A" w14:textId="77777777" w:rsidR="0031064A" w:rsidRDefault="0031064A" w:rsidP="0034117F">
      <w:pPr>
        <w:spacing w:after="0" w:line="240" w:lineRule="auto"/>
        <w:ind w:left="1134" w:hanging="1134"/>
        <w:jc w:val="both"/>
        <w:rPr>
          <w:rFonts w:ascii="Arial" w:hAnsi="Arial" w:cs="Arial"/>
          <w:bCs/>
          <w:sz w:val="24"/>
          <w:szCs w:val="24"/>
        </w:rPr>
      </w:pPr>
    </w:p>
    <w:p w14:paraId="794AC1C4" w14:textId="3E1E5915" w:rsidR="0031064A" w:rsidRDefault="0031064A"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they start here, October 15th</w:t>
      </w:r>
      <w:r w:rsidR="00117989">
        <w:rPr>
          <w:rFonts w:ascii="Arial" w:hAnsi="Arial" w:cs="Arial"/>
          <w:bCs/>
          <w:sz w:val="24"/>
          <w:szCs w:val="24"/>
        </w:rPr>
        <w:t>.</w:t>
      </w:r>
    </w:p>
    <w:p w14:paraId="6542C666" w14:textId="77777777" w:rsidR="00117989" w:rsidRDefault="00117989" w:rsidP="0034117F">
      <w:pPr>
        <w:spacing w:after="0" w:line="240" w:lineRule="auto"/>
        <w:ind w:left="1134" w:hanging="1134"/>
        <w:jc w:val="both"/>
        <w:rPr>
          <w:rFonts w:ascii="Arial" w:hAnsi="Arial" w:cs="Arial"/>
          <w:bCs/>
          <w:sz w:val="24"/>
          <w:szCs w:val="24"/>
        </w:rPr>
      </w:pPr>
    </w:p>
    <w:p w14:paraId="2E9AF2FA" w14:textId="536904DC" w:rsidR="00117989" w:rsidRDefault="00117989"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w:t>
      </w:r>
    </w:p>
    <w:p w14:paraId="4B9E8018" w14:textId="77777777" w:rsidR="00117989" w:rsidRDefault="00117989" w:rsidP="0034117F">
      <w:pPr>
        <w:spacing w:after="0" w:line="240" w:lineRule="auto"/>
        <w:ind w:left="1134" w:hanging="1134"/>
        <w:jc w:val="both"/>
        <w:rPr>
          <w:rFonts w:ascii="Arial" w:hAnsi="Arial" w:cs="Arial"/>
          <w:bCs/>
          <w:sz w:val="24"/>
          <w:szCs w:val="24"/>
        </w:rPr>
      </w:pPr>
    </w:p>
    <w:p w14:paraId="463C1B23" w14:textId="30EBEA36" w:rsidR="00117989" w:rsidRDefault="00117989" w:rsidP="0034117F">
      <w:pPr>
        <w:spacing w:after="0" w:line="240" w:lineRule="auto"/>
        <w:ind w:left="1134" w:hanging="1134"/>
        <w:jc w:val="both"/>
        <w:rPr>
          <w:rFonts w:ascii="Arial" w:hAnsi="Arial" w:cs="Arial"/>
          <w:bCs/>
          <w:sz w:val="24"/>
          <w:szCs w:val="24"/>
        </w:rPr>
      </w:pPr>
      <w:r>
        <w:rPr>
          <w:rFonts w:ascii="Arial" w:hAnsi="Arial" w:cs="Arial"/>
          <w:bCs/>
          <w:sz w:val="24"/>
          <w:szCs w:val="24"/>
        </w:rPr>
        <w:t>F</w:t>
      </w:r>
      <w:r w:rsidR="001060A8">
        <w:rPr>
          <w:rFonts w:ascii="Arial" w:hAnsi="Arial" w:cs="Arial"/>
          <w:bCs/>
          <w:sz w:val="24"/>
          <w:szCs w:val="24"/>
        </w:rPr>
        <w:t>1</w:t>
      </w:r>
      <w:r>
        <w:rPr>
          <w:rFonts w:ascii="Arial" w:hAnsi="Arial" w:cs="Arial"/>
          <w:bCs/>
          <w:sz w:val="24"/>
          <w:szCs w:val="24"/>
        </w:rPr>
        <w:t>:</w:t>
      </w:r>
      <w:r>
        <w:rPr>
          <w:rFonts w:ascii="Arial" w:hAnsi="Arial" w:cs="Arial"/>
          <w:bCs/>
          <w:sz w:val="24"/>
          <w:szCs w:val="24"/>
        </w:rPr>
        <w:tab/>
        <w:t xml:space="preserve">So yeah, so that’s, he learned that she’s </w:t>
      </w:r>
      <w:r w:rsidR="00141BDF">
        <w:rPr>
          <w:rFonts w:ascii="Arial" w:hAnsi="Arial" w:cs="Arial"/>
          <w:bCs/>
          <w:sz w:val="24"/>
          <w:szCs w:val="24"/>
        </w:rPr>
        <w:t xml:space="preserve">[01:50:00] </w:t>
      </w:r>
      <w:r>
        <w:rPr>
          <w:rFonts w:ascii="Arial" w:hAnsi="Arial" w:cs="Arial"/>
          <w:bCs/>
          <w:sz w:val="24"/>
          <w:szCs w:val="24"/>
        </w:rPr>
        <w:t>selling the bar.</w:t>
      </w:r>
    </w:p>
    <w:p w14:paraId="7FEFCD29" w14:textId="77777777" w:rsidR="001060A8" w:rsidRDefault="001060A8" w:rsidP="0034117F">
      <w:pPr>
        <w:spacing w:after="0" w:line="240" w:lineRule="auto"/>
        <w:ind w:left="1134" w:hanging="1134"/>
        <w:jc w:val="both"/>
        <w:rPr>
          <w:rFonts w:ascii="Arial" w:hAnsi="Arial" w:cs="Arial"/>
          <w:bCs/>
          <w:sz w:val="24"/>
          <w:szCs w:val="24"/>
        </w:rPr>
      </w:pPr>
    </w:p>
    <w:p w14:paraId="367585F3" w14:textId="40F86780" w:rsidR="00117989" w:rsidRDefault="00117989" w:rsidP="0034117F">
      <w:pPr>
        <w:spacing w:after="0" w:line="240" w:lineRule="auto"/>
        <w:ind w:left="1134" w:hanging="1134"/>
        <w:jc w:val="both"/>
        <w:rPr>
          <w:rFonts w:ascii="Arial" w:hAnsi="Arial" w:cs="Arial"/>
          <w:bCs/>
          <w:sz w:val="24"/>
          <w:szCs w:val="24"/>
        </w:rPr>
      </w:pPr>
      <w:r>
        <w:rPr>
          <w:rFonts w:ascii="Arial" w:hAnsi="Arial" w:cs="Arial"/>
          <w:bCs/>
          <w:sz w:val="24"/>
          <w:szCs w:val="24"/>
        </w:rPr>
        <w:t>F</w:t>
      </w:r>
      <w:r w:rsidR="001060A8">
        <w:rPr>
          <w:rFonts w:ascii="Arial" w:hAnsi="Arial" w:cs="Arial"/>
          <w:bCs/>
          <w:sz w:val="24"/>
          <w:szCs w:val="24"/>
        </w:rPr>
        <w:t>2</w:t>
      </w:r>
      <w:r>
        <w:rPr>
          <w:rFonts w:ascii="Arial" w:hAnsi="Arial" w:cs="Arial"/>
          <w:bCs/>
          <w:sz w:val="24"/>
          <w:szCs w:val="24"/>
        </w:rPr>
        <w:t>:</w:t>
      </w:r>
      <w:r>
        <w:rPr>
          <w:rFonts w:ascii="Arial" w:hAnsi="Arial" w:cs="Arial"/>
          <w:bCs/>
          <w:sz w:val="24"/>
          <w:szCs w:val="24"/>
        </w:rPr>
        <w:tab/>
        <w:t>Yeah.</w:t>
      </w:r>
    </w:p>
    <w:p w14:paraId="01B70881" w14:textId="77777777" w:rsidR="00117989" w:rsidRDefault="00117989" w:rsidP="0034117F">
      <w:pPr>
        <w:spacing w:after="0" w:line="240" w:lineRule="auto"/>
        <w:ind w:left="1134" w:hanging="1134"/>
        <w:jc w:val="both"/>
        <w:rPr>
          <w:rFonts w:ascii="Arial" w:hAnsi="Arial" w:cs="Arial"/>
          <w:bCs/>
          <w:sz w:val="24"/>
          <w:szCs w:val="24"/>
        </w:rPr>
      </w:pPr>
    </w:p>
    <w:p w14:paraId="27173BF7" w14:textId="73D468D7" w:rsidR="00117989" w:rsidRDefault="00117989" w:rsidP="0034117F">
      <w:pPr>
        <w:spacing w:after="0" w:line="240" w:lineRule="auto"/>
        <w:ind w:left="1134" w:hanging="1134"/>
        <w:jc w:val="both"/>
        <w:rPr>
          <w:rFonts w:ascii="Arial" w:hAnsi="Arial" w:cs="Arial"/>
          <w:bCs/>
          <w:sz w:val="24"/>
          <w:szCs w:val="24"/>
        </w:rPr>
      </w:pPr>
      <w:r>
        <w:rPr>
          <w:rFonts w:ascii="Arial" w:hAnsi="Arial" w:cs="Arial"/>
          <w:bCs/>
          <w:sz w:val="24"/>
          <w:szCs w:val="24"/>
        </w:rPr>
        <w:t>F</w:t>
      </w:r>
      <w:r w:rsidR="001060A8">
        <w:rPr>
          <w:rFonts w:ascii="Arial" w:hAnsi="Arial" w:cs="Arial"/>
          <w:bCs/>
          <w:sz w:val="24"/>
          <w:szCs w:val="24"/>
        </w:rPr>
        <w:t>3</w:t>
      </w:r>
      <w:r>
        <w:rPr>
          <w:rFonts w:ascii="Arial" w:hAnsi="Arial" w:cs="Arial"/>
          <w:bCs/>
          <w:sz w:val="24"/>
          <w:szCs w:val="24"/>
        </w:rPr>
        <w:t>:</w:t>
      </w:r>
      <w:r>
        <w:rPr>
          <w:rFonts w:ascii="Arial" w:hAnsi="Arial" w:cs="Arial"/>
          <w:bCs/>
          <w:sz w:val="24"/>
          <w:szCs w:val="24"/>
        </w:rPr>
        <w:tab/>
        <w:t>And in his will, and what is the date of the will?</w:t>
      </w:r>
    </w:p>
    <w:p w14:paraId="43A7A438" w14:textId="77777777" w:rsidR="00117989" w:rsidRDefault="00117989" w:rsidP="0034117F">
      <w:pPr>
        <w:spacing w:after="0" w:line="240" w:lineRule="auto"/>
        <w:ind w:left="1134" w:hanging="1134"/>
        <w:jc w:val="both"/>
        <w:rPr>
          <w:rFonts w:ascii="Arial" w:hAnsi="Arial" w:cs="Arial"/>
          <w:bCs/>
          <w:sz w:val="24"/>
          <w:szCs w:val="24"/>
        </w:rPr>
      </w:pPr>
    </w:p>
    <w:p w14:paraId="0ACE2F2D" w14:textId="5B37989C" w:rsidR="001060A8" w:rsidRDefault="001060A8"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Er…</w:t>
      </w:r>
    </w:p>
    <w:p w14:paraId="6D503464" w14:textId="77777777" w:rsidR="001060A8" w:rsidRDefault="001060A8" w:rsidP="0034117F">
      <w:pPr>
        <w:spacing w:after="0" w:line="240" w:lineRule="auto"/>
        <w:ind w:left="1134" w:hanging="1134"/>
        <w:jc w:val="both"/>
        <w:rPr>
          <w:rFonts w:ascii="Arial" w:hAnsi="Arial" w:cs="Arial"/>
          <w:bCs/>
          <w:sz w:val="24"/>
          <w:szCs w:val="24"/>
        </w:rPr>
      </w:pPr>
    </w:p>
    <w:p w14:paraId="5706AE81" w14:textId="7E91E2D7" w:rsidR="00117989" w:rsidRDefault="00117989" w:rsidP="0034117F">
      <w:pPr>
        <w:spacing w:after="0" w:line="240" w:lineRule="auto"/>
        <w:ind w:left="1134" w:hanging="1134"/>
        <w:jc w:val="both"/>
        <w:rPr>
          <w:rFonts w:ascii="Arial" w:hAnsi="Arial" w:cs="Arial"/>
          <w:bCs/>
          <w:sz w:val="24"/>
          <w:szCs w:val="24"/>
        </w:rPr>
      </w:pPr>
      <w:r>
        <w:rPr>
          <w:rFonts w:ascii="Arial" w:hAnsi="Arial" w:cs="Arial"/>
          <w:bCs/>
          <w:sz w:val="24"/>
          <w:szCs w:val="24"/>
        </w:rPr>
        <w:t>F</w:t>
      </w:r>
      <w:r w:rsidR="001060A8">
        <w:rPr>
          <w:rFonts w:ascii="Arial" w:hAnsi="Arial" w:cs="Arial"/>
          <w:bCs/>
          <w:sz w:val="24"/>
          <w:szCs w:val="24"/>
        </w:rPr>
        <w:t>3</w:t>
      </w:r>
      <w:r>
        <w:rPr>
          <w:rFonts w:ascii="Arial" w:hAnsi="Arial" w:cs="Arial"/>
          <w:bCs/>
          <w:sz w:val="24"/>
          <w:szCs w:val="24"/>
        </w:rPr>
        <w:t>:</w:t>
      </w:r>
      <w:r>
        <w:rPr>
          <w:rFonts w:ascii="Arial" w:hAnsi="Arial" w:cs="Arial"/>
          <w:bCs/>
          <w:sz w:val="24"/>
          <w:szCs w:val="24"/>
        </w:rPr>
        <w:tab/>
        <w:t xml:space="preserve">So we don’t have the date of the will, or do we have the date of the will?  That’s a problem, </w:t>
      </w:r>
      <w:r w:rsidR="001060A8">
        <w:rPr>
          <w:rFonts w:ascii="Arial" w:hAnsi="Arial" w:cs="Arial"/>
          <w:bCs/>
          <w:sz w:val="24"/>
          <w:szCs w:val="24"/>
        </w:rPr>
        <w:t xml:space="preserve">the </w:t>
      </w:r>
      <w:r>
        <w:rPr>
          <w:rFonts w:ascii="Arial" w:hAnsi="Arial" w:cs="Arial"/>
          <w:bCs/>
          <w:sz w:val="24"/>
          <w:szCs w:val="24"/>
        </w:rPr>
        <w:t>document</w:t>
      </w:r>
      <w:r w:rsidR="009251A5">
        <w:rPr>
          <w:rFonts w:ascii="Arial" w:hAnsi="Arial" w:cs="Arial"/>
          <w:bCs/>
          <w:sz w:val="24"/>
          <w:szCs w:val="24"/>
        </w:rPr>
        <w:t>.  A</w:t>
      </w:r>
      <w:r>
        <w:rPr>
          <w:rFonts w:ascii="Arial" w:hAnsi="Arial" w:cs="Arial"/>
          <w:bCs/>
          <w:sz w:val="24"/>
          <w:szCs w:val="24"/>
        </w:rPr>
        <w:t>nyways, so in the will he leaves to Joan, so to the witch</w:t>
      </w:r>
      <w:r w:rsidR="009251A5">
        <w:rPr>
          <w:rFonts w:ascii="Arial" w:hAnsi="Arial" w:cs="Arial"/>
          <w:bCs/>
          <w:sz w:val="24"/>
          <w:szCs w:val="24"/>
        </w:rPr>
        <w:t xml:space="preserve">, like some amount of money for her Foundation, because apparently a client of the pub killed her cat, Vinegar Tom.  </w:t>
      </w:r>
    </w:p>
    <w:p w14:paraId="645FA541" w14:textId="77777777" w:rsidR="009251A5" w:rsidRDefault="009251A5" w:rsidP="0034117F">
      <w:pPr>
        <w:spacing w:after="0" w:line="240" w:lineRule="auto"/>
        <w:ind w:left="1134" w:hanging="1134"/>
        <w:jc w:val="both"/>
        <w:rPr>
          <w:rFonts w:ascii="Arial" w:hAnsi="Arial" w:cs="Arial"/>
          <w:bCs/>
          <w:sz w:val="24"/>
          <w:szCs w:val="24"/>
        </w:rPr>
      </w:pPr>
    </w:p>
    <w:p w14:paraId="54DFEDB7" w14:textId="7AD31BFA" w:rsidR="009251A5" w:rsidRDefault="009251A5"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Ah…</w:t>
      </w:r>
    </w:p>
    <w:p w14:paraId="696BA98C" w14:textId="77777777" w:rsidR="009251A5" w:rsidRDefault="009251A5" w:rsidP="0034117F">
      <w:pPr>
        <w:spacing w:after="0" w:line="240" w:lineRule="auto"/>
        <w:ind w:left="1134" w:hanging="1134"/>
        <w:jc w:val="both"/>
        <w:rPr>
          <w:rFonts w:ascii="Arial" w:hAnsi="Arial" w:cs="Arial"/>
          <w:bCs/>
          <w:sz w:val="24"/>
          <w:szCs w:val="24"/>
        </w:rPr>
      </w:pPr>
    </w:p>
    <w:p w14:paraId="553BEDEE" w14:textId="0EC34BC9" w:rsidR="009251A5" w:rsidRDefault="009251A5"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w:t>
      </w:r>
    </w:p>
    <w:p w14:paraId="0F330AF3" w14:textId="77777777" w:rsidR="009251A5" w:rsidRDefault="009251A5" w:rsidP="0034117F">
      <w:pPr>
        <w:spacing w:after="0" w:line="240" w:lineRule="auto"/>
        <w:ind w:left="1134" w:hanging="1134"/>
        <w:jc w:val="both"/>
        <w:rPr>
          <w:rFonts w:ascii="Arial" w:hAnsi="Arial" w:cs="Arial"/>
          <w:bCs/>
          <w:sz w:val="24"/>
          <w:szCs w:val="24"/>
        </w:rPr>
      </w:pPr>
    </w:p>
    <w:p w14:paraId="5C3C8455" w14:textId="0A1A18BD" w:rsidR="009251A5" w:rsidRDefault="009251A5"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So client leaving the pub, killed her cat in a car accidentally, I think that’s what happened, and that’s why she hate him.  </w:t>
      </w:r>
    </w:p>
    <w:p w14:paraId="2C3FBD4D" w14:textId="77777777" w:rsidR="009251A5" w:rsidRDefault="009251A5" w:rsidP="0034117F">
      <w:pPr>
        <w:spacing w:after="0" w:line="240" w:lineRule="auto"/>
        <w:ind w:left="1134" w:hanging="1134"/>
        <w:jc w:val="both"/>
        <w:rPr>
          <w:rFonts w:ascii="Arial" w:hAnsi="Arial" w:cs="Arial"/>
          <w:bCs/>
          <w:sz w:val="24"/>
          <w:szCs w:val="24"/>
        </w:rPr>
      </w:pPr>
    </w:p>
    <w:p w14:paraId="5C69119E" w14:textId="0906BFAE" w:rsidR="009251A5" w:rsidRDefault="009251A5"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that’s not enough to kill him.</w:t>
      </w:r>
    </w:p>
    <w:p w14:paraId="4C96CF1C" w14:textId="77777777" w:rsidR="009251A5" w:rsidRDefault="009251A5" w:rsidP="0034117F">
      <w:pPr>
        <w:spacing w:after="0" w:line="240" w:lineRule="auto"/>
        <w:ind w:left="1134" w:hanging="1134"/>
        <w:jc w:val="both"/>
        <w:rPr>
          <w:rFonts w:ascii="Arial" w:hAnsi="Arial" w:cs="Arial"/>
          <w:bCs/>
          <w:sz w:val="24"/>
          <w:szCs w:val="24"/>
        </w:rPr>
      </w:pPr>
    </w:p>
    <w:p w14:paraId="60DDB7CC" w14:textId="7CAE479E" w:rsidR="009251A5" w:rsidRDefault="009251A5"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Exactly</w:t>
      </w:r>
      <w:r w:rsidR="00B03210">
        <w:rPr>
          <w:rFonts w:ascii="Arial" w:hAnsi="Arial" w:cs="Arial"/>
          <w:bCs/>
          <w:sz w:val="24"/>
          <w:szCs w:val="24"/>
        </w:rPr>
        <w:t>.  Then he left some money to Donna, because, oh, some stuff to Donna…</w:t>
      </w:r>
    </w:p>
    <w:p w14:paraId="7217B5AC" w14:textId="77777777" w:rsidR="00B03210" w:rsidRDefault="00B03210" w:rsidP="0034117F">
      <w:pPr>
        <w:spacing w:after="0" w:line="240" w:lineRule="auto"/>
        <w:ind w:left="1134" w:hanging="1134"/>
        <w:jc w:val="both"/>
        <w:rPr>
          <w:rFonts w:ascii="Arial" w:hAnsi="Arial" w:cs="Arial"/>
          <w:bCs/>
          <w:sz w:val="24"/>
          <w:szCs w:val="24"/>
        </w:rPr>
      </w:pPr>
    </w:p>
    <w:p w14:paraId="570DBD12" w14:textId="306DBC09" w:rsidR="00B03210" w:rsidRDefault="00B03210"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he’s a nice guy</w:t>
      </w:r>
      <w:r w:rsidR="00141BDF">
        <w:rPr>
          <w:rFonts w:ascii="Arial" w:hAnsi="Arial" w:cs="Arial"/>
          <w:bCs/>
          <w:sz w:val="24"/>
          <w:szCs w:val="24"/>
        </w:rPr>
        <w:t>,</w:t>
      </w:r>
      <w:r>
        <w:rPr>
          <w:rFonts w:ascii="Arial" w:hAnsi="Arial" w:cs="Arial"/>
          <w:bCs/>
          <w:sz w:val="24"/>
          <w:szCs w:val="24"/>
        </w:rPr>
        <w:t xml:space="preserve"> isn’t he</w:t>
      </w:r>
      <w:r w:rsidR="00141BDF">
        <w:rPr>
          <w:rFonts w:ascii="Arial" w:hAnsi="Arial" w:cs="Arial"/>
          <w:bCs/>
          <w:sz w:val="24"/>
          <w:szCs w:val="24"/>
        </w:rPr>
        <w:t>, I think this is</w:t>
      </w:r>
      <w:r w:rsidR="00063FBE">
        <w:rPr>
          <w:rFonts w:ascii="Arial" w:hAnsi="Arial" w:cs="Arial"/>
          <w:bCs/>
          <w:sz w:val="24"/>
          <w:szCs w:val="24"/>
        </w:rPr>
        <w:t xml:space="preserve"> </w:t>
      </w:r>
      <w:r w:rsidR="00063FBE" w:rsidRPr="0080169E">
        <w:rPr>
          <w:rFonts w:ascii="Arial" w:hAnsi="Arial" w:cs="Arial"/>
          <w:bCs/>
          <w:sz w:val="24"/>
          <w:szCs w:val="24"/>
          <w:highlight w:val="yellow"/>
        </w:rPr>
        <w:t>[</w:t>
      </w:r>
      <w:r w:rsidR="00141BDF">
        <w:rPr>
          <w:rFonts w:ascii="Arial" w:hAnsi="Arial" w:cs="Arial"/>
          <w:bCs/>
          <w:sz w:val="24"/>
          <w:szCs w:val="24"/>
          <w:highlight w:val="yellow"/>
        </w:rPr>
        <w:t>voices overlap</w:t>
      </w:r>
      <w:r w:rsidR="00063FBE" w:rsidRPr="0080169E">
        <w:rPr>
          <w:rFonts w:ascii="Arial" w:hAnsi="Arial" w:cs="Arial"/>
          <w:bCs/>
          <w:sz w:val="24"/>
          <w:szCs w:val="24"/>
          <w:highlight w:val="yellow"/>
        </w:rPr>
        <w:t xml:space="preserve"> 01:50:53]</w:t>
      </w:r>
    </w:p>
    <w:p w14:paraId="4E615B81" w14:textId="77777777" w:rsidR="00063FBE" w:rsidRDefault="00063FBE" w:rsidP="0034117F">
      <w:pPr>
        <w:spacing w:after="0" w:line="240" w:lineRule="auto"/>
        <w:ind w:left="1134" w:hanging="1134"/>
        <w:jc w:val="both"/>
        <w:rPr>
          <w:rFonts w:ascii="Arial" w:hAnsi="Arial" w:cs="Arial"/>
          <w:bCs/>
          <w:sz w:val="24"/>
          <w:szCs w:val="24"/>
        </w:rPr>
      </w:pPr>
    </w:p>
    <w:p w14:paraId="0F541126" w14:textId="39D3E1EF"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On no, he said…</w:t>
      </w:r>
    </w:p>
    <w:p w14:paraId="692F6EED" w14:textId="77777777" w:rsidR="00063FBE" w:rsidRDefault="00063FBE" w:rsidP="0034117F">
      <w:pPr>
        <w:spacing w:after="0" w:line="240" w:lineRule="auto"/>
        <w:ind w:left="1134" w:hanging="1134"/>
        <w:jc w:val="both"/>
        <w:rPr>
          <w:rFonts w:ascii="Arial" w:hAnsi="Arial" w:cs="Arial"/>
          <w:bCs/>
          <w:sz w:val="24"/>
          <w:szCs w:val="24"/>
        </w:rPr>
      </w:pPr>
    </w:p>
    <w:p w14:paraId="5A5F3DAE" w14:textId="71159188"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shall receive free drinks at Old Scratch Tavern for the period of her natural life, or for as long as the bar remains in business, whichever is longest.</w:t>
      </w:r>
    </w:p>
    <w:p w14:paraId="4E085B0B" w14:textId="77777777" w:rsidR="00063FBE" w:rsidRDefault="00063FBE" w:rsidP="0034117F">
      <w:pPr>
        <w:spacing w:after="0" w:line="240" w:lineRule="auto"/>
        <w:ind w:left="1134" w:hanging="1134"/>
        <w:jc w:val="both"/>
        <w:rPr>
          <w:rFonts w:ascii="Arial" w:hAnsi="Arial" w:cs="Arial"/>
          <w:bCs/>
          <w:sz w:val="24"/>
          <w:szCs w:val="24"/>
        </w:rPr>
      </w:pPr>
    </w:p>
    <w:p w14:paraId="68F5B156" w14:textId="6B918EE2"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Because she’s like super-nice.  And to Carmen, he left everything basically, and nothing to </w:t>
      </w:r>
      <w:r w:rsidR="00AB7497">
        <w:rPr>
          <w:rFonts w:ascii="Arial" w:hAnsi="Arial" w:cs="Arial"/>
          <w:bCs/>
          <w:sz w:val="24"/>
          <w:szCs w:val="24"/>
        </w:rPr>
        <w:t>Sheri</w:t>
      </w:r>
      <w:r>
        <w:rPr>
          <w:rFonts w:ascii="Arial" w:hAnsi="Arial" w:cs="Arial"/>
          <w:bCs/>
          <w:sz w:val="24"/>
          <w:szCs w:val="24"/>
        </w:rPr>
        <w:t>.</w:t>
      </w:r>
    </w:p>
    <w:p w14:paraId="7D4DAB95" w14:textId="77777777" w:rsidR="00063FBE" w:rsidRDefault="00063FBE" w:rsidP="0034117F">
      <w:pPr>
        <w:spacing w:after="0" w:line="240" w:lineRule="auto"/>
        <w:ind w:left="1134" w:hanging="1134"/>
        <w:jc w:val="both"/>
        <w:rPr>
          <w:rFonts w:ascii="Arial" w:hAnsi="Arial" w:cs="Arial"/>
          <w:bCs/>
          <w:sz w:val="24"/>
          <w:szCs w:val="24"/>
        </w:rPr>
      </w:pPr>
    </w:p>
    <w:p w14:paraId="041A1BBD" w14:textId="1CB48DEC"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Ooh.</w:t>
      </w:r>
    </w:p>
    <w:p w14:paraId="2B539898" w14:textId="77777777" w:rsidR="00063FBE" w:rsidRDefault="00063FBE" w:rsidP="0034117F">
      <w:pPr>
        <w:spacing w:after="0" w:line="240" w:lineRule="auto"/>
        <w:ind w:left="1134" w:hanging="1134"/>
        <w:jc w:val="both"/>
        <w:rPr>
          <w:rFonts w:ascii="Arial" w:hAnsi="Arial" w:cs="Arial"/>
          <w:bCs/>
          <w:sz w:val="24"/>
          <w:szCs w:val="24"/>
        </w:rPr>
      </w:pPr>
    </w:p>
    <w:p w14:paraId="640EAE23" w14:textId="4A0F6B8B"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is the inheritance…</w:t>
      </w:r>
    </w:p>
    <w:p w14:paraId="55D7A045" w14:textId="77777777" w:rsidR="00063FBE" w:rsidRDefault="00063FBE" w:rsidP="0034117F">
      <w:pPr>
        <w:spacing w:after="0" w:line="240" w:lineRule="auto"/>
        <w:ind w:left="1134" w:hanging="1134"/>
        <w:jc w:val="both"/>
        <w:rPr>
          <w:rFonts w:ascii="Arial" w:hAnsi="Arial" w:cs="Arial"/>
          <w:bCs/>
          <w:sz w:val="24"/>
          <w:szCs w:val="24"/>
        </w:rPr>
      </w:pPr>
    </w:p>
    <w:p w14:paraId="5D9B49C2" w14:textId="3D74D5F0"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and now you’re asking, when did, what…</w:t>
      </w:r>
    </w:p>
    <w:p w14:paraId="26D4D357" w14:textId="77777777" w:rsidR="00063FBE" w:rsidRDefault="00063FBE" w:rsidP="0034117F">
      <w:pPr>
        <w:spacing w:after="0" w:line="240" w:lineRule="auto"/>
        <w:ind w:left="1134" w:hanging="1134"/>
        <w:jc w:val="both"/>
        <w:rPr>
          <w:rFonts w:ascii="Arial" w:hAnsi="Arial" w:cs="Arial"/>
          <w:bCs/>
          <w:sz w:val="24"/>
          <w:szCs w:val="24"/>
        </w:rPr>
      </w:pPr>
    </w:p>
    <w:p w14:paraId="50A5BC4C" w14:textId="448EF55E"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leave the remainder of my estate, including Old Scratch Tavern and all associated assets, plus my retirement account and the life insurance policy.</w:t>
      </w:r>
    </w:p>
    <w:p w14:paraId="1BC62068" w14:textId="77777777" w:rsidR="00063FBE" w:rsidRDefault="00063FBE" w:rsidP="0034117F">
      <w:pPr>
        <w:spacing w:after="0" w:line="240" w:lineRule="auto"/>
        <w:ind w:left="1134" w:hanging="1134"/>
        <w:jc w:val="both"/>
        <w:rPr>
          <w:rFonts w:ascii="Arial" w:hAnsi="Arial" w:cs="Arial"/>
          <w:bCs/>
          <w:sz w:val="24"/>
          <w:szCs w:val="24"/>
        </w:rPr>
      </w:pPr>
    </w:p>
    <w:p w14:paraId="1D0327E6" w14:textId="14A4D9BF" w:rsidR="00063FBE" w:rsidRDefault="00063FBE"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When did he sign that?</w:t>
      </w:r>
    </w:p>
    <w:p w14:paraId="602C10C8" w14:textId="77777777" w:rsidR="00AF4FBE" w:rsidRDefault="00AF4FBE" w:rsidP="0034117F">
      <w:pPr>
        <w:spacing w:after="0" w:line="240" w:lineRule="auto"/>
        <w:ind w:left="1134" w:hanging="1134"/>
        <w:jc w:val="both"/>
        <w:rPr>
          <w:rFonts w:ascii="Arial" w:hAnsi="Arial" w:cs="Arial"/>
          <w:bCs/>
          <w:sz w:val="24"/>
          <w:szCs w:val="24"/>
        </w:rPr>
      </w:pPr>
    </w:p>
    <w:p w14:paraId="4F3FD3F0" w14:textId="719C65A0"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doesn’t say, I can’t find it.</w:t>
      </w:r>
    </w:p>
    <w:p w14:paraId="76D30BC9" w14:textId="77777777" w:rsidR="00AF4FBE" w:rsidRDefault="00AF4FBE" w:rsidP="0034117F">
      <w:pPr>
        <w:spacing w:after="0" w:line="240" w:lineRule="auto"/>
        <w:ind w:left="1134" w:hanging="1134"/>
        <w:jc w:val="both"/>
        <w:rPr>
          <w:rFonts w:ascii="Arial" w:hAnsi="Arial" w:cs="Arial"/>
          <w:bCs/>
          <w:sz w:val="24"/>
          <w:szCs w:val="24"/>
        </w:rPr>
      </w:pPr>
    </w:p>
    <w:p w14:paraId="2CA88B02" w14:textId="702670F4"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It doesn’t say.</w:t>
      </w:r>
    </w:p>
    <w:p w14:paraId="555B67F7" w14:textId="77777777" w:rsidR="00AF4FBE" w:rsidRDefault="00AF4FBE" w:rsidP="0034117F">
      <w:pPr>
        <w:spacing w:after="0" w:line="240" w:lineRule="auto"/>
        <w:ind w:left="1134" w:hanging="1134"/>
        <w:jc w:val="both"/>
        <w:rPr>
          <w:rFonts w:ascii="Arial" w:hAnsi="Arial" w:cs="Arial"/>
          <w:bCs/>
          <w:sz w:val="24"/>
          <w:szCs w:val="24"/>
        </w:rPr>
      </w:pPr>
    </w:p>
    <w:p w14:paraId="3CD12FB8" w14:textId="7215B4A4"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Oh hold on, hold on, hold on.  And I execute this as my free voluntary act for the purpose of </w:t>
      </w:r>
      <w:r w:rsidRPr="0080169E">
        <w:rPr>
          <w:rFonts w:ascii="Arial" w:hAnsi="Arial" w:cs="Arial"/>
          <w:bCs/>
          <w:sz w:val="24"/>
          <w:szCs w:val="24"/>
          <w:highlight w:val="yellow"/>
        </w:rPr>
        <w:t>[inaudible 01:51:34]</w:t>
      </w:r>
      <w:r>
        <w:rPr>
          <w:rFonts w:ascii="Arial" w:hAnsi="Arial" w:cs="Arial"/>
          <w:bCs/>
          <w:sz w:val="24"/>
          <w:szCs w:val="24"/>
        </w:rPr>
        <w:t xml:space="preserve"> on this day, third day of December.</w:t>
      </w:r>
    </w:p>
    <w:p w14:paraId="715ABC59" w14:textId="77777777" w:rsidR="00AF4FBE" w:rsidRDefault="00AF4FBE" w:rsidP="0034117F">
      <w:pPr>
        <w:spacing w:after="0" w:line="240" w:lineRule="auto"/>
        <w:ind w:left="1134" w:hanging="1134"/>
        <w:jc w:val="both"/>
        <w:rPr>
          <w:rFonts w:ascii="Arial" w:hAnsi="Arial" w:cs="Arial"/>
          <w:bCs/>
          <w:sz w:val="24"/>
          <w:szCs w:val="24"/>
        </w:rPr>
      </w:pPr>
    </w:p>
    <w:p w14:paraId="1B7DAA98" w14:textId="54148943"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she’s been doing all this shit stuff…</w:t>
      </w:r>
    </w:p>
    <w:p w14:paraId="3C0860D1" w14:textId="77777777" w:rsidR="00AF4FBE" w:rsidRDefault="00AF4FBE" w:rsidP="0034117F">
      <w:pPr>
        <w:spacing w:after="0" w:line="240" w:lineRule="auto"/>
        <w:ind w:left="1134" w:hanging="1134"/>
        <w:jc w:val="both"/>
        <w:rPr>
          <w:rFonts w:ascii="Arial" w:hAnsi="Arial" w:cs="Arial"/>
          <w:bCs/>
          <w:sz w:val="24"/>
          <w:szCs w:val="24"/>
        </w:rPr>
      </w:pPr>
    </w:p>
    <w:p w14:paraId="772B50FB" w14:textId="16F41546"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he did it after he found out?</w:t>
      </w:r>
    </w:p>
    <w:p w14:paraId="46ADF0CA" w14:textId="77777777" w:rsidR="00AF4FBE" w:rsidRDefault="00AF4FBE" w:rsidP="0034117F">
      <w:pPr>
        <w:spacing w:after="0" w:line="240" w:lineRule="auto"/>
        <w:ind w:left="1134" w:hanging="1134"/>
        <w:jc w:val="both"/>
        <w:rPr>
          <w:rFonts w:ascii="Arial" w:hAnsi="Arial" w:cs="Arial"/>
          <w:bCs/>
          <w:sz w:val="24"/>
          <w:szCs w:val="24"/>
        </w:rPr>
      </w:pPr>
    </w:p>
    <w:p w14:paraId="5BE10F6F" w14:textId="3DF7437F"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5ED68260" w14:textId="77777777" w:rsidR="00AF4FBE" w:rsidRDefault="00AF4FBE" w:rsidP="0034117F">
      <w:pPr>
        <w:spacing w:after="0" w:line="240" w:lineRule="auto"/>
        <w:ind w:left="1134" w:hanging="1134"/>
        <w:jc w:val="both"/>
        <w:rPr>
          <w:rFonts w:ascii="Arial" w:hAnsi="Arial" w:cs="Arial"/>
          <w:bCs/>
          <w:sz w:val="24"/>
          <w:szCs w:val="24"/>
        </w:rPr>
      </w:pPr>
    </w:p>
    <w:p w14:paraId="521E935B" w14:textId="4971655F" w:rsidR="00AF4FBE" w:rsidRDefault="00AF4FBE"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she doesn’t necessarily know that.</w:t>
      </w:r>
    </w:p>
    <w:p w14:paraId="35785D3F" w14:textId="77777777" w:rsidR="00AF4FBE" w:rsidRDefault="00AF4FBE" w:rsidP="0034117F">
      <w:pPr>
        <w:spacing w:after="0" w:line="240" w:lineRule="auto"/>
        <w:ind w:left="1134" w:hanging="1134"/>
        <w:jc w:val="both"/>
        <w:rPr>
          <w:rFonts w:ascii="Arial" w:hAnsi="Arial" w:cs="Arial"/>
          <w:bCs/>
          <w:sz w:val="24"/>
          <w:szCs w:val="24"/>
        </w:rPr>
      </w:pPr>
    </w:p>
    <w:p w14:paraId="7D9E0A46" w14:textId="191657C5" w:rsidR="00AF4FBE"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Third of December?</w:t>
      </w:r>
    </w:p>
    <w:p w14:paraId="577B1D59" w14:textId="77777777" w:rsidR="00F8503B" w:rsidRDefault="00F8503B" w:rsidP="0034117F">
      <w:pPr>
        <w:spacing w:after="0" w:line="240" w:lineRule="auto"/>
        <w:ind w:left="1134" w:hanging="1134"/>
        <w:jc w:val="both"/>
        <w:rPr>
          <w:rFonts w:ascii="Arial" w:hAnsi="Arial" w:cs="Arial"/>
          <w:bCs/>
          <w:sz w:val="24"/>
          <w:szCs w:val="24"/>
        </w:rPr>
      </w:pPr>
    </w:p>
    <w:p w14:paraId="0FFFE52F" w14:textId="6A2EE324"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Third of December.  So, it makes no sense…</w:t>
      </w:r>
    </w:p>
    <w:p w14:paraId="00492017" w14:textId="77777777" w:rsidR="00F8503B" w:rsidRDefault="00F8503B" w:rsidP="0034117F">
      <w:pPr>
        <w:spacing w:after="0" w:line="240" w:lineRule="auto"/>
        <w:ind w:left="1134" w:hanging="1134"/>
        <w:jc w:val="both"/>
        <w:rPr>
          <w:rFonts w:ascii="Arial" w:hAnsi="Arial" w:cs="Arial"/>
          <w:bCs/>
          <w:sz w:val="24"/>
          <w:szCs w:val="24"/>
        </w:rPr>
      </w:pPr>
    </w:p>
    <w:p w14:paraId="69F180CD" w14:textId="3731EEC4"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he was killed on the…so he was killed at the end of the week basically.</w:t>
      </w:r>
    </w:p>
    <w:p w14:paraId="0215B290" w14:textId="77777777" w:rsidR="00F8503B" w:rsidRDefault="00F8503B" w:rsidP="0034117F">
      <w:pPr>
        <w:spacing w:after="0" w:line="240" w:lineRule="auto"/>
        <w:ind w:left="1134" w:hanging="1134"/>
        <w:jc w:val="both"/>
        <w:rPr>
          <w:rFonts w:ascii="Arial" w:hAnsi="Arial" w:cs="Arial"/>
          <w:bCs/>
          <w:sz w:val="24"/>
          <w:szCs w:val="24"/>
        </w:rPr>
      </w:pPr>
    </w:p>
    <w:p w14:paraId="7FF82272" w14:textId="4AB382CB"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it makes no sense for </w:t>
      </w:r>
      <w:r w:rsidR="00AB7497">
        <w:rPr>
          <w:rFonts w:ascii="Arial" w:hAnsi="Arial" w:cs="Arial"/>
          <w:bCs/>
          <w:sz w:val="24"/>
          <w:szCs w:val="24"/>
        </w:rPr>
        <w:t>Sheri</w:t>
      </w:r>
      <w:r>
        <w:rPr>
          <w:rFonts w:ascii="Arial" w:hAnsi="Arial" w:cs="Arial"/>
          <w:bCs/>
          <w:sz w:val="24"/>
          <w:szCs w:val="24"/>
        </w:rPr>
        <w:t xml:space="preserve"> to do it, because she gets nothing.</w:t>
      </w:r>
    </w:p>
    <w:p w14:paraId="3404AF9D" w14:textId="77777777" w:rsidR="00F8503B" w:rsidRDefault="00F8503B" w:rsidP="0034117F">
      <w:pPr>
        <w:spacing w:after="0" w:line="240" w:lineRule="auto"/>
        <w:ind w:left="1134" w:hanging="1134"/>
        <w:jc w:val="both"/>
        <w:rPr>
          <w:rFonts w:ascii="Arial" w:hAnsi="Arial" w:cs="Arial"/>
          <w:bCs/>
          <w:sz w:val="24"/>
          <w:szCs w:val="24"/>
        </w:rPr>
      </w:pPr>
    </w:p>
    <w:p w14:paraId="3A2CB991" w14:textId="6A1C08DE"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doesn’t know though.</w:t>
      </w:r>
    </w:p>
    <w:p w14:paraId="5212C379" w14:textId="77777777" w:rsidR="00F8503B" w:rsidRDefault="00F8503B" w:rsidP="0034117F">
      <w:pPr>
        <w:spacing w:after="0" w:line="240" w:lineRule="auto"/>
        <w:ind w:left="1134" w:hanging="1134"/>
        <w:jc w:val="both"/>
        <w:rPr>
          <w:rFonts w:ascii="Arial" w:hAnsi="Arial" w:cs="Arial"/>
          <w:bCs/>
          <w:sz w:val="24"/>
          <w:szCs w:val="24"/>
        </w:rPr>
      </w:pPr>
    </w:p>
    <w:p w14:paraId="5535BB3B" w14:textId="60CF45A5"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maybe she doesn’t know the will, yeah.</w:t>
      </w:r>
    </w:p>
    <w:p w14:paraId="114B4792" w14:textId="77777777" w:rsidR="00F8503B" w:rsidRDefault="00F8503B" w:rsidP="0034117F">
      <w:pPr>
        <w:spacing w:after="0" w:line="240" w:lineRule="auto"/>
        <w:ind w:left="1134" w:hanging="1134"/>
        <w:jc w:val="both"/>
        <w:rPr>
          <w:rFonts w:ascii="Arial" w:hAnsi="Arial" w:cs="Arial"/>
          <w:bCs/>
          <w:sz w:val="24"/>
          <w:szCs w:val="24"/>
        </w:rPr>
      </w:pPr>
    </w:p>
    <w:p w14:paraId="39A6D732" w14:textId="4CFAD536"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Ah, she might not know.</w:t>
      </w:r>
    </w:p>
    <w:p w14:paraId="28172A67" w14:textId="77777777" w:rsidR="00F8503B" w:rsidRDefault="00F8503B" w:rsidP="0034117F">
      <w:pPr>
        <w:spacing w:after="0" w:line="240" w:lineRule="auto"/>
        <w:ind w:left="1134" w:hanging="1134"/>
        <w:jc w:val="both"/>
        <w:rPr>
          <w:rFonts w:ascii="Arial" w:hAnsi="Arial" w:cs="Arial"/>
          <w:bCs/>
          <w:sz w:val="24"/>
          <w:szCs w:val="24"/>
        </w:rPr>
      </w:pPr>
    </w:p>
    <w:p w14:paraId="0CD90907" w14:textId="0A1BAC11" w:rsidR="00F8503B" w:rsidRDefault="00F8503B" w:rsidP="0034117F">
      <w:pPr>
        <w:spacing w:after="0" w:line="240" w:lineRule="auto"/>
        <w:ind w:left="1134" w:hanging="1134"/>
        <w:jc w:val="both"/>
        <w:rPr>
          <w:rFonts w:ascii="Arial" w:hAnsi="Arial" w:cs="Arial"/>
          <w:bCs/>
          <w:sz w:val="24"/>
          <w:szCs w:val="24"/>
        </w:rPr>
      </w:pPr>
      <w:r w:rsidRPr="00D326E3">
        <w:rPr>
          <w:rFonts w:ascii="Arial" w:hAnsi="Arial" w:cs="Arial"/>
          <w:bCs/>
          <w:sz w:val="24"/>
          <w:szCs w:val="24"/>
          <w:highlight w:val="yellow"/>
        </w:rPr>
        <w:t>F2:</w:t>
      </w:r>
      <w:r w:rsidRPr="00D326E3">
        <w:rPr>
          <w:rFonts w:ascii="Arial" w:hAnsi="Arial" w:cs="Arial"/>
          <w:bCs/>
          <w:sz w:val="24"/>
          <w:szCs w:val="24"/>
          <w:highlight w:val="yellow"/>
        </w:rPr>
        <w:tab/>
      </w:r>
      <w:proofErr w:type="spellStart"/>
      <w:r w:rsidRPr="00D326E3">
        <w:rPr>
          <w:rFonts w:ascii="Arial" w:hAnsi="Arial" w:cs="Arial"/>
          <w:bCs/>
          <w:sz w:val="24"/>
          <w:szCs w:val="24"/>
          <w:highlight w:val="yellow"/>
        </w:rPr>
        <w:t>‘Cause</w:t>
      </w:r>
      <w:proofErr w:type="spellEnd"/>
      <w:r w:rsidRPr="00D326E3">
        <w:rPr>
          <w:rFonts w:ascii="Arial" w:hAnsi="Arial" w:cs="Arial"/>
          <w:bCs/>
          <w:sz w:val="24"/>
          <w:szCs w:val="24"/>
          <w:highlight w:val="yellow"/>
        </w:rPr>
        <w:t xml:space="preserve"> if she did know, then that makes our Carmen the lead suspect now.</w:t>
      </w:r>
    </w:p>
    <w:p w14:paraId="575B1EE3" w14:textId="77777777" w:rsidR="00F8503B" w:rsidRDefault="00F8503B" w:rsidP="0034117F">
      <w:pPr>
        <w:spacing w:after="0" w:line="240" w:lineRule="auto"/>
        <w:ind w:left="1134" w:hanging="1134"/>
        <w:jc w:val="both"/>
        <w:rPr>
          <w:rFonts w:ascii="Arial" w:hAnsi="Arial" w:cs="Arial"/>
          <w:bCs/>
          <w:sz w:val="24"/>
          <w:szCs w:val="24"/>
        </w:rPr>
      </w:pPr>
    </w:p>
    <w:p w14:paraId="31CBA795" w14:textId="17E57CA8"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is the…</w:t>
      </w:r>
    </w:p>
    <w:p w14:paraId="4CB473B0" w14:textId="77777777" w:rsidR="00F8503B" w:rsidRDefault="00F8503B" w:rsidP="0034117F">
      <w:pPr>
        <w:spacing w:after="0" w:line="240" w:lineRule="auto"/>
        <w:ind w:left="1134" w:hanging="1134"/>
        <w:jc w:val="both"/>
        <w:rPr>
          <w:rFonts w:ascii="Arial" w:hAnsi="Arial" w:cs="Arial"/>
          <w:bCs/>
          <w:sz w:val="24"/>
          <w:szCs w:val="24"/>
        </w:rPr>
      </w:pPr>
    </w:p>
    <w:p w14:paraId="0C97CB65" w14:textId="17A2DE86"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 xml:space="preserve">F2: </w:t>
      </w:r>
      <w:r>
        <w:rPr>
          <w:rFonts w:ascii="Arial" w:hAnsi="Arial" w:cs="Arial"/>
          <w:bCs/>
          <w:sz w:val="24"/>
          <w:szCs w:val="24"/>
        </w:rPr>
        <w:tab/>
        <w:t>‘Cause she didn’t want to sell, she would have kept the bar going, yeah, going forward.</w:t>
      </w:r>
    </w:p>
    <w:p w14:paraId="469F1618" w14:textId="77777777" w:rsidR="00F8503B" w:rsidRDefault="00F8503B" w:rsidP="0034117F">
      <w:pPr>
        <w:spacing w:after="0" w:line="240" w:lineRule="auto"/>
        <w:ind w:left="1134" w:hanging="1134"/>
        <w:jc w:val="both"/>
        <w:rPr>
          <w:rFonts w:ascii="Arial" w:hAnsi="Arial" w:cs="Arial"/>
          <w:bCs/>
          <w:sz w:val="24"/>
          <w:szCs w:val="24"/>
        </w:rPr>
      </w:pPr>
    </w:p>
    <w:p w14:paraId="31562DD0" w14:textId="1F174165" w:rsidR="00F8503B" w:rsidRDefault="00F8503B"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Hold on.  So</w:t>
      </w:r>
      <w:r w:rsidR="006A4D61">
        <w:rPr>
          <w:rFonts w:ascii="Arial" w:hAnsi="Arial" w:cs="Arial"/>
          <w:bCs/>
          <w:sz w:val="24"/>
          <w:szCs w:val="24"/>
        </w:rPr>
        <w:t xml:space="preserve"> should she fail to survive me, or for any reason refuses bequest, I then advise for the remainder of this estate to her sister, Christina Eleanor Rohas, as the secondary </w:t>
      </w:r>
      <w:r w:rsidR="006A4D61" w:rsidRPr="0080169E">
        <w:rPr>
          <w:rFonts w:ascii="Arial" w:hAnsi="Arial" w:cs="Arial"/>
          <w:bCs/>
          <w:sz w:val="24"/>
          <w:szCs w:val="24"/>
          <w:highlight w:val="yellow"/>
        </w:rPr>
        <w:t>[inaudible 01:52:23].</w:t>
      </w:r>
    </w:p>
    <w:p w14:paraId="28DFAE0C" w14:textId="77777777" w:rsidR="006A4D61" w:rsidRDefault="006A4D61" w:rsidP="0034117F">
      <w:pPr>
        <w:spacing w:after="0" w:line="240" w:lineRule="auto"/>
        <w:ind w:left="1134" w:hanging="1134"/>
        <w:jc w:val="both"/>
        <w:rPr>
          <w:rFonts w:ascii="Arial" w:hAnsi="Arial" w:cs="Arial"/>
          <w:bCs/>
          <w:sz w:val="24"/>
          <w:szCs w:val="24"/>
        </w:rPr>
      </w:pPr>
    </w:p>
    <w:p w14:paraId="23F8FD90" w14:textId="39F0A402" w:rsidR="006A4D61" w:rsidRDefault="006A4D61"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it’s pretty conclusive that the wife </w:t>
      </w:r>
      <w:r w:rsidR="00141BDF">
        <w:rPr>
          <w:rFonts w:ascii="Arial" w:hAnsi="Arial" w:cs="Arial"/>
          <w:bCs/>
          <w:sz w:val="24"/>
          <w:szCs w:val="24"/>
        </w:rPr>
        <w:t>has lost the bar.</w:t>
      </w:r>
    </w:p>
    <w:p w14:paraId="67AF9360" w14:textId="77777777" w:rsidR="006A4D61" w:rsidRDefault="006A4D61" w:rsidP="0034117F">
      <w:pPr>
        <w:spacing w:after="0" w:line="240" w:lineRule="auto"/>
        <w:ind w:left="1134" w:hanging="1134"/>
        <w:jc w:val="both"/>
        <w:rPr>
          <w:rFonts w:ascii="Arial" w:hAnsi="Arial" w:cs="Arial"/>
          <w:bCs/>
          <w:sz w:val="24"/>
          <w:szCs w:val="24"/>
        </w:rPr>
      </w:pPr>
    </w:p>
    <w:p w14:paraId="381F2992" w14:textId="604BFD09" w:rsidR="006A4D61" w:rsidRDefault="006A4D61"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but she didn’t know?</w:t>
      </w:r>
    </w:p>
    <w:p w14:paraId="0401A70E" w14:textId="77777777" w:rsidR="006A4D61" w:rsidRDefault="006A4D61" w:rsidP="0034117F">
      <w:pPr>
        <w:spacing w:after="0" w:line="240" w:lineRule="auto"/>
        <w:ind w:left="1134" w:hanging="1134"/>
        <w:jc w:val="both"/>
        <w:rPr>
          <w:rFonts w:ascii="Arial" w:hAnsi="Arial" w:cs="Arial"/>
          <w:bCs/>
          <w:sz w:val="24"/>
          <w:szCs w:val="24"/>
        </w:rPr>
      </w:pPr>
    </w:p>
    <w:p w14:paraId="168FF5F0" w14:textId="39DA0E1F" w:rsidR="006A4D61" w:rsidRDefault="006A4D61" w:rsidP="0034117F">
      <w:pPr>
        <w:spacing w:after="0" w:line="240" w:lineRule="auto"/>
        <w:ind w:left="1134" w:hanging="1134"/>
        <w:jc w:val="both"/>
        <w:rPr>
          <w:rFonts w:ascii="Arial" w:hAnsi="Arial" w:cs="Arial"/>
          <w:bCs/>
          <w:sz w:val="24"/>
          <w:szCs w:val="24"/>
        </w:rPr>
      </w:pPr>
      <w:r w:rsidRPr="0080169E">
        <w:rPr>
          <w:rFonts w:ascii="Arial" w:hAnsi="Arial" w:cs="Arial"/>
          <w:bCs/>
          <w:sz w:val="24"/>
          <w:szCs w:val="24"/>
          <w:highlight w:val="yellow"/>
        </w:rPr>
        <w:t>[voices overlap 01:52:28]</w:t>
      </w:r>
    </w:p>
    <w:p w14:paraId="203AAE5E" w14:textId="77777777" w:rsidR="000C17C7" w:rsidRDefault="000C17C7" w:rsidP="0034117F">
      <w:pPr>
        <w:spacing w:after="0" w:line="240" w:lineRule="auto"/>
        <w:ind w:left="1134" w:hanging="1134"/>
        <w:jc w:val="both"/>
        <w:rPr>
          <w:rFonts w:ascii="Arial" w:hAnsi="Arial" w:cs="Arial"/>
          <w:bCs/>
          <w:sz w:val="24"/>
          <w:szCs w:val="24"/>
        </w:rPr>
      </w:pPr>
    </w:p>
    <w:p w14:paraId="646BBEB0" w14:textId="11A37544"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…stupid codes.</w:t>
      </w:r>
    </w:p>
    <w:p w14:paraId="292570B2" w14:textId="77777777" w:rsidR="000C17C7" w:rsidRDefault="000C17C7" w:rsidP="0034117F">
      <w:pPr>
        <w:spacing w:after="0" w:line="240" w:lineRule="auto"/>
        <w:ind w:left="1134" w:hanging="1134"/>
        <w:jc w:val="both"/>
        <w:rPr>
          <w:rFonts w:ascii="Arial" w:hAnsi="Arial" w:cs="Arial"/>
          <w:bCs/>
          <w:sz w:val="24"/>
          <w:szCs w:val="24"/>
        </w:rPr>
      </w:pPr>
    </w:p>
    <w:p w14:paraId="56DC96E6" w14:textId="654BE1EC"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was with the codes?</w:t>
      </w:r>
    </w:p>
    <w:p w14:paraId="130B1FD9" w14:textId="77777777" w:rsidR="000C17C7" w:rsidRDefault="000C17C7" w:rsidP="0034117F">
      <w:pPr>
        <w:spacing w:after="0" w:line="240" w:lineRule="auto"/>
        <w:ind w:left="1134" w:hanging="1134"/>
        <w:jc w:val="both"/>
        <w:rPr>
          <w:rFonts w:ascii="Arial" w:hAnsi="Arial" w:cs="Arial"/>
          <w:bCs/>
          <w:sz w:val="24"/>
          <w:szCs w:val="24"/>
        </w:rPr>
      </w:pPr>
    </w:p>
    <w:p w14:paraId="7F8AA84B" w14:textId="121E4E01"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one we did, this is an envelope to </w:t>
      </w:r>
      <w:r w:rsidR="00AB7497">
        <w:rPr>
          <w:rFonts w:ascii="Arial" w:hAnsi="Arial" w:cs="Arial"/>
          <w:bCs/>
          <w:sz w:val="24"/>
          <w:szCs w:val="24"/>
        </w:rPr>
        <w:t>Sheri</w:t>
      </w:r>
      <w:r>
        <w:rPr>
          <w:rFonts w:ascii="Arial" w:hAnsi="Arial" w:cs="Arial"/>
          <w:bCs/>
          <w:sz w:val="24"/>
          <w:szCs w:val="24"/>
        </w:rPr>
        <w:t xml:space="preserve"> Webster, and it says, ‘Any time, wish it were just us without your older man in the way.  C.’</w:t>
      </w:r>
    </w:p>
    <w:p w14:paraId="0EB6E94B" w14:textId="77777777" w:rsidR="000C17C7" w:rsidRDefault="000C17C7" w:rsidP="0034117F">
      <w:pPr>
        <w:spacing w:after="0" w:line="240" w:lineRule="auto"/>
        <w:ind w:left="1134" w:hanging="1134"/>
        <w:jc w:val="both"/>
        <w:rPr>
          <w:rFonts w:ascii="Arial" w:hAnsi="Arial" w:cs="Arial"/>
          <w:bCs/>
          <w:sz w:val="24"/>
          <w:szCs w:val="24"/>
        </w:rPr>
      </w:pPr>
    </w:p>
    <w:p w14:paraId="6FB7E4E5" w14:textId="7A75A2AE"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Sorry, again?</w:t>
      </w:r>
    </w:p>
    <w:p w14:paraId="21EBAF1F" w14:textId="77777777" w:rsidR="000C17C7" w:rsidRDefault="000C17C7" w:rsidP="0034117F">
      <w:pPr>
        <w:spacing w:after="0" w:line="240" w:lineRule="auto"/>
        <w:ind w:left="1134" w:hanging="1134"/>
        <w:jc w:val="both"/>
        <w:rPr>
          <w:rFonts w:ascii="Arial" w:hAnsi="Arial" w:cs="Arial"/>
          <w:bCs/>
          <w:sz w:val="24"/>
          <w:szCs w:val="24"/>
        </w:rPr>
      </w:pPr>
    </w:p>
    <w:p w14:paraId="3A37FBA1" w14:textId="53718912"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‘Anytime, wish it were just us without your older man in the way.  C.’</w:t>
      </w:r>
    </w:p>
    <w:p w14:paraId="4FA13C11" w14:textId="77777777" w:rsidR="000C17C7" w:rsidRDefault="000C17C7" w:rsidP="0034117F">
      <w:pPr>
        <w:spacing w:after="0" w:line="240" w:lineRule="auto"/>
        <w:ind w:left="1134" w:hanging="1134"/>
        <w:jc w:val="both"/>
        <w:rPr>
          <w:rFonts w:ascii="Arial" w:hAnsi="Arial" w:cs="Arial"/>
          <w:bCs/>
          <w:sz w:val="24"/>
          <w:szCs w:val="24"/>
        </w:rPr>
      </w:pPr>
    </w:p>
    <w:p w14:paraId="0EF7CF3C" w14:textId="68399507"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Oh it’s clear, this is a letter from Thompson to </w:t>
      </w:r>
      <w:r w:rsidR="00AB7497">
        <w:rPr>
          <w:rFonts w:ascii="Arial" w:hAnsi="Arial" w:cs="Arial"/>
          <w:bCs/>
          <w:sz w:val="24"/>
          <w:szCs w:val="24"/>
        </w:rPr>
        <w:t>Sheri</w:t>
      </w:r>
      <w:r>
        <w:rPr>
          <w:rFonts w:ascii="Arial" w:hAnsi="Arial" w:cs="Arial"/>
          <w:bCs/>
          <w:sz w:val="24"/>
          <w:szCs w:val="24"/>
        </w:rPr>
        <w:t xml:space="preserve">, Chris, and that is the letter from </w:t>
      </w:r>
      <w:r w:rsidR="00AB7497">
        <w:rPr>
          <w:rFonts w:ascii="Arial" w:hAnsi="Arial" w:cs="Arial"/>
          <w:bCs/>
          <w:sz w:val="24"/>
          <w:szCs w:val="24"/>
        </w:rPr>
        <w:t>Sheri</w:t>
      </w:r>
      <w:r>
        <w:rPr>
          <w:rFonts w:ascii="Arial" w:hAnsi="Arial" w:cs="Arial"/>
          <w:bCs/>
          <w:sz w:val="24"/>
          <w:szCs w:val="24"/>
        </w:rPr>
        <w:t xml:space="preserve"> to Chris, so okay.</w:t>
      </w:r>
    </w:p>
    <w:p w14:paraId="317AD9FA" w14:textId="77777777" w:rsidR="000C17C7" w:rsidRDefault="000C17C7" w:rsidP="0034117F">
      <w:pPr>
        <w:spacing w:after="0" w:line="240" w:lineRule="auto"/>
        <w:ind w:left="1134" w:hanging="1134"/>
        <w:jc w:val="both"/>
        <w:rPr>
          <w:rFonts w:ascii="Arial" w:hAnsi="Arial" w:cs="Arial"/>
          <w:bCs/>
          <w:sz w:val="24"/>
          <w:szCs w:val="24"/>
        </w:rPr>
      </w:pPr>
    </w:p>
    <w:p w14:paraId="63AF3BD4" w14:textId="06180306"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Which letter was from </w:t>
      </w:r>
      <w:r w:rsidR="00AB7497">
        <w:rPr>
          <w:rFonts w:ascii="Arial" w:hAnsi="Arial" w:cs="Arial"/>
          <w:bCs/>
          <w:sz w:val="24"/>
          <w:szCs w:val="24"/>
        </w:rPr>
        <w:t>Sheri</w:t>
      </w:r>
      <w:r>
        <w:rPr>
          <w:rFonts w:ascii="Arial" w:hAnsi="Arial" w:cs="Arial"/>
          <w:bCs/>
          <w:sz w:val="24"/>
          <w:szCs w:val="24"/>
        </w:rPr>
        <w:t xml:space="preserve"> to Chris?  Oh this one, right, that we haven’t deciphered.</w:t>
      </w:r>
    </w:p>
    <w:p w14:paraId="2699BF32" w14:textId="77777777" w:rsidR="000C17C7" w:rsidRDefault="000C17C7" w:rsidP="0034117F">
      <w:pPr>
        <w:spacing w:after="0" w:line="240" w:lineRule="auto"/>
        <w:ind w:left="1134" w:hanging="1134"/>
        <w:jc w:val="both"/>
        <w:rPr>
          <w:rFonts w:ascii="Arial" w:hAnsi="Arial" w:cs="Arial"/>
          <w:bCs/>
          <w:sz w:val="24"/>
          <w:szCs w:val="24"/>
        </w:rPr>
      </w:pPr>
    </w:p>
    <w:p w14:paraId="459A454C" w14:textId="16042B24" w:rsidR="000C17C7" w:rsidRDefault="000C17C7"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Look guys, I think</w:t>
      </w:r>
      <w:r w:rsidR="00B36A21">
        <w:rPr>
          <w:rFonts w:ascii="Arial" w:hAnsi="Arial" w:cs="Arial"/>
          <w:bCs/>
          <w:sz w:val="24"/>
          <w:szCs w:val="24"/>
        </w:rPr>
        <w:t xml:space="preserve"> Suzanne</w:t>
      </w:r>
      <w:r>
        <w:rPr>
          <w:rFonts w:ascii="Arial" w:hAnsi="Arial" w:cs="Arial"/>
          <w:bCs/>
          <w:sz w:val="24"/>
          <w:szCs w:val="24"/>
        </w:rPr>
        <w:t xml:space="preserve"> in the beginning, inheritance and affair.</w:t>
      </w:r>
    </w:p>
    <w:p w14:paraId="1493F9E1" w14:textId="77777777" w:rsidR="00B36A21" w:rsidRDefault="00B36A21" w:rsidP="0034117F">
      <w:pPr>
        <w:spacing w:after="0" w:line="240" w:lineRule="auto"/>
        <w:ind w:left="1134" w:hanging="1134"/>
        <w:jc w:val="both"/>
        <w:rPr>
          <w:rFonts w:ascii="Arial" w:hAnsi="Arial" w:cs="Arial"/>
          <w:bCs/>
          <w:sz w:val="24"/>
          <w:szCs w:val="24"/>
        </w:rPr>
      </w:pPr>
    </w:p>
    <w:p w14:paraId="0D44AABE" w14:textId="6BF6A6C7"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  Here’s an interesting one.  I think, if we think it’s an affair, we think it’s this, the deputy…</w:t>
      </w:r>
    </w:p>
    <w:p w14:paraId="096178B9" w14:textId="77777777" w:rsidR="00B36A21" w:rsidRDefault="00B36A21" w:rsidP="0034117F">
      <w:pPr>
        <w:spacing w:after="0" w:line="240" w:lineRule="auto"/>
        <w:ind w:left="1134" w:hanging="1134"/>
        <w:jc w:val="both"/>
        <w:rPr>
          <w:rFonts w:ascii="Arial" w:hAnsi="Arial" w:cs="Arial"/>
          <w:bCs/>
          <w:sz w:val="24"/>
          <w:szCs w:val="24"/>
        </w:rPr>
      </w:pPr>
    </w:p>
    <w:p w14:paraId="520F157D" w14:textId="74E678EA"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Let me work out this one.</w:t>
      </w:r>
    </w:p>
    <w:p w14:paraId="13476944" w14:textId="77777777" w:rsidR="00B36A21" w:rsidRDefault="00B36A21" w:rsidP="0034117F">
      <w:pPr>
        <w:spacing w:after="0" w:line="240" w:lineRule="auto"/>
        <w:ind w:left="1134" w:hanging="1134"/>
        <w:jc w:val="both"/>
        <w:rPr>
          <w:rFonts w:ascii="Arial" w:hAnsi="Arial" w:cs="Arial"/>
          <w:bCs/>
          <w:sz w:val="24"/>
          <w:szCs w:val="24"/>
        </w:rPr>
      </w:pPr>
    </w:p>
    <w:p w14:paraId="0DC6F960" w14:textId="606E5A40"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if he gave</w:t>
      </w:r>
      <w:r w:rsidR="00141BDF">
        <w:rPr>
          <w:rFonts w:ascii="Arial" w:hAnsi="Arial" w:cs="Arial"/>
          <w:bCs/>
          <w:sz w:val="24"/>
          <w:szCs w:val="24"/>
        </w:rPr>
        <w:t xml:space="preserve"> actual</w:t>
      </w:r>
      <w:r>
        <w:rPr>
          <w:rFonts w:ascii="Arial" w:hAnsi="Arial" w:cs="Arial"/>
          <w:bCs/>
          <w:sz w:val="24"/>
          <w:szCs w:val="24"/>
        </w:rPr>
        <w:t xml:space="preserve"> notice of warning, of a timing, I think this one we can believe.</w:t>
      </w:r>
    </w:p>
    <w:p w14:paraId="4C43F168" w14:textId="77777777" w:rsidR="00B36A21" w:rsidRDefault="00B36A21" w:rsidP="0034117F">
      <w:pPr>
        <w:spacing w:after="0" w:line="240" w:lineRule="auto"/>
        <w:ind w:left="1134" w:hanging="1134"/>
        <w:jc w:val="both"/>
        <w:rPr>
          <w:rFonts w:ascii="Arial" w:hAnsi="Arial" w:cs="Arial"/>
          <w:bCs/>
          <w:sz w:val="24"/>
          <w:szCs w:val="24"/>
        </w:rPr>
      </w:pPr>
    </w:p>
    <w:p w14:paraId="06D64A53" w14:textId="10164433"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this one is the one where, yeah, </w:t>
      </w:r>
      <w:r w:rsidRPr="0080169E">
        <w:rPr>
          <w:rFonts w:ascii="Arial" w:hAnsi="Arial" w:cs="Arial"/>
          <w:bCs/>
          <w:sz w:val="24"/>
          <w:szCs w:val="24"/>
          <w:highlight w:val="yellow"/>
        </w:rPr>
        <w:t>[</w:t>
      </w:r>
      <w:r w:rsidR="00141BDF">
        <w:rPr>
          <w:rFonts w:ascii="Arial" w:hAnsi="Arial" w:cs="Arial"/>
          <w:bCs/>
          <w:sz w:val="24"/>
          <w:szCs w:val="24"/>
          <w:highlight w:val="yellow"/>
        </w:rPr>
        <w:t>voices overlap</w:t>
      </w:r>
      <w:r w:rsidRPr="0080169E">
        <w:rPr>
          <w:rFonts w:ascii="Arial" w:hAnsi="Arial" w:cs="Arial"/>
          <w:bCs/>
          <w:sz w:val="24"/>
          <w:szCs w:val="24"/>
          <w:highlight w:val="yellow"/>
        </w:rPr>
        <w:t xml:space="preserve"> 01:53:29]</w:t>
      </w:r>
      <w:r>
        <w:rPr>
          <w:rFonts w:ascii="Arial" w:hAnsi="Arial" w:cs="Arial"/>
          <w:bCs/>
          <w:sz w:val="24"/>
          <w:szCs w:val="24"/>
        </w:rPr>
        <w:t xml:space="preserve"> Donna.</w:t>
      </w:r>
    </w:p>
    <w:p w14:paraId="2A88DDE1" w14:textId="77777777" w:rsidR="00B36A21" w:rsidRDefault="00B36A21" w:rsidP="0034117F">
      <w:pPr>
        <w:spacing w:after="0" w:line="240" w:lineRule="auto"/>
        <w:ind w:left="1134" w:hanging="1134"/>
        <w:jc w:val="both"/>
        <w:rPr>
          <w:rFonts w:ascii="Arial" w:hAnsi="Arial" w:cs="Arial"/>
          <w:bCs/>
          <w:sz w:val="24"/>
          <w:szCs w:val="24"/>
        </w:rPr>
      </w:pPr>
    </w:p>
    <w:p w14:paraId="3761CAD0" w14:textId="75B334ED"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we can believe this, ‘cause it was a real car.</w:t>
      </w:r>
    </w:p>
    <w:p w14:paraId="2E579289" w14:textId="77777777" w:rsidR="00B36A21" w:rsidRDefault="00B36A21" w:rsidP="0034117F">
      <w:pPr>
        <w:spacing w:after="0" w:line="240" w:lineRule="auto"/>
        <w:ind w:left="1134" w:hanging="1134"/>
        <w:jc w:val="both"/>
        <w:rPr>
          <w:rFonts w:ascii="Arial" w:hAnsi="Arial" w:cs="Arial"/>
          <w:bCs/>
          <w:sz w:val="24"/>
          <w:szCs w:val="24"/>
        </w:rPr>
      </w:pPr>
    </w:p>
    <w:p w14:paraId="628C4D76" w14:textId="4F618EF4" w:rsidR="00B36A21" w:rsidRDefault="00B36A21" w:rsidP="0034117F">
      <w:pPr>
        <w:spacing w:after="0" w:line="240" w:lineRule="auto"/>
        <w:ind w:left="1134" w:hanging="1134"/>
        <w:jc w:val="both"/>
        <w:rPr>
          <w:rFonts w:ascii="Arial" w:hAnsi="Arial" w:cs="Arial"/>
          <w:bCs/>
          <w:sz w:val="24"/>
          <w:szCs w:val="24"/>
        </w:rPr>
      </w:pPr>
      <w:r>
        <w:rPr>
          <w:rFonts w:ascii="Arial" w:hAnsi="Arial" w:cs="Arial"/>
          <w:bCs/>
          <w:sz w:val="24"/>
          <w:szCs w:val="24"/>
        </w:rPr>
        <w:tab/>
        <w:t>It was a real car, the other ones I don’t think we can believe, ‘cause there’s no evidence, he could have just written them down.</w:t>
      </w:r>
    </w:p>
    <w:p w14:paraId="215A4C8C" w14:textId="77777777" w:rsidR="00354876" w:rsidRDefault="00354876" w:rsidP="0034117F">
      <w:pPr>
        <w:spacing w:after="0" w:line="240" w:lineRule="auto"/>
        <w:ind w:left="1134" w:hanging="1134"/>
        <w:jc w:val="both"/>
        <w:rPr>
          <w:rFonts w:ascii="Arial" w:hAnsi="Arial" w:cs="Arial"/>
          <w:bCs/>
          <w:sz w:val="24"/>
          <w:szCs w:val="24"/>
        </w:rPr>
      </w:pPr>
    </w:p>
    <w:p w14:paraId="04C3F010" w14:textId="7460556B" w:rsidR="00354876" w:rsidRDefault="00354876"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Donna’s one, yeah, and then, so this is the, I mean the early ones we can also believe, right?  But the collision between the blue and the silver car at four, we don’t know about?</w:t>
      </w:r>
    </w:p>
    <w:p w14:paraId="2ABACAA8" w14:textId="77777777" w:rsidR="00354876" w:rsidRDefault="00354876" w:rsidP="0034117F">
      <w:pPr>
        <w:spacing w:after="0" w:line="240" w:lineRule="auto"/>
        <w:ind w:left="1134" w:hanging="1134"/>
        <w:jc w:val="both"/>
        <w:rPr>
          <w:rFonts w:ascii="Arial" w:hAnsi="Arial" w:cs="Arial"/>
          <w:bCs/>
          <w:sz w:val="24"/>
          <w:szCs w:val="24"/>
        </w:rPr>
      </w:pPr>
    </w:p>
    <w:p w14:paraId="417460D2" w14:textId="68548346" w:rsidR="00354876" w:rsidRDefault="00354876"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there’s no evidence for that one.</w:t>
      </w:r>
    </w:p>
    <w:p w14:paraId="78C6999E" w14:textId="77777777" w:rsidR="00354876" w:rsidRDefault="00354876" w:rsidP="0034117F">
      <w:pPr>
        <w:spacing w:after="0" w:line="240" w:lineRule="auto"/>
        <w:ind w:left="1134" w:hanging="1134"/>
        <w:jc w:val="both"/>
        <w:rPr>
          <w:rFonts w:ascii="Arial" w:hAnsi="Arial" w:cs="Arial"/>
          <w:bCs/>
          <w:sz w:val="24"/>
          <w:szCs w:val="24"/>
        </w:rPr>
      </w:pPr>
    </w:p>
    <w:p w14:paraId="03F0B525" w14:textId="3950F0E7" w:rsidR="00354876" w:rsidRDefault="00354876"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No.  So the things before, that’s fine, </w:t>
      </w:r>
      <w:r w:rsidRPr="0080169E">
        <w:rPr>
          <w:rFonts w:ascii="Arial" w:hAnsi="Arial" w:cs="Arial"/>
          <w:bCs/>
          <w:sz w:val="24"/>
          <w:szCs w:val="24"/>
          <w:highlight w:val="yellow"/>
        </w:rPr>
        <w:t>[inaudible 01:53:52]</w:t>
      </w:r>
      <w:r>
        <w:rPr>
          <w:rFonts w:ascii="Arial" w:hAnsi="Arial" w:cs="Arial"/>
          <w:bCs/>
          <w:sz w:val="24"/>
          <w:szCs w:val="24"/>
        </w:rPr>
        <w:t xml:space="preserve"> on here.</w:t>
      </w:r>
    </w:p>
    <w:p w14:paraId="593BCA3C" w14:textId="77777777" w:rsidR="00354876" w:rsidRDefault="00354876" w:rsidP="0034117F">
      <w:pPr>
        <w:spacing w:after="0" w:line="240" w:lineRule="auto"/>
        <w:ind w:left="1134" w:hanging="1134"/>
        <w:jc w:val="both"/>
        <w:rPr>
          <w:rFonts w:ascii="Arial" w:hAnsi="Arial" w:cs="Arial"/>
          <w:bCs/>
          <w:sz w:val="24"/>
          <w:szCs w:val="24"/>
        </w:rPr>
      </w:pPr>
    </w:p>
    <w:p w14:paraId="1987FA19" w14:textId="4B32D480" w:rsidR="00354876" w:rsidRDefault="00354876"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Is there anything, we’ve got a clue which we haven’t worked out?</w:t>
      </w:r>
    </w:p>
    <w:p w14:paraId="76953D8A" w14:textId="77777777" w:rsidR="00354876" w:rsidRDefault="00354876" w:rsidP="0034117F">
      <w:pPr>
        <w:spacing w:after="0" w:line="240" w:lineRule="auto"/>
        <w:ind w:left="1134" w:hanging="1134"/>
        <w:jc w:val="both"/>
        <w:rPr>
          <w:rFonts w:ascii="Arial" w:hAnsi="Arial" w:cs="Arial"/>
          <w:bCs/>
          <w:sz w:val="24"/>
          <w:szCs w:val="24"/>
        </w:rPr>
      </w:pPr>
    </w:p>
    <w:p w14:paraId="4026A999" w14:textId="4B3237E8" w:rsidR="00354876" w:rsidRDefault="00354876" w:rsidP="0034117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6D027E">
        <w:rPr>
          <w:rFonts w:ascii="Arial" w:hAnsi="Arial" w:cs="Arial"/>
          <w:bCs/>
          <w:sz w:val="24"/>
          <w:szCs w:val="24"/>
        </w:rPr>
        <w:t>There’s…</w:t>
      </w:r>
    </w:p>
    <w:p w14:paraId="349A77C2" w14:textId="77777777" w:rsidR="006D027E" w:rsidRDefault="006D027E" w:rsidP="0034117F">
      <w:pPr>
        <w:spacing w:after="0" w:line="240" w:lineRule="auto"/>
        <w:ind w:left="1134" w:hanging="1134"/>
        <w:jc w:val="both"/>
        <w:rPr>
          <w:rFonts w:ascii="Arial" w:hAnsi="Arial" w:cs="Arial"/>
          <w:bCs/>
          <w:sz w:val="24"/>
          <w:szCs w:val="24"/>
        </w:rPr>
      </w:pPr>
    </w:p>
    <w:p w14:paraId="53D150D6" w14:textId="1911102C" w:rsidR="006D027E" w:rsidRDefault="006D027E" w:rsidP="0034117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proofErr w:type="gramStart"/>
      <w:r>
        <w:rPr>
          <w:rFonts w:ascii="Arial" w:hAnsi="Arial" w:cs="Arial"/>
          <w:bCs/>
          <w:sz w:val="24"/>
          <w:szCs w:val="24"/>
        </w:rPr>
        <w:t>Also</w:t>
      </w:r>
      <w:proofErr w:type="gramEnd"/>
      <w:r>
        <w:rPr>
          <w:rFonts w:ascii="Arial" w:hAnsi="Arial" w:cs="Arial"/>
          <w:bCs/>
          <w:sz w:val="24"/>
          <w:szCs w:val="24"/>
        </w:rPr>
        <w:t xml:space="preserve"> because at 3.30, the </w:t>
      </w:r>
      <w:r w:rsidR="00141BDF">
        <w:rPr>
          <w:rFonts w:ascii="Arial" w:hAnsi="Arial" w:cs="Arial"/>
          <w:bCs/>
          <w:sz w:val="24"/>
          <w:szCs w:val="24"/>
        </w:rPr>
        <w:t>bar-keep</w:t>
      </w:r>
      <w:r>
        <w:rPr>
          <w:rFonts w:ascii="Arial" w:hAnsi="Arial" w:cs="Arial"/>
          <w:bCs/>
          <w:sz w:val="24"/>
          <w:szCs w:val="24"/>
        </w:rPr>
        <w:t xml:space="preserve"> was still in the bar, so at 3.31 Chris could have been doing whatever, it’s fine.</w:t>
      </w:r>
    </w:p>
    <w:p w14:paraId="4760F48C" w14:textId="77777777" w:rsidR="006D027E" w:rsidRDefault="006D027E" w:rsidP="0034117F">
      <w:pPr>
        <w:spacing w:after="0" w:line="240" w:lineRule="auto"/>
        <w:ind w:left="1134" w:hanging="1134"/>
        <w:jc w:val="both"/>
        <w:rPr>
          <w:rFonts w:ascii="Arial" w:hAnsi="Arial" w:cs="Arial"/>
          <w:bCs/>
          <w:sz w:val="24"/>
          <w:szCs w:val="24"/>
        </w:rPr>
      </w:pPr>
    </w:p>
    <w:p w14:paraId="28C28A77" w14:textId="3EA62D71" w:rsidR="006D027E" w:rsidRDefault="006D027E" w:rsidP="0034117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I’d say with his boot, ‘</w:t>
      </w:r>
      <w:proofErr w:type="gramStart"/>
      <w:r>
        <w:rPr>
          <w:rFonts w:ascii="Arial" w:hAnsi="Arial" w:cs="Arial"/>
          <w:bCs/>
          <w:sz w:val="24"/>
          <w:szCs w:val="24"/>
        </w:rPr>
        <w:t>cause</w:t>
      </w:r>
      <w:proofErr w:type="gramEnd"/>
      <w:r>
        <w:rPr>
          <w:rFonts w:ascii="Arial" w:hAnsi="Arial" w:cs="Arial"/>
          <w:bCs/>
          <w:sz w:val="24"/>
          <w:szCs w:val="24"/>
        </w:rPr>
        <w:t xml:space="preserve"> this is Chris’s boot, these aren’t work boots, he would have changed them, he must have </w:t>
      </w:r>
      <w:r w:rsidR="00870D91">
        <w:rPr>
          <w:rFonts w:ascii="Arial" w:hAnsi="Arial" w:cs="Arial"/>
          <w:bCs/>
          <w:sz w:val="24"/>
          <w:szCs w:val="24"/>
        </w:rPr>
        <w:t>had his car, to have changed his boots on the night, or [</w:t>
      </w:r>
      <w:r w:rsidR="00870D91" w:rsidRPr="0080169E">
        <w:rPr>
          <w:rFonts w:ascii="Arial" w:hAnsi="Arial" w:cs="Arial"/>
          <w:bCs/>
          <w:sz w:val="24"/>
          <w:szCs w:val="24"/>
          <w:highlight w:val="yellow"/>
        </w:rPr>
        <w:t>inaudible 01:54:19]</w:t>
      </w:r>
      <w:r w:rsidR="00141BDF">
        <w:rPr>
          <w:rFonts w:ascii="Arial" w:hAnsi="Arial" w:cs="Arial"/>
          <w:bCs/>
          <w:sz w:val="24"/>
          <w:szCs w:val="24"/>
        </w:rPr>
        <w:t>,</w:t>
      </w:r>
      <w:r w:rsidR="00870D91">
        <w:rPr>
          <w:rFonts w:ascii="Arial" w:hAnsi="Arial" w:cs="Arial"/>
          <w:bCs/>
          <w:sz w:val="24"/>
          <w:szCs w:val="24"/>
        </w:rPr>
        <w:t xml:space="preserve"> ‘cause he didn’t wear his police boots.</w:t>
      </w:r>
    </w:p>
    <w:p w14:paraId="3B944CE5" w14:textId="77777777" w:rsidR="006E3140" w:rsidRDefault="006E3140" w:rsidP="0034117F">
      <w:pPr>
        <w:spacing w:after="0" w:line="240" w:lineRule="auto"/>
        <w:ind w:left="1134" w:hanging="1134"/>
        <w:jc w:val="both"/>
        <w:rPr>
          <w:rFonts w:ascii="Arial" w:hAnsi="Arial" w:cs="Arial"/>
          <w:bCs/>
          <w:sz w:val="24"/>
          <w:szCs w:val="24"/>
        </w:rPr>
      </w:pPr>
    </w:p>
    <w:p w14:paraId="10E80516" w14:textId="3017D7D0"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like a quick question?  Do we think it’s Donna?</w:t>
      </w:r>
    </w:p>
    <w:p w14:paraId="45EC5C61" w14:textId="77777777" w:rsidR="006E3140" w:rsidRDefault="006E3140" w:rsidP="006E3140">
      <w:pPr>
        <w:spacing w:after="0" w:line="240" w:lineRule="auto"/>
        <w:ind w:left="1134" w:hanging="1134"/>
        <w:jc w:val="both"/>
        <w:rPr>
          <w:rFonts w:ascii="Arial" w:hAnsi="Arial" w:cs="Arial"/>
          <w:bCs/>
          <w:sz w:val="24"/>
          <w:szCs w:val="24"/>
        </w:rPr>
      </w:pPr>
    </w:p>
    <w:p w14:paraId="0D383AD5" w14:textId="323B35FE"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Or why do we think…?</w:t>
      </w:r>
    </w:p>
    <w:p w14:paraId="3B8DF8DB" w14:textId="77777777" w:rsidR="006E3140" w:rsidRDefault="006E3140" w:rsidP="006E3140">
      <w:pPr>
        <w:spacing w:after="0" w:line="240" w:lineRule="auto"/>
        <w:ind w:left="1134" w:hanging="1134"/>
        <w:jc w:val="both"/>
        <w:rPr>
          <w:rFonts w:ascii="Arial" w:hAnsi="Arial" w:cs="Arial"/>
          <w:bCs/>
          <w:sz w:val="24"/>
          <w:szCs w:val="24"/>
        </w:rPr>
      </w:pPr>
    </w:p>
    <w:p w14:paraId="5C90D2A1" w14:textId="477B024F"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Or wait, no, do we think it’s Joan.  Do we think it’s the witch?</w:t>
      </w:r>
    </w:p>
    <w:p w14:paraId="097C1680" w14:textId="77777777" w:rsidR="006E3140" w:rsidRDefault="006E3140" w:rsidP="006E3140">
      <w:pPr>
        <w:spacing w:after="0" w:line="240" w:lineRule="auto"/>
        <w:ind w:left="1134" w:hanging="1134"/>
        <w:jc w:val="both"/>
        <w:rPr>
          <w:rFonts w:ascii="Arial" w:hAnsi="Arial" w:cs="Arial"/>
          <w:bCs/>
          <w:sz w:val="24"/>
          <w:szCs w:val="24"/>
        </w:rPr>
      </w:pPr>
    </w:p>
    <w:p w14:paraId="2ADAFFDB" w14:textId="0AFC5A76"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09E5C0EF" w14:textId="77777777" w:rsidR="006E3140" w:rsidRDefault="006E3140" w:rsidP="006E3140">
      <w:pPr>
        <w:spacing w:after="0" w:line="240" w:lineRule="auto"/>
        <w:ind w:left="1134" w:hanging="1134"/>
        <w:jc w:val="both"/>
        <w:rPr>
          <w:rFonts w:ascii="Arial" w:hAnsi="Arial" w:cs="Arial"/>
          <w:bCs/>
          <w:sz w:val="24"/>
          <w:szCs w:val="24"/>
        </w:rPr>
      </w:pPr>
    </w:p>
    <w:p w14:paraId="51774689" w14:textId="0699DAD1"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you wouldn’t kill for losing a cat, and it wasn’t even him that killed the cat.</w:t>
      </w:r>
    </w:p>
    <w:p w14:paraId="6EF7CC2E" w14:textId="77777777" w:rsidR="006E3140" w:rsidRDefault="006E3140" w:rsidP="006E3140">
      <w:pPr>
        <w:spacing w:after="0" w:line="240" w:lineRule="auto"/>
        <w:ind w:left="1134" w:hanging="1134"/>
        <w:jc w:val="both"/>
        <w:rPr>
          <w:rFonts w:ascii="Arial" w:hAnsi="Arial" w:cs="Arial"/>
          <w:bCs/>
          <w:sz w:val="24"/>
          <w:szCs w:val="24"/>
        </w:rPr>
      </w:pPr>
    </w:p>
    <w:p w14:paraId="2A22518E" w14:textId="7B828433"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Like, I think the weird stuff was her getting revenge for the cat, but I don’t think it’s related to the murder.</w:t>
      </w:r>
    </w:p>
    <w:p w14:paraId="505EAD2A" w14:textId="77777777" w:rsidR="006E3140" w:rsidRDefault="006E3140" w:rsidP="006E3140">
      <w:pPr>
        <w:spacing w:after="0" w:line="240" w:lineRule="auto"/>
        <w:ind w:left="1134" w:hanging="1134"/>
        <w:jc w:val="both"/>
        <w:rPr>
          <w:rFonts w:ascii="Arial" w:hAnsi="Arial" w:cs="Arial"/>
          <w:bCs/>
          <w:sz w:val="24"/>
          <w:szCs w:val="24"/>
        </w:rPr>
      </w:pPr>
    </w:p>
    <w:p w14:paraId="5F604AE9" w14:textId="04CB086B" w:rsidR="006E3140" w:rsidRDefault="006E3140"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And I think they used her </w:t>
      </w:r>
      <w:r w:rsidR="001B3468">
        <w:rPr>
          <w:rFonts w:ascii="Arial" w:hAnsi="Arial" w:cs="Arial"/>
          <w:bCs/>
          <w:sz w:val="24"/>
          <w:szCs w:val="24"/>
        </w:rPr>
        <w:t>wackiness</w:t>
      </w:r>
      <w:r>
        <w:rPr>
          <w:rFonts w:ascii="Arial" w:hAnsi="Arial" w:cs="Arial"/>
          <w:bCs/>
          <w:sz w:val="24"/>
          <w:szCs w:val="24"/>
        </w:rPr>
        <w:t xml:space="preserve"> to intimidate him, and then think it was her, and it was them</w:t>
      </w:r>
      <w:r w:rsidR="001B3468">
        <w:rPr>
          <w:rFonts w:ascii="Arial" w:hAnsi="Arial" w:cs="Arial"/>
          <w:bCs/>
          <w:sz w:val="24"/>
          <w:szCs w:val="24"/>
        </w:rPr>
        <w:t>.</w:t>
      </w:r>
    </w:p>
    <w:p w14:paraId="5B16C13B" w14:textId="77777777" w:rsidR="001B3468" w:rsidRDefault="001B3468" w:rsidP="006E3140">
      <w:pPr>
        <w:spacing w:after="0" w:line="240" w:lineRule="auto"/>
        <w:ind w:left="1134" w:hanging="1134"/>
        <w:jc w:val="both"/>
        <w:rPr>
          <w:rFonts w:ascii="Arial" w:hAnsi="Arial" w:cs="Arial"/>
          <w:bCs/>
          <w:sz w:val="24"/>
          <w:szCs w:val="24"/>
        </w:rPr>
      </w:pPr>
    </w:p>
    <w:p w14:paraId="7EEEB32E" w14:textId="4B0A2145"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don’t think she was the devil, though, like I think someone else was trying to make it seem like he was going crazy.</w:t>
      </w:r>
    </w:p>
    <w:p w14:paraId="672CB90A" w14:textId="77777777" w:rsidR="001B3468" w:rsidRDefault="001B3468" w:rsidP="006E3140">
      <w:pPr>
        <w:spacing w:after="0" w:line="240" w:lineRule="auto"/>
        <w:ind w:left="1134" w:hanging="1134"/>
        <w:jc w:val="both"/>
        <w:rPr>
          <w:rFonts w:ascii="Arial" w:hAnsi="Arial" w:cs="Arial"/>
          <w:bCs/>
          <w:sz w:val="24"/>
          <w:szCs w:val="24"/>
        </w:rPr>
      </w:pPr>
    </w:p>
    <w:p w14:paraId="2059F151" w14:textId="234E20DD"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I think someone else was, yeah, I agree.  I agree.</w:t>
      </w:r>
    </w:p>
    <w:p w14:paraId="108977F6" w14:textId="77777777" w:rsidR="001B3468" w:rsidRDefault="001B3468" w:rsidP="006E3140">
      <w:pPr>
        <w:spacing w:after="0" w:line="240" w:lineRule="auto"/>
        <w:ind w:left="1134" w:hanging="1134"/>
        <w:jc w:val="both"/>
        <w:rPr>
          <w:rFonts w:ascii="Arial" w:hAnsi="Arial" w:cs="Arial"/>
          <w:bCs/>
          <w:sz w:val="24"/>
          <w:szCs w:val="24"/>
        </w:rPr>
      </w:pPr>
    </w:p>
    <w:p w14:paraId="18103DE3" w14:textId="05988D8F"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about the Donna though?</w:t>
      </w:r>
    </w:p>
    <w:p w14:paraId="3F03DC60" w14:textId="77777777" w:rsidR="001B3468" w:rsidRDefault="001B3468" w:rsidP="006E3140">
      <w:pPr>
        <w:spacing w:after="0" w:line="240" w:lineRule="auto"/>
        <w:ind w:left="1134" w:hanging="1134"/>
        <w:jc w:val="both"/>
        <w:rPr>
          <w:rFonts w:ascii="Arial" w:hAnsi="Arial" w:cs="Arial"/>
          <w:bCs/>
          <w:sz w:val="24"/>
          <w:szCs w:val="24"/>
        </w:rPr>
      </w:pPr>
    </w:p>
    <w:p w14:paraId="73EAA2DC" w14:textId="7697B6E0"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Donna left this, with…</w:t>
      </w:r>
    </w:p>
    <w:p w14:paraId="0CC61D5F" w14:textId="77777777" w:rsidR="001B3468" w:rsidRDefault="001B3468" w:rsidP="006E3140">
      <w:pPr>
        <w:spacing w:after="0" w:line="240" w:lineRule="auto"/>
        <w:ind w:left="1134" w:hanging="1134"/>
        <w:jc w:val="both"/>
        <w:rPr>
          <w:rFonts w:ascii="Arial" w:hAnsi="Arial" w:cs="Arial"/>
          <w:bCs/>
          <w:sz w:val="24"/>
          <w:szCs w:val="24"/>
        </w:rPr>
      </w:pPr>
    </w:p>
    <w:p w14:paraId="5F4EEBE5" w14:textId="1E5456CF"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F3:</w:t>
      </w:r>
      <w:r>
        <w:rPr>
          <w:rFonts w:ascii="Arial" w:hAnsi="Arial" w:cs="Arial"/>
          <w:bCs/>
          <w:sz w:val="24"/>
          <w:szCs w:val="24"/>
        </w:rPr>
        <w:tab/>
        <w:t>Yeah, what did she say?</w:t>
      </w:r>
    </w:p>
    <w:p w14:paraId="37B19E21" w14:textId="77777777" w:rsidR="001B3468" w:rsidRDefault="001B3468" w:rsidP="006E3140">
      <w:pPr>
        <w:spacing w:after="0" w:line="240" w:lineRule="auto"/>
        <w:ind w:left="1134" w:hanging="1134"/>
        <w:jc w:val="both"/>
        <w:rPr>
          <w:rFonts w:ascii="Arial" w:hAnsi="Arial" w:cs="Arial"/>
          <w:bCs/>
          <w:sz w:val="24"/>
          <w:szCs w:val="24"/>
        </w:rPr>
      </w:pPr>
    </w:p>
    <w:p w14:paraId="5167D4A1" w14:textId="1F175144"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with this Wednesday about land, Devil’s Well.  Oh, maybe he was asking her?  She wasn’t the people selling it, because it was another company outside, of course it was, ‘cause they were doing it secretly.  So he might have gone to her for some help and advice?</w:t>
      </w:r>
    </w:p>
    <w:p w14:paraId="68A59461" w14:textId="77777777" w:rsidR="001B3468" w:rsidRDefault="001B3468" w:rsidP="006E3140">
      <w:pPr>
        <w:spacing w:after="0" w:line="240" w:lineRule="auto"/>
        <w:ind w:left="1134" w:hanging="1134"/>
        <w:jc w:val="both"/>
        <w:rPr>
          <w:rFonts w:ascii="Arial" w:hAnsi="Arial" w:cs="Arial"/>
          <w:bCs/>
          <w:sz w:val="24"/>
          <w:szCs w:val="24"/>
        </w:rPr>
      </w:pPr>
    </w:p>
    <w:p w14:paraId="5C021905" w14:textId="064541A0"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Maybe she found out, because she’s a Real Estate agent, maybe she found out there was someone selling it, and wanted to tell him?</w:t>
      </w:r>
    </w:p>
    <w:p w14:paraId="72E6E59E" w14:textId="77777777" w:rsidR="001B3468" w:rsidRDefault="001B3468" w:rsidP="006E3140">
      <w:pPr>
        <w:spacing w:after="0" w:line="240" w:lineRule="auto"/>
        <w:ind w:left="1134" w:hanging="1134"/>
        <w:jc w:val="both"/>
        <w:rPr>
          <w:rFonts w:ascii="Arial" w:hAnsi="Arial" w:cs="Arial"/>
          <w:bCs/>
          <w:sz w:val="24"/>
          <w:szCs w:val="24"/>
        </w:rPr>
      </w:pPr>
    </w:p>
    <w:p w14:paraId="71FB51A3" w14:textId="252F5891"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Said, phone me, and we’ll talk about it.  So, at the moment, she still looks like an ally, rather than, I thought an Estate Agent was a baddy, but I’m not sure…</w:t>
      </w:r>
    </w:p>
    <w:p w14:paraId="65DB007D" w14:textId="77777777" w:rsidR="001B3468" w:rsidRDefault="001B3468" w:rsidP="006E3140">
      <w:pPr>
        <w:spacing w:after="0" w:line="240" w:lineRule="auto"/>
        <w:ind w:left="1134" w:hanging="1134"/>
        <w:jc w:val="both"/>
        <w:rPr>
          <w:rFonts w:ascii="Arial" w:hAnsi="Arial" w:cs="Arial"/>
          <w:bCs/>
          <w:sz w:val="24"/>
          <w:szCs w:val="24"/>
        </w:rPr>
      </w:pPr>
    </w:p>
    <w:p w14:paraId="4DB1C925" w14:textId="5263E539"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not that I’m quite sure of, but I don’t see the reason for her to be…</w:t>
      </w:r>
    </w:p>
    <w:p w14:paraId="6DB445B2" w14:textId="77777777" w:rsidR="001B3468" w:rsidRDefault="001B3468" w:rsidP="006E3140">
      <w:pPr>
        <w:spacing w:after="0" w:line="240" w:lineRule="auto"/>
        <w:ind w:left="1134" w:hanging="1134"/>
        <w:jc w:val="both"/>
        <w:rPr>
          <w:rFonts w:ascii="Arial" w:hAnsi="Arial" w:cs="Arial"/>
          <w:bCs/>
          <w:sz w:val="24"/>
          <w:szCs w:val="24"/>
        </w:rPr>
      </w:pPr>
    </w:p>
    <w:p w14:paraId="100B05DD" w14:textId="4B3A6340"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And then he had, oh, I know, the shoe, the boot, with the picture, if it was a baddy, we know he had that, ‘cause she gave it to him that night, he’s dropped it when he attacked her.  So we know that boot was, that I think says, that he was with her.  </w:t>
      </w:r>
    </w:p>
    <w:p w14:paraId="506D6635" w14:textId="77777777" w:rsidR="001B3468" w:rsidRDefault="001B3468" w:rsidP="006E3140">
      <w:pPr>
        <w:spacing w:after="0" w:line="240" w:lineRule="auto"/>
        <w:ind w:left="1134" w:hanging="1134"/>
        <w:jc w:val="both"/>
        <w:rPr>
          <w:rFonts w:ascii="Arial" w:hAnsi="Arial" w:cs="Arial"/>
          <w:bCs/>
          <w:sz w:val="24"/>
          <w:szCs w:val="24"/>
        </w:rPr>
      </w:pPr>
    </w:p>
    <w:p w14:paraId="0CD6552D" w14:textId="16CECEF0"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you mean that…</w:t>
      </w:r>
    </w:p>
    <w:p w14:paraId="7ECD7CAF" w14:textId="77777777" w:rsidR="001B3468" w:rsidRDefault="001B3468" w:rsidP="006E3140">
      <w:pPr>
        <w:spacing w:after="0" w:line="240" w:lineRule="auto"/>
        <w:ind w:left="1134" w:hanging="1134"/>
        <w:jc w:val="both"/>
        <w:rPr>
          <w:rFonts w:ascii="Arial" w:hAnsi="Arial" w:cs="Arial"/>
          <w:bCs/>
          <w:sz w:val="24"/>
          <w:szCs w:val="24"/>
        </w:rPr>
      </w:pPr>
    </w:p>
    <w:p w14:paraId="1147461D" w14:textId="4382B98D" w:rsidR="001B3468" w:rsidRDefault="001B3468"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They must have been together.</w:t>
      </w:r>
    </w:p>
    <w:p w14:paraId="0B5D98F2" w14:textId="77777777" w:rsidR="001B3468" w:rsidRDefault="001B3468" w:rsidP="006E3140">
      <w:pPr>
        <w:spacing w:after="0" w:line="240" w:lineRule="auto"/>
        <w:ind w:left="1134" w:hanging="1134"/>
        <w:jc w:val="both"/>
        <w:rPr>
          <w:rFonts w:ascii="Arial" w:hAnsi="Arial" w:cs="Arial"/>
          <w:bCs/>
          <w:sz w:val="24"/>
          <w:szCs w:val="24"/>
        </w:rPr>
      </w:pPr>
    </w:p>
    <w:p w14:paraId="3115608A" w14:textId="5F13E167" w:rsidR="001B3468"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The bar-keep had this?</w:t>
      </w:r>
    </w:p>
    <w:p w14:paraId="5A815CEC" w14:textId="77777777" w:rsidR="007D75C6" w:rsidRDefault="007D75C6" w:rsidP="006E3140">
      <w:pPr>
        <w:spacing w:after="0" w:line="240" w:lineRule="auto"/>
        <w:ind w:left="1134" w:hanging="1134"/>
        <w:jc w:val="both"/>
        <w:rPr>
          <w:rFonts w:ascii="Arial" w:hAnsi="Arial" w:cs="Arial"/>
          <w:bCs/>
          <w:sz w:val="24"/>
          <w:szCs w:val="24"/>
        </w:rPr>
      </w:pPr>
    </w:p>
    <w:p w14:paraId="5A9E356F" w14:textId="3390E3B4" w:rsidR="007D75C6"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 murder person had this, and we know this is the chap’s foot, so it means they were together at some point.</w:t>
      </w:r>
    </w:p>
    <w:p w14:paraId="30196F0F" w14:textId="77777777" w:rsidR="007D75C6" w:rsidRDefault="007D75C6" w:rsidP="006E3140">
      <w:pPr>
        <w:spacing w:after="0" w:line="240" w:lineRule="auto"/>
        <w:ind w:left="1134" w:hanging="1134"/>
        <w:jc w:val="both"/>
        <w:rPr>
          <w:rFonts w:ascii="Arial" w:hAnsi="Arial" w:cs="Arial"/>
          <w:bCs/>
          <w:sz w:val="24"/>
          <w:szCs w:val="24"/>
        </w:rPr>
      </w:pPr>
    </w:p>
    <w:p w14:paraId="085AAE63" w14:textId="4DC20836" w:rsidR="007D75C6"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Why would the murder person have that?</w:t>
      </w:r>
    </w:p>
    <w:p w14:paraId="54EDD616" w14:textId="77777777" w:rsidR="007D75C6" w:rsidRDefault="007D75C6" w:rsidP="006E3140">
      <w:pPr>
        <w:spacing w:after="0" w:line="240" w:lineRule="auto"/>
        <w:ind w:left="1134" w:hanging="1134"/>
        <w:jc w:val="both"/>
        <w:rPr>
          <w:rFonts w:ascii="Arial" w:hAnsi="Arial" w:cs="Arial"/>
          <w:bCs/>
          <w:sz w:val="24"/>
          <w:szCs w:val="24"/>
        </w:rPr>
      </w:pPr>
    </w:p>
    <w:p w14:paraId="461DAA39" w14:textId="391481F4" w:rsidR="007D75C6"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maybe he was strangling him, and it fell out of the pocket.</w:t>
      </w:r>
    </w:p>
    <w:p w14:paraId="04339639" w14:textId="77777777" w:rsidR="007D75C6" w:rsidRDefault="007D75C6" w:rsidP="006E3140">
      <w:pPr>
        <w:spacing w:after="0" w:line="240" w:lineRule="auto"/>
        <w:ind w:left="1134" w:hanging="1134"/>
        <w:jc w:val="both"/>
        <w:rPr>
          <w:rFonts w:ascii="Arial" w:hAnsi="Arial" w:cs="Arial"/>
          <w:bCs/>
          <w:sz w:val="24"/>
          <w:szCs w:val="24"/>
        </w:rPr>
      </w:pPr>
    </w:p>
    <w:p w14:paraId="654F67F8" w14:textId="799EA9F8" w:rsidR="007D75C6"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w:t>
      </w:r>
      <w:r w:rsidR="0051141D">
        <w:rPr>
          <w:rFonts w:ascii="Arial" w:hAnsi="Arial" w:cs="Arial"/>
          <w:bCs/>
          <w:sz w:val="24"/>
          <w:szCs w:val="24"/>
        </w:rPr>
        <w:t>3</w:t>
      </w:r>
      <w:r>
        <w:rPr>
          <w:rFonts w:ascii="Arial" w:hAnsi="Arial" w:cs="Arial"/>
          <w:bCs/>
          <w:sz w:val="24"/>
          <w:szCs w:val="24"/>
        </w:rPr>
        <w:t>:</w:t>
      </w:r>
      <w:r>
        <w:rPr>
          <w:rFonts w:ascii="Arial" w:hAnsi="Arial" w:cs="Arial"/>
          <w:bCs/>
          <w:sz w:val="24"/>
          <w:szCs w:val="24"/>
        </w:rPr>
        <w:tab/>
        <w:t>No, I’m confused about this.</w:t>
      </w:r>
    </w:p>
    <w:p w14:paraId="60B2D249" w14:textId="77777777" w:rsidR="007D75C6" w:rsidRDefault="007D75C6" w:rsidP="006E3140">
      <w:pPr>
        <w:spacing w:after="0" w:line="240" w:lineRule="auto"/>
        <w:ind w:left="1134" w:hanging="1134"/>
        <w:jc w:val="both"/>
        <w:rPr>
          <w:rFonts w:ascii="Arial" w:hAnsi="Arial" w:cs="Arial"/>
          <w:bCs/>
          <w:sz w:val="24"/>
          <w:szCs w:val="24"/>
        </w:rPr>
      </w:pPr>
    </w:p>
    <w:p w14:paraId="1F1126B6" w14:textId="25A77D6F" w:rsidR="007D75C6" w:rsidRDefault="007D75C6" w:rsidP="006E3140">
      <w:pPr>
        <w:spacing w:after="0" w:line="240" w:lineRule="auto"/>
        <w:ind w:left="1134" w:hanging="1134"/>
        <w:jc w:val="both"/>
        <w:rPr>
          <w:rFonts w:ascii="Arial" w:hAnsi="Arial" w:cs="Arial"/>
          <w:bCs/>
          <w:sz w:val="24"/>
          <w:szCs w:val="24"/>
        </w:rPr>
      </w:pPr>
      <w:r>
        <w:rPr>
          <w:rFonts w:ascii="Arial" w:hAnsi="Arial" w:cs="Arial"/>
          <w:bCs/>
          <w:sz w:val="24"/>
          <w:szCs w:val="24"/>
        </w:rPr>
        <w:t>F</w:t>
      </w:r>
      <w:r w:rsidR="0051141D">
        <w:rPr>
          <w:rFonts w:ascii="Arial" w:hAnsi="Arial" w:cs="Arial"/>
          <w:bCs/>
          <w:sz w:val="24"/>
          <w:szCs w:val="24"/>
        </w:rPr>
        <w:t>1</w:t>
      </w:r>
      <w:r>
        <w:rPr>
          <w:rFonts w:ascii="Arial" w:hAnsi="Arial" w:cs="Arial"/>
          <w:bCs/>
          <w:sz w:val="24"/>
          <w:szCs w:val="24"/>
        </w:rPr>
        <w:t>:</w:t>
      </w:r>
      <w:r>
        <w:rPr>
          <w:rFonts w:ascii="Arial" w:hAnsi="Arial" w:cs="Arial"/>
          <w:bCs/>
          <w:sz w:val="24"/>
          <w:szCs w:val="24"/>
        </w:rPr>
        <w:tab/>
        <w:t>No, but the murdered guy never got that</w:t>
      </w:r>
      <w:r w:rsidR="0051141D">
        <w:rPr>
          <w:rFonts w:ascii="Arial" w:hAnsi="Arial" w:cs="Arial"/>
          <w:bCs/>
          <w:sz w:val="24"/>
          <w:szCs w:val="24"/>
        </w:rPr>
        <w:t>?</w:t>
      </w:r>
    </w:p>
    <w:p w14:paraId="4E1B4387" w14:textId="77777777" w:rsidR="0051141D" w:rsidRDefault="0051141D" w:rsidP="006E3140">
      <w:pPr>
        <w:spacing w:after="0" w:line="240" w:lineRule="auto"/>
        <w:ind w:left="1134" w:hanging="1134"/>
        <w:jc w:val="both"/>
        <w:rPr>
          <w:rFonts w:ascii="Arial" w:hAnsi="Arial" w:cs="Arial"/>
          <w:bCs/>
          <w:sz w:val="24"/>
          <w:szCs w:val="24"/>
        </w:rPr>
      </w:pPr>
    </w:p>
    <w:p w14:paraId="4F9F338F" w14:textId="5960C2CB"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Didn’t she leave a message for him when she left out of the bar, who did she give it to, when she </w:t>
      </w:r>
      <w:r w:rsidRPr="0080169E">
        <w:rPr>
          <w:rFonts w:ascii="Arial" w:hAnsi="Arial" w:cs="Arial"/>
          <w:bCs/>
          <w:sz w:val="24"/>
          <w:szCs w:val="24"/>
          <w:highlight w:val="yellow"/>
        </w:rPr>
        <w:t>[</w:t>
      </w:r>
      <w:r w:rsidR="00141BDF">
        <w:rPr>
          <w:rFonts w:ascii="Arial" w:hAnsi="Arial" w:cs="Arial"/>
          <w:bCs/>
          <w:sz w:val="24"/>
          <w:szCs w:val="24"/>
          <w:highlight w:val="yellow"/>
        </w:rPr>
        <w:t>came</w:t>
      </w:r>
      <w:r w:rsidRPr="0080169E">
        <w:rPr>
          <w:rFonts w:ascii="Arial" w:hAnsi="Arial" w:cs="Arial"/>
          <w:bCs/>
          <w:sz w:val="24"/>
          <w:szCs w:val="24"/>
          <w:highlight w:val="yellow"/>
        </w:rPr>
        <w:t xml:space="preserve"> 01:56:19</w:t>
      </w:r>
      <w:r>
        <w:rPr>
          <w:rFonts w:ascii="Arial" w:hAnsi="Arial" w:cs="Arial"/>
          <w:bCs/>
          <w:sz w:val="24"/>
          <w:szCs w:val="24"/>
        </w:rPr>
        <w:t>]?</w:t>
      </w:r>
    </w:p>
    <w:p w14:paraId="765FC171" w14:textId="77777777" w:rsidR="0051141D" w:rsidRDefault="0051141D" w:rsidP="006E3140">
      <w:pPr>
        <w:spacing w:after="0" w:line="240" w:lineRule="auto"/>
        <w:ind w:left="1134" w:hanging="1134"/>
        <w:jc w:val="both"/>
        <w:rPr>
          <w:rFonts w:ascii="Arial" w:hAnsi="Arial" w:cs="Arial"/>
          <w:bCs/>
          <w:sz w:val="24"/>
          <w:szCs w:val="24"/>
        </w:rPr>
      </w:pPr>
    </w:p>
    <w:p w14:paraId="0489D47D" w14:textId="201C6B1C"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said, he never saw it, because it was never handed to him.</w:t>
      </w:r>
    </w:p>
    <w:p w14:paraId="7A8CEF57" w14:textId="77777777" w:rsidR="0051141D" w:rsidRDefault="0051141D" w:rsidP="006E3140">
      <w:pPr>
        <w:spacing w:after="0" w:line="240" w:lineRule="auto"/>
        <w:ind w:left="1134" w:hanging="1134"/>
        <w:jc w:val="both"/>
        <w:rPr>
          <w:rFonts w:ascii="Arial" w:hAnsi="Arial" w:cs="Arial"/>
          <w:bCs/>
          <w:sz w:val="24"/>
          <w:szCs w:val="24"/>
        </w:rPr>
      </w:pPr>
    </w:p>
    <w:p w14:paraId="682B7645" w14:textId="02FC1A16"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w:t>
      </w:r>
    </w:p>
    <w:p w14:paraId="2F54DE77" w14:textId="77777777" w:rsidR="0051141D" w:rsidRDefault="0051141D" w:rsidP="006E3140">
      <w:pPr>
        <w:spacing w:after="0" w:line="240" w:lineRule="auto"/>
        <w:ind w:left="1134" w:hanging="1134"/>
        <w:jc w:val="both"/>
        <w:rPr>
          <w:rFonts w:ascii="Arial" w:hAnsi="Arial" w:cs="Arial"/>
          <w:bCs/>
          <w:sz w:val="24"/>
          <w:szCs w:val="24"/>
        </w:rPr>
      </w:pPr>
    </w:p>
    <w:p w14:paraId="73CC06D5" w14:textId="3A3E0639"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Donna wanted to see him.</w:t>
      </w:r>
    </w:p>
    <w:p w14:paraId="1C3389CE" w14:textId="77777777" w:rsidR="0051141D" w:rsidRDefault="0051141D" w:rsidP="006E3140">
      <w:pPr>
        <w:spacing w:after="0" w:line="240" w:lineRule="auto"/>
        <w:ind w:left="1134" w:hanging="1134"/>
        <w:jc w:val="both"/>
        <w:rPr>
          <w:rFonts w:ascii="Arial" w:hAnsi="Arial" w:cs="Arial"/>
          <w:bCs/>
          <w:sz w:val="24"/>
          <w:szCs w:val="24"/>
        </w:rPr>
      </w:pPr>
    </w:p>
    <w:p w14:paraId="592EA9FE" w14:textId="6529B996"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Didn’t she </w:t>
      </w:r>
      <w:r w:rsidR="00141BDF">
        <w:rPr>
          <w:rFonts w:ascii="Arial" w:hAnsi="Arial" w:cs="Arial"/>
          <w:bCs/>
          <w:sz w:val="24"/>
          <w:szCs w:val="24"/>
        </w:rPr>
        <w:t>hand this to him?</w:t>
      </w:r>
    </w:p>
    <w:p w14:paraId="56708A6F" w14:textId="77777777" w:rsidR="0051141D" w:rsidRDefault="0051141D" w:rsidP="006E3140">
      <w:pPr>
        <w:spacing w:after="0" w:line="240" w:lineRule="auto"/>
        <w:ind w:left="1134" w:hanging="1134"/>
        <w:jc w:val="both"/>
        <w:rPr>
          <w:rFonts w:ascii="Arial" w:hAnsi="Arial" w:cs="Arial"/>
          <w:bCs/>
          <w:sz w:val="24"/>
          <w:szCs w:val="24"/>
        </w:rPr>
      </w:pPr>
    </w:p>
    <w:p w14:paraId="42FBDA10" w14:textId="5D256A61"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She left it at the bar, but then, it seems like Carmen didn’t pass it on.</w:t>
      </w:r>
    </w:p>
    <w:p w14:paraId="5FE35912" w14:textId="77777777" w:rsidR="0051141D" w:rsidRDefault="0051141D" w:rsidP="006E3140">
      <w:pPr>
        <w:spacing w:after="0" w:line="240" w:lineRule="auto"/>
        <w:ind w:left="1134" w:hanging="1134"/>
        <w:jc w:val="both"/>
        <w:rPr>
          <w:rFonts w:ascii="Arial" w:hAnsi="Arial" w:cs="Arial"/>
          <w:bCs/>
          <w:sz w:val="24"/>
          <w:szCs w:val="24"/>
        </w:rPr>
      </w:pPr>
    </w:p>
    <w:p w14:paraId="480414CE" w14:textId="2777FB0D"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thought…</w:t>
      </w:r>
    </w:p>
    <w:p w14:paraId="752B9910" w14:textId="77777777" w:rsidR="0051141D" w:rsidRDefault="0051141D" w:rsidP="006E3140">
      <w:pPr>
        <w:spacing w:after="0" w:line="240" w:lineRule="auto"/>
        <w:ind w:left="1134" w:hanging="1134"/>
        <w:jc w:val="both"/>
        <w:rPr>
          <w:rFonts w:ascii="Arial" w:hAnsi="Arial" w:cs="Arial"/>
          <w:bCs/>
          <w:sz w:val="24"/>
          <w:szCs w:val="24"/>
        </w:rPr>
      </w:pPr>
    </w:p>
    <w:p w14:paraId="0EBD3CFE" w14:textId="4DA40268"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Hold on, where are all these people?</w:t>
      </w:r>
    </w:p>
    <w:p w14:paraId="395A4618" w14:textId="77777777" w:rsidR="0051141D" w:rsidRDefault="0051141D" w:rsidP="006E3140">
      <w:pPr>
        <w:spacing w:after="0" w:line="240" w:lineRule="auto"/>
        <w:ind w:left="1134" w:hanging="1134"/>
        <w:jc w:val="both"/>
        <w:rPr>
          <w:rFonts w:ascii="Arial" w:hAnsi="Arial" w:cs="Arial"/>
          <w:bCs/>
          <w:sz w:val="24"/>
          <w:szCs w:val="24"/>
        </w:rPr>
      </w:pPr>
    </w:p>
    <w:p w14:paraId="47744CAF" w14:textId="0CC19D6A" w:rsidR="0051141D" w:rsidRDefault="0051141D"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spellStart"/>
      <w:r>
        <w:rPr>
          <w:rFonts w:ascii="Arial" w:hAnsi="Arial" w:cs="Arial"/>
          <w:bCs/>
          <w:sz w:val="24"/>
          <w:szCs w:val="24"/>
        </w:rPr>
        <w:t>‘</w:t>
      </w:r>
      <w:proofErr w:type="gramStart"/>
      <w:r>
        <w:rPr>
          <w:rFonts w:ascii="Arial" w:hAnsi="Arial" w:cs="Arial"/>
          <w:bCs/>
          <w:sz w:val="24"/>
          <w:szCs w:val="24"/>
        </w:rPr>
        <w:t>Cause</w:t>
      </w:r>
      <w:proofErr w:type="spellEnd"/>
      <w:proofErr w:type="gramEnd"/>
      <w:r>
        <w:rPr>
          <w:rFonts w:ascii="Arial" w:hAnsi="Arial" w:cs="Arial"/>
          <w:bCs/>
          <w:sz w:val="24"/>
          <w:szCs w:val="24"/>
        </w:rPr>
        <w:t xml:space="preserve"> there is a possibility where Carmen got him to change the will and has benefitted</w:t>
      </w:r>
      <w:r w:rsidR="00461561">
        <w:rPr>
          <w:rFonts w:ascii="Arial" w:hAnsi="Arial" w:cs="Arial"/>
          <w:bCs/>
          <w:sz w:val="24"/>
          <w:szCs w:val="24"/>
        </w:rPr>
        <w:t>?</w:t>
      </w:r>
    </w:p>
    <w:p w14:paraId="4A102DCB" w14:textId="77777777" w:rsidR="00461561" w:rsidRDefault="00461561" w:rsidP="006E3140">
      <w:pPr>
        <w:spacing w:after="0" w:line="240" w:lineRule="auto"/>
        <w:ind w:left="1134" w:hanging="1134"/>
        <w:jc w:val="both"/>
        <w:rPr>
          <w:rFonts w:ascii="Arial" w:hAnsi="Arial" w:cs="Arial"/>
          <w:bCs/>
          <w:sz w:val="24"/>
          <w:szCs w:val="24"/>
        </w:rPr>
      </w:pPr>
    </w:p>
    <w:p w14:paraId="0F3F869A" w14:textId="0FA37C7E" w:rsidR="00461561" w:rsidRDefault="00461561"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‘…left a note on her menu, and a matchbox on the counter for Nick, but he never got the chance to see it,’ it says.</w:t>
      </w:r>
    </w:p>
    <w:p w14:paraId="22B2D024" w14:textId="77777777" w:rsidR="00461561" w:rsidRDefault="00461561" w:rsidP="006E3140">
      <w:pPr>
        <w:spacing w:after="0" w:line="240" w:lineRule="auto"/>
        <w:ind w:left="1134" w:hanging="1134"/>
        <w:jc w:val="both"/>
        <w:rPr>
          <w:rFonts w:ascii="Arial" w:hAnsi="Arial" w:cs="Arial"/>
          <w:bCs/>
          <w:sz w:val="24"/>
          <w:szCs w:val="24"/>
        </w:rPr>
      </w:pPr>
    </w:p>
    <w:p w14:paraId="14F4A1D6" w14:textId="52EE9E7A" w:rsidR="00461561" w:rsidRDefault="00461561"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why is there another matchbox in the photo?</w:t>
      </w:r>
    </w:p>
    <w:p w14:paraId="3E2C418B" w14:textId="77777777" w:rsidR="00461561" w:rsidRDefault="00461561" w:rsidP="006E3140">
      <w:pPr>
        <w:spacing w:after="0" w:line="240" w:lineRule="auto"/>
        <w:ind w:left="1134" w:hanging="1134"/>
        <w:jc w:val="both"/>
        <w:rPr>
          <w:rFonts w:ascii="Arial" w:hAnsi="Arial" w:cs="Arial"/>
          <w:bCs/>
          <w:sz w:val="24"/>
          <w:szCs w:val="24"/>
        </w:rPr>
      </w:pPr>
    </w:p>
    <w:p w14:paraId="6EC9B7BC" w14:textId="0443D9BF" w:rsidR="00461561" w:rsidRDefault="00461561"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mean, it could be another matchbox, it could genuinely be another matchbox, but if she’s got it, everybody could have had them, so that’s not really, you can’t pin someone on it.</w:t>
      </w:r>
    </w:p>
    <w:p w14:paraId="6FF45C31" w14:textId="77777777" w:rsidR="00461561" w:rsidRDefault="00461561" w:rsidP="006E3140">
      <w:pPr>
        <w:spacing w:after="0" w:line="240" w:lineRule="auto"/>
        <w:ind w:left="1134" w:hanging="1134"/>
        <w:jc w:val="both"/>
        <w:rPr>
          <w:rFonts w:ascii="Arial" w:hAnsi="Arial" w:cs="Arial"/>
          <w:bCs/>
          <w:sz w:val="24"/>
          <w:szCs w:val="24"/>
        </w:rPr>
      </w:pPr>
    </w:p>
    <w:p w14:paraId="66F626CE" w14:textId="3F8FE16C" w:rsidR="00461561" w:rsidRDefault="00461561"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426E5D">
        <w:rPr>
          <w:rFonts w:ascii="Arial" w:hAnsi="Arial" w:cs="Arial"/>
          <w:bCs/>
          <w:sz w:val="24"/>
          <w:szCs w:val="24"/>
        </w:rPr>
        <w:t>I’m confused about the matchbox.</w:t>
      </w:r>
    </w:p>
    <w:p w14:paraId="72C59936" w14:textId="77777777" w:rsidR="00025CC3" w:rsidRDefault="00025CC3" w:rsidP="006E3140">
      <w:pPr>
        <w:spacing w:after="0" w:line="240" w:lineRule="auto"/>
        <w:ind w:left="1134" w:hanging="1134"/>
        <w:jc w:val="both"/>
        <w:rPr>
          <w:rFonts w:ascii="Arial" w:hAnsi="Arial" w:cs="Arial"/>
          <w:bCs/>
          <w:sz w:val="24"/>
          <w:szCs w:val="24"/>
        </w:rPr>
      </w:pPr>
    </w:p>
    <w:p w14:paraId="390389EB" w14:textId="628F99BF" w:rsidR="00025CC3" w:rsidRDefault="00025CC3" w:rsidP="006E3140">
      <w:pPr>
        <w:spacing w:after="0" w:line="240" w:lineRule="auto"/>
        <w:ind w:left="1134" w:hanging="1134"/>
        <w:jc w:val="both"/>
        <w:rPr>
          <w:rFonts w:ascii="Arial" w:hAnsi="Arial" w:cs="Arial"/>
          <w:bCs/>
          <w:sz w:val="24"/>
          <w:szCs w:val="24"/>
        </w:rPr>
      </w:pPr>
      <w:r>
        <w:rPr>
          <w:rFonts w:ascii="Arial" w:hAnsi="Arial" w:cs="Arial"/>
          <w:bCs/>
          <w:sz w:val="24"/>
          <w:szCs w:val="24"/>
        </w:rPr>
        <w:tab/>
        <w:t>So Donna doesn’t have an alibi, but she also doesn’t have motive.</w:t>
      </w:r>
    </w:p>
    <w:p w14:paraId="3348A546" w14:textId="77777777" w:rsidR="00025CC3" w:rsidRDefault="00025CC3" w:rsidP="006E3140">
      <w:pPr>
        <w:spacing w:after="0" w:line="240" w:lineRule="auto"/>
        <w:ind w:left="1134" w:hanging="1134"/>
        <w:jc w:val="both"/>
        <w:rPr>
          <w:rFonts w:ascii="Arial" w:hAnsi="Arial" w:cs="Arial"/>
          <w:bCs/>
          <w:sz w:val="24"/>
          <w:szCs w:val="24"/>
        </w:rPr>
      </w:pPr>
    </w:p>
    <w:p w14:paraId="65EF836F" w14:textId="079EE9CC" w:rsidR="00025CC3" w:rsidRDefault="00025CC3" w:rsidP="006E314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just weird that she was in the car, that way.</w:t>
      </w:r>
    </w:p>
    <w:p w14:paraId="0AA6F0E2" w14:textId="77777777" w:rsidR="00025CC3" w:rsidRDefault="00025CC3" w:rsidP="006E3140">
      <w:pPr>
        <w:spacing w:after="0" w:line="240" w:lineRule="auto"/>
        <w:ind w:left="1134" w:hanging="1134"/>
        <w:jc w:val="both"/>
        <w:rPr>
          <w:rFonts w:ascii="Arial" w:hAnsi="Arial" w:cs="Arial"/>
          <w:bCs/>
          <w:sz w:val="24"/>
          <w:szCs w:val="24"/>
        </w:rPr>
      </w:pPr>
    </w:p>
    <w:p w14:paraId="12404C25" w14:textId="2E2321E3" w:rsidR="00025CC3" w:rsidRDefault="00025CC3"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Chris T has a motive, by the means of </w:t>
      </w:r>
      <w:r w:rsidR="00AB7497">
        <w:rPr>
          <w:rFonts w:ascii="Arial" w:hAnsi="Arial" w:cs="Arial"/>
          <w:bCs/>
          <w:sz w:val="24"/>
          <w:szCs w:val="24"/>
        </w:rPr>
        <w:t>Sheri</w:t>
      </w:r>
      <w:r>
        <w:rPr>
          <w:rFonts w:ascii="Arial" w:hAnsi="Arial" w:cs="Arial"/>
          <w:bCs/>
          <w:sz w:val="24"/>
          <w:szCs w:val="24"/>
        </w:rPr>
        <w:t xml:space="preserve">, because if he is in an affair with </w:t>
      </w:r>
      <w:r w:rsidR="00AB7497">
        <w:rPr>
          <w:rFonts w:ascii="Arial" w:hAnsi="Arial" w:cs="Arial"/>
          <w:bCs/>
          <w:sz w:val="24"/>
          <w:szCs w:val="24"/>
        </w:rPr>
        <w:t>Sheri</w:t>
      </w:r>
      <w:r>
        <w:rPr>
          <w:rFonts w:ascii="Arial" w:hAnsi="Arial" w:cs="Arial"/>
          <w:bCs/>
          <w:sz w:val="24"/>
          <w:szCs w:val="24"/>
        </w:rPr>
        <w:t>, then he’d want to help her, and he has the means.  He was in that area.</w:t>
      </w:r>
    </w:p>
    <w:p w14:paraId="5F9F7AE6" w14:textId="77777777" w:rsidR="00025CC3" w:rsidRDefault="00025CC3" w:rsidP="006E3140">
      <w:pPr>
        <w:spacing w:after="0" w:line="240" w:lineRule="auto"/>
        <w:ind w:left="1134" w:hanging="1134"/>
        <w:jc w:val="both"/>
        <w:rPr>
          <w:rFonts w:ascii="Arial" w:hAnsi="Arial" w:cs="Arial"/>
          <w:bCs/>
          <w:sz w:val="24"/>
          <w:szCs w:val="24"/>
        </w:rPr>
      </w:pPr>
    </w:p>
    <w:p w14:paraId="5A2D9942" w14:textId="6BD6DEBB" w:rsidR="00025CC3" w:rsidRDefault="00025CC3" w:rsidP="006E3140">
      <w:pPr>
        <w:spacing w:after="0" w:line="240" w:lineRule="auto"/>
        <w:ind w:left="1134" w:hanging="1134"/>
        <w:jc w:val="both"/>
        <w:rPr>
          <w:rFonts w:ascii="Arial" w:hAnsi="Arial" w:cs="Arial"/>
          <w:bCs/>
          <w:sz w:val="24"/>
          <w:szCs w:val="24"/>
        </w:rPr>
      </w:pPr>
      <w:r>
        <w:rPr>
          <w:rFonts w:ascii="Arial" w:hAnsi="Arial" w:cs="Arial"/>
          <w:bCs/>
          <w:sz w:val="24"/>
          <w:szCs w:val="24"/>
        </w:rPr>
        <w:t>F</w:t>
      </w:r>
      <w:r w:rsidR="004D595E">
        <w:rPr>
          <w:rFonts w:ascii="Arial" w:hAnsi="Arial" w:cs="Arial"/>
          <w:bCs/>
          <w:sz w:val="24"/>
          <w:szCs w:val="24"/>
        </w:rPr>
        <w:t>1</w:t>
      </w:r>
      <w:r>
        <w:rPr>
          <w:rFonts w:ascii="Arial" w:hAnsi="Arial" w:cs="Arial"/>
          <w:bCs/>
          <w:sz w:val="24"/>
          <w:szCs w:val="24"/>
        </w:rPr>
        <w:t>:</w:t>
      </w:r>
      <w:r>
        <w:rPr>
          <w:rFonts w:ascii="Arial" w:hAnsi="Arial" w:cs="Arial"/>
          <w:bCs/>
          <w:sz w:val="24"/>
          <w:szCs w:val="24"/>
        </w:rPr>
        <w:tab/>
        <w:t>[</w:t>
      </w:r>
      <w:r w:rsidR="00141BDF">
        <w:rPr>
          <w:rFonts w:ascii="Arial" w:hAnsi="Arial" w:cs="Arial"/>
          <w:bCs/>
          <w:sz w:val="24"/>
          <w:szCs w:val="24"/>
          <w:highlight w:val="yellow"/>
        </w:rPr>
        <w:t>Inaudible</w:t>
      </w:r>
      <w:r w:rsidRPr="0080169E">
        <w:rPr>
          <w:rFonts w:ascii="Arial" w:hAnsi="Arial" w:cs="Arial"/>
          <w:bCs/>
          <w:sz w:val="24"/>
          <w:szCs w:val="24"/>
          <w:highlight w:val="yellow"/>
        </w:rPr>
        <w:t xml:space="preserve"> 01:57:34 – 01:</w:t>
      </w:r>
      <w:r w:rsidR="004D595E" w:rsidRPr="0080169E">
        <w:rPr>
          <w:rFonts w:ascii="Arial" w:hAnsi="Arial" w:cs="Arial"/>
          <w:bCs/>
          <w:sz w:val="24"/>
          <w:szCs w:val="24"/>
          <w:highlight w:val="yellow"/>
        </w:rPr>
        <w:t>57:39]</w:t>
      </w:r>
    </w:p>
    <w:p w14:paraId="481D82C7" w14:textId="77777777" w:rsidR="004D595E" w:rsidRDefault="004D595E" w:rsidP="006E3140">
      <w:pPr>
        <w:spacing w:after="0" w:line="240" w:lineRule="auto"/>
        <w:ind w:left="1134" w:hanging="1134"/>
        <w:jc w:val="both"/>
        <w:rPr>
          <w:rFonts w:ascii="Arial" w:hAnsi="Arial" w:cs="Arial"/>
          <w:bCs/>
          <w:sz w:val="24"/>
          <w:szCs w:val="24"/>
        </w:rPr>
      </w:pPr>
    </w:p>
    <w:p w14:paraId="3716E2D1" w14:textId="23A26A61" w:rsidR="004D595E" w:rsidRDefault="004D595E"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we’ve discounted the witch, and we’ve still got three of them.  </w:t>
      </w:r>
    </w:p>
    <w:p w14:paraId="7851BD6D" w14:textId="77777777" w:rsidR="004D595E" w:rsidRDefault="004D595E" w:rsidP="006E3140">
      <w:pPr>
        <w:spacing w:after="0" w:line="240" w:lineRule="auto"/>
        <w:ind w:left="1134" w:hanging="1134"/>
        <w:jc w:val="both"/>
        <w:rPr>
          <w:rFonts w:ascii="Arial" w:hAnsi="Arial" w:cs="Arial"/>
          <w:bCs/>
          <w:sz w:val="24"/>
          <w:szCs w:val="24"/>
        </w:rPr>
      </w:pPr>
    </w:p>
    <w:p w14:paraId="1FB837CC" w14:textId="2C9C2D55" w:rsidR="004D595E" w:rsidRDefault="004D595E"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thing with Donna, we just don’t know.</w:t>
      </w:r>
    </w:p>
    <w:p w14:paraId="21ED23EF" w14:textId="77777777" w:rsidR="004D595E" w:rsidRDefault="004D595E" w:rsidP="006E3140">
      <w:pPr>
        <w:spacing w:after="0" w:line="240" w:lineRule="auto"/>
        <w:ind w:left="1134" w:hanging="1134"/>
        <w:jc w:val="both"/>
        <w:rPr>
          <w:rFonts w:ascii="Arial" w:hAnsi="Arial" w:cs="Arial"/>
          <w:bCs/>
          <w:sz w:val="24"/>
          <w:szCs w:val="24"/>
        </w:rPr>
      </w:pPr>
    </w:p>
    <w:p w14:paraId="030442E4" w14:textId="7864C73F" w:rsidR="004D595E" w:rsidRDefault="004D595E" w:rsidP="006E314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don’t think the detective has any reason.  He hasn’t got a motive has he?</w:t>
      </w:r>
    </w:p>
    <w:p w14:paraId="2B1D31BB" w14:textId="77777777" w:rsidR="004D595E" w:rsidRDefault="004D595E" w:rsidP="006E3140">
      <w:pPr>
        <w:spacing w:after="0" w:line="240" w:lineRule="auto"/>
        <w:ind w:left="1134" w:hanging="1134"/>
        <w:jc w:val="both"/>
        <w:rPr>
          <w:rFonts w:ascii="Arial" w:hAnsi="Arial" w:cs="Arial"/>
          <w:bCs/>
          <w:sz w:val="24"/>
          <w:szCs w:val="24"/>
        </w:rPr>
      </w:pPr>
    </w:p>
    <w:p w14:paraId="7B08D538" w14:textId="36A380EA" w:rsidR="004D595E" w:rsidRDefault="004D595E" w:rsidP="006E314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No, but he is dating </w:t>
      </w:r>
      <w:r w:rsidR="00AB7497">
        <w:rPr>
          <w:rFonts w:ascii="Arial" w:hAnsi="Arial" w:cs="Arial"/>
          <w:bCs/>
          <w:sz w:val="24"/>
          <w:szCs w:val="24"/>
        </w:rPr>
        <w:t>Sheri</w:t>
      </w:r>
      <w:r>
        <w:rPr>
          <w:rFonts w:ascii="Arial" w:hAnsi="Arial" w:cs="Arial"/>
          <w:bCs/>
          <w:sz w:val="24"/>
          <w:szCs w:val="24"/>
        </w:rPr>
        <w:t>, right…?</w:t>
      </w:r>
    </w:p>
    <w:p w14:paraId="1BDD50E3" w14:textId="77777777" w:rsidR="004D595E" w:rsidRDefault="004D595E" w:rsidP="006E3140">
      <w:pPr>
        <w:spacing w:after="0" w:line="240" w:lineRule="auto"/>
        <w:ind w:left="1134" w:hanging="1134"/>
        <w:jc w:val="both"/>
        <w:rPr>
          <w:rFonts w:ascii="Arial" w:hAnsi="Arial" w:cs="Arial"/>
          <w:bCs/>
          <w:sz w:val="24"/>
          <w:szCs w:val="24"/>
        </w:rPr>
      </w:pPr>
    </w:p>
    <w:p w14:paraId="400E81C4" w14:textId="2327F65D"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so he can only be an accomplice at best.</w:t>
      </w:r>
    </w:p>
    <w:p w14:paraId="11BCC1EC" w14:textId="77777777" w:rsidR="004D595E" w:rsidRDefault="004D595E" w:rsidP="004D595E">
      <w:pPr>
        <w:spacing w:after="0" w:line="240" w:lineRule="auto"/>
        <w:ind w:left="1134" w:hanging="1134"/>
        <w:jc w:val="both"/>
        <w:rPr>
          <w:rFonts w:ascii="Arial" w:hAnsi="Arial" w:cs="Arial"/>
          <w:bCs/>
          <w:sz w:val="24"/>
          <w:szCs w:val="24"/>
        </w:rPr>
      </w:pPr>
    </w:p>
    <w:p w14:paraId="660F1049" w14:textId="485D0629"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Yes, oh well, no, but he could have done that for her, because…</w:t>
      </w:r>
    </w:p>
    <w:p w14:paraId="3CA529AD" w14:textId="77777777" w:rsidR="004D595E" w:rsidRDefault="004D595E" w:rsidP="004D595E">
      <w:pPr>
        <w:spacing w:after="0" w:line="240" w:lineRule="auto"/>
        <w:ind w:left="1134" w:hanging="1134"/>
        <w:jc w:val="both"/>
        <w:rPr>
          <w:rFonts w:ascii="Arial" w:hAnsi="Arial" w:cs="Arial"/>
          <w:bCs/>
          <w:sz w:val="24"/>
          <w:szCs w:val="24"/>
        </w:rPr>
      </w:pPr>
    </w:p>
    <w:p w14:paraId="5A6E74D2" w14:textId="4A2EB26F"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Then there’d be two of them, that’s what I’m saying.</w:t>
      </w:r>
    </w:p>
    <w:p w14:paraId="5AB53165" w14:textId="77777777" w:rsidR="004D595E" w:rsidRDefault="004D595E" w:rsidP="004D595E">
      <w:pPr>
        <w:spacing w:after="0" w:line="240" w:lineRule="auto"/>
        <w:ind w:left="1134" w:hanging="1134"/>
        <w:jc w:val="both"/>
        <w:rPr>
          <w:rFonts w:ascii="Arial" w:hAnsi="Arial" w:cs="Arial"/>
          <w:bCs/>
          <w:sz w:val="24"/>
          <w:szCs w:val="24"/>
        </w:rPr>
      </w:pPr>
    </w:p>
    <w:p w14:paraId="2A352049" w14:textId="1391DECB"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Can we say two people Ella, by the rules of the game, or is it only one person?</w:t>
      </w:r>
    </w:p>
    <w:p w14:paraId="113436D6" w14:textId="77777777" w:rsidR="004D595E" w:rsidRDefault="004D595E" w:rsidP="004D595E">
      <w:pPr>
        <w:spacing w:after="0" w:line="240" w:lineRule="auto"/>
        <w:ind w:left="1134" w:hanging="1134"/>
        <w:jc w:val="both"/>
        <w:rPr>
          <w:rFonts w:ascii="Arial" w:hAnsi="Arial" w:cs="Arial"/>
          <w:bCs/>
          <w:sz w:val="24"/>
          <w:szCs w:val="24"/>
        </w:rPr>
      </w:pPr>
    </w:p>
    <w:p w14:paraId="775F0DEB" w14:textId="438FBB88"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It’s up to you.</w:t>
      </w:r>
    </w:p>
    <w:p w14:paraId="13382009" w14:textId="77777777" w:rsidR="004D595E" w:rsidRDefault="004D595E" w:rsidP="004D595E">
      <w:pPr>
        <w:spacing w:after="0" w:line="240" w:lineRule="auto"/>
        <w:ind w:left="1134" w:hanging="1134"/>
        <w:jc w:val="both"/>
        <w:rPr>
          <w:rFonts w:ascii="Arial" w:hAnsi="Arial" w:cs="Arial"/>
          <w:bCs/>
          <w:sz w:val="24"/>
          <w:szCs w:val="24"/>
        </w:rPr>
      </w:pPr>
    </w:p>
    <w:p w14:paraId="6D101DCC" w14:textId="7AFCBFC5"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I think it somebody killed the guy, it’s probably going to be another guy, right, like he’s stronger?</w:t>
      </w:r>
    </w:p>
    <w:p w14:paraId="70CA622D" w14:textId="77777777" w:rsidR="004D595E" w:rsidRDefault="004D595E" w:rsidP="004D595E">
      <w:pPr>
        <w:spacing w:after="0" w:line="240" w:lineRule="auto"/>
        <w:ind w:left="1134" w:hanging="1134"/>
        <w:jc w:val="both"/>
        <w:rPr>
          <w:rFonts w:ascii="Arial" w:hAnsi="Arial" w:cs="Arial"/>
          <w:bCs/>
          <w:sz w:val="24"/>
          <w:szCs w:val="24"/>
        </w:rPr>
      </w:pPr>
    </w:p>
    <w:p w14:paraId="72703CD5" w14:textId="48185E69"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 think…no, why would he go and talk to someone on a ledge at the top of a…why was he up there?</w:t>
      </w:r>
    </w:p>
    <w:p w14:paraId="6E87F537" w14:textId="77777777" w:rsidR="004D595E" w:rsidRDefault="004D595E" w:rsidP="004D595E">
      <w:pPr>
        <w:spacing w:after="0" w:line="240" w:lineRule="auto"/>
        <w:ind w:left="1134" w:hanging="1134"/>
        <w:jc w:val="both"/>
        <w:rPr>
          <w:rFonts w:ascii="Arial" w:hAnsi="Arial" w:cs="Arial"/>
          <w:bCs/>
          <w:sz w:val="24"/>
          <w:szCs w:val="24"/>
        </w:rPr>
      </w:pPr>
    </w:p>
    <w:p w14:paraId="09E81F1F" w14:textId="129992A1"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weird.</w:t>
      </w:r>
    </w:p>
    <w:p w14:paraId="572B4AF2" w14:textId="77777777" w:rsidR="004D595E" w:rsidRDefault="004D595E" w:rsidP="004D595E">
      <w:pPr>
        <w:spacing w:after="0" w:line="240" w:lineRule="auto"/>
        <w:ind w:left="1134" w:hanging="1134"/>
        <w:jc w:val="both"/>
        <w:rPr>
          <w:rFonts w:ascii="Arial" w:hAnsi="Arial" w:cs="Arial"/>
          <w:bCs/>
          <w:sz w:val="24"/>
          <w:szCs w:val="24"/>
        </w:rPr>
      </w:pPr>
    </w:p>
    <w:p w14:paraId="654725C1" w14:textId="26D3FF69" w:rsidR="004D595E" w:rsidRDefault="004D595E" w:rsidP="004D595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 could have been chasing the witch.  The witch takes his mask off and pushes him over the ledge.</w:t>
      </w:r>
    </w:p>
    <w:p w14:paraId="4EC4C07B" w14:textId="77777777" w:rsidR="006554AD" w:rsidRDefault="006554AD" w:rsidP="004D595E">
      <w:pPr>
        <w:spacing w:after="0" w:line="240" w:lineRule="auto"/>
        <w:ind w:left="1134" w:hanging="1134"/>
        <w:jc w:val="both"/>
        <w:rPr>
          <w:rFonts w:ascii="Arial" w:hAnsi="Arial" w:cs="Arial"/>
          <w:bCs/>
          <w:sz w:val="24"/>
          <w:szCs w:val="24"/>
        </w:rPr>
      </w:pPr>
    </w:p>
    <w:p w14:paraId="2F42D9A2" w14:textId="23FB1B09" w:rsidR="006554AD"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Is he chasing someone in a devil mask or…when did he </w:t>
      </w:r>
      <w:r w:rsidR="00141BDF">
        <w:rPr>
          <w:rFonts w:ascii="Arial" w:hAnsi="Arial" w:cs="Arial"/>
          <w:bCs/>
          <w:sz w:val="24"/>
          <w:szCs w:val="24"/>
        </w:rPr>
        <w:t>run out again?</w:t>
      </w:r>
    </w:p>
    <w:p w14:paraId="21A0BAB4" w14:textId="77777777" w:rsidR="006554AD" w:rsidRDefault="006554AD" w:rsidP="006554AD">
      <w:pPr>
        <w:spacing w:after="0" w:line="240" w:lineRule="auto"/>
        <w:ind w:left="1134" w:hanging="1134"/>
        <w:jc w:val="both"/>
        <w:rPr>
          <w:rFonts w:ascii="Arial" w:hAnsi="Arial" w:cs="Arial"/>
          <w:bCs/>
          <w:sz w:val="24"/>
          <w:szCs w:val="24"/>
        </w:rPr>
      </w:pPr>
    </w:p>
    <w:p w14:paraId="2066F9EC" w14:textId="77777777" w:rsidR="00141BDF"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that’s why he ran into the forest, but that was 3.30.  Oh</w:t>
      </w:r>
      <w:r w:rsidR="00141BDF">
        <w:rPr>
          <w:rFonts w:ascii="Arial" w:hAnsi="Arial" w:cs="Arial"/>
          <w:bCs/>
          <w:sz w:val="24"/>
          <w:szCs w:val="24"/>
        </w:rPr>
        <w:t>…</w:t>
      </w:r>
    </w:p>
    <w:p w14:paraId="5FC1C91E" w14:textId="77777777" w:rsidR="00141BDF" w:rsidRDefault="00141BDF" w:rsidP="006554AD">
      <w:pPr>
        <w:spacing w:after="0" w:line="240" w:lineRule="auto"/>
        <w:ind w:left="1134" w:hanging="1134"/>
        <w:jc w:val="both"/>
        <w:rPr>
          <w:rFonts w:ascii="Arial" w:hAnsi="Arial" w:cs="Arial"/>
          <w:bCs/>
          <w:sz w:val="24"/>
          <w:szCs w:val="24"/>
        </w:rPr>
      </w:pPr>
    </w:p>
    <w:p w14:paraId="1D519A4D" w14:textId="77777777" w:rsidR="00141BDF" w:rsidRDefault="00141BDF" w:rsidP="006554A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t>
      </w:r>
      <w:r w:rsidRPr="00141BDF">
        <w:rPr>
          <w:rFonts w:ascii="Arial" w:hAnsi="Arial" w:cs="Arial"/>
          <w:bCs/>
          <w:sz w:val="24"/>
          <w:szCs w:val="24"/>
          <w:highlight w:val="yellow"/>
        </w:rPr>
        <w:t xml:space="preserve">Voices overlap </w:t>
      </w:r>
      <w:proofErr w:type="gramStart"/>
      <w:r w:rsidRPr="00141BDF">
        <w:rPr>
          <w:rFonts w:ascii="Arial" w:hAnsi="Arial" w:cs="Arial"/>
          <w:bCs/>
          <w:sz w:val="24"/>
          <w:szCs w:val="24"/>
          <w:highlight w:val="yellow"/>
        </w:rPr>
        <w:t>01:58:34</w:t>
      </w:r>
      <w:r>
        <w:rPr>
          <w:rFonts w:ascii="Arial" w:hAnsi="Arial" w:cs="Arial"/>
          <w:bCs/>
          <w:sz w:val="24"/>
          <w:szCs w:val="24"/>
        </w:rPr>
        <w:t>]…</w:t>
      </w:r>
      <w:proofErr w:type="gramEnd"/>
    </w:p>
    <w:p w14:paraId="381CA52A" w14:textId="77777777" w:rsidR="00141BDF" w:rsidRDefault="00141BDF" w:rsidP="006554AD">
      <w:pPr>
        <w:spacing w:after="0" w:line="240" w:lineRule="auto"/>
        <w:ind w:left="1134" w:hanging="1134"/>
        <w:jc w:val="both"/>
        <w:rPr>
          <w:rFonts w:ascii="Arial" w:hAnsi="Arial" w:cs="Arial"/>
          <w:bCs/>
          <w:sz w:val="24"/>
          <w:szCs w:val="24"/>
        </w:rPr>
      </w:pPr>
    </w:p>
    <w:p w14:paraId="36976ECC" w14:textId="421C464D" w:rsidR="006554AD" w:rsidRDefault="00141BDF" w:rsidP="006554A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t>
      </w:r>
      <w:r w:rsidR="006554AD">
        <w:rPr>
          <w:rFonts w:ascii="Arial" w:hAnsi="Arial" w:cs="Arial"/>
          <w:bCs/>
          <w:sz w:val="24"/>
          <w:szCs w:val="24"/>
        </w:rPr>
        <w:t xml:space="preserve">could it have been the deputy turns up at 3.30 and then does all the spooky things </w:t>
      </w:r>
      <w:r w:rsidR="006554AD" w:rsidRPr="0080169E">
        <w:rPr>
          <w:rFonts w:ascii="Arial" w:hAnsi="Arial" w:cs="Arial"/>
          <w:bCs/>
          <w:sz w:val="24"/>
          <w:szCs w:val="24"/>
          <w:highlight w:val="yellow"/>
        </w:rPr>
        <w:t>[inaudible 01:58:39].</w:t>
      </w:r>
    </w:p>
    <w:p w14:paraId="51D4271E" w14:textId="77777777" w:rsidR="006554AD" w:rsidRDefault="006554AD" w:rsidP="006554AD">
      <w:pPr>
        <w:spacing w:after="0" w:line="240" w:lineRule="auto"/>
        <w:ind w:left="1134" w:hanging="1134"/>
        <w:jc w:val="both"/>
        <w:rPr>
          <w:rFonts w:ascii="Arial" w:hAnsi="Arial" w:cs="Arial"/>
          <w:bCs/>
          <w:sz w:val="24"/>
          <w:szCs w:val="24"/>
        </w:rPr>
      </w:pPr>
    </w:p>
    <w:p w14:paraId="7CF7DA6C" w14:textId="3A88ABFF" w:rsidR="006554AD"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the deputy stopped Donna’s car at 3.31 and…</w:t>
      </w:r>
    </w:p>
    <w:p w14:paraId="1D18988F" w14:textId="77777777" w:rsidR="006554AD" w:rsidRDefault="006554AD" w:rsidP="006554AD">
      <w:pPr>
        <w:spacing w:after="0" w:line="240" w:lineRule="auto"/>
        <w:ind w:left="1134" w:hanging="1134"/>
        <w:jc w:val="both"/>
        <w:rPr>
          <w:rFonts w:ascii="Arial" w:hAnsi="Arial" w:cs="Arial"/>
          <w:bCs/>
          <w:sz w:val="24"/>
          <w:szCs w:val="24"/>
        </w:rPr>
      </w:pPr>
    </w:p>
    <w:p w14:paraId="715AABF9" w14:textId="1EC3935C" w:rsidR="006554AD"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At 3.31.</w:t>
      </w:r>
    </w:p>
    <w:p w14:paraId="15A6DB2F" w14:textId="77777777" w:rsidR="006554AD" w:rsidRDefault="006554AD" w:rsidP="006554AD">
      <w:pPr>
        <w:spacing w:after="0" w:line="240" w:lineRule="auto"/>
        <w:ind w:left="1134" w:hanging="1134"/>
        <w:jc w:val="both"/>
        <w:rPr>
          <w:rFonts w:ascii="Arial" w:hAnsi="Arial" w:cs="Arial"/>
          <w:bCs/>
          <w:sz w:val="24"/>
          <w:szCs w:val="24"/>
        </w:rPr>
      </w:pPr>
    </w:p>
    <w:p w14:paraId="74C2BC6E" w14:textId="69D73610" w:rsidR="006554AD"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 was by the bar, right?</w:t>
      </w:r>
    </w:p>
    <w:p w14:paraId="7F140575" w14:textId="77777777" w:rsidR="006554AD" w:rsidRDefault="006554AD" w:rsidP="006554AD">
      <w:pPr>
        <w:spacing w:after="0" w:line="240" w:lineRule="auto"/>
        <w:ind w:left="1134" w:hanging="1134"/>
        <w:jc w:val="both"/>
        <w:rPr>
          <w:rFonts w:ascii="Arial" w:hAnsi="Arial" w:cs="Arial"/>
          <w:bCs/>
          <w:sz w:val="24"/>
          <w:szCs w:val="24"/>
        </w:rPr>
      </w:pPr>
    </w:p>
    <w:p w14:paraId="484B2421" w14:textId="71A76D42" w:rsidR="006554AD" w:rsidRDefault="006554AD" w:rsidP="006554A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r w:rsidR="006A7BA6">
        <w:rPr>
          <w:rFonts w:ascii="Arial" w:hAnsi="Arial" w:cs="Arial"/>
          <w:bCs/>
          <w:sz w:val="24"/>
          <w:szCs w:val="24"/>
        </w:rPr>
        <w:t>.</w:t>
      </w:r>
    </w:p>
    <w:p w14:paraId="7F2ACD7F" w14:textId="77777777" w:rsidR="006A7BA6" w:rsidRDefault="006A7BA6" w:rsidP="006554AD">
      <w:pPr>
        <w:spacing w:after="0" w:line="240" w:lineRule="auto"/>
        <w:ind w:left="1134" w:hanging="1134"/>
        <w:jc w:val="both"/>
        <w:rPr>
          <w:rFonts w:ascii="Arial" w:hAnsi="Arial" w:cs="Arial"/>
          <w:bCs/>
          <w:sz w:val="24"/>
          <w:szCs w:val="24"/>
        </w:rPr>
      </w:pPr>
    </w:p>
    <w:p w14:paraId="187F7F5B" w14:textId="77D40DF7" w:rsidR="006A7BA6" w:rsidRDefault="006A7BA6" w:rsidP="006554A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he was near.</w:t>
      </w:r>
    </w:p>
    <w:p w14:paraId="3BD9F18B" w14:textId="77777777" w:rsidR="006A7BA6" w:rsidRDefault="006A7BA6" w:rsidP="006554AD">
      <w:pPr>
        <w:spacing w:after="0" w:line="240" w:lineRule="auto"/>
        <w:ind w:left="1134" w:hanging="1134"/>
        <w:jc w:val="both"/>
        <w:rPr>
          <w:rFonts w:ascii="Arial" w:hAnsi="Arial" w:cs="Arial"/>
          <w:bCs/>
          <w:sz w:val="24"/>
          <w:szCs w:val="24"/>
        </w:rPr>
      </w:pPr>
    </w:p>
    <w:p w14:paraId="2AC7BD52" w14:textId="6C755EAE" w:rsidR="006A7BA6" w:rsidRDefault="006A7BA6" w:rsidP="006554A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Mmm.</w:t>
      </w:r>
    </w:p>
    <w:p w14:paraId="35EF865B" w14:textId="77777777" w:rsidR="006A7BA6" w:rsidRDefault="006A7BA6" w:rsidP="006554AD">
      <w:pPr>
        <w:spacing w:after="0" w:line="240" w:lineRule="auto"/>
        <w:ind w:left="1134" w:hanging="1134"/>
        <w:jc w:val="both"/>
        <w:rPr>
          <w:rFonts w:ascii="Arial" w:hAnsi="Arial" w:cs="Arial"/>
          <w:bCs/>
          <w:sz w:val="24"/>
          <w:szCs w:val="24"/>
        </w:rPr>
      </w:pPr>
    </w:p>
    <w:p w14:paraId="0A8812FD" w14:textId="475BA4C0" w:rsidR="006A7BA6" w:rsidRDefault="006A7BA6" w:rsidP="006554A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I honestly don’t think, like it’s not Joan definitely, because she was with Mia for the most of it, so this is the time of death, and this is when Mia’s last comments, when Mia came back, and that’s probably the time where she was going back.  So, there’s no thing for Joan.</w:t>
      </w:r>
    </w:p>
    <w:p w14:paraId="348D3AE1" w14:textId="77777777" w:rsidR="006A7BA6" w:rsidRDefault="006A7BA6" w:rsidP="006554AD">
      <w:pPr>
        <w:spacing w:after="0" w:line="240" w:lineRule="auto"/>
        <w:ind w:left="1134" w:hanging="1134"/>
        <w:jc w:val="both"/>
        <w:rPr>
          <w:rFonts w:ascii="Arial" w:hAnsi="Arial" w:cs="Arial"/>
          <w:bCs/>
          <w:sz w:val="24"/>
          <w:szCs w:val="24"/>
        </w:rPr>
      </w:pPr>
    </w:p>
    <w:p w14:paraId="2E93759B" w14:textId="59893A52" w:rsidR="006A7BA6" w:rsidRDefault="006A7BA6" w:rsidP="006554A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Can I just, ‘cause I’m out of the loop, what was this about, just to prove the cat story?  What did this bring us?</w:t>
      </w:r>
    </w:p>
    <w:p w14:paraId="1572E057" w14:textId="77777777" w:rsidR="006A7BA6" w:rsidRDefault="006A7BA6" w:rsidP="006554AD">
      <w:pPr>
        <w:spacing w:after="0" w:line="240" w:lineRule="auto"/>
        <w:ind w:left="1134" w:hanging="1134"/>
        <w:jc w:val="both"/>
        <w:rPr>
          <w:rFonts w:ascii="Arial" w:hAnsi="Arial" w:cs="Arial"/>
          <w:bCs/>
          <w:sz w:val="24"/>
          <w:szCs w:val="24"/>
        </w:rPr>
      </w:pPr>
    </w:p>
    <w:p w14:paraId="574882E5" w14:textId="06561134" w:rsidR="006A7BA6" w:rsidRDefault="006A7BA6" w:rsidP="006A7B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is the time when Donna started the meeting, for example, you know?  Not Donna, Joan, sorry, started the meeting.</w:t>
      </w:r>
    </w:p>
    <w:p w14:paraId="2ED9ECE6" w14:textId="77777777" w:rsidR="006A7BA6" w:rsidRDefault="006A7BA6" w:rsidP="006A7BA6">
      <w:pPr>
        <w:spacing w:after="0" w:line="240" w:lineRule="auto"/>
        <w:ind w:left="1134" w:hanging="1134"/>
        <w:jc w:val="both"/>
        <w:rPr>
          <w:rFonts w:ascii="Arial" w:hAnsi="Arial" w:cs="Arial"/>
          <w:bCs/>
          <w:sz w:val="24"/>
          <w:szCs w:val="24"/>
        </w:rPr>
      </w:pPr>
    </w:p>
    <w:p w14:paraId="41DF4AE8" w14:textId="285BFD9C" w:rsidR="006A7BA6" w:rsidRDefault="006A7BA6" w:rsidP="006A7B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This tells you when the protest was on.</w:t>
      </w:r>
    </w:p>
    <w:p w14:paraId="79D607A9" w14:textId="77777777" w:rsidR="00A852CC" w:rsidRDefault="00A852CC" w:rsidP="006A7BA6">
      <w:pPr>
        <w:spacing w:after="0" w:line="240" w:lineRule="auto"/>
        <w:ind w:left="1134" w:hanging="1134"/>
        <w:jc w:val="both"/>
        <w:rPr>
          <w:rFonts w:ascii="Arial" w:hAnsi="Arial" w:cs="Arial"/>
          <w:bCs/>
          <w:sz w:val="24"/>
          <w:szCs w:val="24"/>
        </w:rPr>
      </w:pPr>
    </w:p>
    <w:p w14:paraId="09D85087" w14:textId="5E17F495"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witch, yeah.</w:t>
      </w:r>
    </w:p>
    <w:p w14:paraId="4BB3C79A" w14:textId="77777777" w:rsidR="00A852CC" w:rsidRDefault="00A852CC" w:rsidP="006A7BA6">
      <w:pPr>
        <w:spacing w:after="0" w:line="240" w:lineRule="auto"/>
        <w:ind w:left="1134" w:hanging="1134"/>
        <w:jc w:val="both"/>
        <w:rPr>
          <w:rFonts w:ascii="Arial" w:hAnsi="Arial" w:cs="Arial"/>
          <w:bCs/>
          <w:sz w:val="24"/>
          <w:szCs w:val="24"/>
        </w:rPr>
      </w:pPr>
    </w:p>
    <w:p w14:paraId="6F97E744" w14:textId="05F8F25A"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so that gives her an alibi, ‘cause she had a woman there at 3.30, and he was killed in that window.  Okay.  So this is an alibi for Donna really?</w:t>
      </w:r>
    </w:p>
    <w:p w14:paraId="5EABE91B" w14:textId="77777777" w:rsidR="00A852CC" w:rsidRDefault="00A852CC" w:rsidP="006A7BA6">
      <w:pPr>
        <w:spacing w:after="0" w:line="240" w:lineRule="auto"/>
        <w:ind w:left="1134" w:hanging="1134"/>
        <w:jc w:val="both"/>
        <w:rPr>
          <w:rFonts w:ascii="Arial" w:hAnsi="Arial" w:cs="Arial"/>
          <w:bCs/>
          <w:sz w:val="24"/>
          <w:szCs w:val="24"/>
        </w:rPr>
      </w:pPr>
    </w:p>
    <w:p w14:paraId="0A318960" w14:textId="1D4CCF53"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Joan, Joan, Joan, it’s Joan.</w:t>
      </w:r>
    </w:p>
    <w:p w14:paraId="5643C887" w14:textId="77777777" w:rsidR="00A852CC" w:rsidRDefault="00A852CC" w:rsidP="006A7BA6">
      <w:pPr>
        <w:spacing w:after="0" w:line="240" w:lineRule="auto"/>
        <w:ind w:left="1134" w:hanging="1134"/>
        <w:jc w:val="both"/>
        <w:rPr>
          <w:rFonts w:ascii="Arial" w:hAnsi="Arial" w:cs="Arial"/>
          <w:bCs/>
          <w:sz w:val="24"/>
          <w:szCs w:val="24"/>
        </w:rPr>
      </w:pPr>
    </w:p>
    <w:p w14:paraId="60C830B5" w14:textId="2D24CD22"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Joan, yeah.</w:t>
      </w:r>
    </w:p>
    <w:p w14:paraId="268A391A" w14:textId="77777777" w:rsidR="00A852CC" w:rsidRDefault="00A852CC" w:rsidP="006A7BA6">
      <w:pPr>
        <w:spacing w:after="0" w:line="240" w:lineRule="auto"/>
        <w:ind w:left="1134" w:hanging="1134"/>
        <w:jc w:val="both"/>
        <w:rPr>
          <w:rFonts w:ascii="Arial" w:hAnsi="Arial" w:cs="Arial"/>
          <w:bCs/>
          <w:sz w:val="24"/>
          <w:szCs w:val="24"/>
        </w:rPr>
      </w:pPr>
    </w:p>
    <w:p w14:paraId="3E968F0F" w14:textId="3558EB2F"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Donna doesn’t have an alibi, she was there at 3.30 and Chris was there at 3.30.  </w:t>
      </w:r>
      <w:r w:rsidR="00AB7497">
        <w:rPr>
          <w:rFonts w:ascii="Arial" w:hAnsi="Arial" w:cs="Arial"/>
          <w:bCs/>
          <w:sz w:val="24"/>
          <w:szCs w:val="24"/>
        </w:rPr>
        <w:t>Sheri</w:t>
      </w:r>
      <w:r>
        <w:rPr>
          <w:rFonts w:ascii="Arial" w:hAnsi="Arial" w:cs="Arial"/>
          <w:bCs/>
          <w:sz w:val="24"/>
          <w:szCs w:val="24"/>
        </w:rPr>
        <w:t xml:space="preserve">, apparently was with her friend, so she apparently has an alibi.  </w:t>
      </w:r>
    </w:p>
    <w:p w14:paraId="76350F3C" w14:textId="77777777" w:rsidR="00A852CC" w:rsidRDefault="00A852CC" w:rsidP="006A7BA6">
      <w:pPr>
        <w:spacing w:after="0" w:line="240" w:lineRule="auto"/>
        <w:ind w:left="1134" w:hanging="1134"/>
        <w:jc w:val="both"/>
        <w:rPr>
          <w:rFonts w:ascii="Arial" w:hAnsi="Arial" w:cs="Arial"/>
          <w:bCs/>
          <w:sz w:val="24"/>
          <w:szCs w:val="24"/>
        </w:rPr>
      </w:pPr>
    </w:p>
    <w:p w14:paraId="62883E06" w14:textId="3B417B2F"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can’t see Donna’s motive.</w:t>
      </w:r>
    </w:p>
    <w:p w14:paraId="07D950ED" w14:textId="77777777" w:rsidR="00A852CC" w:rsidRDefault="00A852CC" w:rsidP="006A7BA6">
      <w:pPr>
        <w:spacing w:after="0" w:line="240" w:lineRule="auto"/>
        <w:ind w:left="1134" w:hanging="1134"/>
        <w:jc w:val="both"/>
        <w:rPr>
          <w:rFonts w:ascii="Arial" w:hAnsi="Arial" w:cs="Arial"/>
          <w:bCs/>
          <w:sz w:val="24"/>
          <w:szCs w:val="24"/>
        </w:rPr>
      </w:pPr>
    </w:p>
    <w:p w14:paraId="6D8663D0" w14:textId="2412586D" w:rsidR="00A852CC" w:rsidRDefault="00A852CC" w:rsidP="006A7B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Neither can I, did we miss something?</w:t>
      </w:r>
    </w:p>
    <w:p w14:paraId="4D02BD07" w14:textId="77777777" w:rsidR="00A852CC" w:rsidRDefault="00A852CC" w:rsidP="006A7BA6">
      <w:pPr>
        <w:spacing w:after="0" w:line="240" w:lineRule="auto"/>
        <w:ind w:left="1134" w:hanging="1134"/>
        <w:jc w:val="both"/>
        <w:rPr>
          <w:rFonts w:ascii="Arial" w:hAnsi="Arial" w:cs="Arial"/>
          <w:bCs/>
          <w:sz w:val="24"/>
          <w:szCs w:val="24"/>
        </w:rPr>
      </w:pPr>
    </w:p>
    <w:p w14:paraId="7CF60B8C" w14:textId="2248453F" w:rsidR="00A852CC" w:rsidRDefault="00EE74FC" w:rsidP="006A7B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He liked Donna.</w:t>
      </w:r>
    </w:p>
    <w:p w14:paraId="7D3B364C" w14:textId="77777777" w:rsidR="00EE74FC" w:rsidRDefault="00EE74FC" w:rsidP="006A7BA6">
      <w:pPr>
        <w:spacing w:after="0" w:line="240" w:lineRule="auto"/>
        <w:ind w:left="1134" w:hanging="1134"/>
        <w:jc w:val="both"/>
        <w:rPr>
          <w:rFonts w:ascii="Arial" w:hAnsi="Arial" w:cs="Arial"/>
          <w:bCs/>
          <w:sz w:val="24"/>
          <w:szCs w:val="24"/>
        </w:rPr>
      </w:pPr>
    </w:p>
    <w:p w14:paraId="6574618D" w14:textId="625E19D7" w:rsidR="00EE74FC" w:rsidRDefault="00EE74FC" w:rsidP="006A7B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I don’t see Donna’s motive, other than the inheritance thing, but it’s not clear that she knew about it.  </w:t>
      </w:r>
    </w:p>
    <w:p w14:paraId="07A6357E" w14:textId="77777777" w:rsidR="00EE74FC" w:rsidRDefault="00EE74FC" w:rsidP="006A7BA6">
      <w:pPr>
        <w:spacing w:after="0" w:line="240" w:lineRule="auto"/>
        <w:ind w:left="1134" w:hanging="1134"/>
        <w:jc w:val="both"/>
        <w:rPr>
          <w:rFonts w:ascii="Arial" w:hAnsi="Arial" w:cs="Arial"/>
          <w:bCs/>
          <w:sz w:val="24"/>
          <w:szCs w:val="24"/>
        </w:rPr>
      </w:pPr>
    </w:p>
    <w:p w14:paraId="68E9346D" w14:textId="3E6E3732" w:rsidR="00EE74FC" w:rsidRDefault="00EE74FC" w:rsidP="006A7BA6">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It was just for drinks.</w:t>
      </w:r>
    </w:p>
    <w:p w14:paraId="6F859EF5" w14:textId="77777777" w:rsidR="00EE74FC" w:rsidRDefault="00EE74FC" w:rsidP="006A7BA6">
      <w:pPr>
        <w:spacing w:after="0" w:line="240" w:lineRule="auto"/>
        <w:ind w:left="1134" w:hanging="1134"/>
        <w:jc w:val="both"/>
        <w:rPr>
          <w:rFonts w:ascii="Arial" w:hAnsi="Arial" w:cs="Arial"/>
          <w:bCs/>
          <w:sz w:val="24"/>
          <w:szCs w:val="24"/>
        </w:rPr>
      </w:pPr>
    </w:p>
    <w:p w14:paraId="71E0AE66" w14:textId="25429DEC" w:rsidR="00EE74FC" w:rsidRDefault="00EE74FC" w:rsidP="006A7BA6">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Oh, yeah, of course, it </w:t>
      </w:r>
      <w:r w:rsidR="00141BDF">
        <w:rPr>
          <w:rFonts w:ascii="Arial" w:hAnsi="Arial" w:cs="Arial"/>
          <w:bCs/>
          <w:sz w:val="24"/>
          <w:szCs w:val="24"/>
        </w:rPr>
        <w:t xml:space="preserve">[02:00:00] </w:t>
      </w:r>
      <w:r>
        <w:rPr>
          <w:rFonts w:ascii="Arial" w:hAnsi="Arial" w:cs="Arial"/>
          <w:bCs/>
          <w:sz w:val="24"/>
          <w:szCs w:val="24"/>
        </w:rPr>
        <w:t>was just drinks for Donna, it was Carmen.</w:t>
      </w:r>
    </w:p>
    <w:p w14:paraId="29D841AF" w14:textId="77777777" w:rsidR="006D6ED8" w:rsidRDefault="006D6ED8" w:rsidP="006A7BA6">
      <w:pPr>
        <w:spacing w:after="0" w:line="240" w:lineRule="auto"/>
        <w:ind w:left="1134" w:hanging="1134"/>
        <w:jc w:val="both"/>
        <w:rPr>
          <w:rFonts w:ascii="Arial" w:hAnsi="Arial" w:cs="Arial"/>
          <w:bCs/>
          <w:sz w:val="24"/>
          <w:szCs w:val="24"/>
        </w:rPr>
      </w:pPr>
    </w:p>
    <w:p w14:paraId="38E6EB1A" w14:textId="075797F9" w:rsidR="00EE74FC" w:rsidRPr="00091DE4" w:rsidRDefault="00EE74FC" w:rsidP="00EE74FC">
      <w:pPr>
        <w:spacing w:after="0" w:line="240" w:lineRule="auto"/>
        <w:ind w:left="1134" w:hanging="1134"/>
        <w:jc w:val="both"/>
        <w:rPr>
          <w:rFonts w:ascii="Arial" w:hAnsi="Arial" w:cs="Arial"/>
          <w:bCs/>
          <w:sz w:val="24"/>
          <w:szCs w:val="24"/>
          <w:highlight w:val="yellow"/>
        </w:rPr>
      </w:pPr>
      <w:r w:rsidRPr="00091DE4">
        <w:rPr>
          <w:rFonts w:ascii="Arial" w:hAnsi="Arial" w:cs="Arial"/>
          <w:bCs/>
          <w:sz w:val="24"/>
          <w:szCs w:val="24"/>
          <w:highlight w:val="yellow"/>
        </w:rPr>
        <w:t>F3:</w:t>
      </w:r>
      <w:r w:rsidRPr="00091DE4">
        <w:rPr>
          <w:rFonts w:ascii="Arial" w:hAnsi="Arial" w:cs="Arial"/>
          <w:bCs/>
          <w:sz w:val="24"/>
          <w:szCs w:val="24"/>
          <w:highlight w:val="yellow"/>
        </w:rPr>
        <w:tab/>
        <w:t xml:space="preserve">Do you want to pick a suspect, just from the list of suspects, or </w:t>
      </w:r>
      <w:r w:rsidR="00141BDF" w:rsidRPr="00091DE4">
        <w:rPr>
          <w:rFonts w:ascii="Arial" w:hAnsi="Arial" w:cs="Arial"/>
          <w:bCs/>
          <w:sz w:val="24"/>
          <w:szCs w:val="24"/>
          <w:highlight w:val="yellow"/>
        </w:rPr>
        <w:t>going to say</w:t>
      </w:r>
      <w:r w:rsidRPr="00091DE4">
        <w:rPr>
          <w:rFonts w:ascii="Arial" w:hAnsi="Arial" w:cs="Arial"/>
          <w:bCs/>
          <w:sz w:val="24"/>
          <w:szCs w:val="24"/>
          <w:highlight w:val="yellow"/>
        </w:rPr>
        <w:t xml:space="preserve"> it’s Carmen?</w:t>
      </w:r>
    </w:p>
    <w:p w14:paraId="26C5C7E4" w14:textId="77777777" w:rsidR="00EE74FC" w:rsidRPr="00091DE4" w:rsidRDefault="00EE74FC" w:rsidP="00EE74FC">
      <w:pPr>
        <w:spacing w:after="0" w:line="240" w:lineRule="auto"/>
        <w:ind w:left="1134" w:hanging="1134"/>
        <w:jc w:val="both"/>
        <w:rPr>
          <w:rFonts w:ascii="Arial" w:hAnsi="Arial" w:cs="Arial"/>
          <w:bCs/>
          <w:sz w:val="24"/>
          <w:szCs w:val="24"/>
          <w:highlight w:val="yellow"/>
        </w:rPr>
      </w:pPr>
    </w:p>
    <w:p w14:paraId="628E95BC" w14:textId="4D0DE6AB" w:rsidR="00EE74FC" w:rsidRPr="00091DE4" w:rsidRDefault="00EE74FC" w:rsidP="00EE74FC">
      <w:pPr>
        <w:spacing w:after="0" w:line="240" w:lineRule="auto"/>
        <w:ind w:left="1134" w:hanging="1134"/>
        <w:jc w:val="both"/>
        <w:rPr>
          <w:rFonts w:ascii="Arial" w:hAnsi="Arial" w:cs="Arial"/>
          <w:bCs/>
          <w:sz w:val="24"/>
          <w:szCs w:val="24"/>
          <w:highlight w:val="yellow"/>
        </w:rPr>
      </w:pPr>
      <w:r w:rsidRPr="00091DE4">
        <w:rPr>
          <w:rFonts w:ascii="Arial" w:hAnsi="Arial" w:cs="Arial"/>
          <w:bCs/>
          <w:sz w:val="24"/>
          <w:szCs w:val="24"/>
          <w:highlight w:val="yellow"/>
        </w:rPr>
        <w:t>F</w:t>
      </w:r>
      <w:r w:rsidR="006519A1" w:rsidRPr="00091DE4">
        <w:rPr>
          <w:rFonts w:ascii="Arial" w:hAnsi="Arial" w:cs="Arial"/>
          <w:bCs/>
          <w:sz w:val="24"/>
          <w:szCs w:val="24"/>
          <w:highlight w:val="yellow"/>
        </w:rPr>
        <w:t>4</w:t>
      </w:r>
      <w:r w:rsidRPr="00091DE4">
        <w:rPr>
          <w:rFonts w:ascii="Arial" w:hAnsi="Arial" w:cs="Arial"/>
          <w:bCs/>
          <w:sz w:val="24"/>
          <w:szCs w:val="24"/>
          <w:highlight w:val="yellow"/>
        </w:rPr>
        <w:t>:</w:t>
      </w:r>
      <w:r w:rsidRPr="00091DE4">
        <w:rPr>
          <w:rFonts w:ascii="Arial" w:hAnsi="Arial" w:cs="Arial"/>
          <w:bCs/>
          <w:sz w:val="24"/>
          <w:szCs w:val="24"/>
          <w:highlight w:val="yellow"/>
        </w:rPr>
        <w:tab/>
      </w:r>
      <w:r w:rsidR="00141BDF" w:rsidRPr="00091DE4">
        <w:rPr>
          <w:rFonts w:ascii="Arial" w:hAnsi="Arial" w:cs="Arial"/>
          <w:bCs/>
          <w:sz w:val="24"/>
          <w:szCs w:val="24"/>
          <w:highlight w:val="yellow"/>
        </w:rPr>
        <w:t>Up to you.</w:t>
      </w:r>
    </w:p>
    <w:p w14:paraId="7194B330" w14:textId="77777777" w:rsidR="006519A1" w:rsidRPr="00091DE4" w:rsidRDefault="006519A1" w:rsidP="00EE74FC">
      <w:pPr>
        <w:spacing w:after="0" w:line="240" w:lineRule="auto"/>
        <w:ind w:left="1134" w:hanging="1134"/>
        <w:jc w:val="both"/>
        <w:rPr>
          <w:rFonts w:ascii="Arial" w:hAnsi="Arial" w:cs="Arial"/>
          <w:bCs/>
          <w:sz w:val="24"/>
          <w:szCs w:val="24"/>
          <w:highlight w:val="yellow"/>
        </w:rPr>
      </w:pPr>
    </w:p>
    <w:p w14:paraId="73DF5AF1" w14:textId="2F0B91BC" w:rsidR="006519A1" w:rsidRDefault="006519A1" w:rsidP="00EE74FC">
      <w:pPr>
        <w:spacing w:after="0" w:line="240" w:lineRule="auto"/>
        <w:ind w:left="1134" w:hanging="1134"/>
        <w:jc w:val="both"/>
        <w:rPr>
          <w:rFonts w:ascii="Arial" w:hAnsi="Arial" w:cs="Arial"/>
          <w:bCs/>
          <w:sz w:val="24"/>
          <w:szCs w:val="24"/>
        </w:rPr>
      </w:pPr>
      <w:r w:rsidRPr="00091DE4">
        <w:rPr>
          <w:rFonts w:ascii="Arial" w:hAnsi="Arial" w:cs="Arial"/>
          <w:bCs/>
          <w:sz w:val="24"/>
          <w:szCs w:val="24"/>
          <w:highlight w:val="yellow"/>
        </w:rPr>
        <w:t>F1:</w:t>
      </w:r>
      <w:r w:rsidRPr="00091DE4">
        <w:rPr>
          <w:rFonts w:ascii="Arial" w:hAnsi="Arial" w:cs="Arial"/>
          <w:bCs/>
          <w:sz w:val="24"/>
          <w:szCs w:val="24"/>
          <w:highlight w:val="yellow"/>
        </w:rPr>
        <w:tab/>
        <w:t>I don’t think it’s Carmen.</w:t>
      </w:r>
    </w:p>
    <w:p w14:paraId="35DFFB57" w14:textId="77777777" w:rsidR="006519A1" w:rsidRDefault="006519A1" w:rsidP="00EE74FC">
      <w:pPr>
        <w:spacing w:after="0" w:line="240" w:lineRule="auto"/>
        <w:ind w:left="1134" w:hanging="1134"/>
        <w:jc w:val="both"/>
        <w:rPr>
          <w:rFonts w:ascii="Arial" w:hAnsi="Arial" w:cs="Arial"/>
          <w:bCs/>
          <w:sz w:val="24"/>
          <w:szCs w:val="24"/>
        </w:rPr>
      </w:pPr>
    </w:p>
    <w:p w14:paraId="3887FAEA" w14:textId="5728498F" w:rsidR="006519A1" w:rsidRDefault="006519A1" w:rsidP="00EE74F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because intimidation’s been happening, although you could put the intimidation to the witch</w:t>
      </w:r>
      <w:r w:rsidR="00B70ADE">
        <w:rPr>
          <w:rFonts w:ascii="Arial" w:hAnsi="Arial" w:cs="Arial"/>
          <w:bCs/>
          <w:sz w:val="24"/>
          <w:szCs w:val="24"/>
        </w:rPr>
        <w:t>’</w:t>
      </w:r>
      <w:r>
        <w:rPr>
          <w:rFonts w:ascii="Arial" w:hAnsi="Arial" w:cs="Arial"/>
          <w:bCs/>
          <w:sz w:val="24"/>
          <w:szCs w:val="24"/>
        </w:rPr>
        <w:t>s anyway, because they heard about the sale, and didn’t realise it was him, and thought it was his wife.  So the witch’s spooky bit, could still be a misunderstanding, ‘cause they heard about the sale and thought it was his fault.</w:t>
      </w:r>
    </w:p>
    <w:p w14:paraId="307E5541" w14:textId="77777777" w:rsidR="00B70ADE" w:rsidRDefault="00B70ADE" w:rsidP="00EE74FC">
      <w:pPr>
        <w:spacing w:after="0" w:line="240" w:lineRule="auto"/>
        <w:ind w:left="1134" w:hanging="1134"/>
        <w:jc w:val="both"/>
        <w:rPr>
          <w:rFonts w:ascii="Arial" w:hAnsi="Arial" w:cs="Arial"/>
          <w:bCs/>
          <w:sz w:val="24"/>
          <w:szCs w:val="24"/>
        </w:rPr>
      </w:pPr>
    </w:p>
    <w:p w14:paraId="0E9DB81A" w14:textId="52619318" w:rsidR="00B70ADE" w:rsidRDefault="00B70ADE" w:rsidP="00EE74FC">
      <w:pPr>
        <w:spacing w:after="0" w:line="240" w:lineRule="auto"/>
        <w:ind w:left="1134" w:hanging="1134"/>
        <w:jc w:val="both"/>
        <w:rPr>
          <w:rFonts w:ascii="Arial" w:hAnsi="Arial" w:cs="Arial"/>
          <w:bCs/>
          <w:sz w:val="24"/>
          <w:szCs w:val="24"/>
        </w:rPr>
      </w:pPr>
      <w:r>
        <w:rPr>
          <w:rFonts w:ascii="Arial" w:hAnsi="Arial" w:cs="Arial"/>
          <w:bCs/>
          <w:sz w:val="24"/>
          <w:szCs w:val="24"/>
        </w:rPr>
        <w:tab/>
        <w:t>Are we missing any evidence?  What’s the…everything here will be a clue.  What’s Webster’s, why have we got that, what’s Webster’s to do with?</w:t>
      </w:r>
    </w:p>
    <w:p w14:paraId="4A16477C" w14:textId="77777777" w:rsidR="00B70ADE" w:rsidRDefault="00B70ADE" w:rsidP="00EE74FC">
      <w:pPr>
        <w:spacing w:after="0" w:line="240" w:lineRule="auto"/>
        <w:ind w:left="1134" w:hanging="1134"/>
        <w:jc w:val="both"/>
        <w:rPr>
          <w:rFonts w:ascii="Arial" w:hAnsi="Arial" w:cs="Arial"/>
          <w:bCs/>
          <w:sz w:val="24"/>
          <w:szCs w:val="24"/>
        </w:rPr>
      </w:pPr>
    </w:p>
    <w:p w14:paraId="39B38A29" w14:textId="1385B2D0" w:rsidR="00B70ADE" w:rsidRDefault="00B70ADE" w:rsidP="00EE74F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That’s the name.  Nick Webster, that’s his name, right?  That’s when the bar opened, I guess, that’s when they bought it I guess, maybe?</w:t>
      </w:r>
    </w:p>
    <w:p w14:paraId="561E97E9" w14:textId="77777777" w:rsidR="00B70ADE" w:rsidRDefault="00B70ADE" w:rsidP="00EE74FC">
      <w:pPr>
        <w:spacing w:after="0" w:line="240" w:lineRule="auto"/>
        <w:ind w:left="1134" w:hanging="1134"/>
        <w:jc w:val="both"/>
        <w:rPr>
          <w:rFonts w:ascii="Arial" w:hAnsi="Arial" w:cs="Arial"/>
          <w:bCs/>
          <w:sz w:val="24"/>
          <w:szCs w:val="24"/>
        </w:rPr>
      </w:pPr>
    </w:p>
    <w:p w14:paraId="73585871" w14:textId="42211EB9" w:rsidR="00B70ADE" w:rsidRDefault="00B70ADE" w:rsidP="00EE74FC">
      <w:pPr>
        <w:spacing w:after="0" w:line="240" w:lineRule="auto"/>
        <w:ind w:left="1134" w:hanging="1134"/>
        <w:jc w:val="both"/>
        <w:rPr>
          <w:rFonts w:ascii="Arial" w:hAnsi="Arial" w:cs="Arial"/>
          <w:bCs/>
          <w:sz w:val="24"/>
          <w:szCs w:val="24"/>
        </w:rPr>
      </w:pPr>
      <w:r>
        <w:rPr>
          <w:rFonts w:ascii="Arial" w:hAnsi="Arial" w:cs="Arial"/>
          <w:bCs/>
          <w:sz w:val="24"/>
          <w:szCs w:val="24"/>
        </w:rPr>
        <w:tab/>
        <w:t xml:space="preserve">So okay, we’re assuming we trust </w:t>
      </w:r>
      <w:r w:rsidR="00AB7497">
        <w:rPr>
          <w:rFonts w:ascii="Arial" w:hAnsi="Arial" w:cs="Arial"/>
          <w:bCs/>
          <w:sz w:val="24"/>
          <w:szCs w:val="24"/>
        </w:rPr>
        <w:t>Sheri</w:t>
      </w:r>
      <w:r>
        <w:rPr>
          <w:rFonts w:ascii="Arial" w:hAnsi="Arial" w:cs="Arial"/>
          <w:bCs/>
          <w:sz w:val="24"/>
          <w:szCs w:val="24"/>
        </w:rPr>
        <w:t>’s alibi, she couldn’t kill, and there’s nothing placing her at the place, of the location of the murder, right?</w:t>
      </w:r>
    </w:p>
    <w:p w14:paraId="65756110" w14:textId="77777777" w:rsidR="006D6ED8" w:rsidRDefault="006D6ED8" w:rsidP="00EE74FC">
      <w:pPr>
        <w:spacing w:after="0" w:line="240" w:lineRule="auto"/>
        <w:ind w:left="1134" w:hanging="1134"/>
        <w:jc w:val="both"/>
        <w:rPr>
          <w:rFonts w:ascii="Arial" w:hAnsi="Arial" w:cs="Arial"/>
          <w:bCs/>
          <w:sz w:val="24"/>
          <w:szCs w:val="24"/>
        </w:rPr>
      </w:pPr>
    </w:p>
    <w:p w14:paraId="67C3B6D1" w14:textId="40CA2743"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AB7497">
        <w:rPr>
          <w:rFonts w:ascii="Arial" w:hAnsi="Arial" w:cs="Arial"/>
          <w:bCs/>
          <w:sz w:val="24"/>
          <w:szCs w:val="24"/>
        </w:rPr>
        <w:t>Sheri</w:t>
      </w:r>
      <w:r>
        <w:rPr>
          <w:rFonts w:ascii="Arial" w:hAnsi="Arial" w:cs="Arial"/>
          <w:bCs/>
          <w:sz w:val="24"/>
          <w:szCs w:val="24"/>
        </w:rPr>
        <w:t>, well she said she was at a friend’s house, but I’ve not seen any evidence that would confirm that.  So, I think we need to say we don’t know where she was.</w:t>
      </w:r>
    </w:p>
    <w:p w14:paraId="3F8D03AC" w14:textId="77777777" w:rsidR="006D6ED8" w:rsidRDefault="006D6ED8" w:rsidP="00EE74FC">
      <w:pPr>
        <w:spacing w:after="0" w:line="240" w:lineRule="auto"/>
        <w:ind w:left="1134" w:hanging="1134"/>
        <w:jc w:val="both"/>
        <w:rPr>
          <w:rFonts w:ascii="Arial" w:hAnsi="Arial" w:cs="Arial"/>
          <w:bCs/>
          <w:sz w:val="24"/>
          <w:szCs w:val="24"/>
        </w:rPr>
      </w:pPr>
    </w:p>
    <w:p w14:paraId="72A7531F" w14:textId="78085394"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was there evidence saying that she was at the area?  Also, not.</w:t>
      </w:r>
    </w:p>
    <w:p w14:paraId="7F2CEEA2" w14:textId="77777777" w:rsidR="006D6ED8" w:rsidRDefault="006D6ED8" w:rsidP="00EE74FC">
      <w:pPr>
        <w:spacing w:after="0" w:line="240" w:lineRule="auto"/>
        <w:ind w:left="1134" w:hanging="1134"/>
        <w:jc w:val="both"/>
        <w:rPr>
          <w:rFonts w:ascii="Arial" w:hAnsi="Arial" w:cs="Arial"/>
          <w:bCs/>
          <w:sz w:val="24"/>
          <w:szCs w:val="24"/>
        </w:rPr>
      </w:pPr>
    </w:p>
    <w:p w14:paraId="1A1A7D13" w14:textId="195626B1"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Also no.</w:t>
      </w:r>
    </w:p>
    <w:p w14:paraId="23C8CC82" w14:textId="77777777" w:rsidR="006D6ED8" w:rsidRDefault="006D6ED8" w:rsidP="00EE74FC">
      <w:pPr>
        <w:spacing w:after="0" w:line="240" w:lineRule="auto"/>
        <w:ind w:left="1134" w:hanging="1134"/>
        <w:jc w:val="both"/>
        <w:rPr>
          <w:rFonts w:ascii="Arial" w:hAnsi="Arial" w:cs="Arial"/>
          <w:bCs/>
          <w:sz w:val="24"/>
          <w:szCs w:val="24"/>
        </w:rPr>
      </w:pPr>
    </w:p>
    <w:p w14:paraId="4D62CE57" w14:textId="440681FA"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 xml:space="preserve">F3: </w:t>
      </w:r>
      <w:r>
        <w:rPr>
          <w:rFonts w:ascii="Arial" w:hAnsi="Arial" w:cs="Arial"/>
          <w:bCs/>
          <w:sz w:val="24"/>
          <w:szCs w:val="24"/>
        </w:rPr>
        <w:tab/>
        <w:t>So she’s like a big blob of nothing?</w:t>
      </w:r>
    </w:p>
    <w:p w14:paraId="6744197B" w14:textId="77777777" w:rsidR="006D6ED8" w:rsidRDefault="006D6ED8" w:rsidP="00EE74FC">
      <w:pPr>
        <w:spacing w:after="0" w:line="240" w:lineRule="auto"/>
        <w:ind w:left="1134" w:hanging="1134"/>
        <w:jc w:val="both"/>
        <w:rPr>
          <w:rFonts w:ascii="Arial" w:hAnsi="Arial" w:cs="Arial"/>
          <w:bCs/>
          <w:sz w:val="24"/>
          <w:szCs w:val="24"/>
        </w:rPr>
      </w:pPr>
    </w:p>
    <w:p w14:paraId="207BBCEB" w14:textId="273FBF1A"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don’t think so, unless she was involved in one of the car accidents?</w:t>
      </w:r>
    </w:p>
    <w:p w14:paraId="4952F8D8" w14:textId="77777777" w:rsidR="006D6ED8" w:rsidRDefault="006D6ED8" w:rsidP="00EE74FC">
      <w:pPr>
        <w:spacing w:after="0" w:line="240" w:lineRule="auto"/>
        <w:ind w:left="1134" w:hanging="1134"/>
        <w:jc w:val="both"/>
        <w:rPr>
          <w:rFonts w:ascii="Arial" w:hAnsi="Arial" w:cs="Arial"/>
          <w:bCs/>
          <w:sz w:val="24"/>
          <w:szCs w:val="24"/>
        </w:rPr>
      </w:pPr>
    </w:p>
    <w:p w14:paraId="0E31FFEF" w14:textId="116F60DA"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What’s her car?</w:t>
      </w:r>
    </w:p>
    <w:p w14:paraId="3FB76BDD" w14:textId="77777777" w:rsidR="006D6ED8" w:rsidRDefault="006D6ED8" w:rsidP="00EE74FC">
      <w:pPr>
        <w:spacing w:after="0" w:line="240" w:lineRule="auto"/>
        <w:ind w:left="1134" w:hanging="1134"/>
        <w:jc w:val="both"/>
        <w:rPr>
          <w:rFonts w:ascii="Arial" w:hAnsi="Arial" w:cs="Arial"/>
          <w:bCs/>
          <w:sz w:val="24"/>
          <w:szCs w:val="24"/>
        </w:rPr>
      </w:pPr>
    </w:p>
    <w:p w14:paraId="15BE9F78" w14:textId="7C239A09"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Silver Mercedes Benz, are we talking about…</w:t>
      </w:r>
    </w:p>
    <w:p w14:paraId="3542C8F3" w14:textId="77777777" w:rsidR="006D6ED8" w:rsidRDefault="006D6ED8" w:rsidP="00EE74FC">
      <w:pPr>
        <w:spacing w:after="0" w:line="240" w:lineRule="auto"/>
        <w:ind w:left="1134" w:hanging="1134"/>
        <w:jc w:val="both"/>
        <w:rPr>
          <w:rFonts w:ascii="Arial" w:hAnsi="Arial" w:cs="Arial"/>
          <w:bCs/>
          <w:sz w:val="24"/>
          <w:szCs w:val="24"/>
        </w:rPr>
      </w:pPr>
    </w:p>
    <w:p w14:paraId="2120A3DA" w14:textId="2817FFDC"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Honda…no, there’s no Mercedes Benz.</w:t>
      </w:r>
    </w:p>
    <w:p w14:paraId="39B5DC9C" w14:textId="77777777" w:rsidR="006D6ED8" w:rsidRDefault="006D6ED8" w:rsidP="00EE74FC">
      <w:pPr>
        <w:spacing w:after="0" w:line="240" w:lineRule="auto"/>
        <w:ind w:left="1134" w:hanging="1134"/>
        <w:jc w:val="both"/>
        <w:rPr>
          <w:rFonts w:ascii="Arial" w:hAnsi="Arial" w:cs="Arial"/>
          <w:bCs/>
          <w:sz w:val="24"/>
          <w:szCs w:val="24"/>
        </w:rPr>
      </w:pPr>
    </w:p>
    <w:p w14:paraId="0D5DB550" w14:textId="0FF97B4A" w:rsidR="006D6ED8" w:rsidRDefault="006D6ED8" w:rsidP="00EE74F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2A3F7E">
        <w:rPr>
          <w:rFonts w:ascii="Arial" w:hAnsi="Arial" w:cs="Arial"/>
          <w:bCs/>
          <w:sz w:val="24"/>
          <w:szCs w:val="24"/>
        </w:rPr>
        <w:t xml:space="preserve">Were you talking about </w:t>
      </w:r>
      <w:r w:rsidR="00AB7497">
        <w:rPr>
          <w:rFonts w:ascii="Arial" w:hAnsi="Arial" w:cs="Arial"/>
          <w:bCs/>
          <w:sz w:val="24"/>
          <w:szCs w:val="24"/>
        </w:rPr>
        <w:t>Sheri</w:t>
      </w:r>
      <w:r w:rsidR="002A3F7E">
        <w:rPr>
          <w:rFonts w:ascii="Arial" w:hAnsi="Arial" w:cs="Arial"/>
          <w:bCs/>
          <w:sz w:val="24"/>
          <w:szCs w:val="24"/>
        </w:rPr>
        <w:t>?</w:t>
      </w:r>
    </w:p>
    <w:p w14:paraId="3EB07408" w14:textId="77777777" w:rsidR="002A3F7E" w:rsidRDefault="002A3F7E" w:rsidP="00EE74FC">
      <w:pPr>
        <w:spacing w:after="0" w:line="240" w:lineRule="auto"/>
        <w:ind w:left="1134" w:hanging="1134"/>
        <w:jc w:val="both"/>
        <w:rPr>
          <w:rFonts w:ascii="Arial" w:hAnsi="Arial" w:cs="Arial"/>
          <w:bCs/>
          <w:sz w:val="24"/>
          <w:szCs w:val="24"/>
        </w:rPr>
      </w:pPr>
    </w:p>
    <w:p w14:paraId="0ED365B8" w14:textId="4E537757" w:rsidR="002A3F7E" w:rsidRDefault="002A3F7E" w:rsidP="00EE74F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yeah.  </w:t>
      </w:r>
    </w:p>
    <w:p w14:paraId="72B4D901" w14:textId="77777777" w:rsidR="002A3F7E" w:rsidRDefault="002A3F7E" w:rsidP="00EE74FC">
      <w:pPr>
        <w:spacing w:after="0" w:line="240" w:lineRule="auto"/>
        <w:ind w:left="1134" w:hanging="1134"/>
        <w:jc w:val="both"/>
        <w:rPr>
          <w:rFonts w:ascii="Arial" w:hAnsi="Arial" w:cs="Arial"/>
          <w:bCs/>
          <w:sz w:val="24"/>
          <w:szCs w:val="24"/>
        </w:rPr>
      </w:pPr>
    </w:p>
    <w:p w14:paraId="5CAFA7A2" w14:textId="326E2FCA" w:rsidR="002A3F7E" w:rsidRDefault="002A3F7E" w:rsidP="00EE74F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it was a silver…</w:t>
      </w:r>
    </w:p>
    <w:p w14:paraId="324A50B5" w14:textId="77777777" w:rsidR="002A3F7E" w:rsidRDefault="002A3F7E" w:rsidP="00EE74FC">
      <w:pPr>
        <w:spacing w:after="0" w:line="240" w:lineRule="auto"/>
        <w:ind w:left="1134" w:hanging="1134"/>
        <w:jc w:val="both"/>
        <w:rPr>
          <w:rFonts w:ascii="Arial" w:hAnsi="Arial" w:cs="Arial"/>
          <w:bCs/>
          <w:sz w:val="24"/>
          <w:szCs w:val="24"/>
        </w:rPr>
      </w:pPr>
    </w:p>
    <w:p w14:paraId="7107DDE3" w14:textId="6CBADF26" w:rsidR="002A3F7E" w:rsidRDefault="002A3F7E" w:rsidP="00EE74FC">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silly question, but a Cadillac, what is that, could that be a nickname for something or not?</w:t>
      </w:r>
    </w:p>
    <w:p w14:paraId="6C948B93" w14:textId="77777777" w:rsidR="002A3F7E" w:rsidRDefault="002A3F7E" w:rsidP="00EE74FC">
      <w:pPr>
        <w:spacing w:after="0" w:line="240" w:lineRule="auto"/>
        <w:ind w:left="1134" w:hanging="1134"/>
        <w:jc w:val="both"/>
        <w:rPr>
          <w:rFonts w:ascii="Arial" w:hAnsi="Arial" w:cs="Arial"/>
          <w:bCs/>
          <w:sz w:val="24"/>
          <w:szCs w:val="24"/>
        </w:rPr>
      </w:pPr>
    </w:p>
    <w:p w14:paraId="7F15581A" w14:textId="049D0AD5" w:rsidR="002A3F7E" w:rsidRDefault="002A3F7E"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it’s a type of car.</w:t>
      </w:r>
    </w:p>
    <w:p w14:paraId="1D97797A" w14:textId="77777777" w:rsidR="002A3F7E" w:rsidRDefault="002A3F7E" w:rsidP="002A3F7E">
      <w:pPr>
        <w:spacing w:after="0" w:line="240" w:lineRule="auto"/>
        <w:ind w:left="1134" w:hanging="1134"/>
        <w:jc w:val="both"/>
        <w:rPr>
          <w:rFonts w:ascii="Arial" w:hAnsi="Arial" w:cs="Arial"/>
          <w:bCs/>
          <w:sz w:val="24"/>
          <w:szCs w:val="24"/>
        </w:rPr>
      </w:pPr>
    </w:p>
    <w:p w14:paraId="689DB500" w14:textId="1489B19A" w:rsidR="002A3F7E" w:rsidRDefault="002A3F7E"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it’s not a Mercedes.</w:t>
      </w:r>
    </w:p>
    <w:p w14:paraId="4535DAF6" w14:textId="77777777" w:rsidR="002A3F7E" w:rsidRDefault="002A3F7E" w:rsidP="002A3F7E">
      <w:pPr>
        <w:spacing w:after="0" w:line="240" w:lineRule="auto"/>
        <w:ind w:left="1134" w:hanging="1134"/>
        <w:jc w:val="both"/>
        <w:rPr>
          <w:rFonts w:ascii="Arial" w:hAnsi="Arial" w:cs="Arial"/>
          <w:bCs/>
          <w:sz w:val="24"/>
          <w:szCs w:val="24"/>
        </w:rPr>
      </w:pPr>
    </w:p>
    <w:p w14:paraId="1AC23C5D" w14:textId="07FD3F03" w:rsidR="002A3F7E" w:rsidRDefault="002A3F7E"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a type, no.</w:t>
      </w:r>
    </w:p>
    <w:p w14:paraId="22737F81" w14:textId="77777777" w:rsidR="002A3F7E" w:rsidRDefault="002A3F7E" w:rsidP="002A3F7E">
      <w:pPr>
        <w:spacing w:after="0" w:line="240" w:lineRule="auto"/>
        <w:ind w:left="1134" w:hanging="1134"/>
        <w:jc w:val="both"/>
        <w:rPr>
          <w:rFonts w:ascii="Arial" w:hAnsi="Arial" w:cs="Arial"/>
          <w:bCs/>
          <w:sz w:val="24"/>
          <w:szCs w:val="24"/>
        </w:rPr>
      </w:pPr>
    </w:p>
    <w:p w14:paraId="53AA6E47" w14:textId="4ED42191" w:rsidR="002A3F7E" w:rsidRDefault="002A3F7E"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w:t>
      </w:r>
    </w:p>
    <w:p w14:paraId="3B2E289F" w14:textId="77777777" w:rsidR="002A3F7E" w:rsidRDefault="002A3F7E" w:rsidP="002A3F7E">
      <w:pPr>
        <w:spacing w:after="0" w:line="240" w:lineRule="auto"/>
        <w:ind w:left="1134" w:hanging="1134"/>
        <w:jc w:val="both"/>
        <w:rPr>
          <w:rFonts w:ascii="Arial" w:hAnsi="Arial" w:cs="Arial"/>
          <w:bCs/>
          <w:sz w:val="24"/>
          <w:szCs w:val="24"/>
        </w:rPr>
      </w:pPr>
    </w:p>
    <w:p w14:paraId="4C4BE238" w14:textId="2C6786CB" w:rsidR="002A3F7E" w:rsidRDefault="002A3F7E"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Donna has the Lincoln convertible, silver.  Blue Volk</w:t>
      </w:r>
      <w:r w:rsidR="00E17F7C">
        <w:rPr>
          <w:rFonts w:ascii="Arial" w:hAnsi="Arial" w:cs="Arial"/>
          <w:bCs/>
          <w:sz w:val="24"/>
          <w:szCs w:val="24"/>
        </w:rPr>
        <w:t>s</w:t>
      </w:r>
      <w:r>
        <w:rPr>
          <w:rFonts w:ascii="Arial" w:hAnsi="Arial" w:cs="Arial"/>
          <w:bCs/>
          <w:sz w:val="24"/>
          <w:szCs w:val="24"/>
        </w:rPr>
        <w:t xml:space="preserve">wagen Beetle is Joan.  </w:t>
      </w:r>
      <w:r w:rsidR="00E17F7C">
        <w:rPr>
          <w:rFonts w:ascii="Arial" w:hAnsi="Arial" w:cs="Arial"/>
          <w:bCs/>
          <w:sz w:val="24"/>
          <w:szCs w:val="24"/>
        </w:rPr>
        <w:t xml:space="preserve">And he had a Toyota </w:t>
      </w:r>
      <w:r w:rsidR="00141BDF">
        <w:rPr>
          <w:rFonts w:ascii="Arial" w:hAnsi="Arial" w:cs="Arial"/>
          <w:bCs/>
          <w:sz w:val="24"/>
          <w:szCs w:val="24"/>
        </w:rPr>
        <w:t xml:space="preserve">Prius. </w:t>
      </w:r>
    </w:p>
    <w:p w14:paraId="1FE81C71" w14:textId="77777777" w:rsidR="00E17F7C" w:rsidRDefault="00E17F7C" w:rsidP="002A3F7E">
      <w:pPr>
        <w:spacing w:after="0" w:line="240" w:lineRule="auto"/>
        <w:ind w:left="1134" w:hanging="1134"/>
        <w:jc w:val="both"/>
        <w:rPr>
          <w:rFonts w:ascii="Arial" w:hAnsi="Arial" w:cs="Arial"/>
          <w:bCs/>
          <w:sz w:val="24"/>
          <w:szCs w:val="24"/>
        </w:rPr>
      </w:pPr>
    </w:p>
    <w:p w14:paraId="29875AF5" w14:textId="200E4FDF" w:rsidR="00E17F7C" w:rsidRDefault="00E17F7C"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Wait, wait, but he said collision, blue and black, but blue is a different blue, right yeah, it’s a different blue car?</w:t>
      </w:r>
    </w:p>
    <w:p w14:paraId="02E2F78E" w14:textId="77777777" w:rsidR="00E17F7C" w:rsidRDefault="00E17F7C" w:rsidP="002A3F7E">
      <w:pPr>
        <w:spacing w:after="0" w:line="240" w:lineRule="auto"/>
        <w:ind w:left="1134" w:hanging="1134"/>
        <w:jc w:val="both"/>
        <w:rPr>
          <w:rFonts w:ascii="Arial" w:hAnsi="Arial" w:cs="Arial"/>
          <w:bCs/>
          <w:sz w:val="24"/>
          <w:szCs w:val="24"/>
        </w:rPr>
      </w:pPr>
    </w:p>
    <w:p w14:paraId="20FBA12F" w14:textId="0FFA9A04" w:rsidR="00E17F7C" w:rsidRDefault="00E17F7C"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That was given a name.  The blue car was a…</w:t>
      </w:r>
    </w:p>
    <w:p w14:paraId="39D0D952" w14:textId="77777777" w:rsidR="00E17F7C" w:rsidRDefault="00E17F7C" w:rsidP="002A3F7E">
      <w:pPr>
        <w:spacing w:after="0" w:line="240" w:lineRule="auto"/>
        <w:ind w:left="1134" w:hanging="1134"/>
        <w:jc w:val="both"/>
        <w:rPr>
          <w:rFonts w:ascii="Arial" w:hAnsi="Arial" w:cs="Arial"/>
          <w:bCs/>
          <w:sz w:val="24"/>
          <w:szCs w:val="24"/>
        </w:rPr>
      </w:pPr>
    </w:p>
    <w:p w14:paraId="2B884013" w14:textId="24827E71" w:rsidR="00E17F7C" w:rsidRDefault="00E17F7C"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Cadillac as well, or something</w:t>
      </w:r>
      <w:r w:rsidR="00015A9F">
        <w:rPr>
          <w:rFonts w:ascii="Arial" w:hAnsi="Arial" w:cs="Arial"/>
          <w:bCs/>
          <w:sz w:val="24"/>
          <w:szCs w:val="24"/>
        </w:rPr>
        <w:t>, yeah.</w:t>
      </w:r>
    </w:p>
    <w:p w14:paraId="6162B292" w14:textId="77777777" w:rsidR="00015A9F" w:rsidRDefault="00015A9F" w:rsidP="002A3F7E">
      <w:pPr>
        <w:spacing w:after="0" w:line="240" w:lineRule="auto"/>
        <w:ind w:left="1134" w:hanging="1134"/>
        <w:jc w:val="both"/>
        <w:rPr>
          <w:rFonts w:ascii="Arial" w:hAnsi="Arial" w:cs="Arial"/>
          <w:bCs/>
          <w:sz w:val="24"/>
          <w:szCs w:val="24"/>
        </w:rPr>
      </w:pPr>
    </w:p>
    <w:p w14:paraId="43ED73C4" w14:textId="0778FD13"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this is only a Volkswagen Beetle here.  </w:t>
      </w:r>
    </w:p>
    <w:p w14:paraId="59CBC088" w14:textId="77777777" w:rsidR="00015A9F" w:rsidRDefault="00015A9F" w:rsidP="002A3F7E">
      <w:pPr>
        <w:spacing w:after="0" w:line="240" w:lineRule="auto"/>
        <w:ind w:left="1134" w:hanging="1134"/>
        <w:jc w:val="both"/>
        <w:rPr>
          <w:rFonts w:ascii="Arial" w:hAnsi="Arial" w:cs="Arial"/>
          <w:bCs/>
          <w:sz w:val="24"/>
          <w:szCs w:val="24"/>
        </w:rPr>
      </w:pPr>
    </w:p>
    <w:p w14:paraId="146D7D00" w14:textId="7C069D99"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Also, the date of 13.05, the officer told </w:t>
      </w:r>
      <w:r w:rsidR="00AB7497">
        <w:rPr>
          <w:rFonts w:ascii="Arial" w:hAnsi="Arial" w:cs="Arial"/>
          <w:bCs/>
          <w:sz w:val="24"/>
          <w:szCs w:val="24"/>
        </w:rPr>
        <w:t>Sheri</w:t>
      </w:r>
      <w:r>
        <w:rPr>
          <w:rFonts w:ascii="Arial" w:hAnsi="Arial" w:cs="Arial"/>
          <w:bCs/>
          <w:sz w:val="24"/>
          <w:szCs w:val="24"/>
        </w:rPr>
        <w:t xml:space="preserve"> about his death, so like, maybe that’s proof that she wasn’t at her friend’s house, I don’t know.</w:t>
      </w:r>
    </w:p>
    <w:p w14:paraId="1790B9CA" w14:textId="77777777" w:rsidR="00015A9F" w:rsidRDefault="00015A9F" w:rsidP="002A3F7E">
      <w:pPr>
        <w:spacing w:after="0" w:line="240" w:lineRule="auto"/>
        <w:ind w:left="1134" w:hanging="1134"/>
        <w:jc w:val="both"/>
        <w:rPr>
          <w:rFonts w:ascii="Arial" w:hAnsi="Arial" w:cs="Arial"/>
          <w:bCs/>
          <w:sz w:val="24"/>
          <w:szCs w:val="24"/>
        </w:rPr>
      </w:pPr>
    </w:p>
    <w:p w14:paraId="2FBBB9A8" w14:textId="7F182548"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why, no, she could have been, that’s why he told her so late, right?</w:t>
      </w:r>
    </w:p>
    <w:p w14:paraId="33F83F0C" w14:textId="77777777" w:rsidR="00015A9F" w:rsidRDefault="00015A9F" w:rsidP="002A3F7E">
      <w:pPr>
        <w:spacing w:after="0" w:line="240" w:lineRule="auto"/>
        <w:ind w:left="1134" w:hanging="1134"/>
        <w:jc w:val="both"/>
        <w:rPr>
          <w:rFonts w:ascii="Arial" w:hAnsi="Arial" w:cs="Arial"/>
          <w:bCs/>
          <w:sz w:val="24"/>
          <w:szCs w:val="24"/>
        </w:rPr>
      </w:pPr>
    </w:p>
    <w:p w14:paraId="31129FBA" w14:textId="5629FB36"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7B3C896" w14:textId="77777777" w:rsidR="00015A9F" w:rsidRDefault="00015A9F" w:rsidP="002A3F7E">
      <w:pPr>
        <w:spacing w:after="0" w:line="240" w:lineRule="auto"/>
        <w:ind w:left="1134" w:hanging="1134"/>
        <w:jc w:val="both"/>
        <w:rPr>
          <w:rFonts w:ascii="Arial" w:hAnsi="Arial" w:cs="Arial"/>
          <w:bCs/>
          <w:sz w:val="24"/>
          <w:szCs w:val="24"/>
        </w:rPr>
      </w:pPr>
    </w:p>
    <w:p w14:paraId="2830ACD9" w14:textId="3EDA9F49"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I assured her,’ did we like figure out the last letter?</w:t>
      </w:r>
    </w:p>
    <w:p w14:paraId="5BDEDE70" w14:textId="77777777" w:rsidR="00015A9F" w:rsidRDefault="00015A9F" w:rsidP="002A3F7E">
      <w:pPr>
        <w:spacing w:after="0" w:line="240" w:lineRule="auto"/>
        <w:ind w:left="1134" w:hanging="1134"/>
        <w:jc w:val="both"/>
        <w:rPr>
          <w:rFonts w:ascii="Arial" w:hAnsi="Arial" w:cs="Arial"/>
          <w:bCs/>
          <w:sz w:val="24"/>
          <w:szCs w:val="24"/>
        </w:rPr>
      </w:pPr>
    </w:p>
    <w:p w14:paraId="2C2BCE2D" w14:textId="6C84C93A"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No.</w:t>
      </w:r>
    </w:p>
    <w:p w14:paraId="5C5E7EC3" w14:textId="77777777" w:rsidR="00015A9F" w:rsidRDefault="00015A9F" w:rsidP="002A3F7E">
      <w:pPr>
        <w:spacing w:after="0" w:line="240" w:lineRule="auto"/>
        <w:ind w:left="1134" w:hanging="1134"/>
        <w:jc w:val="both"/>
        <w:rPr>
          <w:rFonts w:ascii="Arial" w:hAnsi="Arial" w:cs="Arial"/>
          <w:bCs/>
          <w:sz w:val="24"/>
          <w:szCs w:val="24"/>
        </w:rPr>
      </w:pPr>
    </w:p>
    <w:p w14:paraId="07CD4949" w14:textId="50F2004E" w:rsidR="00015A9F" w:rsidRDefault="00015A9F"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we know what year this happened</w:t>
      </w:r>
      <w:r w:rsidR="00B85D9E">
        <w:rPr>
          <w:rFonts w:ascii="Arial" w:hAnsi="Arial" w:cs="Arial"/>
          <w:bCs/>
          <w:sz w:val="24"/>
          <w:szCs w:val="24"/>
        </w:rPr>
        <w:t>?</w:t>
      </w:r>
    </w:p>
    <w:p w14:paraId="1E4C8378" w14:textId="77777777" w:rsidR="00A33EDC" w:rsidRDefault="00A33EDC" w:rsidP="002A3F7E">
      <w:pPr>
        <w:spacing w:after="0" w:line="240" w:lineRule="auto"/>
        <w:ind w:left="1134" w:hanging="1134"/>
        <w:jc w:val="both"/>
        <w:rPr>
          <w:rFonts w:ascii="Arial" w:hAnsi="Arial" w:cs="Arial"/>
          <w:bCs/>
          <w:sz w:val="24"/>
          <w:szCs w:val="24"/>
        </w:rPr>
      </w:pPr>
    </w:p>
    <w:p w14:paraId="09CD51A0" w14:textId="770FBB1A"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10F4875E" w14:textId="77777777" w:rsidR="00A33EDC" w:rsidRDefault="00A33EDC" w:rsidP="002A3F7E">
      <w:pPr>
        <w:spacing w:after="0" w:line="240" w:lineRule="auto"/>
        <w:ind w:left="1134" w:hanging="1134"/>
        <w:jc w:val="both"/>
        <w:rPr>
          <w:rFonts w:ascii="Arial" w:hAnsi="Arial" w:cs="Arial"/>
          <w:bCs/>
          <w:sz w:val="24"/>
          <w:szCs w:val="24"/>
        </w:rPr>
      </w:pPr>
    </w:p>
    <w:p w14:paraId="7D8179C0" w14:textId="602A6A0C"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It’s strange isn’t it?</w:t>
      </w:r>
    </w:p>
    <w:p w14:paraId="06E9F80D" w14:textId="77777777" w:rsidR="00A33EDC" w:rsidRDefault="00A33EDC" w:rsidP="002A3F7E">
      <w:pPr>
        <w:spacing w:after="0" w:line="240" w:lineRule="auto"/>
        <w:ind w:left="1134" w:hanging="1134"/>
        <w:jc w:val="both"/>
        <w:rPr>
          <w:rFonts w:ascii="Arial" w:hAnsi="Arial" w:cs="Arial"/>
          <w:bCs/>
          <w:sz w:val="24"/>
          <w:szCs w:val="24"/>
        </w:rPr>
      </w:pPr>
    </w:p>
    <w:p w14:paraId="4F8E4869" w14:textId="7E0DDD8D"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 year was it that opened, the thing, this.  When we had to put a month and year.</w:t>
      </w:r>
    </w:p>
    <w:p w14:paraId="201E41CB" w14:textId="77777777" w:rsidR="00A33EDC" w:rsidRDefault="00A33EDC" w:rsidP="002A3F7E">
      <w:pPr>
        <w:spacing w:after="0" w:line="240" w:lineRule="auto"/>
        <w:ind w:left="1134" w:hanging="1134"/>
        <w:jc w:val="both"/>
        <w:rPr>
          <w:rFonts w:ascii="Arial" w:hAnsi="Arial" w:cs="Arial"/>
          <w:bCs/>
          <w:sz w:val="24"/>
          <w:szCs w:val="24"/>
        </w:rPr>
      </w:pPr>
    </w:p>
    <w:p w14:paraId="6D2EA758" w14:textId="320BC5B8"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it was their wedding.</w:t>
      </w:r>
    </w:p>
    <w:p w14:paraId="6D95EAE0" w14:textId="77777777" w:rsidR="00A33EDC" w:rsidRDefault="00A33EDC" w:rsidP="002A3F7E">
      <w:pPr>
        <w:spacing w:after="0" w:line="240" w:lineRule="auto"/>
        <w:ind w:left="1134" w:hanging="1134"/>
        <w:jc w:val="both"/>
        <w:rPr>
          <w:rFonts w:ascii="Arial" w:hAnsi="Arial" w:cs="Arial"/>
          <w:bCs/>
          <w:sz w:val="24"/>
          <w:szCs w:val="24"/>
        </w:rPr>
      </w:pPr>
    </w:p>
    <w:p w14:paraId="31D114AF" w14:textId="44E4E24E"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w:t>
      </w:r>
    </w:p>
    <w:p w14:paraId="480EE3C3" w14:textId="77777777" w:rsidR="00A33EDC" w:rsidRDefault="00A33EDC" w:rsidP="002A3F7E">
      <w:pPr>
        <w:spacing w:after="0" w:line="240" w:lineRule="auto"/>
        <w:ind w:left="1134" w:hanging="1134"/>
        <w:jc w:val="both"/>
        <w:rPr>
          <w:rFonts w:ascii="Arial" w:hAnsi="Arial" w:cs="Arial"/>
          <w:bCs/>
          <w:sz w:val="24"/>
          <w:szCs w:val="24"/>
        </w:rPr>
      </w:pPr>
    </w:p>
    <w:p w14:paraId="251538E3" w14:textId="2FBE80C0"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Four, 2004?</w:t>
      </w:r>
    </w:p>
    <w:p w14:paraId="485630DF" w14:textId="77777777" w:rsidR="00A33EDC" w:rsidRDefault="00A33EDC" w:rsidP="002A3F7E">
      <w:pPr>
        <w:spacing w:after="0" w:line="240" w:lineRule="auto"/>
        <w:ind w:left="1134" w:hanging="1134"/>
        <w:jc w:val="both"/>
        <w:rPr>
          <w:rFonts w:ascii="Arial" w:hAnsi="Arial" w:cs="Arial"/>
          <w:bCs/>
          <w:sz w:val="24"/>
          <w:szCs w:val="24"/>
        </w:rPr>
      </w:pPr>
    </w:p>
    <w:p w14:paraId="16E218DA" w14:textId="731AD09D"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Oh no, </w:t>
      </w:r>
      <w:r w:rsidR="0029669E">
        <w:rPr>
          <w:rFonts w:ascii="Arial" w:hAnsi="Arial" w:cs="Arial"/>
          <w:bCs/>
          <w:sz w:val="24"/>
          <w:szCs w:val="24"/>
        </w:rPr>
        <w:t>I wondered when…</w:t>
      </w:r>
      <w:r>
        <w:rPr>
          <w:rFonts w:ascii="Arial" w:hAnsi="Arial" w:cs="Arial"/>
          <w:bCs/>
          <w:sz w:val="24"/>
          <w:szCs w:val="24"/>
        </w:rPr>
        <w:t>2004?</w:t>
      </w:r>
    </w:p>
    <w:p w14:paraId="5525562E" w14:textId="77777777" w:rsidR="00A33EDC" w:rsidRDefault="00A33EDC" w:rsidP="002A3F7E">
      <w:pPr>
        <w:spacing w:after="0" w:line="240" w:lineRule="auto"/>
        <w:ind w:left="1134" w:hanging="1134"/>
        <w:jc w:val="both"/>
        <w:rPr>
          <w:rFonts w:ascii="Arial" w:hAnsi="Arial" w:cs="Arial"/>
          <w:bCs/>
          <w:sz w:val="24"/>
          <w:szCs w:val="24"/>
        </w:rPr>
      </w:pPr>
    </w:p>
    <w:p w14:paraId="737608B8" w14:textId="6BBB5CE5"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Oh, Webster’s 2004.  Oh, that’s from their wedding.  Oh that’s so we could figure out the thingy.  </w:t>
      </w:r>
    </w:p>
    <w:p w14:paraId="0A770A30" w14:textId="77777777" w:rsidR="00A33EDC" w:rsidRDefault="00A33EDC" w:rsidP="002A3F7E">
      <w:pPr>
        <w:spacing w:after="0" w:line="240" w:lineRule="auto"/>
        <w:ind w:left="1134" w:hanging="1134"/>
        <w:jc w:val="both"/>
        <w:rPr>
          <w:rFonts w:ascii="Arial" w:hAnsi="Arial" w:cs="Arial"/>
          <w:bCs/>
          <w:sz w:val="24"/>
          <w:szCs w:val="24"/>
        </w:rPr>
      </w:pPr>
    </w:p>
    <w:p w14:paraId="770BDA4E" w14:textId="70497ED4"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w:t>
      </w:r>
    </w:p>
    <w:p w14:paraId="0BF7C49D" w14:textId="77777777" w:rsidR="00A33EDC" w:rsidRDefault="00A33EDC" w:rsidP="002A3F7E">
      <w:pPr>
        <w:spacing w:after="0" w:line="240" w:lineRule="auto"/>
        <w:ind w:left="1134" w:hanging="1134"/>
        <w:jc w:val="both"/>
        <w:rPr>
          <w:rFonts w:ascii="Arial" w:hAnsi="Arial" w:cs="Arial"/>
          <w:bCs/>
          <w:sz w:val="24"/>
          <w:szCs w:val="24"/>
        </w:rPr>
      </w:pPr>
    </w:p>
    <w:p w14:paraId="657B8540" w14:textId="60F9D4C9" w:rsidR="00A33EDC" w:rsidRDefault="00A33EDC"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I just did it like zero, one, two, three, four</w:t>
      </w:r>
      <w:r w:rsidR="006E63F6">
        <w:rPr>
          <w:rFonts w:ascii="Arial" w:hAnsi="Arial" w:cs="Arial"/>
          <w:bCs/>
          <w:sz w:val="24"/>
          <w:szCs w:val="24"/>
        </w:rPr>
        <w:t>, and make that four.</w:t>
      </w:r>
    </w:p>
    <w:p w14:paraId="1F675184" w14:textId="77777777" w:rsidR="006E63F6" w:rsidRDefault="006E63F6" w:rsidP="002A3F7E">
      <w:pPr>
        <w:spacing w:after="0" w:line="240" w:lineRule="auto"/>
        <w:ind w:left="1134" w:hanging="1134"/>
        <w:jc w:val="both"/>
        <w:rPr>
          <w:rFonts w:ascii="Arial" w:hAnsi="Arial" w:cs="Arial"/>
          <w:bCs/>
          <w:sz w:val="24"/>
          <w:szCs w:val="24"/>
        </w:rPr>
      </w:pPr>
    </w:p>
    <w:p w14:paraId="26345457" w14:textId="06E07EF7"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Two thousand and four, so that was to figure out the year of their wedding.</w:t>
      </w:r>
    </w:p>
    <w:p w14:paraId="025DAE84" w14:textId="77777777" w:rsidR="006E63F6" w:rsidRDefault="006E63F6" w:rsidP="002A3F7E">
      <w:pPr>
        <w:spacing w:after="0" w:line="240" w:lineRule="auto"/>
        <w:ind w:left="1134" w:hanging="1134"/>
        <w:jc w:val="both"/>
        <w:rPr>
          <w:rFonts w:ascii="Arial" w:hAnsi="Arial" w:cs="Arial"/>
          <w:bCs/>
          <w:sz w:val="24"/>
          <w:szCs w:val="24"/>
        </w:rPr>
      </w:pPr>
    </w:p>
    <w:p w14:paraId="1FFE9153" w14:textId="78A89D24"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03A6B939" w14:textId="77777777" w:rsidR="006E63F6" w:rsidRDefault="006E63F6" w:rsidP="002A3F7E">
      <w:pPr>
        <w:spacing w:after="0" w:line="240" w:lineRule="auto"/>
        <w:ind w:left="1134" w:hanging="1134"/>
        <w:jc w:val="both"/>
        <w:rPr>
          <w:rFonts w:ascii="Arial" w:hAnsi="Arial" w:cs="Arial"/>
          <w:bCs/>
          <w:sz w:val="24"/>
          <w:szCs w:val="24"/>
        </w:rPr>
      </w:pPr>
    </w:p>
    <w:p w14:paraId="137EAF21" w14:textId="14661FDC"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that was to…</w:t>
      </w:r>
    </w:p>
    <w:p w14:paraId="4AD91FBA" w14:textId="77777777" w:rsidR="006E63F6" w:rsidRDefault="006E63F6" w:rsidP="002A3F7E">
      <w:pPr>
        <w:spacing w:after="0" w:line="240" w:lineRule="auto"/>
        <w:ind w:left="1134" w:hanging="1134"/>
        <w:jc w:val="both"/>
        <w:rPr>
          <w:rFonts w:ascii="Arial" w:hAnsi="Arial" w:cs="Arial"/>
          <w:bCs/>
          <w:sz w:val="24"/>
          <w:szCs w:val="24"/>
        </w:rPr>
      </w:pPr>
    </w:p>
    <w:p w14:paraId="384F3C12" w14:textId="4B9740D2"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Figure out the date.</w:t>
      </w:r>
    </w:p>
    <w:p w14:paraId="54753559" w14:textId="77777777" w:rsidR="006E63F6" w:rsidRDefault="006E63F6" w:rsidP="002A3F7E">
      <w:pPr>
        <w:spacing w:after="0" w:line="240" w:lineRule="auto"/>
        <w:ind w:left="1134" w:hanging="1134"/>
        <w:jc w:val="both"/>
        <w:rPr>
          <w:rFonts w:ascii="Arial" w:hAnsi="Arial" w:cs="Arial"/>
          <w:bCs/>
          <w:sz w:val="24"/>
          <w:szCs w:val="24"/>
        </w:rPr>
      </w:pPr>
    </w:p>
    <w:p w14:paraId="38ADC45E" w14:textId="62C59B62"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So I think, that’s what I’m trying to think, where’s a clue it hasn’t…?</w:t>
      </w:r>
    </w:p>
    <w:p w14:paraId="21A8261A" w14:textId="77777777" w:rsidR="006E63F6" w:rsidRDefault="006E63F6" w:rsidP="002A3F7E">
      <w:pPr>
        <w:spacing w:after="0" w:line="240" w:lineRule="auto"/>
        <w:ind w:left="1134" w:hanging="1134"/>
        <w:jc w:val="both"/>
        <w:rPr>
          <w:rFonts w:ascii="Arial" w:hAnsi="Arial" w:cs="Arial"/>
          <w:bCs/>
          <w:sz w:val="24"/>
          <w:szCs w:val="24"/>
        </w:rPr>
      </w:pPr>
    </w:p>
    <w:p w14:paraId="54D7DB01" w14:textId="4DB22EF0"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should I maybe figure out this last bit, because that’s the only bit that’s that’s missing.</w:t>
      </w:r>
    </w:p>
    <w:p w14:paraId="1A21C3EA" w14:textId="77777777" w:rsidR="006E63F6" w:rsidRDefault="006E63F6" w:rsidP="002A3F7E">
      <w:pPr>
        <w:spacing w:after="0" w:line="240" w:lineRule="auto"/>
        <w:ind w:left="1134" w:hanging="1134"/>
        <w:jc w:val="both"/>
        <w:rPr>
          <w:rFonts w:ascii="Arial" w:hAnsi="Arial" w:cs="Arial"/>
          <w:bCs/>
          <w:sz w:val="24"/>
          <w:szCs w:val="24"/>
        </w:rPr>
      </w:pPr>
    </w:p>
    <w:p w14:paraId="04662F0E" w14:textId="13C98D34"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ab/>
        <w:t xml:space="preserve">Oh, what’s this </w:t>
      </w:r>
      <w:r w:rsidR="0029669E">
        <w:rPr>
          <w:rFonts w:ascii="Arial" w:hAnsi="Arial" w:cs="Arial"/>
          <w:bCs/>
          <w:sz w:val="24"/>
          <w:szCs w:val="24"/>
        </w:rPr>
        <w:t>photo</w:t>
      </w:r>
      <w:r>
        <w:rPr>
          <w:rFonts w:ascii="Arial" w:hAnsi="Arial" w:cs="Arial"/>
          <w:bCs/>
          <w:sz w:val="24"/>
          <w:szCs w:val="24"/>
        </w:rPr>
        <w:t xml:space="preserve"> for?</w:t>
      </w:r>
    </w:p>
    <w:p w14:paraId="6DC43A19" w14:textId="77777777" w:rsidR="006E63F6" w:rsidRDefault="006E63F6" w:rsidP="002A3F7E">
      <w:pPr>
        <w:spacing w:after="0" w:line="240" w:lineRule="auto"/>
        <w:ind w:left="1134" w:hanging="1134"/>
        <w:jc w:val="both"/>
        <w:rPr>
          <w:rFonts w:ascii="Arial" w:hAnsi="Arial" w:cs="Arial"/>
          <w:bCs/>
          <w:sz w:val="24"/>
          <w:szCs w:val="24"/>
        </w:rPr>
      </w:pPr>
    </w:p>
    <w:p w14:paraId="3EA707A2" w14:textId="4D5BBAD4" w:rsidR="006E63F6" w:rsidRDefault="006E63F6"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So I think it’s to figure out boots, and I think it’s probably these ones, and so far all we’ve figured out from it, is that there’s men’s boots and there’s women’s boots.  But I don’t know where this picture was taken, but </w:t>
      </w:r>
      <w:r w:rsidR="0029669E">
        <w:rPr>
          <w:rFonts w:ascii="Arial" w:hAnsi="Arial" w:cs="Arial"/>
          <w:bCs/>
          <w:sz w:val="24"/>
          <w:szCs w:val="24"/>
        </w:rPr>
        <w:t>number two, maybe we</w:t>
      </w:r>
      <w:r w:rsidR="00225809">
        <w:rPr>
          <w:rFonts w:ascii="Arial" w:hAnsi="Arial" w:cs="Arial"/>
          <w:bCs/>
          <w:sz w:val="24"/>
          <w:szCs w:val="24"/>
        </w:rPr>
        <w:t xml:space="preserve"> figure out an address?</w:t>
      </w:r>
    </w:p>
    <w:p w14:paraId="6C3AE533" w14:textId="77777777" w:rsidR="00225809" w:rsidRDefault="00225809" w:rsidP="002A3F7E">
      <w:pPr>
        <w:spacing w:after="0" w:line="240" w:lineRule="auto"/>
        <w:ind w:left="1134" w:hanging="1134"/>
        <w:jc w:val="both"/>
        <w:rPr>
          <w:rFonts w:ascii="Arial" w:hAnsi="Arial" w:cs="Arial"/>
          <w:bCs/>
          <w:sz w:val="24"/>
          <w:szCs w:val="24"/>
        </w:rPr>
      </w:pPr>
    </w:p>
    <w:p w14:paraId="51EA9D22" w14:textId="311E6EB7" w:rsidR="00225809" w:rsidRDefault="00225809"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 think, those could be Joan’s boots like outside of her porch, right, because…</w:t>
      </w:r>
    </w:p>
    <w:p w14:paraId="0C27D3C0" w14:textId="77777777" w:rsidR="00225809" w:rsidRDefault="00225809" w:rsidP="002A3F7E">
      <w:pPr>
        <w:spacing w:after="0" w:line="240" w:lineRule="auto"/>
        <w:ind w:left="1134" w:hanging="1134"/>
        <w:jc w:val="both"/>
        <w:rPr>
          <w:rFonts w:ascii="Arial" w:hAnsi="Arial" w:cs="Arial"/>
          <w:bCs/>
          <w:sz w:val="24"/>
          <w:szCs w:val="24"/>
        </w:rPr>
      </w:pPr>
    </w:p>
    <w:p w14:paraId="014795D0" w14:textId="5B6B1503" w:rsidR="00225809" w:rsidRDefault="00225809" w:rsidP="002A3F7E">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They look like women’s boots to me.</w:t>
      </w:r>
    </w:p>
    <w:p w14:paraId="6B5AEF60" w14:textId="77777777" w:rsidR="00225809" w:rsidRDefault="00225809" w:rsidP="002A3F7E">
      <w:pPr>
        <w:spacing w:after="0" w:line="240" w:lineRule="auto"/>
        <w:ind w:left="1134" w:hanging="1134"/>
        <w:jc w:val="both"/>
        <w:rPr>
          <w:rFonts w:ascii="Arial" w:hAnsi="Arial" w:cs="Arial"/>
          <w:bCs/>
          <w:sz w:val="24"/>
          <w:szCs w:val="24"/>
        </w:rPr>
      </w:pPr>
    </w:p>
    <w:p w14:paraId="3E09E300" w14:textId="7AEE343E" w:rsidR="00225809" w:rsidRDefault="00225809"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sidR="008B71F5">
        <w:rPr>
          <w:rFonts w:ascii="Arial" w:hAnsi="Arial" w:cs="Arial"/>
          <w:bCs/>
          <w:sz w:val="24"/>
          <w:szCs w:val="24"/>
        </w:rPr>
        <w:tab/>
        <w:t>Yeah, they are women’s, I think they’re these ones which are, I don’t know, one of these.</w:t>
      </w:r>
    </w:p>
    <w:p w14:paraId="6E2FACBF" w14:textId="77777777" w:rsidR="008B71F5" w:rsidRDefault="008B71F5" w:rsidP="002A3F7E">
      <w:pPr>
        <w:spacing w:after="0" w:line="240" w:lineRule="auto"/>
        <w:ind w:left="1134" w:hanging="1134"/>
        <w:jc w:val="both"/>
        <w:rPr>
          <w:rFonts w:ascii="Arial" w:hAnsi="Arial" w:cs="Arial"/>
          <w:bCs/>
          <w:sz w:val="24"/>
          <w:szCs w:val="24"/>
        </w:rPr>
      </w:pPr>
    </w:p>
    <w:p w14:paraId="2E71B69C" w14:textId="26EFC8D4" w:rsidR="008B71F5" w:rsidRDefault="008B71F5"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think it’s Joan.  I think it belongs to Joan, I think it’s her porch or something.</w:t>
      </w:r>
    </w:p>
    <w:p w14:paraId="6ADCF010" w14:textId="77777777" w:rsidR="008B71F5" w:rsidRDefault="008B71F5" w:rsidP="002A3F7E">
      <w:pPr>
        <w:spacing w:after="0" w:line="240" w:lineRule="auto"/>
        <w:ind w:left="1134" w:hanging="1134"/>
        <w:jc w:val="both"/>
        <w:rPr>
          <w:rFonts w:ascii="Arial" w:hAnsi="Arial" w:cs="Arial"/>
          <w:bCs/>
          <w:sz w:val="24"/>
          <w:szCs w:val="24"/>
        </w:rPr>
      </w:pPr>
    </w:p>
    <w:p w14:paraId="4D9187DA" w14:textId="3EFF2910" w:rsidR="008B71F5" w:rsidRDefault="008B71F5"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2149F07B" w14:textId="77777777" w:rsidR="008B71F5" w:rsidRDefault="008B71F5" w:rsidP="002A3F7E">
      <w:pPr>
        <w:spacing w:after="0" w:line="240" w:lineRule="auto"/>
        <w:ind w:left="1134" w:hanging="1134"/>
        <w:jc w:val="both"/>
        <w:rPr>
          <w:rFonts w:ascii="Arial" w:hAnsi="Arial" w:cs="Arial"/>
          <w:bCs/>
          <w:sz w:val="24"/>
          <w:szCs w:val="24"/>
        </w:rPr>
      </w:pPr>
    </w:p>
    <w:p w14:paraId="601E645F" w14:textId="3D9C58D5" w:rsidR="008B71F5" w:rsidRDefault="008B71F5"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Do </w:t>
      </w:r>
      <w:r w:rsidR="0029669E">
        <w:rPr>
          <w:rFonts w:ascii="Arial" w:hAnsi="Arial" w:cs="Arial"/>
          <w:bCs/>
          <w:sz w:val="24"/>
          <w:szCs w:val="24"/>
        </w:rPr>
        <w:t>we…can we check</w:t>
      </w:r>
      <w:r>
        <w:rPr>
          <w:rFonts w:ascii="Arial" w:hAnsi="Arial" w:cs="Arial"/>
          <w:bCs/>
          <w:sz w:val="24"/>
          <w:szCs w:val="24"/>
        </w:rPr>
        <w:t xml:space="preserve"> address, do these have addresses?</w:t>
      </w:r>
    </w:p>
    <w:p w14:paraId="142E329E" w14:textId="77777777" w:rsidR="008B71F5" w:rsidRDefault="008B71F5" w:rsidP="002A3F7E">
      <w:pPr>
        <w:spacing w:after="0" w:line="240" w:lineRule="auto"/>
        <w:ind w:left="1134" w:hanging="1134"/>
        <w:jc w:val="both"/>
        <w:rPr>
          <w:rFonts w:ascii="Arial" w:hAnsi="Arial" w:cs="Arial"/>
          <w:bCs/>
          <w:sz w:val="24"/>
          <w:szCs w:val="24"/>
        </w:rPr>
      </w:pPr>
    </w:p>
    <w:p w14:paraId="22DC769F" w14:textId="3208CAEE" w:rsidR="008B71F5" w:rsidRDefault="008B71F5"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was thinking, on her notes, did she say she took something, she took two things from someone’s house, but she took something else from someone else’s house.</w:t>
      </w:r>
    </w:p>
    <w:p w14:paraId="386CEF2B" w14:textId="77777777" w:rsidR="008B71F5" w:rsidRDefault="008B71F5" w:rsidP="002A3F7E">
      <w:pPr>
        <w:spacing w:after="0" w:line="240" w:lineRule="auto"/>
        <w:ind w:left="1134" w:hanging="1134"/>
        <w:jc w:val="both"/>
        <w:rPr>
          <w:rFonts w:ascii="Arial" w:hAnsi="Arial" w:cs="Arial"/>
          <w:bCs/>
          <w:sz w:val="24"/>
          <w:szCs w:val="24"/>
        </w:rPr>
      </w:pPr>
    </w:p>
    <w:p w14:paraId="5A121CF8" w14:textId="33037F72" w:rsidR="008B71F5" w:rsidRDefault="008B71F5" w:rsidP="002A3F7E">
      <w:pPr>
        <w:spacing w:after="0" w:line="240" w:lineRule="auto"/>
        <w:ind w:left="1134" w:hanging="1134"/>
        <w:jc w:val="both"/>
        <w:rPr>
          <w:rFonts w:ascii="Arial" w:hAnsi="Arial" w:cs="Arial"/>
          <w:bCs/>
          <w:sz w:val="24"/>
          <w:szCs w:val="24"/>
        </w:rPr>
      </w:pPr>
      <w:r>
        <w:rPr>
          <w:rFonts w:ascii="Arial" w:hAnsi="Arial" w:cs="Arial"/>
          <w:bCs/>
          <w:sz w:val="24"/>
          <w:szCs w:val="24"/>
        </w:rPr>
        <w:t>F</w:t>
      </w:r>
      <w:r w:rsidR="00095B8D">
        <w:rPr>
          <w:rFonts w:ascii="Arial" w:hAnsi="Arial" w:cs="Arial"/>
          <w:bCs/>
          <w:sz w:val="24"/>
          <w:szCs w:val="24"/>
        </w:rPr>
        <w:t>2</w:t>
      </w:r>
      <w:r>
        <w:rPr>
          <w:rFonts w:ascii="Arial" w:hAnsi="Arial" w:cs="Arial"/>
          <w:bCs/>
          <w:sz w:val="24"/>
          <w:szCs w:val="24"/>
        </w:rPr>
        <w:t>:</w:t>
      </w:r>
      <w:r>
        <w:rPr>
          <w:rFonts w:ascii="Arial" w:hAnsi="Arial" w:cs="Arial"/>
          <w:bCs/>
          <w:sz w:val="24"/>
          <w:szCs w:val="24"/>
        </w:rPr>
        <w:tab/>
        <w:t>‘</w:t>
      </w:r>
      <w:r w:rsidR="0029669E">
        <w:rPr>
          <w:rFonts w:ascii="Arial" w:hAnsi="Arial" w:cs="Arial"/>
          <w:bCs/>
          <w:sz w:val="24"/>
          <w:szCs w:val="24"/>
        </w:rPr>
        <w:t>[</w:t>
      </w:r>
      <w:r w:rsidR="0029669E" w:rsidRPr="0029669E">
        <w:rPr>
          <w:rFonts w:ascii="Arial" w:hAnsi="Arial" w:cs="Arial"/>
          <w:bCs/>
          <w:sz w:val="24"/>
          <w:szCs w:val="24"/>
          <w:highlight w:val="yellow"/>
        </w:rPr>
        <w:t>inaudible 02:03:53</w:t>
      </w:r>
      <w:r w:rsidR="0029669E">
        <w:rPr>
          <w:rFonts w:ascii="Arial" w:hAnsi="Arial" w:cs="Arial"/>
          <w:bCs/>
          <w:sz w:val="24"/>
          <w:szCs w:val="24"/>
        </w:rPr>
        <w:t>]</w:t>
      </w:r>
      <w:r w:rsidR="00095B8D">
        <w:rPr>
          <w:rFonts w:ascii="Arial" w:hAnsi="Arial" w:cs="Arial"/>
          <w:bCs/>
          <w:sz w:val="24"/>
          <w:szCs w:val="24"/>
        </w:rPr>
        <w:t xml:space="preserve"> doesn’t look that promising, we’re still waiting for the results…’</w:t>
      </w:r>
    </w:p>
    <w:p w14:paraId="66D1DB92" w14:textId="77777777" w:rsidR="00095B8D" w:rsidRDefault="00095B8D" w:rsidP="002A3F7E">
      <w:pPr>
        <w:spacing w:after="0" w:line="240" w:lineRule="auto"/>
        <w:ind w:left="1134" w:hanging="1134"/>
        <w:jc w:val="both"/>
        <w:rPr>
          <w:rFonts w:ascii="Arial" w:hAnsi="Arial" w:cs="Arial"/>
          <w:bCs/>
          <w:sz w:val="24"/>
          <w:szCs w:val="24"/>
        </w:rPr>
      </w:pPr>
    </w:p>
    <w:p w14:paraId="2EBEF8AF" w14:textId="034E3A53"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t>
      </w:r>
      <w:r w:rsidRPr="0080169E">
        <w:rPr>
          <w:rFonts w:ascii="Arial" w:hAnsi="Arial" w:cs="Arial"/>
          <w:bCs/>
          <w:sz w:val="24"/>
          <w:szCs w:val="24"/>
          <w:highlight w:val="yellow"/>
        </w:rPr>
        <w:t>inaudible 02:03:55</w:t>
      </w:r>
      <w:r>
        <w:rPr>
          <w:rFonts w:ascii="Arial" w:hAnsi="Arial" w:cs="Arial"/>
          <w:bCs/>
          <w:sz w:val="24"/>
          <w:szCs w:val="24"/>
        </w:rPr>
        <w:t>]</w:t>
      </w:r>
      <w:r w:rsidR="0029669E">
        <w:rPr>
          <w:rFonts w:ascii="Arial" w:hAnsi="Arial" w:cs="Arial"/>
          <w:bCs/>
          <w:sz w:val="24"/>
          <w:szCs w:val="24"/>
        </w:rPr>
        <w:t xml:space="preserve"> tracker,</w:t>
      </w:r>
      <w:r>
        <w:rPr>
          <w:rFonts w:ascii="Arial" w:hAnsi="Arial" w:cs="Arial"/>
          <w:bCs/>
          <w:sz w:val="24"/>
          <w:szCs w:val="24"/>
        </w:rPr>
        <w:t xml:space="preserve"> so that’s this thing.</w:t>
      </w:r>
    </w:p>
    <w:p w14:paraId="1C8458D5" w14:textId="77777777" w:rsidR="00095B8D" w:rsidRDefault="00095B8D" w:rsidP="002A3F7E">
      <w:pPr>
        <w:spacing w:after="0" w:line="240" w:lineRule="auto"/>
        <w:ind w:left="1134" w:hanging="1134"/>
        <w:jc w:val="both"/>
        <w:rPr>
          <w:rFonts w:ascii="Arial" w:hAnsi="Arial" w:cs="Arial"/>
          <w:bCs/>
          <w:sz w:val="24"/>
          <w:szCs w:val="24"/>
        </w:rPr>
      </w:pPr>
    </w:p>
    <w:p w14:paraId="5B141D17" w14:textId="01A27C10"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718B80FB" w14:textId="77777777" w:rsidR="00095B8D" w:rsidRDefault="00095B8D" w:rsidP="002A3F7E">
      <w:pPr>
        <w:spacing w:after="0" w:line="240" w:lineRule="auto"/>
        <w:ind w:left="1134" w:hanging="1134"/>
        <w:jc w:val="both"/>
        <w:rPr>
          <w:rFonts w:ascii="Arial" w:hAnsi="Arial" w:cs="Arial"/>
          <w:bCs/>
          <w:sz w:val="24"/>
          <w:szCs w:val="24"/>
        </w:rPr>
      </w:pPr>
    </w:p>
    <w:p w14:paraId="231F18C9" w14:textId="57987966"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I…</w:t>
      </w:r>
    </w:p>
    <w:p w14:paraId="697F803E" w14:textId="77777777" w:rsidR="00095B8D" w:rsidRDefault="00095B8D" w:rsidP="002A3F7E">
      <w:pPr>
        <w:spacing w:after="0" w:line="240" w:lineRule="auto"/>
        <w:ind w:left="1134" w:hanging="1134"/>
        <w:jc w:val="both"/>
        <w:rPr>
          <w:rFonts w:ascii="Arial" w:hAnsi="Arial" w:cs="Arial"/>
          <w:bCs/>
          <w:sz w:val="24"/>
          <w:szCs w:val="24"/>
        </w:rPr>
      </w:pPr>
    </w:p>
    <w:p w14:paraId="337DC56C" w14:textId="45C67D4A"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it could be, ‘I took a picture,’ this is a picture.  So this is picture one.</w:t>
      </w:r>
    </w:p>
    <w:p w14:paraId="145FD99E" w14:textId="77777777" w:rsidR="00095B8D" w:rsidRDefault="00095B8D" w:rsidP="002A3F7E">
      <w:pPr>
        <w:spacing w:after="0" w:line="240" w:lineRule="auto"/>
        <w:ind w:left="1134" w:hanging="1134"/>
        <w:jc w:val="both"/>
        <w:rPr>
          <w:rFonts w:ascii="Arial" w:hAnsi="Arial" w:cs="Arial"/>
          <w:bCs/>
          <w:sz w:val="24"/>
          <w:szCs w:val="24"/>
        </w:rPr>
      </w:pPr>
    </w:p>
    <w:p w14:paraId="09352BDE" w14:textId="3AEA3ED4"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Hi there, a lot of space, sitting nervously.</w:t>
      </w:r>
    </w:p>
    <w:p w14:paraId="0E2B8FDD" w14:textId="77777777" w:rsidR="00095B8D" w:rsidRDefault="00095B8D" w:rsidP="002A3F7E">
      <w:pPr>
        <w:spacing w:after="0" w:line="240" w:lineRule="auto"/>
        <w:ind w:left="1134" w:hanging="1134"/>
        <w:jc w:val="both"/>
        <w:rPr>
          <w:rFonts w:ascii="Arial" w:hAnsi="Arial" w:cs="Arial"/>
          <w:bCs/>
          <w:sz w:val="24"/>
          <w:szCs w:val="24"/>
        </w:rPr>
      </w:pPr>
    </w:p>
    <w:p w14:paraId="40D4E76F" w14:textId="79AB3B5C"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maybe that’s to disprove it’s her.  Maybe it’s to prove it wasn’t her boot and it was his boot.  So it proves that it’s not her.</w:t>
      </w:r>
    </w:p>
    <w:p w14:paraId="616BE9D6" w14:textId="77777777" w:rsidR="00095B8D" w:rsidRDefault="00095B8D" w:rsidP="002A3F7E">
      <w:pPr>
        <w:spacing w:after="0" w:line="240" w:lineRule="auto"/>
        <w:ind w:left="1134" w:hanging="1134"/>
        <w:jc w:val="both"/>
        <w:rPr>
          <w:rFonts w:ascii="Arial" w:hAnsi="Arial" w:cs="Arial"/>
          <w:bCs/>
          <w:sz w:val="24"/>
          <w:szCs w:val="24"/>
        </w:rPr>
      </w:pPr>
    </w:p>
    <w:p w14:paraId="29D55F19" w14:textId="439C34E6"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maybe it was to say it couldn’t be her boots.</w:t>
      </w:r>
    </w:p>
    <w:p w14:paraId="352497D2" w14:textId="77777777" w:rsidR="00095B8D" w:rsidRDefault="00095B8D" w:rsidP="002A3F7E">
      <w:pPr>
        <w:spacing w:after="0" w:line="240" w:lineRule="auto"/>
        <w:ind w:left="1134" w:hanging="1134"/>
        <w:jc w:val="both"/>
        <w:rPr>
          <w:rFonts w:ascii="Arial" w:hAnsi="Arial" w:cs="Arial"/>
          <w:bCs/>
          <w:sz w:val="24"/>
          <w:szCs w:val="24"/>
        </w:rPr>
      </w:pPr>
    </w:p>
    <w:p w14:paraId="74B83AB8" w14:textId="546F5777"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694E77CC" w14:textId="77777777" w:rsidR="00095B8D" w:rsidRDefault="00095B8D" w:rsidP="002A3F7E">
      <w:pPr>
        <w:spacing w:after="0" w:line="240" w:lineRule="auto"/>
        <w:ind w:left="1134" w:hanging="1134"/>
        <w:jc w:val="both"/>
        <w:rPr>
          <w:rFonts w:ascii="Arial" w:hAnsi="Arial" w:cs="Arial"/>
          <w:bCs/>
          <w:sz w:val="24"/>
          <w:szCs w:val="24"/>
        </w:rPr>
      </w:pPr>
    </w:p>
    <w:p w14:paraId="54BF2260" w14:textId="1585EF58"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think it’s just not Joan, I think it’s…</w:t>
      </w:r>
    </w:p>
    <w:p w14:paraId="6437A08F" w14:textId="77777777" w:rsidR="00095B8D" w:rsidRDefault="00095B8D" w:rsidP="002A3F7E">
      <w:pPr>
        <w:spacing w:after="0" w:line="240" w:lineRule="auto"/>
        <w:ind w:left="1134" w:hanging="1134"/>
        <w:jc w:val="both"/>
        <w:rPr>
          <w:rFonts w:ascii="Arial" w:hAnsi="Arial" w:cs="Arial"/>
          <w:bCs/>
          <w:sz w:val="24"/>
          <w:szCs w:val="24"/>
        </w:rPr>
      </w:pPr>
    </w:p>
    <w:p w14:paraId="2F45D2ED" w14:textId="75D5AD6D" w:rsidR="00095B8D" w:rsidRDefault="00095B8D"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I think it’s to disprove, it wasn’t her boots that were there.</w:t>
      </w:r>
    </w:p>
    <w:p w14:paraId="728CD44B" w14:textId="77777777" w:rsidR="00BE73EA" w:rsidRDefault="00BE73EA" w:rsidP="002A3F7E">
      <w:pPr>
        <w:spacing w:after="0" w:line="240" w:lineRule="auto"/>
        <w:ind w:left="1134" w:hanging="1134"/>
        <w:jc w:val="both"/>
        <w:rPr>
          <w:rFonts w:ascii="Arial" w:hAnsi="Arial" w:cs="Arial"/>
          <w:bCs/>
          <w:sz w:val="24"/>
          <w:szCs w:val="24"/>
        </w:rPr>
      </w:pPr>
    </w:p>
    <w:p w14:paraId="1C8FFE76" w14:textId="4A3BF212" w:rsidR="00BE73EA" w:rsidRDefault="00BE73EA"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These are men’s boots, right?  So…</w:t>
      </w:r>
    </w:p>
    <w:p w14:paraId="56AEBFA2" w14:textId="77777777" w:rsidR="00BE73EA" w:rsidRDefault="00BE73EA" w:rsidP="002A3F7E">
      <w:pPr>
        <w:spacing w:after="0" w:line="240" w:lineRule="auto"/>
        <w:ind w:left="1134" w:hanging="1134"/>
        <w:jc w:val="both"/>
        <w:rPr>
          <w:rFonts w:ascii="Arial" w:hAnsi="Arial" w:cs="Arial"/>
          <w:bCs/>
          <w:sz w:val="24"/>
          <w:szCs w:val="24"/>
        </w:rPr>
      </w:pPr>
    </w:p>
    <w:p w14:paraId="10EDC8B2" w14:textId="506FF251" w:rsidR="00BE73EA" w:rsidRDefault="00BE73EA" w:rsidP="002A3F7E">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we know where we got this picture from?</w:t>
      </w:r>
    </w:p>
    <w:p w14:paraId="03F1B142" w14:textId="77777777" w:rsidR="00BE73EA" w:rsidRDefault="00BE73EA" w:rsidP="002A3F7E">
      <w:pPr>
        <w:spacing w:after="0" w:line="240" w:lineRule="auto"/>
        <w:ind w:left="1134" w:hanging="1134"/>
        <w:jc w:val="both"/>
        <w:rPr>
          <w:rFonts w:ascii="Arial" w:hAnsi="Arial" w:cs="Arial"/>
          <w:bCs/>
          <w:sz w:val="24"/>
          <w:szCs w:val="24"/>
        </w:rPr>
      </w:pPr>
    </w:p>
    <w:p w14:paraId="656479D8" w14:textId="68870AE4" w:rsidR="00BE73EA" w:rsidRDefault="00BE73EA" w:rsidP="002A3F7E">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how do we do this code?</w:t>
      </w:r>
    </w:p>
    <w:p w14:paraId="35380660" w14:textId="77777777" w:rsidR="00BE73EA" w:rsidRDefault="00BE73EA" w:rsidP="002A3F7E">
      <w:pPr>
        <w:spacing w:after="0" w:line="240" w:lineRule="auto"/>
        <w:ind w:left="1134" w:hanging="1134"/>
        <w:jc w:val="both"/>
        <w:rPr>
          <w:rFonts w:ascii="Arial" w:hAnsi="Arial" w:cs="Arial"/>
          <w:bCs/>
          <w:sz w:val="24"/>
          <w:szCs w:val="24"/>
        </w:rPr>
      </w:pPr>
    </w:p>
    <w:p w14:paraId="1A4F2EF9" w14:textId="36E7E559" w:rsidR="00BE73EA" w:rsidRDefault="00BE73EA" w:rsidP="002A3F7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Let me just look through this again.  </w:t>
      </w:r>
    </w:p>
    <w:p w14:paraId="447BEFF4" w14:textId="77777777" w:rsidR="0029669E" w:rsidRDefault="0029669E" w:rsidP="0029669E">
      <w:pPr>
        <w:spacing w:after="0" w:line="240" w:lineRule="auto"/>
        <w:jc w:val="both"/>
        <w:rPr>
          <w:rFonts w:ascii="Arial" w:hAnsi="Arial" w:cs="Arial"/>
          <w:bCs/>
          <w:sz w:val="24"/>
          <w:szCs w:val="24"/>
        </w:rPr>
      </w:pPr>
    </w:p>
    <w:p w14:paraId="649B69F8" w14:textId="0DDDE690" w:rsidR="00D95355" w:rsidRDefault="00D95355"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I think he went and changed his [</w:t>
      </w:r>
      <w:r w:rsidRPr="0080169E">
        <w:rPr>
          <w:rFonts w:ascii="Arial" w:hAnsi="Arial" w:cs="Arial"/>
          <w:bCs/>
          <w:sz w:val="24"/>
          <w:szCs w:val="24"/>
          <w:highlight w:val="yellow"/>
        </w:rPr>
        <w:t>inaudible 02:04:50]</w:t>
      </w:r>
      <w:r>
        <w:rPr>
          <w:rFonts w:ascii="Arial" w:hAnsi="Arial" w:cs="Arial"/>
          <w:bCs/>
          <w:sz w:val="24"/>
          <w:szCs w:val="24"/>
        </w:rPr>
        <w:t xml:space="preserve"> and then he was going to talk to her about the…I can’t see that we’ve got any more clues.</w:t>
      </w:r>
    </w:p>
    <w:p w14:paraId="5C0B453F" w14:textId="77777777" w:rsidR="00D95355" w:rsidRDefault="00D95355" w:rsidP="00D95355">
      <w:pPr>
        <w:spacing w:after="0" w:line="240" w:lineRule="auto"/>
        <w:ind w:left="1134" w:hanging="1134"/>
        <w:jc w:val="both"/>
        <w:rPr>
          <w:rFonts w:ascii="Arial" w:hAnsi="Arial" w:cs="Arial"/>
          <w:bCs/>
          <w:sz w:val="24"/>
          <w:szCs w:val="24"/>
        </w:rPr>
      </w:pPr>
    </w:p>
    <w:p w14:paraId="52B743DD" w14:textId="3F628157" w:rsidR="00D95355" w:rsidRDefault="00D95355" w:rsidP="00D953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Silver Lincoln?</w:t>
      </w:r>
    </w:p>
    <w:p w14:paraId="065BB7A5" w14:textId="77777777" w:rsidR="00D95355" w:rsidRDefault="00D95355" w:rsidP="00D95355">
      <w:pPr>
        <w:spacing w:after="0" w:line="240" w:lineRule="auto"/>
        <w:ind w:left="1134" w:hanging="1134"/>
        <w:jc w:val="both"/>
        <w:rPr>
          <w:rFonts w:ascii="Arial" w:hAnsi="Arial" w:cs="Arial"/>
          <w:bCs/>
          <w:sz w:val="24"/>
          <w:szCs w:val="24"/>
        </w:rPr>
      </w:pPr>
    </w:p>
    <w:p w14:paraId="417FF3DF" w14:textId="2BCC8170" w:rsidR="00D95355" w:rsidRDefault="001A3027"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that’s Donna.</w:t>
      </w:r>
    </w:p>
    <w:p w14:paraId="77749E96" w14:textId="77777777" w:rsidR="001A3027" w:rsidRDefault="001A3027" w:rsidP="00D95355">
      <w:pPr>
        <w:spacing w:after="0" w:line="240" w:lineRule="auto"/>
        <w:ind w:left="1134" w:hanging="1134"/>
        <w:jc w:val="both"/>
        <w:rPr>
          <w:rFonts w:ascii="Arial" w:hAnsi="Arial" w:cs="Arial"/>
          <w:bCs/>
          <w:sz w:val="24"/>
          <w:szCs w:val="24"/>
        </w:rPr>
      </w:pPr>
    </w:p>
    <w:p w14:paraId="7C942A11" w14:textId="53B994C4" w:rsidR="001A3027" w:rsidRDefault="001A3027" w:rsidP="00D953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Donna.</w:t>
      </w:r>
    </w:p>
    <w:p w14:paraId="68FF7EBA" w14:textId="77777777" w:rsidR="001A3027" w:rsidRDefault="001A3027" w:rsidP="00D95355">
      <w:pPr>
        <w:spacing w:after="0" w:line="240" w:lineRule="auto"/>
        <w:ind w:left="1134" w:hanging="1134"/>
        <w:jc w:val="both"/>
        <w:rPr>
          <w:rFonts w:ascii="Arial" w:hAnsi="Arial" w:cs="Arial"/>
          <w:bCs/>
          <w:sz w:val="24"/>
          <w:szCs w:val="24"/>
        </w:rPr>
      </w:pPr>
    </w:p>
    <w:p w14:paraId="192877DC" w14:textId="55CF8564" w:rsidR="001A3027" w:rsidRDefault="001A3027"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it just confirms that he actually</w:t>
      </w:r>
      <w:r w:rsidR="000518AE">
        <w:rPr>
          <w:rFonts w:ascii="Arial" w:hAnsi="Arial" w:cs="Arial"/>
          <w:bCs/>
          <w:sz w:val="24"/>
          <w:szCs w:val="24"/>
        </w:rPr>
        <w:t xml:space="preserve"> gave the ticket…</w:t>
      </w:r>
    </w:p>
    <w:p w14:paraId="683695B8" w14:textId="77777777" w:rsidR="000518AE" w:rsidRDefault="000518AE" w:rsidP="00D95355">
      <w:pPr>
        <w:spacing w:after="0" w:line="240" w:lineRule="auto"/>
        <w:ind w:left="1134" w:hanging="1134"/>
        <w:jc w:val="both"/>
        <w:rPr>
          <w:rFonts w:ascii="Arial" w:hAnsi="Arial" w:cs="Arial"/>
          <w:bCs/>
          <w:sz w:val="24"/>
          <w:szCs w:val="24"/>
        </w:rPr>
      </w:pPr>
    </w:p>
    <w:p w14:paraId="460D1DF7" w14:textId="712CE700"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who, oh so she was nicked on a road at a certain time when the murder happened, so it couldn’t have been…</w:t>
      </w:r>
    </w:p>
    <w:p w14:paraId="37EAA39A" w14:textId="77777777" w:rsidR="000518AE" w:rsidRDefault="000518AE" w:rsidP="00D95355">
      <w:pPr>
        <w:spacing w:after="0" w:line="240" w:lineRule="auto"/>
        <w:ind w:left="1134" w:hanging="1134"/>
        <w:jc w:val="both"/>
        <w:rPr>
          <w:rFonts w:ascii="Arial" w:hAnsi="Arial" w:cs="Arial"/>
          <w:bCs/>
          <w:sz w:val="24"/>
          <w:szCs w:val="24"/>
        </w:rPr>
      </w:pPr>
    </w:p>
    <w:p w14:paraId="0A6A2B08" w14:textId="1756F5ED"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29669E">
        <w:rPr>
          <w:rFonts w:ascii="Arial" w:hAnsi="Arial" w:cs="Arial"/>
          <w:bCs/>
          <w:sz w:val="24"/>
          <w:szCs w:val="24"/>
        </w:rPr>
        <w:t>Three thirty-one</w:t>
      </w:r>
      <w:r>
        <w:rPr>
          <w:rFonts w:ascii="Arial" w:hAnsi="Arial" w:cs="Arial"/>
          <w:bCs/>
          <w:sz w:val="24"/>
          <w:szCs w:val="24"/>
        </w:rPr>
        <w:t>.</w:t>
      </w:r>
    </w:p>
    <w:p w14:paraId="65EEDFD2" w14:textId="77777777" w:rsidR="000518AE" w:rsidRDefault="000518AE" w:rsidP="00D95355">
      <w:pPr>
        <w:spacing w:after="0" w:line="240" w:lineRule="auto"/>
        <w:ind w:left="1134" w:hanging="1134"/>
        <w:jc w:val="both"/>
        <w:rPr>
          <w:rFonts w:ascii="Arial" w:hAnsi="Arial" w:cs="Arial"/>
          <w:bCs/>
          <w:sz w:val="24"/>
          <w:szCs w:val="24"/>
        </w:rPr>
      </w:pPr>
    </w:p>
    <w:p w14:paraId="581F2441" w14:textId="1A09FB45"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wasn’t at the pub, scaring him through the window, he couldn’t have chased her…</w:t>
      </w:r>
    </w:p>
    <w:p w14:paraId="72DF3E24" w14:textId="77777777" w:rsidR="000518AE" w:rsidRDefault="000518AE" w:rsidP="00D95355">
      <w:pPr>
        <w:spacing w:after="0" w:line="240" w:lineRule="auto"/>
        <w:ind w:left="1134" w:hanging="1134"/>
        <w:jc w:val="both"/>
        <w:rPr>
          <w:rFonts w:ascii="Arial" w:hAnsi="Arial" w:cs="Arial"/>
          <w:bCs/>
          <w:sz w:val="24"/>
          <w:szCs w:val="24"/>
        </w:rPr>
      </w:pPr>
    </w:p>
    <w:p w14:paraId="6CB5BECC" w14:textId="25A984D2"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Chris also couldn’t have been, because he was also giving away the ticket.</w:t>
      </w:r>
    </w:p>
    <w:p w14:paraId="3DCE0C3F" w14:textId="77777777" w:rsidR="000518AE" w:rsidRDefault="000518AE" w:rsidP="00D95355">
      <w:pPr>
        <w:spacing w:after="0" w:line="240" w:lineRule="auto"/>
        <w:ind w:left="1134" w:hanging="1134"/>
        <w:jc w:val="both"/>
        <w:rPr>
          <w:rFonts w:ascii="Arial" w:hAnsi="Arial" w:cs="Arial"/>
          <w:bCs/>
          <w:sz w:val="24"/>
          <w:szCs w:val="24"/>
        </w:rPr>
      </w:pPr>
    </w:p>
    <w:p w14:paraId="58E15643" w14:textId="6FF000DF"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Yes.</w:t>
      </w:r>
    </w:p>
    <w:p w14:paraId="6F640FD5" w14:textId="77777777" w:rsidR="000518AE" w:rsidRDefault="000518AE" w:rsidP="00D95355">
      <w:pPr>
        <w:spacing w:after="0" w:line="240" w:lineRule="auto"/>
        <w:ind w:left="1134" w:hanging="1134"/>
        <w:jc w:val="both"/>
        <w:rPr>
          <w:rFonts w:ascii="Arial" w:hAnsi="Arial" w:cs="Arial"/>
          <w:bCs/>
          <w:sz w:val="24"/>
          <w:szCs w:val="24"/>
        </w:rPr>
      </w:pPr>
    </w:p>
    <w:p w14:paraId="291381CF" w14:textId="3022303F"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Chris and…</w:t>
      </w:r>
    </w:p>
    <w:p w14:paraId="1543D442" w14:textId="77777777" w:rsidR="000518AE" w:rsidRDefault="000518AE" w:rsidP="00D95355">
      <w:pPr>
        <w:spacing w:after="0" w:line="240" w:lineRule="auto"/>
        <w:ind w:left="1134" w:hanging="1134"/>
        <w:jc w:val="both"/>
        <w:rPr>
          <w:rFonts w:ascii="Arial" w:hAnsi="Arial" w:cs="Arial"/>
          <w:bCs/>
          <w:sz w:val="24"/>
          <w:szCs w:val="24"/>
        </w:rPr>
      </w:pPr>
    </w:p>
    <w:p w14:paraId="428A7462" w14:textId="305E2757"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it’s back to </w:t>
      </w:r>
      <w:r w:rsidR="00AB7497">
        <w:rPr>
          <w:rFonts w:ascii="Arial" w:hAnsi="Arial" w:cs="Arial"/>
          <w:bCs/>
          <w:sz w:val="24"/>
          <w:szCs w:val="24"/>
        </w:rPr>
        <w:t>Sheri</w:t>
      </w:r>
      <w:r>
        <w:rPr>
          <w:rFonts w:ascii="Arial" w:hAnsi="Arial" w:cs="Arial"/>
          <w:bCs/>
          <w:sz w:val="24"/>
          <w:szCs w:val="24"/>
        </w:rPr>
        <w:t>, all by herself.</w:t>
      </w:r>
    </w:p>
    <w:p w14:paraId="000408AF" w14:textId="77777777" w:rsidR="000518AE" w:rsidRDefault="000518AE" w:rsidP="00D95355">
      <w:pPr>
        <w:spacing w:after="0" w:line="240" w:lineRule="auto"/>
        <w:ind w:left="1134" w:hanging="1134"/>
        <w:jc w:val="both"/>
        <w:rPr>
          <w:rFonts w:ascii="Arial" w:hAnsi="Arial" w:cs="Arial"/>
          <w:bCs/>
          <w:sz w:val="24"/>
          <w:szCs w:val="24"/>
        </w:rPr>
      </w:pPr>
    </w:p>
    <w:p w14:paraId="36A0E34E" w14:textId="45A2E6F9"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Yeah, or </w:t>
      </w:r>
      <w:r w:rsidRPr="00C373ED">
        <w:rPr>
          <w:rFonts w:ascii="Arial" w:hAnsi="Arial" w:cs="Arial"/>
          <w:bCs/>
          <w:sz w:val="24"/>
          <w:szCs w:val="24"/>
          <w:highlight w:val="yellow"/>
        </w:rPr>
        <w:t>[inaudible 02:05:31</w:t>
      </w:r>
      <w:r>
        <w:rPr>
          <w:rFonts w:ascii="Arial" w:hAnsi="Arial" w:cs="Arial"/>
          <w:bCs/>
          <w:sz w:val="24"/>
          <w:szCs w:val="24"/>
        </w:rPr>
        <w:t>] like, yeah.</w:t>
      </w:r>
    </w:p>
    <w:p w14:paraId="79E0262A" w14:textId="77777777" w:rsidR="000518AE" w:rsidRDefault="000518AE" w:rsidP="00D95355">
      <w:pPr>
        <w:spacing w:after="0" w:line="240" w:lineRule="auto"/>
        <w:ind w:left="1134" w:hanging="1134"/>
        <w:jc w:val="both"/>
        <w:rPr>
          <w:rFonts w:ascii="Arial" w:hAnsi="Arial" w:cs="Arial"/>
          <w:bCs/>
          <w:sz w:val="24"/>
          <w:szCs w:val="24"/>
        </w:rPr>
      </w:pPr>
    </w:p>
    <w:p w14:paraId="55C4703C" w14:textId="1E2933C3" w:rsidR="000518AE" w:rsidRDefault="000518AE"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was at someone’s house, overnight, a friend’s house</w:t>
      </w:r>
      <w:r w:rsidR="00495A91">
        <w:rPr>
          <w:rFonts w:ascii="Arial" w:hAnsi="Arial" w:cs="Arial"/>
          <w:bCs/>
          <w:sz w:val="24"/>
          <w:szCs w:val="24"/>
        </w:rPr>
        <w:t xml:space="preserve"> that night</w:t>
      </w:r>
      <w:r>
        <w:rPr>
          <w:rFonts w:ascii="Arial" w:hAnsi="Arial" w:cs="Arial"/>
          <w:bCs/>
          <w:sz w:val="24"/>
          <w:szCs w:val="24"/>
        </w:rPr>
        <w:t>, she’s got no alibi.</w:t>
      </w:r>
    </w:p>
    <w:p w14:paraId="5A7B03A7" w14:textId="77777777" w:rsidR="00495A91" w:rsidRDefault="00495A91" w:rsidP="00D95355">
      <w:pPr>
        <w:spacing w:after="0" w:line="240" w:lineRule="auto"/>
        <w:ind w:left="1134" w:hanging="1134"/>
        <w:jc w:val="both"/>
        <w:rPr>
          <w:rFonts w:ascii="Arial" w:hAnsi="Arial" w:cs="Arial"/>
          <w:bCs/>
          <w:sz w:val="24"/>
          <w:szCs w:val="24"/>
        </w:rPr>
      </w:pPr>
    </w:p>
    <w:p w14:paraId="33DFFA82" w14:textId="78EEBD8C" w:rsidR="00495A91" w:rsidRDefault="00495A91"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let’s do this one, this is the last piece of, bit of…</w:t>
      </w:r>
    </w:p>
    <w:p w14:paraId="39544F2E" w14:textId="77777777" w:rsidR="00495A91" w:rsidRDefault="00495A91" w:rsidP="00D95355">
      <w:pPr>
        <w:spacing w:after="0" w:line="240" w:lineRule="auto"/>
        <w:ind w:left="1134" w:hanging="1134"/>
        <w:jc w:val="both"/>
        <w:rPr>
          <w:rFonts w:ascii="Arial" w:hAnsi="Arial" w:cs="Arial"/>
          <w:bCs/>
          <w:sz w:val="24"/>
          <w:szCs w:val="24"/>
        </w:rPr>
      </w:pPr>
    </w:p>
    <w:p w14:paraId="130F7400" w14:textId="086DDFD4" w:rsidR="00495A91" w:rsidRDefault="00495A91" w:rsidP="00D9535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Why was she killing, to sell the pub and run off with Chris?</w:t>
      </w:r>
    </w:p>
    <w:p w14:paraId="2EC81BED" w14:textId="77777777" w:rsidR="00495A91" w:rsidRDefault="00495A91" w:rsidP="00D95355">
      <w:pPr>
        <w:spacing w:after="0" w:line="240" w:lineRule="auto"/>
        <w:ind w:left="1134" w:hanging="1134"/>
        <w:jc w:val="both"/>
        <w:rPr>
          <w:rFonts w:ascii="Arial" w:hAnsi="Arial" w:cs="Arial"/>
          <w:bCs/>
          <w:sz w:val="24"/>
          <w:szCs w:val="24"/>
        </w:rPr>
      </w:pPr>
    </w:p>
    <w:p w14:paraId="40BD3CFD" w14:textId="2F54A49C" w:rsidR="00495A91" w:rsidRDefault="00495A91" w:rsidP="00D9535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5937D73A" w14:textId="77777777" w:rsidR="00495A91" w:rsidRDefault="00495A91" w:rsidP="00D95355">
      <w:pPr>
        <w:spacing w:after="0" w:line="240" w:lineRule="auto"/>
        <w:ind w:left="1134" w:hanging="1134"/>
        <w:jc w:val="both"/>
        <w:rPr>
          <w:rFonts w:ascii="Arial" w:hAnsi="Arial" w:cs="Arial"/>
          <w:bCs/>
          <w:sz w:val="24"/>
          <w:szCs w:val="24"/>
        </w:rPr>
      </w:pPr>
    </w:p>
    <w:p w14:paraId="5775C642" w14:textId="78CD55E0" w:rsidR="00495A91" w:rsidRDefault="00495A91" w:rsidP="00D9535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yeah, but she might not have, Chris is a police officer, she might not have told him that bit.  He dies, she’s made it all spooky, and he’ll marry her thinking she’s not a murderer.</w:t>
      </w:r>
    </w:p>
    <w:p w14:paraId="408C6983" w14:textId="77777777" w:rsidR="00495A91" w:rsidRDefault="00495A91" w:rsidP="00D95355">
      <w:pPr>
        <w:spacing w:after="0" w:line="240" w:lineRule="auto"/>
        <w:ind w:left="1134" w:hanging="1134"/>
        <w:jc w:val="both"/>
        <w:rPr>
          <w:rFonts w:ascii="Arial" w:hAnsi="Arial" w:cs="Arial"/>
          <w:bCs/>
          <w:sz w:val="24"/>
          <w:szCs w:val="24"/>
        </w:rPr>
      </w:pPr>
    </w:p>
    <w:p w14:paraId="5E2F142C" w14:textId="3652B305" w:rsidR="006E6082" w:rsidRDefault="00495A91" w:rsidP="0029669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6E6082">
        <w:rPr>
          <w:rFonts w:ascii="Arial" w:hAnsi="Arial" w:cs="Arial"/>
          <w:bCs/>
          <w:sz w:val="24"/>
          <w:szCs w:val="24"/>
        </w:rPr>
        <w:t xml:space="preserve">  </w:t>
      </w:r>
      <w:r w:rsidR="0029669E">
        <w:rPr>
          <w:rFonts w:ascii="Arial" w:hAnsi="Arial" w:cs="Arial"/>
          <w:bCs/>
          <w:sz w:val="24"/>
          <w:szCs w:val="24"/>
        </w:rPr>
        <w:t xml:space="preserve">She could not be involved.  </w:t>
      </w:r>
      <w:r w:rsidR="006E6082">
        <w:rPr>
          <w:rFonts w:ascii="Arial" w:hAnsi="Arial" w:cs="Arial"/>
          <w:bCs/>
          <w:sz w:val="24"/>
          <w:szCs w:val="24"/>
        </w:rPr>
        <w:t>This</w:t>
      </w:r>
      <w:r w:rsidR="0029669E">
        <w:rPr>
          <w:rFonts w:ascii="Arial" w:hAnsi="Arial" w:cs="Arial"/>
          <w:bCs/>
          <w:sz w:val="24"/>
          <w:szCs w:val="24"/>
        </w:rPr>
        <w:t>…</w:t>
      </w:r>
      <w:r w:rsidR="006E6082">
        <w:rPr>
          <w:rFonts w:ascii="Arial" w:hAnsi="Arial" w:cs="Arial"/>
          <w:bCs/>
          <w:sz w:val="24"/>
          <w:szCs w:val="24"/>
        </w:rPr>
        <w:t>I don’t know.</w:t>
      </w:r>
    </w:p>
    <w:p w14:paraId="1FED4827" w14:textId="77777777" w:rsidR="006E6082" w:rsidRDefault="006E6082" w:rsidP="006E6082">
      <w:pPr>
        <w:spacing w:after="0" w:line="240" w:lineRule="auto"/>
        <w:ind w:left="1134" w:hanging="1134"/>
        <w:jc w:val="both"/>
        <w:rPr>
          <w:rFonts w:ascii="Arial" w:hAnsi="Arial" w:cs="Arial"/>
          <w:bCs/>
          <w:sz w:val="24"/>
          <w:szCs w:val="24"/>
        </w:rPr>
      </w:pPr>
    </w:p>
    <w:p w14:paraId="2DAE07EE" w14:textId="5131D24D"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wait, it’s not the same thing as that one?</w:t>
      </w:r>
    </w:p>
    <w:p w14:paraId="4663876F" w14:textId="77777777" w:rsidR="006E6082" w:rsidRDefault="006E6082" w:rsidP="006E6082">
      <w:pPr>
        <w:spacing w:after="0" w:line="240" w:lineRule="auto"/>
        <w:ind w:left="1134" w:hanging="1134"/>
        <w:jc w:val="both"/>
        <w:rPr>
          <w:rFonts w:ascii="Arial" w:hAnsi="Arial" w:cs="Arial"/>
          <w:bCs/>
          <w:sz w:val="24"/>
          <w:szCs w:val="24"/>
        </w:rPr>
      </w:pPr>
    </w:p>
    <w:p w14:paraId="337E74FB" w14:textId="5E282469" w:rsidR="006E6082" w:rsidRDefault="006E6082" w:rsidP="0029669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wasn’t making sense.</w:t>
      </w:r>
      <w:r w:rsidR="0029669E">
        <w:rPr>
          <w:rFonts w:ascii="Arial" w:hAnsi="Arial" w:cs="Arial"/>
          <w:bCs/>
          <w:sz w:val="24"/>
          <w:szCs w:val="24"/>
        </w:rPr>
        <w:t xml:space="preserve">  </w:t>
      </w:r>
      <w:r w:rsidRPr="00C373ED">
        <w:rPr>
          <w:rFonts w:ascii="Arial" w:hAnsi="Arial" w:cs="Arial"/>
          <w:bCs/>
          <w:sz w:val="24"/>
          <w:szCs w:val="24"/>
          <w:highlight w:val="yellow"/>
        </w:rPr>
        <w:t>[</w:t>
      </w:r>
      <w:r w:rsidR="0029669E">
        <w:rPr>
          <w:rFonts w:ascii="Arial" w:hAnsi="Arial" w:cs="Arial"/>
          <w:bCs/>
          <w:sz w:val="24"/>
          <w:szCs w:val="24"/>
          <w:highlight w:val="yellow"/>
        </w:rPr>
        <w:t>Voices overlap</w:t>
      </w:r>
      <w:r w:rsidRPr="00C373ED">
        <w:rPr>
          <w:rFonts w:ascii="Arial" w:hAnsi="Arial" w:cs="Arial"/>
          <w:bCs/>
          <w:sz w:val="24"/>
          <w:szCs w:val="24"/>
          <w:highlight w:val="yellow"/>
        </w:rPr>
        <w:t xml:space="preserve"> 02:06:02].</w:t>
      </w:r>
    </w:p>
    <w:p w14:paraId="2B017B36" w14:textId="77777777" w:rsidR="006E6082" w:rsidRDefault="006E6082" w:rsidP="006E6082">
      <w:pPr>
        <w:spacing w:after="0" w:line="240" w:lineRule="auto"/>
        <w:ind w:left="1134" w:hanging="1134"/>
        <w:jc w:val="both"/>
        <w:rPr>
          <w:rFonts w:ascii="Arial" w:hAnsi="Arial" w:cs="Arial"/>
          <w:bCs/>
          <w:sz w:val="24"/>
          <w:szCs w:val="24"/>
        </w:rPr>
      </w:pPr>
    </w:p>
    <w:p w14:paraId="2C78D133" w14:textId="6A9CB145"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How were you doing the letters Suzanne?  So if you go…</w:t>
      </w:r>
    </w:p>
    <w:p w14:paraId="5C973815" w14:textId="77777777" w:rsidR="006E6082" w:rsidRDefault="006E6082" w:rsidP="006E6082">
      <w:pPr>
        <w:spacing w:after="0" w:line="240" w:lineRule="auto"/>
        <w:ind w:left="1134" w:hanging="1134"/>
        <w:jc w:val="both"/>
        <w:rPr>
          <w:rFonts w:ascii="Arial" w:hAnsi="Arial" w:cs="Arial"/>
          <w:bCs/>
          <w:sz w:val="24"/>
          <w:szCs w:val="24"/>
        </w:rPr>
      </w:pPr>
    </w:p>
    <w:p w14:paraId="6F8DA03F" w14:textId="0FE97153"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I did it like this, and then I was just counting.</w:t>
      </w:r>
    </w:p>
    <w:p w14:paraId="52CDD211" w14:textId="77777777" w:rsidR="006E6082" w:rsidRDefault="006E6082" w:rsidP="006E6082">
      <w:pPr>
        <w:spacing w:after="0" w:line="240" w:lineRule="auto"/>
        <w:ind w:left="1134" w:hanging="1134"/>
        <w:jc w:val="both"/>
        <w:rPr>
          <w:rFonts w:ascii="Arial" w:hAnsi="Arial" w:cs="Arial"/>
          <w:bCs/>
          <w:sz w:val="24"/>
          <w:szCs w:val="24"/>
        </w:rPr>
      </w:pPr>
    </w:p>
    <w:p w14:paraId="5F956DCE" w14:textId="1D5A441A"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407, 407, right, back from four D.</w:t>
      </w:r>
    </w:p>
    <w:p w14:paraId="54B7F5F0" w14:textId="77777777" w:rsidR="006E6082" w:rsidRDefault="006E6082" w:rsidP="006E6082">
      <w:pPr>
        <w:spacing w:after="0" w:line="240" w:lineRule="auto"/>
        <w:ind w:left="1134" w:hanging="1134"/>
        <w:jc w:val="both"/>
        <w:rPr>
          <w:rFonts w:ascii="Arial" w:hAnsi="Arial" w:cs="Arial"/>
          <w:bCs/>
          <w:sz w:val="24"/>
          <w:szCs w:val="24"/>
        </w:rPr>
      </w:pPr>
    </w:p>
    <w:p w14:paraId="5B061DDE" w14:textId="6FADDE56"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How many would you go back?</w:t>
      </w:r>
    </w:p>
    <w:p w14:paraId="78111E0F" w14:textId="77777777" w:rsidR="006E6082" w:rsidRDefault="006E6082" w:rsidP="006E6082">
      <w:pPr>
        <w:spacing w:after="0" w:line="240" w:lineRule="auto"/>
        <w:ind w:left="1134" w:hanging="1134"/>
        <w:jc w:val="both"/>
        <w:rPr>
          <w:rFonts w:ascii="Arial" w:hAnsi="Arial" w:cs="Arial"/>
          <w:bCs/>
          <w:sz w:val="24"/>
          <w:szCs w:val="24"/>
        </w:rPr>
      </w:pPr>
    </w:p>
    <w:p w14:paraId="7D2D4E96" w14:textId="33D90F1A"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if we were doing four, the same pattern as before?</w:t>
      </w:r>
    </w:p>
    <w:p w14:paraId="1445FDD7" w14:textId="77777777" w:rsidR="006E6082" w:rsidRDefault="006E6082" w:rsidP="006E6082">
      <w:pPr>
        <w:spacing w:after="0" w:line="240" w:lineRule="auto"/>
        <w:ind w:left="1134" w:hanging="1134"/>
        <w:jc w:val="both"/>
        <w:rPr>
          <w:rFonts w:ascii="Arial" w:hAnsi="Arial" w:cs="Arial"/>
          <w:bCs/>
          <w:sz w:val="24"/>
          <w:szCs w:val="24"/>
        </w:rPr>
      </w:pPr>
    </w:p>
    <w:p w14:paraId="7F720588" w14:textId="551ED61C"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so that will be a Z.</w:t>
      </w:r>
    </w:p>
    <w:p w14:paraId="3AE74A83" w14:textId="77777777" w:rsidR="006E6082" w:rsidRDefault="006E6082" w:rsidP="006E6082">
      <w:pPr>
        <w:spacing w:after="0" w:line="240" w:lineRule="auto"/>
        <w:ind w:left="1134" w:hanging="1134"/>
        <w:jc w:val="both"/>
        <w:rPr>
          <w:rFonts w:ascii="Arial" w:hAnsi="Arial" w:cs="Arial"/>
          <w:bCs/>
          <w:sz w:val="24"/>
          <w:szCs w:val="24"/>
        </w:rPr>
      </w:pPr>
    </w:p>
    <w:p w14:paraId="7FFF6FC6" w14:textId="082F7FFA"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and then…</w:t>
      </w:r>
    </w:p>
    <w:p w14:paraId="2C3C7E0F" w14:textId="77777777" w:rsidR="006E6082" w:rsidRDefault="006E6082" w:rsidP="006E6082">
      <w:pPr>
        <w:spacing w:after="0" w:line="240" w:lineRule="auto"/>
        <w:ind w:left="1134" w:hanging="1134"/>
        <w:jc w:val="both"/>
        <w:rPr>
          <w:rFonts w:ascii="Arial" w:hAnsi="Arial" w:cs="Arial"/>
          <w:bCs/>
          <w:sz w:val="24"/>
          <w:szCs w:val="24"/>
        </w:rPr>
      </w:pPr>
    </w:p>
    <w:p w14:paraId="1458E55A" w14:textId="70619821"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w:t>
      </w:r>
    </w:p>
    <w:p w14:paraId="47EB1EC3" w14:textId="77777777" w:rsidR="006E6082" w:rsidRDefault="006E6082" w:rsidP="006E6082">
      <w:pPr>
        <w:spacing w:after="0" w:line="240" w:lineRule="auto"/>
        <w:ind w:left="1134" w:hanging="1134"/>
        <w:jc w:val="both"/>
        <w:rPr>
          <w:rFonts w:ascii="Arial" w:hAnsi="Arial" w:cs="Arial"/>
          <w:bCs/>
          <w:sz w:val="24"/>
          <w:szCs w:val="24"/>
        </w:rPr>
      </w:pPr>
    </w:p>
    <w:p w14:paraId="25329006" w14:textId="51FA4654"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Another D would…</w:t>
      </w:r>
    </w:p>
    <w:p w14:paraId="18DC0713" w14:textId="77777777" w:rsidR="006E6082" w:rsidRDefault="006E6082" w:rsidP="006E6082">
      <w:pPr>
        <w:spacing w:after="0" w:line="240" w:lineRule="auto"/>
        <w:ind w:left="1134" w:hanging="1134"/>
        <w:jc w:val="both"/>
        <w:rPr>
          <w:rFonts w:ascii="Arial" w:hAnsi="Arial" w:cs="Arial"/>
          <w:bCs/>
          <w:sz w:val="24"/>
          <w:szCs w:val="24"/>
        </w:rPr>
      </w:pPr>
    </w:p>
    <w:p w14:paraId="71414A32" w14:textId="1E366A42" w:rsidR="006E6082" w:rsidRDefault="006E6082"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D and then </w:t>
      </w:r>
      <w:r w:rsidR="00E46D97">
        <w:rPr>
          <w:rFonts w:ascii="Arial" w:hAnsi="Arial" w:cs="Arial"/>
          <w:bCs/>
          <w:sz w:val="24"/>
          <w:szCs w:val="24"/>
        </w:rPr>
        <w:t>O, seven back from O.</w:t>
      </w:r>
    </w:p>
    <w:p w14:paraId="4AEB83F4" w14:textId="77777777" w:rsidR="00E46D97" w:rsidRDefault="00E46D97" w:rsidP="006E6082">
      <w:pPr>
        <w:spacing w:after="0" w:line="240" w:lineRule="auto"/>
        <w:ind w:left="1134" w:hanging="1134"/>
        <w:jc w:val="both"/>
        <w:rPr>
          <w:rFonts w:ascii="Arial" w:hAnsi="Arial" w:cs="Arial"/>
          <w:bCs/>
          <w:sz w:val="24"/>
          <w:szCs w:val="24"/>
        </w:rPr>
      </w:pPr>
    </w:p>
    <w:p w14:paraId="4394A4A8" w14:textId="70432F7F"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Seven back from O?</w:t>
      </w:r>
    </w:p>
    <w:p w14:paraId="05CA3115" w14:textId="77777777" w:rsidR="00E46D97" w:rsidRDefault="00E46D97" w:rsidP="006E6082">
      <w:pPr>
        <w:spacing w:after="0" w:line="240" w:lineRule="auto"/>
        <w:ind w:left="1134" w:hanging="1134"/>
        <w:jc w:val="both"/>
        <w:rPr>
          <w:rFonts w:ascii="Arial" w:hAnsi="Arial" w:cs="Arial"/>
          <w:bCs/>
          <w:sz w:val="24"/>
          <w:szCs w:val="24"/>
        </w:rPr>
      </w:pPr>
    </w:p>
    <w:p w14:paraId="298EDBA6" w14:textId="12E1C19C"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0B806E8" w14:textId="77777777" w:rsidR="00E46D97" w:rsidRDefault="00E46D97" w:rsidP="006E6082">
      <w:pPr>
        <w:spacing w:after="0" w:line="240" w:lineRule="auto"/>
        <w:ind w:left="1134" w:hanging="1134"/>
        <w:jc w:val="both"/>
        <w:rPr>
          <w:rFonts w:ascii="Arial" w:hAnsi="Arial" w:cs="Arial"/>
          <w:bCs/>
          <w:sz w:val="24"/>
          <w:szCs w:val="24"/>
        </w:rPr>
      </w:pPr>
    </w:p>
    <w:p w14:paraId="43F61059" w14:textId="14CE5404"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one, two, three, four, five, six, seven, H.</w:t>
      </w:r>
    </w:p>
    <w:p w14:paraId="40C3AFF1" w14:textId="77777777" w:rsidR="00E46D97" w:rsidRDefault="00E46D97" w:rsidP="006E6082">
      <w:pPr>
        <w:spacing w:after="0" w:line="240" w:lineRule="auto"/>
        <w:ind w:left="1134" w:hanging="1134"/>
        <w:jc w:val="both"/>
        <w:rPr>
          <w:rFonts w:ascii="Arial" w:hAnsi="Arial" w:cs="Arial"/>
          <w:bCs/>
          <w:sz w:val="24"/>
          <w:szCs w:val="24"/>
        </w:rPr>
      </w:pPr>
    </w:p>
    <w:p w14:paraId="20EE8C74" w14:textId="506B6EA6"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like this doesn’t make any sense.</w:t>
      </w:r>
    </w:p>
    <w:p w14:paraId="19599CF3" w14:textId="77777777" w:rsidR="00E46D97" w:rsidRDefault="00E46D97" w:rsidP="006E6082">
      <w:pPr>
        <w:spacing w:after="0" w:line="240" w:lineRule="auto"/>
        <w:ind w:left="1134" w:hanging="1134"/>
        <w:jc w:val="both"/>
        <w:rPr>
          <w:rFonts w:ascii="Arial" w:hAnsi="Arial" w:cs="Arial"/>
          <w:bCs/>
          <w:sz w:val="24"/>
          <w:szCs w:val="24"/>
        </w:rPr>
      </w:pPr>
    </w:p>
    <w:p w14:paraId="3D0FBDAB" w14:textId="62F4293E"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Have you tried the other direction, forward?</w:t>
      </w:r>
    </w:p>
    <w:p w14:paraId="47D2D6CF" w14:textId="77777777" w:rsidR="00E46D97" w:rsidRDefault="00E46D97" w:rsidP="006E6082">
      <w:pPr>
        <w:spacing w:after="0" w:line="240" w:lineRule="auto"/>
        <w:ind w:left="1134" w:hanging="1134"/>
        <w:jc w:val="both"/>
        <w:rPr>
          <w:rFonts w:ascii="Arial" w:hAnsi="Arial" w:cs="Arial"/>
          <w:bCs/>
          <w:sz w:val="24"/>
          <w:szCs w:val="24"/>
        </w:rPr>
      </w:pPr>
    </w:p>
    <w:p w14:paraId="3391FAF4" w14:textId="38F90D45"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ab/>
        <w:t>Four forward?</w:t>
      </w:r>
    </w:p>
    <w:p w14:paraId="2F39ADF7" w14:textId="77777777" w:rsidR="00E46D97" w:rsidRDefault="00E46D97" w:rsidP="006E6082">
      <w:pPr>
        <w:spacing w:after="0" w:line="240" w:lineRule="auto"/>
        <w:ind w:left="1134" w:hanging="1134"/>
        <w:jc w:val="both"/>
        <w:rPr>
          <w:rFonts w:ascii="Arial" w:hAnsi="Arial" w:cs="Arial"/>
          <w:bCs/>
          <w:sz w:val="24"/>
          <w:szCs w:val="24"/>
        </w:rPr>
      </w:pPr>
    </w:p>
    <w:p w14:paraId="1DCAFF54" w14:textId="6D44D34A"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Or it could start with seven O four or something.  ‘Cause I think so far they’ve all been in one direction.</w:t>
      </w:r>
    </w:p>
    <w:p w14:paraId="0D95491F" w14:textId="77777777" w:rsidR="00E46D97" w:rsidRDefault="00E46D97" w:rsidP="006E6082">
      <w:pPr>
        <w:spacing w:after="0" w:line="240" w:lineRule="auto"/>
        <w:ind w:left="1134" w:hanging="1134"/>
        <w:jc w:val="both"/>
        <w:rPr>
          <w:rFonts w:ascii="Arial" w:hAnsi="Arial" w:cs="Arial"/>
          <w:bCs/>
          <w:sz w:val="24"/>
          <w:szCs w:val="24"/>
        </w:rPr>
      </w:pPr>
    </w:p>
    <w:p w14:paraId="5A3A1D7F" w14:textId="3A9EEE1F"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Did you write that on there, did you write that?</w:t>
      </w:r>
    </w:p>
    <w:p w14:paraId="7768BC41" w14:textId="77777777" w:rsidR="00E46D97" w:rsidRDefault="00E46D97" w:rsidP="006E6082">
      <w:pPr>
        <w:spacing w:after="0" w:line="240" w:lineRule="auto"/>
        <w:ind w:left="1134" w:hanging="1134"/>
        <w:jc w:val="both"/>
        <w:rPr>
          <w:rFonts w:ascii="Arial" w:hAnsi="Arial" w:cs="Arial"/>
          <w:bCs/>
          <w:sz w:val="24"/>
          <w:szCs w:val="24"/>
        </w:rPr>
      </w:pPr>
    </w:p>
    <w:p w14:paraId="273D0E70" w14:textId="42E823F3" w:rsidR="00E46D97" w:rsidRDefault="00E46D97"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w:t>
      </w:r>
      <w:r w:rsidR="00F2690B">
        <w:rPr>
          <w:rFonts w:ascii="Arial" w:hAnsi="Arial" w:cs="Arial"/>
          <w:bCs/>
          <w:sz w:val="24"/>
          <w:szCs w:val="24"/>
        </w:rPr>
        <w:t>.</w:t>
      </w:r>
    </w:p>
    <w:p w14:paraId="526BC81B" w14:textId="77777777" w:rsidR="00F2690B" w:rsidRDefault="00F2690B" w:rsidP="006E6082">
      <w:pPr>
        <w:spacing w:after="0" w:line="240" w:lineRule="auto"/>
        <w:ind w:left="1134" w:hanging="1134"/>
        <w:jc w:val="both"/>
        <w:rPr>
          <w:rFonts w:ascii="Arial" w:hAnsi="Arial" w:cs="Arial"/>
          <w:bCs/>
          <w:sz w:val="24"/>
          <w:szCs w:val="24"/>
        </w:rPr>
      </w:pPr>
    </w:p>
    <w:p w14:paraId="7401E5CD" w14:textId="7FA84FC4"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 no, this was on here, which is where we got this from.</w:t>
      </w:r>
    </w:p>
    <w:p w14:paraId="2FFA69A3" w14:textId="77777777" w:rsidR="00F2690B" w:rsidRDefault="00F2690B" w:rsidP="006E6082">
      <w:pPr>
        <w:spacing w:after="0" w:line="240" w:lineRule="auto"/>
        <w:ind w:left="1134" w:hanging="1134"/>
        <w:jc w:val="both"/>
        <w:rPr>
          <w:rFonts w:ascii="Arial" w:hAnsi="Arial" w:cs="Arial"/>
          <w:bCs/>
          <w:sz w:val="24"/>
          <w:szCs w:val="24"/>
        </w:rPr>
      </w:pPr>
    </w:p>
    <w:p w14:paraId="62B82195" w14:textId="1421CED4"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09F466BC" w14:textId="77777777" w:rsidR="00F2690B" w:rsidRDefault="00F2690B" w:rsidP="006E6082">
      <w:pPr>
        <w:spacing w:after="0" w:line="240" w:lineRule="auto"/>
        <w:ind w:left="1134" w:hanging="1134"/>
        <w:jc w:val="both"/>
        <w:rPr>
          <w:rFonts w:ascii="Arial" w:hAnsi="Arial" w:cs="Arial"/>
          <w:bCs/>
          <w:sz w:val="24"/>
          <w:szCs w:val="24"/>
        </w:rPr>
      </w:pPr>
    </w:p>
    <w:p w14:paraId="62C8A830" w14:textId="06CB01FD"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let’s try seven back from D.</w:t>
      </w:r>
    </w:p>
    <w:p w14:paraId="7132F90F" w14:textId="77777777" w:rsidR="00F2690B" w:rsidRDefault="00F2690B" w:rsidP="006E6082">
      <w:pPr>
        <w:spacing w:after="0" w:line="240" w:lineRule="auto"/>
        <w:ind w:left="1134" w:hanging="1134"/>
        <w:jc w:val="both"/>
        <w:rPr>
          <w:rFonts w:ascii="Arial" w:hAnsi="Arial" w:cs="Arial"/>
          <w:bCs/>
          <w:sz w:val="24"/>
          <w:szCs w:val="24"/>
        </w:rPr>
      </w:pPr>
    </w:p>
    <w:p w14:paraId="7D6B5668" w14:textId="3EBCBE2D"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ab/>
        <w:t>Could you…?</w:t>
      </w:r>
    </w:p>
    <w:p w14:paraId="33BE25B1" w14:textId="77777777" w:rsidR="00F2690B" w:rsidRDefault="00F2690B" w:rsidP="006E6082">
      <w:pPr>
        <w:spacing w:after="0" w:line="240" w:lineRule="auto"/>
        <w:ind w:left="1134" w:hanging="1134"/>
        <w:jc w:val="both"/>
        <w:rPr>
          <w:rFonts w:ascii="Arial" w:hAnsi="Arial" w:cs="Arial"/>
          <w:bCs/>
          <w:sz w:val="24"/>
          <w:szCs w:val="24"/>
        </w:rPr>
      </w:pPr>
    </w:p>
    <w:p w14:paraId="6BAC95B9" w14:textId="367107E1"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sorry.  One, two, three, four, five, six, seven, W.  Or that could be a Y.</w:t>
      </w:r>
    </w:p>
    <w:p w14:paraId="4B47106D" w14:textId="77777777" w:rsidR="00F2690B" w:rsidRDefault="00F2690B" w:rsidP="006E6082">
      <w:pPr>
        <w:spacing w:after="0" w:line="240" w:lineRule="auto"/>
        <w:ind w:left="1134" w:hanging="1134"/>
        <w:jc w:val="both"/>
        <w:rPr>
          <w:rFonts w:ascii="Arial" w:hAnsi="Arial" w:cs="Arial"/>
          <w:bCs/>
          <w:sz w:val="24"/>
          <w:szCs w:val="24"/>
        </w:rPr>
      </w:pPr>
    </w:p>
    <w:p w14:paraId="49A3D080" w14:textId="2EED8EB7" w:rsidR="00F2690B" w:rsidRDefault="00F2690B" w:rsidP="006E6082">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Guess.</w:t>
      </w:r>
    </w:p>
    <w:p w14:paraId="1E6AD39F" w14:textId="77777777" w:rsidR="00F2690B" w:rsidRDefault="00F2690B" w:rsidP="006E6082">
      <w:pPr>
        <w:spacing w:after="0" w:line="240" w:lineRule="auto"/>
        <w:ind w:left="1134" w:hanging="1134"/>
        <w:jc w:val="both"/>
        <w:rPr>
          <w:rFonts w:ascii="Arial" w:hAnsi="Arial" w:cs="Arial"/>
          <w:bCs/>
          <w:sz w:val="24"/>
          <w:szCs w:val="24"/>
        </w:rPr>
      </w:pPr>
    </w:p>
    <w:p w14:paraId="7035CF09" w14:textId="161B389D" w:rsidR="00F2690B" w:rsidRDefault="00F2690B"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Y’s W and what’s H, how many back from</w:t>
      </w:r>
      <w:r w:rsidR="004F6FED">
        <w:rPr>
          <w:rFonts w:ascii="Arial" w:hAnsi="Arial" w:cs="Arial"/>
          <w:bCs/>
          <w:sz w:val="24"/>
          <w:szCs w:val="24"/>
        </w:rPr>
        <w:t>…?</w:t>
      </w:r>
    </w:p>
    <w:p w14:paraId="15CFE3EB" w14:textId="77777777" w:rsidR="004F6FED" w:rsidRDefault="004F6FED" w:rsidP="00F2690B">
      <w:pPr>
        <w:spacing w:after="0" w:line="240" w:lineRule="auto"/>
        <w:ind w:left="1134" w:hanging="1134"/>
        <w:jc w:val="both"/>
        <w:rPr>
          <w:rFonts w:ascii="Arial" w:hAnsi="Arial" w:cs="Arial"/>
          <w:bCs/>
          <w:sz w:val="24"/>
          <w:szCs w:val="24"/>
        </w:rPr>
      </w:pPr>
    </w:p>
    <w:p w14:paraId="0FBFD7E7" w14:textId="5888EC35" w:rsidR="004F6FED" w:rsidRDefault="004F6FED" w:rsidP="00F2690B">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Seven, four back from D.</w:t>
      </w:r>
    </w:p>
    <w:p w14:paraId="39B08506" w14:textId="77777777" w:rsidR="004F6FED" w:rsidRDefault="004F6FED" w:rsidP="00F2690B">
      <w:pPr>
        <w:spacing w:after="0" w:line="240" w:lineRule="auto"/>
        <w:ind w:left="1134" w:hanging="1134"/>
        <w:jc w:val="both"/>
        <w:rPr>
          <w:rFonts w:ascii="Arial" w:hAnsi="Arial" w:cs="Arial"/>
          <w:bCs/>
          <w:sz w:val="24"/>
          <w:szCs w:val="24"/>
        </w:rPr>
      </w:pPr>
    </w:p>
    <w:p w14:paraId="5141CAE7" w14:textId="144FAEBE" w:rsidR="004F6FED" w:rsidRDefault="004F6FED"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oh back to a Z.</w:t>
      </w:r>
    </w:p>
    <w:p w14:paraId="2DB9A4A4" w14:textId="77777777" w:rsidR="004F6FED" w:rsidRDefault="004F6FED" w:rsidP="00F2690B">
      <w:pPr>
        <w:spacing w:after="0" w:line="240" w:lineRule="auto"/>
        <w:ind w:left="1134" w:hanging="1134"/>
        <w:jc w:val="both"/>
        <w:rPr>
          <w:rFonts w:ascii="Arial" w:hAnsi="Arial" w:cs="Arial"/>
          <w:bCs/>
          <w:sz w:val="24"/>
          <w:szCs w:val="24"/>
        </w:rPr>
      </w:pPr>
    </w:p>
    <w:p w14:paraId="53E7B801" w14:textId="70EE796F" w:rsidR="004F6FED" w:rsidRDefault="004F6FED"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Zero doesn’t make sense either, ‘cause that would be D.</w:t>
      </w:r>
    </w:p>
    <w:p w14:paraId="5B945273" w14:textId="77777777" w:rsidR="004F6FED" w:rsidRDefault="004F6FED" w:rsidP="00F2690B">
      <w:pPr>
        <w:spacing w:after="0" w:line="240" w:lineRule="auto"/>
        <w:ind w:left="1134" w:hanging="1134"/>
        <w:jc w:val="both"/>
        <w:rPr>
          <w:rFonts w:ascii="Arial" w:hAnsi="Arial" w:cs="Arial"/>
          <w:bCs/>
          <w:sz w:val="24"/>
          <w:szCs w:val="24"/>
        </w:rPr>
      </w:pPr>
    </w:p>
    <w:p w14:paraId="21129D4F" w14:textId="37BC83E2" w:rsidR="009B4D9C" w:rsidRDefault="004F6FED" w:rsidP="009B4D9C">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this is the only clue we haven’t solved.</w:t>
      </w:r>
    </w:p>
    <w:p w14:paraId="7238F97A" w14:textId="77777777" w:rsidR="004F6FED" w:rsidRDefault="004F6FED" w:rsidP="00F2690B">
      <w:pPr>
        <w:spacing w:after="0" w:line="240" w:lineRule="auto"/>
        <w:ind w:left="1134" w:hanging="1134"/>
        <w:jc w:val="both"/>
        <w:rPr>
          <w:rFonts w:ascii="Arial" w:hAnsi="Arial" w:cs="Arial"/>
          <w:bCs/>
          <w:sz w:val="24"/>
          <w:szCs w:val="24"/>
        </w:rPr>
      </w:pPr>
    </w:p>
    <w:p w14:paraId="1CD05142" w14:textId="5AF546B2" w:rsidR="004F6FED" w:rsidRDefault="004F6FED"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16EAC6C7" w14:textId="77777777" w:rsidR="009B4D9C" w:rsidRDefault="009B4D9C" w:rsidP="00F2690B">
      <w:pPr>
        <w:spacing w:after="0" w:line="240" w:lineRule="auto"/>
        <w:ind w:left="1134" w:hanging="1134"/>
        <w:jc w:val="both"/>
        <w:rPr>
          <w:rFonts w:ascii="Arial" w:hAnsi="Arial" w:cs="Arial"/>
          <w:bCs/>
          <w:sz w:val="24"/>
          <w:szCs w:val="24"/>
        </w:rPr>
      </w:pPr>
    </w:p>
    <w:p w14:paraId="57764BDF" w14:textId="5E84F8E4" w:rsidR="009B4D9C" w:rsidRDefault="009B4D9C" w:rsidP="00F2690B">
      <w:pPr>
        <w:spacing w:after="0" w:line="240" w:lineRule="auto"/>
        <w:ind w:left="1134" w:hanging="1134"/>
        <w:jc w:val="both"/>
        <w:rPr>
          <w:rFonts w:ascii="Arial" w:hAnsi="Arial" w:cs="Arial"/>
          <w:bCs/>
          <w:sz w:val="24"/>
          <w:szCs w:val="24"/>
        </w:rPr>
      </w:pPr>
      <w:r w:rsidRPr="00091DE4">
        <w:rPr>
          <w:rFonts w:ascii="Arial" w:hAnsi="Arial" w:cs="Arial"/>
          <w:b/>
          <w:sz w:val="24"/>
          <w:szCs w:val="24"/>
          <w:highlight w:val="yellow"/>
        </w:rPr>
        <w:t>F3:</w:t>
      </w:r>
      <w:r w:rsidRPr="00091DE4">
        <w:rPr>
          <w:rFonts w:ascii="Arial" w:hAnsi="Arial" w:cs="Arial"/>
          <w:b/>
          <w:sz w:val="24"/>
          <w:szCs w:val="24"/>
          <w:highlight w:val="yellow"/>
        </w:rPr>
        <w:tab/>
        <w:t>I think it’s Chris who killed him.</w:t>
      </w:r>
      <w:r w:rsidRPr="00091DE4">
        <w:rPr>
          <w:rFonts w:ascii="Arial" w:hAnsi="Arial" w:cs="Arial"/>
          <w:bCs/>
          <w:sz w:val="24"/>
          <w:szCs w:val="24"/>
          <w:highlight w:val="yellow"/>
        </w:rPr>
        <w:t xml:space="preserve">  I mean, I think he’s like the most straightforward and most obvious.  Chris killed him and then because </w:t>
      </w:r>
      <w:r w:rsidR="00AB7497" w:rsidRPr="00091DE4">
        <w:rPr>
          <w:rFonts w:ascii="Arial" w:hAnsi="Arial" w:cs="Arial"/>
          <w:bCs/>
          <w:sz w:val="24"/>
          <w:szCs w:val="24"/>
          <w:highlight w:val="yellow"/>
        </w:rPr>
        <w:t>Sheri</w:t>
      </w:r>
      <w:r w:rsidRPr="00091DE4">
        <w:rPr>
          <w:rFonts w:ascii="Arial" w:hAnsi="Arial" w:cs="Arial"/>
          <w:bCs/>
          <w:sz w:val="24"/>
          <w:szCs w:val="24"/>
          <w:highlight w:val="yellow"/>
        </w:rPr>
        <w:t xml:space="preserve"> asked him.</w:t>
      </w:r>
    </w:p>
    <w:p w14:paraId="4F835F35" w14:textId="77777777" w:rsidR="009B4D9C" w:rsidRDefault="009B4D9C" w:rsidP="00F2690B">
      <w:pPr>
        <w:spacing w:after="0" w:line="240" w:lineRule="auto"/>
        <w:ind w:left="1134" w:hanging="1134"/>
        <w:jc w:val="both"/>
        <w:rPr>
          <w:rFonts w:ascii="Arial" w:hAnsi="Arial" w:cs="Arial"/>
          <w:bCs/>
          <w:sz w:val="24"/>
          <w:szCs w:val="24"/>
        </w:rPr>
      </w:pPr>
    </w:p>
    <w:p w14:paraId="56AF21DE" w14:textId="59EF1841" w:rsidR="009B4D9C" w:rsidRDefault="009B4D9C"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here’s a question.  So, if we think that, maybe the clue’s in the F.  So maybe if it’s F…</w:t>
      </w:r>
    </w:p>
    <w:p w14:paraId="57D293EE" w14:textId="77777777" w:rsidR="009B4D9C" w:rsidRDefault="009B4D9C" w:rsidP="00F2690B">
      <w:pPr>
        <w:spacing w:after="0" w:line="240" w:lineRule="auto"/>
        <w:ind w:left="1134" w:hanging="1134"/>
        <w:jc w:val="both"/>
        <w:rPr>
          <w:rFonts w:ascii="Arial" w:hAnsi="Arial" w:cs="Arial"/>
          <w:bCs/>
          <w:sz w:val="24"/>
          <w:szCs w:val="24"/>
        </w:rPr>
      </w:pPr>
    </w:p>
    <w:p w14:paraId="48ED2678" w14:textId="5FCD383B" w:rsidR="009B4D9C" w:rsidRDefault="009B4D9C"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we know F is</w:t>
      </w:r>
      <w:r w:rsidR="00B31E54">
        <w:rPr>
          <w:rFonts w:ascii="Arial" w:hAnsi="Arial" w:cs="Arial"/>
          <w:bCs/>
          <w:sz w:val="24"/>
          <w:szCs w:val="24"/>
        </w:rPr>
        <w:t xml:space="preserve">, if it was from </w:t>
      </w:r>
      <w:r w:rsidR="00AB7497">
        <w:rPr>
          <w:rFonts w:ascii="Arial" w:hAnsi="Arial" w:cs="Arial"/>
          <w:bCs/>
          <w:sz w:val="24"/>
          <w:szCs w:val="24"/>
        </w:rPr>
        <w:t>Sheri</w:t>
      </w:r>
      <w:r w:rsidR="00B31E54">
        <w:rPr>
          <w:rFonts w:ascii="Arial" w:hAnsi="Arial" w:cs="Arial"/>
          <w:bCs/>
          <w:sz w:val="24"/>
          <w:szCs w:val="24"/>
        </w:rPr>
        <w:t>, it’ll be a C.</w:t>
      </w:r>
    </w:p>
    <w:p w14:paraId="48054D4A" w14:textId="77777777" w:rsidR="00B31E54" w:rsidRDefault="00B31E54" w:rsidP="00F2690B">
      <w:pPr>
        <w:spacing w:after="0" w:line="240" w:lineRule="auto"/>
        <w:ind w:left="1134" w:hanging="1134"/>
        <w:jc w:val="both"/>
        <w:rPr>
          <w:rFonts w:ascii="Arial" w:hAnsi="Arial" w:cs="Arial"/>
          <w:bCs/>
          <w:sz w:val="24"/>
          <w:szCs w:val="24"/>
        </w:rPr>
      </w:pPr>
    </w:p>
    <w:p w14:paraId="6BECF3D0" w14:textId="18E8E95B"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Oooh.</w:t>
      </w:r>
    </w:p>
    <w:p w14:paraId="39D88039" w14:textId="77777777" w:rsidR="00B31E54" w:rsidRDefault="00B31E54" w:rsidP="00F2690B">
      <w:pPr>
        <w:spacing w:after="0" w:line="240" w:lineRule="auto"/>
        <w:ind w:left="1134" w:hanging="1134"/>
        <w:jc w:val="both"/>
        <w:rPr>
          <w:rFonts w:ascii="Arial" w:hAnsi="Arial" w:cs="Arial"/>
          <w:bCs/>
          <w:sz w:val="24"/>
          <w:szCs w:val="24"/>
        </w:rPr>
      </w:pPr>
    </w:p>
    <w:p w14:paraId="5DD19C56" w14:textId="6FC67A65"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If this is from…</w:t>
      </w:r>
    </w:p>
    <w:p w14:paraId="727805A4" w14:textId="77777777" w:rsidR="00B31E54" w:rsidRDefault="00B31E54" w:rsidP="00F2690B">
      <w:pPr>
        <w:spacing w:after="0" w:line="240" w:lineRule="auto"/>
        <w:ind w:left="1134" w:hanging="1134"/>
        <w:jc w:val="both"/>
        <w:rPr>
          <w:rFonts w:ascii="Arial" w:hAnsi="Arial" w:cs="Arial"/>
          <w:bCs/>
          <w:sz w:val="24"/>
          <w:szCs w:val="24"/>
        </w:rPr>
      </w:pPr>
    </w:p>
    <w:p w14:paraId="431CF7FE" w14:textId="706D27C6"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Because they’re letters they wrote to each other, right?</w:t>
      </w:r>
    </w:p>
    <w:p w14:paraId="3FDBD03D" w14:textId="77777777" w:rsidR="00B31E54" w:rsidRDefault="00B31E54" w:rsidP="00F2690B">
      <w:pPr>
        <w:spacing w:after="0" w:line="240" w:lineRule="auto"/>
        <w:ind w:left="1134" w:hanging="1134"/>
        <w:jc w:val="both"/>
        <w:rPr>
          <w:rFonts w:ascii="Arial" w:hAnsi="Arial" w:cs="Arial"/>
          <w:bCs/>
          <w:sz w:val="24"/>
          <w:szCs w:val="24"/>
        </w:rPr>
      </w:pPr>
    </w:p>
    <w:p w14:paraId="52997F86" w14:textId="5843A64C"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27BC08E3" w14:textId="77777777" w:rsidR="00B31E54" w:rsidRDefault="00B31E54" w:rsidP="00F2690B">
      <w:pPr>
        <w:spacing w:after="0" w:line="240" w:lineRule="auto"/>
        <w:ind w:left="1134" w:hanging="1134"/>
        <w:jc w:val="both"/>
        <w:rPr>
          <w:rFonts w:ascii="Arial" w:hAnsi="Arial" w:cs="Arial"/>
          <w:bCs/>
          <w:sz w:val="24"/>
          <w:szCs w:val="24"/>
        </w:rPr>
      </w:pPr>
    </w:p>
    <w:p w14:paraId="696FF49B" w14:textId="6C34504A"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This is what </w:t>
      </w:r>
      <w:r w:rsidR="00AB7497">
        <w:rPr>
          <w:rFonts w:ascii="Arial" w:hAnsi="Arial" w:cs="Arial"/>
          <w:bCs/>
          <w:sz w:val="24"/>
          <w:szCs w:val="24"/>
        </w:rPr>
        <w:t>Sheri</w:t>
      </w:r>
      <w:r>
        <w:rPr>
          <w:rFonts w:ascii="Arial" w:hAnsi="Arial" w:cs="Arial"/>
          <w:bCs/>
          <w:sz w:val="24"/>
          <w:szCs w:val="24"/>
        </w:rPr>
        <w:t xml:space="preserve"> wrote to Chris, and Chris wrote to </w:t>
      </w:r>
      <w:r w:rsidR="00AB7497">
        <w:rPr>
          <w:rFonts w:ascii="Arial" w:hAnsi="Arial" w:cs="Arial"/>
          <w:bCs/>
          <w:sz w:val="24"/>
          <w:szCs w:val="24"/>
        </w:rPr>
        <w:t>Sheri</w:t>
      </w:r>
      <w:r>
        <w:rPr>
          <w:rFonts w:ascii="Arial" w:hAnsi="Arial" w:cs="Arial"/>
          <w:bCs/>
          <w:sz w:val="24"/>
          <w:szCs w:val="24"/>
        </w:rPr>
        <w:t>.</w:t>
      </w:r>
    </w:p>
    <w:p w14:paraId="684AC6C3" w14:textId="77777777" w:rsidR="00B31E54" w:rsidRDefault="00B31E54" w:rsidP="00F2690B">
      <w:pPr>
        <w:spacing w:after="0" w:line="240" w:lineRule="auto"/>
        <w:ind w:left="1134" w:hanging="1134"/>
        <w:jc w:val="both"/>
        <w:rPr>
          <w:rFonts w:ascii="Arial" w:hAnsi="Arial" w:cs="Arial"/>
          <w:bCs/>
          <w:sz w:val="24"/>
          <w:szCs w:val="24"/>
        </w:rPr>
      </w:pPr>
    </w:p>
    <w:p w14:paraId="0E03D977" w14:textId="3C59EA9E"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so smart, yes.</w:t>
      </w:r>
    </w:p>
    <w:p w14:paraId="3D0D82DA" w14:textId="77777777" w:rsidR="00B31E54" w:rsidRDefault="00B31E54" w:rsidP="00F2690B">
      <w:pPr>
        <w:spacing w:after="0" w:line="240" w:lineRule="auto"/>
        <w:ind w:left="1134" w:hanging="1134"/>
        <w:jc w:val="both"/>
        <w:rPr>
          <w:rFonts w:ascii="Arial" w:hAnsi="Arial" w:cs="Arial"/>
          <w:bCs/>
          <w:sz w:val="24"/>
          <w:szCs w:val="24"/>
        </w:rPr>
      </w:pPr>
    </w:p>
    <w:p w14:paraId="20E52539" w14:textId="432F72E1"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I’ve got that, I was trying to write with it.  F…</w:t>
      </w:r>
    </w:p>
    <w:p w14:paraId="37CAC7C9" w14:textId="77777777" w:rsidR="00B31E54" w:rsidRDefault="00B31E54" w:rsidP="00F2690B">
      <w:pPr>
        <w:spacing w:after="0" w:line="240" w:lineRule="auto"/>
        <w:ind w:left="1134" w:hanging="1134"/>
        <w:jc w:val="both"/>
        <w:rPr>
          <w:rFonts w:ascii="Arial" w:hAnsi="Arial" w:cs="Arial"/>
          <w:bCs/>
          <w:sz w:val="24"/>
          <w:szCs w:val="24"/>
        </w:rPr>
      </w:pPr>
    </w:p>
    <w:p w14:paraId="56FA5DBF" w14:textId="53B426E1" w:rsidR="00B31E54" w:rsidRDefault="00B31E54"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Good thought, Suzanne.</w:t>
      </w:r>
    </w:p>
    <w:p w14:paraId="74023AA7" w14:textId="77777777" w:rsidR="00B154A0" w:rsidRDefault="00B154A0" w:rsidP="00F2690B">
      <w:pPr>
        <w:spacing w:after="0" w:line="240" w:lineRule="auto"/>
        <w:ind w:left="1134" w:hanging="1134"/>
        <w:jc w:val="both"/>
        <w:rPr>
          <w:rFonts w:ascii="Arial" w:hAnsi="Arial" w:cs="Arial"/>
          <w:bCs/>
          <w:sz w:val="24"/>
          <w:szCs w:val="24"/>
        </w:rPr>
      </w:pPr>
    </w:p>
    <w:p w14:paraId="19E4BDD5" w14:textId="2D5F83B1" w:rsidR="00B154A0" w:rsidRDefault="00B154A0"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F…so we think the F is a C…</w:t>
      </w:r>
    </w:p>
    <w:p w14:paraId="318E6F2A" w14:textId="77777777" w:rsidR="00B154A0" w:rsidRDefault="00B154A0" w:rsidP="00F2690B">
      <w:pPr>
        <w:spacing w:after="0" w:line="240" w:lineRule="auto"/>
        <w:ind w:left="1134" w:hanging="1134"/>
        <w:jc w:val="both"/>
        <w:rPr>
          <w:rFonts w:ascii="Arial" w:hAnsi="Arial" w:cs="Arial"/>
          <w:bCs/>
          <w:sz w:val="24"/>
          <w:szCs w:val="24"/>
        </w:rPr>
      </w:pPr>
    </w:p>
    <w:p w14:paraId="295F735C" w14:textId="71D69E8C" w:rsidR="00B154A0" w:rsidRDefault="00B154A0"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that’s back four.</w:t>
      </w:r>
    </w:p>
    <w:p w14:paraId="363C26DF" w14:textId="77777777" w:rsidR="00B154A0" w:rsidRDefault="00B154A0" w:rsidP="00F2690B">
      <w:pPr>
        <w:spacing w:after="0" w:line="240" w:lineRule="auto"/>
        <w:ind w:left="1134" w:hanging="1134"/>
        <w:jc w:val="both"/>
        <w:rPr>
          <w:rFonts w:ascii="Arial" w:hAnsi="Arial" w:cs="Arial"/>
          <w:bCs/>
          <w:sz w:val="24"/>
          <w:szCs w:val="24"/>
        </w:rPr>
      </w:pPr>
    </w:p>
    <w:p w14:paraId="2D79481B" w14:textId="6C6FAA45" w:rsidR="00B154A0" w:rsidRDefault="00B154A0"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C…oh well I was just going to go…but I just wondered if it was actually straightforward, why have they given us that clue and then not let us use it?  </w:t>
      </w:r>
      <w:r w:rsidR="0029669E">
        <w:rPr>
          <w:rFonts w:ascii="Arial" w:hAnsi="Arial" w:cs="Arial"/>
          <w:bCs/>
          <w:sz w:val="24"/>
          <w:szCs w:val="24"/>
        </w:rPr>
        <w:t>A, C, D, E…</w:t>
      </w:r>
    </w:p>
    <w:p w14:paraId="01C3E7CF" w14:textId="77777777" w:rsidR="00B154A0" w:rsidRDefault="00B154A0" w:rsidP="00F2690B">
      <w:pPr>
        <w:spacing w:after="0" w:line="240" w:lineRule="auto"/>
        <w:ind w:left="1134" w:hanging="1134"/>
        <w:jc w:val="both"/>
        <w:rPr>
          <w:rFonts w:ascii="Arial" w:hAnsi="Arial" w:cs="Arial"/>
          <w:bCs/>
          <w:sz w:val="24"/>
          <w:szCs w:val="24"/>
        </w:rPr>
      </w:pPr>
    </w:p>
    <w:p w14:paraId="5540CF2F" w14:textId="4DFDE386" w:rsidR="00B154A0" w:rsidRPr="00DA0005" w:rsidRDefault="00B154A0" w:rsidP="00F2690B">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r>
      <w:r w:rsidR="0029669E" w:rsidRPr="00DA0005">
        <w:rPr>
          <w:rFonts w:ascii="Arial" w:hAnsi="Arial" w:cs="Arial"/>
          <w:b/>
          <w:sz w:val="24"/>
          <w:szCs w:val="24"/>
        </w:rPr>
        <w:t xml:space="preserve">He’s young, wait what was her age?  He’s </w:t>
      </w:r>
      <w:r w:rsidRPr="00DA0005">
        <w:rPr>
          <w:rFonts w:ascii="Arial" w:hAnsi="Arial" w:cs="Arial"/>
          <w:b/>
          <w:sz w:val="24"/>
          <w:szCs w:val="24"/>
          <w:highlight w:val="yellow"/>
        </w:rPr>
        <w:t>[inaudible 02:08:1</w:t>
      </w:r>
      <w:r w:rsidR="0029669E" w:rsidRPr="00DA0005">
        <w:rPr>
          <w:rFonts w:ascii="Arial" w:hAnsi="Arial" w:cs="Arial"/>
          <w:b/>
          <w:sz w:val="24"/>
          <w:szCs w:val="24"/>
          <w:highlight w:val="yellow"/>
        </w:rPr>
        <w:t>7</w:t>
      </w:r>
      <w:r w:rsidRPr="00DA0005">
        <w:rPr>
          <w:rFonts w:ascii="Arial" w:hAnsi="Arial" w:cs="Arial"/>
          <w:b/>
          <w:sz w:val="24"/>
          <w:szCs w:val="24"/>
          <w:highlight w:val="yellow"/>
        </w:rPr>
        <w:t>],</w:t>
      </w:r>
      <w:r w:rsidRPr="00DA0005">
        <w:rPr>
          <w:rFonts w:ascii="Arial" w:hAnsi="Arial" w:cs="Arial"/>
          <w:b/>
          <w:sz w:val="24"/>
          <w:szCs w:val="24"/>
        </w:rPr>
        <w:t xml:space="preserve"> </w:t>
      </w:r>
      <w:r w:rsidR="0029669E" w:rsidRPr="00DA0005">
        <w:rPr>
          <w:rFonts w:ascii="Arial" w:hAnsi="Arial" w:cs="Arial"/>
          <w:b/>
          <w:sz w:val="24"/>
          <w:szCs w:val="24"/>
        </w:rPr>
        <w:t xml:space="preserve">so he’s 28, whatever.  </w:t>
      </w:r>
      <w:proofErr w:type="gramStart"/>
      <w:r w:rsidR="0029669E" w:rsidRPr="00DA0005">
        <w:rPr>
          <w:rFonts w:ascii="Arial" w:hAnsi="Arial" w:cs="Arial"/>
          <w:b/>
          <w:sz w:val="24"/>
          <w:szCs w:val="24"/>
        </w:rPr>
        <w:t>O</w:t>
      </w:r>
      <w:r w:rsidRPr="00DA0005">
        <w:rPr>
          <w:rFonts w:ascii="Arial" w:hAnsi="Arial" w:cs="Arial"/>
          <w:b/>
          <w:sz w:val="24"/>
          <w:szCs w:val="24"/>
        </w:rPr>
        <w:t>h</w:t>
      </w:r>
      <w:proofErr w:type="gramEnd"/>
      <w:r w:rsidRPr="00DA0005">
        <w:rPr>
          <w:rFonts w:ascii="Arial" w:hAnsi="Arial" w:cs="Arial"/>
          <w:b/>
          <w:sz w:val="24"/>
          <w:szCs w:val="24"/>
        </w:rPr>
        <w:t xml:space="preserve"> </w:t>
      </w:r>
      <w:r w:rsidR="00AB7497" w:rsidRPr="00DA0005">
        <w:rPr>
          <w:rFonts w:ascii="Arial" w:hAnsi="Arial" w:cs="Arial"/>
          <w:b/>
          <w:sz w:val="24"/>
          <w:szCs w:val="24"/>
        </w:rPr>
        <w:t>Sheri</w:t>
      </w:r>
      <w:r w:rsidRPr="00DA0005">
        <w:rPr>
          <w:rFonts w:ascii="Arial" w:hAnsi="Arial" w:cs="Arial"/>
          <w:b/>
          <w:sz w:val="24"/>
          <w:szCs w:val="24"/>
        </w:rPr>
        <w:t xml:space="preserve"> is like ten years older than he is.</w:t>
      </w:r>
    </w:p>
    <w:p w14:paraId="4609C21D" w14:textId="77777777" w:rsidR="00B154A0" w:rsidRPr="00DA0005" w:rsidRDefault="00B154A0" w:rsidP="00F2690B">
      <w:pPr>
        <w:spacing w:after="0" w:line="240" w:lineRule="auto"/>
        <w:ind w:left="1134" w:hanging="1134"/>
        <w:jc w:val="both"/>
        <w:rPr>
          <w:rFonts w:ascii="Arial" w:hAnsi="Arial" w:cs="Arial"/>
          <w:b/>
          <w:sz w:val="24"/>
          <w:szCs w:val="24"/>
        </w:rPr>
      </w:pPr>
    </w:p>
    <w:p w14:paraId="6F1F5FBB" w14:textId="03C4853F" w:rsidR="00B154A0" w:rsidRPr="00DA0005" w:rsidRDefault="00B154A0" w:rsidP="00F2690B">
      <w:pPr>
        <w:spacing w:after="0" w:line="240" w:lineRule="auto"/>
        <w:ind w:left="1134" w:hanging="1134"/>
        <w:jc w:val="both"/>
        <w:rPr>
          <w:rFonts w:ascii="Arial" w:hAnsi="Arial" w:cs="Arial"/>
          <w:b/>
          <w:sz w:val="24"/>
          <w:szCs w:val="24"/>
        </w:rPr>
      </w:pPr>
      <w:r w:rsidRPr="00DA0005">
        <w:rPr>
          <w:rFonts w:ascii="Arial" w:hAnsi="Arial" w:cs="Arial"/>
          <w:b/>
          <w:sz w:val="24"/>
          <w:szCs w:val="24"/>
        </w:rPr>
        <w:t>F2:</w:t>
      </w:r>
      <w:r w:rsidRPr="00DA0005">
        <w:rPr>
          <w:rFonts w:ascii="Arial" w:hAnsi="Arial" w:cs="Arial"/>
          <w:b/>
          <w:sz w:val="24"/>
          <w:szCs w:val="24"/>
        </w:rPr>
        <w:tab/>
        <w:t>Okay, so if we thought that was…</w:t>
      </w:r>
    </w:p>
    <w:p w14:paraId="00299769" w14:textId="77777777" w:rsidR="00B154A0" w:rsidRPr="00DA0005" w:rsidRDefault="00B154A0" w:rsidP="00F2690B">
      <w:pPr>
        <w:spacing w:after="0" w:line="240" w:lineRule="auto"/>
        <w:ind w:left="1134" w:hanging="1134"/>
        <w:jc w:val="both"/>
        <w:rPr>
          <w:rFonts w:ascii="Arial" w:hAnsi="Arial" w:cs="Arial"/>
          <w:b/>
          <w:sz w:val="24"/>
          <w:szCs w:val="24"/>
        </w:rPr>
      </w:pPr>
    </w:p>
    <w:p w14:paraId="2D546D92" w14:textId="5207AB1C" w:rsidR="00B154A0" w:rsidRPr="00DA0005" w:rsidRDefault="00B154A0" w:rsidP="00F2690B">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t xml:space="preserve">He’s </w:t>
      </w:r>
      <w:proofErr w:type="gramStart"/>
      <w:r w:rsidRPr="00DA0005">
        <w:rPr>
          <w:rFonts w:ascii="Arial" w:hAnsi="Arial" w:cs="Arial"/>
          <w:b/>
          <w:sz w:val="24"/>
          <w:szCs w:val="24"/>
        </w:rPr>
        <w:t>fairly attractive</w:t>
      </w:r>
      <w:proofErr w:type="gramEnd"/>
      <w:r w:rsidRPr="00DA0005">
        <w:rPr>
          <w:rFonts w:ascii="Arial" w:hAnsi="Arial" w:cs="Arial"/>
          <w:b/>
          <w:sz w:val="24"/>
          <w:szCs w:val="24"/>
        </w:rPr>
        <w:t>.</w:t>
      </w:r>
    </w:p>
    <w:p w14:paraId="1E92C088" w14:textId="77777777" w:rsidR="00B154A0" w:rsidRPr="00DA0005" w:rsidRDefault="00B154A0" w:rsidP="00F2690B">
      <w:pPr>
        <w:spacing w:after="0" w:line="240" w:lineRule="auto"/>
        <w:ind w:left="1134" w:hanging="1134"/>
        <w:jc w:val="both"/>
        <w:rPr>
          <w:rFonts w:ascii="Arial" w:hAnsi="Arial" w:cs="Arial"/>
          <w:b/>
          <w:sz w:val="24"/>
          <w:szCs w:val="24"/>
        </w:rPr>
      </w:pPr>
    </w:p>
    <w:p w14:paraId="79E13FBA" w14:textId="627E2A67" w:rsidR="00B154A0" w:rsidRPr="00DA0005" w:rsidRDefault="00B154A0" w:rsidP="00F2690B">
      <w:pPr>
        <w:spacing w:after="0" w:line="240" w:lineRule="auto"/>
        <w:ind w:left="1134" w:hanging="1134"/>
        <w:jc w:val="both"/>
        <w:rPr>
          <w:rFonts w:ascii="Arial" w:hAnsi="Arial" w:cs="Arial"/>
          <w:b/>
          <w:sz w:val="24"/>
          <w:szCs w:val="24"/>
        </w:rPr>
      </w:pPr>
      <w:r w:rsidRPr="00DA0005">
        <w:rPr>
          <w:rFonts w:ascii="Arial" w:hAnsi="Arial" w:cs="Arial"/>
          <w:b/>
          <w:sz w:val="24"/>
          <w:szCs w:val="24"/>
        </w:rPr>
        <w:lastRenderedPageBreak/>
        <w:t>F2:</w:t>
      </w:r>
      <w:r w:rsidRPr="00DA0005">
        <w:rPr>
          <w:rFonts w:ascii="Arial" w:hAnsi="Arial" w:cs="Arial"/>
          <w:b/>
          <w:sz w:val="24"/>
          <w:szCs w:val="24"/>
        </w:rPr>
        <w:tab/>
        <w:t>…seriously?</w:t>
      </w:r>
      <w:r w:rsidR="00977AFC" w:rsidRPr="00DA0005">
        <w:rPr>
          <w:rFonts w:ascii="Arial" w:hAnsi="Arial" w:cs="Arial"/>
          <w:b/>
          <w:sz w:val="24"/>
          <w:szCs w:val="24"/>
        </w:rPr>
        <w:t xml:space="preserve">  </w:t>
      </w:r>
    </w:p>
    <w:p w14:paraId="7A5D90F4" w14:textId="77777777" w:rsidR="00977AFC" w:rsidRPr="00DA0005" w:rsidRDefault="00977AFC" w:rsidP="00F2690B">
      <w:pPr>
        <w:spacing w:after="0" w:line="240" w:lineRule="auto"/>
        <w:ind w:left="1134" w:hanging="1134"/>
        <w:jc w:val="both"/>
        <w:rPr>
          <w:rFonts w:ascii="Arial" w:hAnsi="Arial" w:cs="Arial"/>
          <w:b/>
          <w:sz w:val="24"/>
          <w:szCs w:val="24"/>
        </w:rPr>
      </w:pPr>
    </w:p>
    <w:p w14:paraId="6A88FBED" w14:textId="6CBD3000" w:rsidR="00977AFC" w:rsidRPr="00DA0005" w:rsidRDefault="00977AFC" w:rsidP="00F2690B">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r>
      <w:r w:rsidRPr="00DA0005">
        <w:rPr>
          <w:rFonts w:ascii="Arial" w:hAnsi="Arial" w:cs="Arial"/>
          <w:b/>
          <w:sz w:val="24"/>
          <w:szCs w:val="24"/>
          <w:highlight w:val="yellow"/>
        </w:rPr>
        <w:t>[inaudible 02:08:35</w:t>
      </w:r>
      <w:r w:rsidRPr="00DA0005">
        <w:rPr>
          <w:rFonts w:ascii="Arial" w:hAnsi="Arial" w:cs="Arial"/>
          <w:b/>
          <w:sz w:val="24"/>
          <w:szCs w:val="24"/>
        </w:rPr>
        <w:t>] pay attention.</w:t>
      </w:r>
    </w:p>
    <w:p w14:paraId="375B6893" w14:textId="77777777" w:rsidR="00977AFC" w:rsidRDefault="00977AFC" w:rsidP="00F2690B">
      <w:pPr>
        <w:spacing w:after="0" w:line="240" w:lineRule="auto"/>
        <w:ind w:left="1134" w:hanging="1134"/>
        <w:jc w:val="both"/>
        <w:rPr>
          <w:rFonts w:ascii="Arial" w:hAnsi="Arial" w:cs="Arial"/>
          <w:bCs/>
          <w:sz w:val="24"/>
          <w:szCs w:val="24"/>
        </w:rPr>
      </w:pPr>
    </w:p>
    <w:p w14:paraId="2B19CAB6" w14:textId="200E6871"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ab/>
        <w:t>I don’t like the code</w:t>
      </w:r>
      <w:r w:rsidR="0029669E">
        <w:rPr>
          <w:rFonts w:ascii="Arial" w:hAnsi="Arial" w:cs="Arial"/>
          <w:bCs/>
          <w:sz w:val="24"/>
          <w:szCs w:val="24"/>
        </w:rPr>
        <w:t>,</w:t>
      </w:r>
      <w:r>
        <w:rPr>
          <w:rFonts w:ascii="Arial" w:hAnsi="Arial" w:cs="Arial"/>
          <w:bCs/>
          <w:sz w:val="24"/>
          <w:szCs w:val="24"/>
        </w:rPr>
        <w:t xml:space="preserve"> guys, I like doing graphs.</w:t>
      </w:r>
    </w:p>
    <w:p w14:paraId="395DA966" w14:textId="77777777" w:rsidR="00977AFC" w:rsidRDefault="00977AFC" w:rsidP="00F2690B">
      <w:pPr>
        <w:spacing w:after="0" w:line="240" w:lineRule="auto"/>
        <w:ind w:left="1134" w:hanging="1134"/>
        <w:jc w:val="both"/>
        <w:rPr>
          <w:rFonts w:ascii="Arial" w:hAnsi="Arial" w:cs="Arial"/>
          <w:bCs/>
          <w:sz w:val="24"/>
          <w:szCs w:val="24"/>
        </w:rPr>
      </w:pPr>
    </w:p>
    <w:p w14:paraId="67357FB5" w14:textId="6E616E6C"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I don’t blame you.</w:t>
      </w:r>
    </w:p>
    <w:p w14:paraId="701A1CE3" w14:textId="77777777" w:rsidR="00977AFC" w:rsidRDefault="00977AFC" w:rsidP="00F2690B">
      <w:pPr>
        <w:spacing w:after="0" w:line="240" w:lineRule="auto"/>
        <w:ind w:left="1134" w:hanging="1134"/>
        <w:jc w:val="both"/>
        <w:rPr>
          <w:rFonts w:ascii="Arial" w:hAnsi="Arial" w:cs="Arial"/>
          <w:bCs/>
          <w:sz w:val="24"/>
          <w:szCs w:val="24"/>
        </w:rPr>
      </w:pPr>
    </w:p>
    <w:p w14:paraId="25BF7948" w14:textId="6B0E4A9B"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why you haven’t done any of them.</w:t>
      </w:r>
    </w:p>
    <w:p w14:paraId="26F3B408" w14:textId="77777777" w:rsidR="00977AFC" w:rsidRDefault="00977AFC" w:rsidP="00F2690B">
      <w:pPr>
        <w:spacing w:after="0" w:line="240" w:lineRule="auto"/>
        <w:ind w:left="1134" w:hanging="1134"/>
        <w:jc w:val="both"/>
        <w:rPr>
          <w:rFonts w:ascii="Arial" w:hAnsi="Arial" w:cs="Arial"/>
          <w:bCs/>
          <w:sz w:val="24"/>
          <w:szCs w:val="24"/>
        </w:rPr>
      </w:pPr>
    </w:p>
    <w:p w14:paraId="4E966B9B" w14:textId="3358018B"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Look behind you, I worked.</w:t>
      </w:r>
    </w:p>
    <w:p w14:paraId="7D533BAC" w14:textId="77777777" w:rsidR="00977AFC" w:rsidRDefault="00977AFC" w:rsidP="00F2690B">
      <w:pPr>
        <w:spacing w:after="0" w:line="240" w:lineRule="auto"/>
        <w:ind w:left="1134" w:hanging="1134"/>
        <w:jc w:val="both"/>
        <w:rPr>
          <w:rFonts w:ascii="Arial" w:hAnsi="Arial" w:cs="Arial"/>
          <w:bCs/>
          <w:sz w:val="24"/>
          <w:szCs w:val="24"/>
        </w:rPr>
      </w:pPr>
    </w:p>
    <w:p w14:paraId="1447D831" w14:textId="6822A50A"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ab/>
        <w:t>I have a graph for you guys, and a table.</w:t>
      </w:r>
    </w:p>
    <w:p w14:paraId="07ABBACA" w14:textId="77777777" w:rsidR="00977AFC" w:rsidRDefault="00977AFC" w:rsidP="00F2690B">
      <w:pPr>
        <w:spacing w:after="0" w:line="240" w:lineRule="auto"/>
        <w:ind w:left="1134" w:hanging="1134"/>
        <w:jc w:val="both"/>
        <w:rPr>
          <w:rFonts w:ascii="Arial" w:hAnsi="Arial" w:cs="Arial"/>
          <w:bCs/>
          <w:sz w:val="24"/>
          <w:szCs w:val="24"/>
        </w:rPr>
      </w:pPr>
    </w:p>
    <w:p w14:paraId="6F64C438" w14:textId="222C8FAE"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know.  </w:t>
      </w:r>
    </w:p>
    <w:p w14:paraId="2A662A9B" w14:textId="77777777" w:rsidR="00977AFC" w:rsidRDefault="00977AFC" w:rsidP="00F2690B">
      <w:pPr>
        <w:spacing w:after="0" w:line="240" w:lineRule="auto"/>
        <w:ind w:left="1134" w:hanging="1134"/>
        <w:jc w:val="both"/>
        <w:rPr>
          <w:rFonts w:ascii="Arial" w:hAnsi="Arial" w:cs="Arial"/>
          <w:bCs/>
          <w:sz w:val="24"/>
          <w:szCs w:val="24"/>
        </w:rPr>
      </w:pPr>
    </w:p>
    <w:p w14:paraId="5A73BA1F" w14:textId="31BA5C27" w:rsidR="00977AFC" w:rsidRDefault="00977AFC" w:rsidP="00F2690B">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That’s lovely.</w:t>
      </w:r>
    </w:p>
    <w:p w14:paraId="7BF52ABB" w14:textId="77777777" w:rsidR="00977AFC" w:rsidRDefault="00977AFC" w:rsidP="00F2690B">
      <w:pPr>
        <w:spacing w:after="0" w:line="240" w:lineRule="auto"/>
        <w:ind w:left="1134" w:hanging="1134"/>
        <w:jc w:val="both"/>
        <w:rPr>
          <w:rFonts w:ascii="Arial" w:hAnsi="Arial" w:cs="Arial"/>
          <w:bCs/>
          <w:sz w:val="24"/>
          <w:szCs w:val="24"/>
        </w:rPr>
      </w:pPr>
    </w:p>
    <w:p w14:paraId="609808E0" w14:textId="7F948A03" w:rsidR="001555A2" w:rsidRDefault="001555A2"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Oh</w:t>
      </w:r>
      <w:proofErr w:type="gramEnd"/>
      <w:r>
        <w:rPr>
          <w:rFonts w:ascii="Arial" w:hAnsi="Arial" w:cs="Arial"/>
          <w:bCs/>
          <w:sz w:val="24"/>
          <w:szCs w:val="24"/>
        </w:rPr>
        <w:t xml:space="preserve"> it doesn’t work, it never works.</w:t>
      </w:r>
    </w:p>
    <w:p w14:paraId="38A93A57" w14:textId="77777777" w:rsidR="001555A2" w:rsidRDefault="001555A2" w:rsidP="00F2690B">
      <w:pPr>
        <w:spacing w:after="0" w:line="240" w:lineRule="auto"/>
        <w:ind w:left="1134" w:hanging="1134"/>
        <w:jc w:val="both"/>
        <w:rPr>
          <w:rFonts w:ascii="Arial" w:hAnsi="Arial" w:cs="Arial"/>
          <w:bCs/>
          <w:sz w:val="24"/>
          <w:szCs w:val="24"/>
        </w:rPr>
      </w:pPr>
    </w:p>
    <w:p w14:paraId="7C8C2332" w14:textId="43A349F9" w:rsidR="001555A2" w:rsidRDefault="001555A2"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if it’s the same pattern, working backwards, and this is four back, and I just traced it back, so we’d start with seven.</w:t>
      </w:r>
    </w:p>
    <w:p w14:paraId="0FE5AE6B" w14:textId="77777777" w:rsidR="001555A2" w:rsidRDefault="001555A2" w:rsidP="00F2690B">
      <w:pPr>
        <w:spacing w:after="0" w:line="240" w:lineRule="auto"/>
        <w:ind w:left="1134" w:hanging="1134"/>
        <w:jc w:val="both"/>
        <w:rPr>
          <w:rFonts w:ascii="Arial" w:hAnsi="Arial" w:cs="Arial"/>
          <w:bCs/>
          <w:sz w:val="24"/>
          <w:szCs w:val="24"/>
        </w:rPr>
      </w:pPr>
    </w:p>
    <w:p w14:paraId="1A23B0A4" w14:textId="420ED395" w:rsidR="001555A2" w:rsidRDefault="001555A2"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I love your perseverance, I admire it.  Hold on.  So D, seven back?  One, two, three, four…</w:t>
      </w:r>
    </w:p>
    <w:p w14:paraId="6C73BB5E" w14:textId="77777777" w:rsidR="001555A2" w:rsidRDefault="001555A2" w:rsidP="00F2690B">
      <w:pPr>
        <w:spacing w:after="0" w:line="240" w:lineRule="auto"/>
        <w:ind w:left="1134" w:hanging="1134"/>
        <w:jc w:val="both"/>
        <w:rPr>
          <w:rFonts w:ascii="Arial" w:hAnsi="Arial" w:cs="Arial"/>
          <w:bCs/>
          <w:sz w:val="24"/>
          <w:szCs w:val="24"/>
        </w:rPr>
      </w:pPr>
    </w:p>
    <w:p w14:paraId="1250CB6A" w14:textId="720C9BFD" w:rsidR="001555A2" w:rsidRDefault="001555A2"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Shit, did I do this right?</w:t>
      </w:r>
    </w:p>
    <w:p w14:paraId="558C52DB" w14:textId="77777777" w:rsidR="006847F8" w:rsidRDefault="006847F8" w:rsidP="00F2690B">
      <w:pPr>
        <w:spacing w:after="0" w:line="240" w:lineRule="auto"/>
        <w:ind w:left="1134" w:hanging="1134"/>
        <w:jc w:val="both"/>
        <w:rPr>
          <w:rFonts w:ascii="Arial" w:hAnsi="Arial" w:cs="Arial"/>
          <w:bCs/>
          <w:sz w:val="24"/>
          <w:szCs w:val="24"/>
        </w:rPr>
      </w:pPr>
    </w:p>
    <w:p w14:paraId="37CDCD8F" w14:textId="62B189C8" w:rsidR="006847F8" w:rsidRDefault="006847F8"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…five, six, seven, it’s a W, it’s back to W.</w:t>
      </w:r>
    </w:p>
    <w:p w14:paraId="1EF2EBD1" w14:textId="77777777" w:rsidR="006847F8" w:rsidRDefault="006847F8" w:rsidP="00F2690B">
      <w:pPr>
        <w:spacing w:after="0" w:line="240" w:lineRule="auto"/>
        <w:ind w:left="1134" w:hanging="1134"/>
        <w:jc w:val="both"/>
        <w:rPr>
          <w:rFonts w:ascii="Arial" w:hAnsi="Arial" w:cs="Arial"/>
          <w:bCs/>
          <w:sz w:val="24"/>
          <w:szCs w:val="24"/>
        </w:rPr>
      </w:pPr>
    </w:p>
    <w:p w14:paraId="03F4F676" w14:textId="31F71526" w:rsidR="009A5B41" w:rsidRDefault="006847F8" w:rsidP="0029669E">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704, 704, 704, 704, 704, 7, </w:t>
      </w:r>
      <w:r w:rsidR="0029669E">
        <w:rPr>
          <w:rFonts w:ascii="Arial" w:hAnsi="Arial" w:cs="Arial"/>
          <w:bCs/>
          <w:sz w:val="24"/>
          <w:szCs w:val="24"/>
        </w:rPr>
        <w:t>[02:10:</w:t>
      </w:r>
      <w:r w:rsidR="004B3400">
        <w:rPr>
          <w:rFonts w:ascii="Arial" w:hAnsi="Arial" w:cs="Arial"/>
          <w:bCs/>
          <w:sz w:val="24"/>
          <w:szCs w:val="24"/>
        </w:rPr>
        <w:t>0</w:t>
      </w:r>
      <w:r w:rsidR="0029669E">
        <w:rPr>
          <w:rFonts w:ascii="Arial" w:hAnsi="Arial" w:cs="Arial"/>
          <w:bCs/>
          <w:sz w:val="24"/>
          <w:szCs w:val="24"/>
        </w:rPr>
        <w:t xml:space="preserve">0].  </w:t>
      </w:r>
      <w:r>
        <w:rPr>
          <w:rFonts w:ascii="Arial" w:hAnsi="Arial" w:cs="Arial"/>
          <w:bCs/>
          <w:sz w:val="24"/>
          <w:szCs w:val="24"/>
        </w:rPr>
        <w:t>I think that’s right.  Yeah, yeah</w:t>
      </w:r>
      <w:r w:rsidR="0029669E">
        <w:rPr>
          <w:rFonts w:ascii="Arial" w:hAnsi="Arial" w:cs="Arial"/>
          <w:bCs/>
          <w:sz w:val="24"/>
          <w:szCs w:val="24"/>
        </w:rPr>
        <w:t xml:space="preserve">.  </w:t>
      </w:r>
      <w:r w:rsidR="009A5B41">
        <w:rPr>
          <w:rFonts w:ascii="Arial" w:hAnsi="Arial" w:cs="Arial"/>
          <w:bCs/>
          <w:sz w:val="24"/>
          <w:szCs w:val="24"/>
        </w:rPr>
        <w:t>Okay, right, so W…</w:t>
      </w:r>
    </w:p>
    <w:p w14:paraId="3E58D6D4" w14:textId="77777777" w:rsidR="009A5B41" w:rsidRDefault="009A5B41" w:rsidP="00F2690B">
      <w:pPr>
        <w:spacing w:after="0" w:line="240" w:lineRule="auto"/>
        <w:ind w:left="1134" w:hanging="1134"/>
        <w:jc w:val="both"/>
        <w:rPr>
          <w:rFonts w:ascii="Arial" w:hAnsi="Arial" w:cs="Arial"/>
          <w:bCs/>
          <w:sz w:val="24"/>
          <w:szCs w:val="24"/>
        </w:rPr>
      </w:pPr>
    </w:p>
    <w:p w14:paraId="4F94B836" w14:textId="3261EB53"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How many back from W?</w:t>
      </w:r>
    </w:p>
    <w:p w14:paraId="628D6A76" w14:textId="77777777" w:rsidR="009A5B41" w:rsidRDefault="009A5B41" w:rsidP="00F2690B">
      <w:pPr>
        <w:spacing w:after="0" w:line="240" w:lineRule="auto"/>
        <w:ind w:left="1134" w:hanging="1134"/>
        <w:jc w:val="both"/>
        <w:rPr>
          <w:rFonts w:ascii="Arial" w:hAnsi="Arial" w:cs="Arial"/>
          <w:bCs/>
          <w:sz w:val="24"/>
          <w:szCs w:val="24"/>
        </w:rPr>
      </w:pPr>
    </w:p>
    <w:p w14:paraId="5E26777D" w14:textId="1180052D"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Seven.</w:t>
      </w:r>
    </w:p>
    <w:p w14:paraId="53A14302" w14:textId="77777777" w:rsidR="009A5B41" w:rsidRDefault="009A5B41" w:rsidP="00F2690B">
      <w:pPr>
        <w:spacing w:after="0" w:line="240" w:lineRule="auto"/>
        <w:ind w:left="1134" w:hanging="1134"/>
        <w:jc w:val="both"/>
        <w:rPr>
          <w:rFonts w:ascii="Arial" w:hAnsi="Arial" w:cs="Arial"/>
          <w:bCs/>
          <w:sz w:val="24"/>
          <w:szCs w:val="24"/>
        </w:rPr>
      </w:pPr>
    </w:p>
    <w:p w14:paraId="19905F1B" w14:textId="7BBA7E00"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four, five, six, seven.</w:t>
      </w:r>
    </w:p>
    <w:p w14:paraId="33C4C4B1" w14:textId="77777777" w:rsidR="009A5B41" w:rsidRDefault="009A5B41" w:rsidP="00F2690B">
      <w:pPr>
        <w:spacing w:after="0" w:line="240" w:lineRule="auto"/>
        <w:ind w:left="1134" w:hanging="1134"/>
        <w:jc w:val="both"/>
        <w:rPr>
          <w:rFonts w:ascii="Arial" w:hAnsi="Arial" w:cs="Arial"/>
          <w:bCs/>
          <w:sz w:val="24"/>
          <w:szCs w:val="24"/>
        </w:rPr>
      </w:pPr>
    </w:p>
    <w:p w14:paraId="72628DD5" w14:textId="31106AB5"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Sorry no, D, seven back from D, which should give W.</w:t>
      </w:r>
    </w:p>
    <w:p w14:paraId="2148AD74" w14:textId="77777777" w:rsidR="009A5B41" w:rsidRDefault="009A5B41" w:rsidP="00F2690B">
      <w:pPr>
        <w:spacing w:after="0" w:line="240" w:lineRule="auto"/>
        <w:ind w:left="1134" w:hanging="1134"/>
        <w:jc w:val="both"/>
        <w:rPr>
          <w:rFonts w:ascii="Arial" w:hAnsi="Arial" w:cs="Arial"/>
          <w:bCs/>
          <w:sz w:val="24"/>
          <w:szCs w:val="24"/>
        </w:rPr>
      </w:pPr>
    </w:p>
    <w:p w14:paraId="4C76ECD9" w14:textId="0742BFD7"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one, two, three, four, five, six, seven, yeah, W.</w:t>
      </w:r>
    </w:p>
    <w:p w14:paraId="03485158" w14:textId="77777777" w:rsidR="004B3400" w:rsidRDefault="004B3400" w:rsidP="00F2690B">
      <w:pPr>
        <w:spacing w:after="0" w:line="240" w:lineRule="auto"/>
        <w:ind w:left="1134" w:hanging="1134"/>
        <w:jc w:val="both"/>
        <w:rPr>
          <w:rFonts w:ascii="Arial" w:hAnsi="Arial" w:cs="Arial"/>
          <w:bCs/>
          <w:sz w:val="24"/>
          <w:szCs w:val="24"/>
        </w:rPr>
      </w:pPr>
    </w:p>
    <w:p w14:paraId="21B8B0AE" w14:textId="36E5B52A" w:rsidR="009A5B41" w:rsidRDefault="009A5B41" w:rsidP="00F2690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D…and then four back from O.</w:t>
      </w:r>
    </w:p>
    <w:p w14:paraId="057093E5" w14:textId="77777777" w:rsidR="009A5B41" w:rsidRDefault="009A5B41" w:rsidP="00F2690B">
      <w:pPr>
        <w:spacing w:after="0" w:line="240" w:lineRule="auto"/>
        <w:ind w:left="1134" w:hanging="1134"/>
        <w:jc w:val="both"/>
        <w:rPr>
          <w:rFonts w:ascii="Arial" w:hAnsi="Arial" w:cs="Arial"/>
          <w:bCs/>
          <w:sz w:val="24"/>
          <w:szCs w:val="24"/>
        </w:rPr>
      </w:pPr>
    </w:p>
    <w:p w14:paraId="0003FDB2" w14:textId="1B5F2B25" w:rsidR="009A5B41" w:rsidRDefault="009A5B41"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Four back from O?  One, two, three, four, K.</w:t>
      </w:r>
    </w:p>
    <w:p w14:paraId="7E1A13E8" w14:textId="77777777" w:rsidR="009A5B41" w:rsidRDefault="009A5B41" w:rsidP="009A5B41">
      <w:pPr>
        <w:spacing w:after="0" w:line="240" w:lineRule="auto"/>
        <w:ind w:left="1134" w:hanging="1134"/>
        <w:jc w:val="both"/>
        <w:rPr>
          <w:rFonts w:ascii="Arial" w:hAnsi="Arial" w:cs="Arial"/>
          <w:bCs/>
          <w:sz w:val="24"/>
          <w:szCs w:val="24"/>
        </w:rPr>
      </w:pPr>
    </w:p>
    <w:p w14:paraId="01D52897" w14:textId="2B76E74C" w:rsidR="009A5B41" w:rsidRDefault="009A5B41"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That’s weird.</w:t>
      </w:r>
    </w:p>
    <w:p w14:paraId="4E5F0FC2" w14:textId="77777777" w:rsidR="009A5B41" w:rsidRDefault="009A5B41" w:rsidP="009A5B41">
      <w:pPr>
        <w:spacing w:after="0" w:line="240" w:lineRule="auto"/>
        <w:ind w:left="1134" w:hanging="1134"/>
        <w:jc w:val="both"/>
        <w:rPr>
          <w:rFonts w:ascii="Arial" w:hAnsi="Arial" w:cs="Arial"/>
          <w:bCs/>
          <w:sz w:val="24"/>
          <w:szCs w:val="24"/>
        </w:rPr>
      </w:pPr>
    </w:p>
    <w:p w14:paraId="1B92A6C5" w14:textId="06E64FD5" w:rsidR="009A5B41" w:rsidRDefault="009A5B41"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could have Donna put connections?</w:t>
      </w:r>
    </w:p>
    <w:p w14:paraId="7BAB0AFF" w14:textId="77777777" w:rsidR="009A5B41" w:rsidRDefault="009A5B41" w:rsidP="009A5B41">
      <w:pPr>
        <w:spacing w:after="0" w:line="240" w:lineRule="auto"/>
        <w:ind w:left="1134" w:hanging="1134"/>
        <w:jc w:val="both"/>
        <w:rPr>
          <w:rFonts w:ascii="Arial" w:hAnsi="Arial" w:cs="Arial"/>
          <w:bCs/>
          <w:sz w:val="24"/>
          <w:szCs w:val="24"/>
        </w:rPr>
      </w:pPr>
    </w:p>
    <w:p w14:paraId="6DC3130D" w14:textId="5D7774AF" w:rsidR="009A5B41" w:rsidRDefault="009A5B41"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Seven back from U.</w:t>
      </w:r>
    </w:p>
    <w:p w14:paraId="670FB257" w14:textId="77777777" w:rsidR="009A5B41" w:rsidRDefault="009A5B41" w:rsidP="009A5B41">
      <w:pPr>
        <w:spacing w:after="0" w:line="240" w:lineRule="auto"/>
        <w:ind w:left="1134" w:hanging="1134"/>
        <w:jc w:val="both"/>
        <w:rPr>
          <w:rFonts w:ascii="Arial" w:hAnsi="Arial" w:cs="Arial"/>
          <w:bCs/>
          <w:sz w:val="24"/>
          <w:szCs w:val="24"/>
        </w:rPr>
      </w:pPr>
    </w:p>
    <w:p w14:paraId="1B24FDE4" w14:textId="3DAECDC8" w:rsidR="009A5B41" w:rsidRDefault="009A5B41"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Seven back from U.  One, two, three, four</w:t>
      </w:r>
      <w:r w:rsidR="00B9226C">
        <w:rPr>
          <w:rFonts w:ascii="Arial" w:hAnsi="Arial" w:cs="Arial"/>
          <w:bCs/>
          <w:sz w:val="24"/>
          <w:szCs w:val="24"/>
        </w:rPr>
        <w:t>, five, six, seven, N.</w:t>
      </w:r>
    </w:p>
    <w:p w14:paraId="44552E98" w14:textId="77777777" w:rsidR="00B9226C" w:rsidRDefault="00B9226C" w:rsidP="009A5B41">
      <w:pPr>
        <w:spacing w:after="0" w:line="240" w:lineRule="auto"/>
        <w:ind w:left="1134" w:hanging="1134"/>
        <w:jc w:val="both"/>
        <w:rPr>
          <w:rFonts w:ascii="Arial" w:hAnsi="Arial" w:cs="Arial"/>
          <w:bCs/>
          <w:sz w:val="24"/>
          <w:szCs w:val="24"/>
        </w:rPr>
      </w:pPr>
    </w:p>
    <w:p w14:paraId="19E38CF9" w14:textId="674F349D"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like connect the…</w:t>
      </w:r>
      <w:r w:rsidR="00AB7497">
        <w:rPr>
          <w:rFonts w:ascii="Arial" w:hAnsi="Arial" w:cs="Arial"/>
          <w:bCs/>
          <w:sz w:val="24"/>
          <w:szCs w:val="24"/>
        </w:rPr>
        <w:t>Sheri</w:t>
      </w:r>
      <w:r>
        <w:rPr>
          <w:rFonts w:ascii="Arial" w:hAnsi="Arial" w:cs="Arial"/>
          <w:bCs/>
          <w:sz w:val="24"/>
          <w:szCs w:val="24"/>
        </w:rPr>
        <w:t xml:space="preserve"> and the…</w:t>
      </w:r>
    </w:p>
    <w:p w14:paraId="3512F885" w14:textId="77777777" w:rsidR="00B9226C" w:rsidRDefault="00B9226C" w:rsidP="009A5B41">
      <w:pPr>
        <w:spacing w:after="0" w:line="240" w:lineRule="auto"/>
        <w:ind w:left="1134" w:hanging="1134"/>
        <w:jc w:val="both"/>
        <w:rPr>
          <w:rFonts w:ascii="Arial" w:hAnsi="Arial" w:cs="Arial"/>
          <w:bCs/>
          <w:sz w:val="24"/>
          <w:szCs w:val="24"/>
        </w:rPr>
      </w:pPr>
    </w:p>
    <w:p w14:paraId="082F75A3" w14:textId="30574500"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makes no sense.  Did you do four for all of them.</w:t>
      </w:r>
    </w:p>
    <w:p w14:paraId="30599BC2" w14:textId="77777777" w:rsidR="00B9226C" w:rsidRDefault="00B9226C" w:rsidP="009A5B41">
      <w:pPr>
        <w:spacing w:after="0" w:line="240" w:lineRule="auto"/>
        <w:ind w:left="1134" w:hanging="1134"/>
        <w:jc w:val="both"/>
        <w:rPr>
          <w:rFonts w:ascii="Arial" w:hAnsi="Arial" w:cs="Arial"/>
          <w:bCs/>
          <w:sz w:val="24"/>
          <w:szCs w:val="24"/>
        </w:rPr>
      </w:pPr>
    </w:p>
    <w:p w14:paraId="743C8E92" w14:textId="3EC6117B"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29669E">
        <w:rPr>
          <w:rFonts w:ascii="Arial" w:hAnsi="Arial" w:cs="Arial"/>
          <w:bCs/>
          <w:sz w:val="24"/>
          <w:szCs w:val="24"/>
        </w:rPr>
        <w:t>…</w:t>
      </w:r>
      <w:r w:rsidRPr="00C373ED">
        <w:rPr>
          <w:rFonts w:ascii="Arial" w:hAnsi="Arial" w:cs="Arial"/>
          <w:bCs/>
          <w:sz w:val="24"/>
          <w:szCs w:val="24"/>
          <w:highlight w:val="yellow"/>
        </w:rPr>
        <w:t>[inaudible 02:10:34]</w:t>
      </w:r>
      <w:r>
        <w:rPr>
          <w:rFonts w:ascii="Arial" w:hAnsi="Arial" w:cs="Arial"/>
          <w:bCs/>
          <w:sz w:val="24"/>
          <w:szCs w:val="24"/>
        </w:rPr>
        <w:t xml:space="preserve"> guy.</w:t>
      </w:r>
    </w:p>
    <w:p w14:paraId="4EFED32D" w14:textId="77777777" w:rsidR="00B9226C" w:rsidRDefault="00B9226C" w:rsidP="009A5B41">
      <w:pPr>
        <w:spacing w:after="0" w:line="240" w:lineRule="auto"/>
        <w:ind w:left="1134" w:hanging="1134"/>
        <w:jc w:val="both"/>
        <w:rPr>
          <w:rFonts w:ascii="Arial" w:hAnsi="Arial" w:cs="Arial"/>
          <w:bCs/>
          <w:sz w:val="24"/>
          <w:szCs w:val="24"/>
        </w:rPr>
      </w:pPr>
    </w:p>
    <w:p w14:paraId="6FF016D9" w14:textId="00C4C8D8"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no, I just wondered if I did a direct transpose to see if that transferred across.</w:t>
      </w:r>
    </w:p>
    <w:p w14:paraId="58B80398" w14:textId="77777777" w:rsidR="00B9226C" w:rsidRDefault="00B9226C" w:rsidP="009A5B41">
      <w:pPr>
        <w:spacing w:after="0" w:line="240" w:lineRule="auto"/>
        <w:ind w:left="1134" w:hanging="1134"/>
        <w:jc w:val="both"/>
        <w:rPr>
          <w:rFonts w:ascii="Arial" w:hAnsi="Arial" w:cs="Arial"/>
          <w:bCs/>
          <w:sz w:val="24"/>
          <w:szCs w:val="24"/>
        </w:rPr>
      </w:pPr>
    </w:p>
    <w:p w14:paraId="0260F490" w14:textId="5B8F4069"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proofErr w:type="spellStart"/>
      <w:r>
        <w:rPr>
          <w:rFonts w:ascii="Arial" w:hAnsi="Arial" w:cs="Arial"/>
          <w:bCs/>
          <w:sz w:val="24"/>
          <w:szCs w:val="24"/>
        </w:rPr>
        <w:t>‘Cause</w:t>
      </w:r>
      <w:proofErr w:type="spellEnd"/>
      <w:r>
        <w:rPr>
          <w:rFonts w:ascii="Arial" w:hAnsi="Arial" w:cs="Arial"/>
          <w:bCs/>
          <w:sz w:val="24"/>
          <w:szCs w:val="24"/>
        </w:rPr>
        <w:t xml:space="preserve"> Joan doesn’t fit anything.</w:t>
      </w:r>
    </w:p>
    <w:p w14:paraId="0BEC7461" w14:textId="77777777" w:rsidR="00B9226C" w:rsidRDefault="00B9226C" w:rsidP="009A5B41">
      <w:pPr>
        <w:spacing w:after="0" w:line="240" w:lineRule="auto"/>
        <w:ind w:left="1134" w:hanging="1134"/>
        <w:jc w:val="both"/>
        <w:rPr>
          <w:rFonts w:ascii="Arial" w:hAnsi="Arial" w:cs="Arial"/>
          <w:bCs/>
          <w:sz w:val="24"/>
          <w:szCs w:val="24"/>
        </w:rPr>
      </w:pPr>
    </w:p>
    <w:p w14:paraId="7B7664AC" w14:textId="6AE12D65"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but it didn’t?</w:t>
      </w:r>
    </w:p>
    <w:p w14:paraId="448A49BB" w14:textId="77777777" w:rsidR="00B9226C" w:rsidRDefault="00B9226C" w:rsidP="009A5B41">
      <w:pPr>
        <w:spacing w:after="0" w:line="240" w:lineRule="auto"/>
        <w:ind w:left="1134" w:hanging="1134"/>
        <w:jc w:val="both"/>
        <w:rPr>
          <w:rFonts w:ascii="Arial" w:hAnsi="Arial" w:cs="Arial"/>
          <w:bCs/>
          <w:sz w:val="24"/>
          <w:szCs w:val="24"/>
        </w:rPr>
      </w:pPr>
    </w:p>
    <w:p w14:paraId="69B4B83A" w14:textId="2980231A" w:rsidR="00B9226C" w:rsidRDefault="00B9226C"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it didn’t make any sense at all.</w:t>
      </w:r>
    </w:p>
    <w:p w14:paraId="37EB6C59" w14:textId="77777777" w:rsidR="00B9226C" w:rsidRDefault="00B9226C" w:rsidP="009A5B41">
      <w:pPr>
        <w:spacing w:after="0" w:line="240" w:lineRule="auto"/>
        <w:ind w:left="1134" w:hanging="1134"/>
        <w:jc w:val="both"/>
        <w:rPr>
          <w:rFonts w:ascii="Arial" w:hAnsi="Arial" w:cs="Arial"/>
          <w:bCs/>
          <w:sz w:val="24"/>
          <w:szCs w:val="24"/>
        </w:rPr>
      </w:pPr>
    </w:p>
    <w:p w14:paraId="21C91FF8" w14:textId="421361B5" w:rsidR="00B9226C"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Donna doesn’t fit anything, so I’m thinking, did she maybe, somehow connect with </w:t>
      </w:r>
      <w:r w:rsidR="00AB7497">
        <w:rPr>
          <w:rFonts w:ascii="Arial" w:hAnsi="Arial" w:cs="Arial"/>
          <w:bCs/>
          <w:sz w:val="24"/>
          <w:szCs w:val="24"/>
        </w:rPr>
        <w:t>Sheri</w:t>
      </w:r>
      <w:r>
        <w:rPr>
          <w:rFonts w:ascii="Arial" w:hAnsi="Arial" w:cs="Arial"/>
          <w:bCs/>
          <w:sz w:val="24"/>
          <w:szCs w:val="24"/>
        </w:rPr>
        <w:t xml:space="preserve"> and the buying people?</w:t>
      </w:r>
    </w:p>
    <w:p w14:paraId="6E0C3EB0" w14:textId="77777777" w:rsidR="00960AD4" w:rsidRDefault="00960AD4" w:rsidP="009A5B41">
      <w:pPr>
        <w:spacing w:after="0" w:line="240" w:lineRule="auto"/>
        <w:ind w:left="1134" w:hanging="1134"/>
        <w:jc w:val="both"/>
        <w:rPr>
          <w:rFonts w:ascii="Arial" w:hAnsi="Arial" w:cs="Arial"/>
          <w:bCs/>
          <w:sz w:val="24"/>
          <w:szCs w:val="24"/>
        </w:rPr>
      </w:pPr>
    </w:p>
    <w:p w14:paraId="0422637B" w14:textId="77F7456E"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ab/>
        <w:t xml:space="preserve">Because otherwise, Donna doesn’t fit at all.  But maybe she helped </w:t>
      </w:r>
      <w:r w:rsidR="00AB7497">
        <w:rPr>
          <w:rFonts w:ascii="Arial" w:hAnsi="Arial" w:cs="Arial"/>
          <w:bCs/>
          <w:sz w:val="24"/>
          <w:szCs w:val="24"/>
        </w:rPr>
        <w:t>Sheri</w:t>
      </w:r>
      <w:r>
        <w:rPr>
          <w:rFonts w:ascii="Arial" w:hAnsi="Arial" w:cs="Arial"/>
          <w:bCs/>
          <w:sz w:val="24"/>
          <w:szCs w:val="24"/>
        </w:rPr>
        <w:t>.</w:t>
      </w:r>
    </w:p>
    <w:p w14:paraId="7556FFAB" w14:textId="77777777" w:rsidR="00960AD4" w:rsidRDefault="00960AD4" w:rsidP="009A5B41">
      <w:pPr>
        <w:spacing w:after="0" w:line="240" w:lineRule="auto"/>
        <w:ind w:left="1134" w:hanging="1134"/>
        <w:jc w:val="both"/>
        <w:rPr>
          <w:rFonts w:ascii="Arial" w:hAnsi="Arial" w:cs="Arial"/>
          <w:bCs/>
          <w:sz w:val="24"/>
          <w:szCs w:val="24"/>
        </w:rPr>
      </w:pPr>
    </w:p>
    <w:p w14:paraId="4D229EFA" w14:textId="714DBB58"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just think that we can exclude Donna.</w:t>
      </w:r>
    </w:p>
    <w:p w14:paraId="3554C6BB" w14:textId="77777777" w:rsidR="00960AD4" w:rsidRDefault="00960AD4" w:rsidP="009A5B41">
      <w:pPr>
        <w:spacing w:after="0" w:line="240" w:lineRule="auto"/>
        <w:ind w:left="1134" w:hanging="1134"/>
        <w:jc w:val="both"/>
        <w:rPr>
          <w:rFonts w:ascii="Arial" w:hAnsi="Arial" w:cs="Arial"/>
          <w:bCs/>
          <w:sz w:val="24"/>
          <w:szCs w:val="24"/>
        </w:rPr>
      </w:pPr>
    </w:p>
    <w:p w14:paraId="35D8C4C6" w14:textId="2A3D5DE7"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she might have not killed, but I don’t know, she might have known something.</w:t>
      </w:r>
    </w:p>
    <w:p w14:paraId="5F98FECA" w14:textId="77777777" w:rsidR="00960AD4" w:rsidRDefault="00960AD4" w:rsidP="009A5B41">
      <w:pPr>
        <w:spacing w:after="0" w:line="240" w:lineRule="auto"/>
        <w:ind w:left="1134" w:hanging="1134"/>
        <w:jc w:val="both"/>
        <w:rPr>
          <w:rFonts w:ascii="Arial" w:hAnsi="Arial" w:cs="Arial"/>
          <w:bCs/>
          <w:sz w:val="24"/>
          <w:szCs w:val="24"/>
        </w:rPr>
      </w:pPr>
    </w:p>
    <w:p w14:paraId="65AB859E" w14:textId="07A0E9E2"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 think Donna, ‘cause she was nicked in the car, is off.  </w:t>
      </w:r>
    </w:p>
    <w:p w14:paraId="0617B01F" w14:textId="77777777" w:rsidR="00960AD4" w:rsidRDefault="00960AD4" w:rsidP="009A5B41">
      <w:pPr>
        <w:spacing w:after="0" w:line="240" w:lineRule="auto"/>
        <w:ind w:left="1134" w:hanging="1134"/>
        <w:jc w:val="both"/>
        <w:rPr>
          <w:rFonts w:ascii="Arial" w:hAnsi="Arial" w:cs="Arial"/>
          <w:bCs/>
          <w:sz w:val="24"/>
          <w:szCs w:val="24"/>
        </w:rPr>
      </w:pPr>
    </w:p>
    <w:p w14:paraId="189F3161" w14:textId="5D02A170"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think she just knew something.</w:t>
      </w:r>
    </w:p>
    <w:p w14:paraId="71379737" w14:textId="77777777" w:rsidR="00960AD4" w:rsidRDefault="00960AD4" w:rsidP="009A5B41">
      <w:pPr>
        <w:spacing w:after="0" w:line="240" w:lineRule="auto"/>
        <w:ind w:left="1134" w:hanging="1134"/>
        <w:jc w:val="both"/>
        <w:rPr>
          <w:rFonts w:ascii="Arial" w:hAnsi="Arial" w:cs="Arial"/>
          <w:bCs/>
          <w:sz w:val="24"/>
          <w:szCs w:val="24"/>
        </w:rPr>
      </w:pPr>
    </w:p>
    <w:p w14:paraId="2CA2258E" w14:textId="3E16E741"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Isn’t it Donna who got nicked?</w:t>
      </w:r>
    </w:p>
    <w:p w14:paraId="4EB0A8E6" w14:textId="77777777" w:rsidR="00960AD4" w:rsidRDefault="00960AD4" w:rsidP="009A5B41">
      <w:pPr>
        <w:spacing w:after="0" w:line="240" w:lineRule="auto"/>
        <w:ind w:left="1134" w:hanging="1134"/>
        <w:jc w:val="both"/>
        <w:rPr>
          <w:rFonts w:ascii="Arial" w:hAnsi="Arial" w:cs="Arial"/>
          <w:bCs/>
          <w:sz w:val="24"/>
          <w:szCs w:val="24"/>
        </w:rPr>
      </w:pPr>
    </w:p>
    <w:p w14:paraId="0D844F93" w14:textId="775463AB"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0BDEA37F" w14:textId="77777777" w:rsidR="00960AD4" w:rsidRDefault="00960AD4" w:rsidP="009A5B41">
      <w:pPr>
        <w:spacing w:after="0" w:line="240" w:lineRule="auto"/>
        <w:ind w:left="1134" w:hanging="1134"/>
        <w:jc w:val="both"/>
        <w:rPr>
          <w:rFonts w:ascii="Arial" w:hAnsi="Arial" w:cs="Arial"/>
          <w:bCs/>
          <w:sz w:val="24"/>
          <w:szCs w:val="24"/>
        </w:rPr>
      </w:pPr>
    </w:p>
    <w:p w14:paraId="79333B76" w14:textId="13B016C0" w:rsidR="00960AD4" w:rsidRDefault="00960AD4"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I think that’s enough of an alibi.  In fact, funnily enough, it covers her and the policeman, unless of course, they’re </w:t>
      </w:r>
      <w:r w:rsidR="006F0ECF">
        <w:rPr>
          <w:rFonts w:ascii="Arial" w:hAnsi="Arial" w:cs="Arial"/>
          <w:bCs/>
          <w:sz w:val="24"/>
          <w:szCs w:val="24"/>
        </w:rPr>
        <w:t>[</w:t>
      </w:r>
      <w:r w:rsidR="006F0ECF" w:rsidRPr="00C373ED">
        <w:rPr>
          <w:rFonts w:ascii="Arial" w:hAnsi="Arial" w:cs="Arial"/>
          <w:bCs/>
          <w:sz w:val="24"/>
          <w:szCs w:val="24"/>
          <w:highlight w:val="yellow"/>
        </w:rPr>
        <w:t>inaudible 02:11:17]?</w:t>
      </w:r>
    </w:p>
    <w:p w14:paraId="00C9BBAD" w14:textId="77777777" w:rsidR="006F0ECF" w:rsidRDefault="006F0ECF" w:rsidP="009A5B41">
      <w:pPr>
        <w:spacing w:after="0" w:line="240" w:lineRule="auto"/>
        <w:ind w:left="1134" w:hanging="1134"/>
        <w:jc w:val="both"/>
        <w:rPr>
          <w:rFonts w:ascii="Arial" w:hAnsi="Arial" w:cs="Arial"/>
          <w:bCs/>
          <w:sz w:val="24"/>
          <w:szCs w:val="24"/>
        </w:rPr>
      </w:pPr>
    </w:p>
    <w:p w14:paraId="47E0E2FA" w14:textId="0C5637E4" w:rsidR="006F0ECF" w:rsidRPr="00DA0005" w:rsidRDefault="006F0ECF" w:rsidP="009A5B41">
      <w:pPr>
        <w:spacing w:after="0" w:line="240" w:lineRule="auto"/>
        <w:ind w:left="1134" w:hanging="1134"/>
        <w:jc w:val="both"/>
        <w:rPr>
          <w:rFonts w:ascii="Arial" w:hAnsi="Arial" w:cs="Arial"/>
          <w:b/>
          <w:sz w:val="24"/>
          <w:szCs w:val="24"/>
        </w:rPr>
      </w:pPr>
      <w:r w:rsidRPr="00091DE4">
        <w:rPr>
          <w:rFonts w:ascii="Arial" w:hAnsi="Arial" w:cs="Arial"/>
          <w:b/>
          <w:sz w:val="24"/>
          <w:szCs w:val="24"/>
          <w:highlight w:val="yellow"/>
        </w:rPr>
        <w:t>F1:</w:t>
      </w:r>
      <w:r w:rsidRPr="00091DE4">
        <w:rPr>
          <w:rFonts w:ascii="Arial" w:hAnsi="Arial" w:cs="Arial"/>
          <w:b/>
          <w:sz w:val="24"/>
          <w:szCs w:val="24"/>
          <w:highlight w:val="yellow"/>
        </w:rPr>
        <w:tab/>
        <w:t xml:space="preserve">I think it’s </w:t>
      </w:r>
      <w:r w:rsidR="00AB7497" w:rsidRPr="00091DE4">
        <w:rPr>
          <w:rFonts w:ascii="Arial" w:hAnsi="Arial" w:cs="Arial"/>
          <w:b/>
          <w:sz w:val="24"/>
          <w:szCs w:val="24"/>
          <w:highlight w:val="yellow"/>
        </w:rPr>
        <w:t>Sheri</w:t>
      </w:r>
      <w:r w:rsidRPr="00091DE4">
        <w:rPr>
          <w:rFonts w:ascii="Arial" w:hAnsi="Arial" w:cs="Arial"/>
          <w:b/>
          <w:sz w:val="24"/>
          <w:szCs w:val="24"/>
          <w:highlight w:val="yellow"/>
        </w:rPr>
        <w:t>.</w:t>
      </w:r>
      <w:r w:rsidR="009B2543" w:rsidRPr="00091DE4">
        <w:rPr>
          <w:rFonts w:ascii="Arial" w:hAnsi="Arial" w:cs="Arial"/>
          <w:b/>
          <w:sz w:val="24"/>
          <w:szCs w:val="24"/>
          <w:highlight w:val="yellow"/>
        </w:rPr>
        <w:t xml:space="preserve">  I think it’s the wife.</w:t>
      </w:r>
    </w:p>
    <w:p w14:paraId="56F288BC" w14:textId="77777777" w:rsidR="009B2543" w:rsidRDefault="009B2543" w:rsidP="009A5B41">
      <w:pPr>
        <w:spacing w:after="0" w:line="240" w:lineRule="auto"/>
        <w:ind w:left="1134" w:hanging="1134"/>
        <w:jc w:val="both"/>
        <w:rPr>
          <w:rFonts w:ascii="Arial" w:hAnsi="Arial" w:cs="Arial"/>
          <w:bCs/>
          <w:sz w:val="24"/>
          <w:szCs w:val="24"/>
        </w:rPr>
      </w:pPr>
    </w:p>
    <w:p w14:paraId="5D164AD7" w14:textId="0E26FA17"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Because she has got the…if you went back on motive, who else has got a motive?  No one else has got a motive, so it’s her.</w:t>
      </w:r>
    </w:p>
    <w:p w14:paraId="3D7E0605" w14:textId="77777777" w:rsidR="009B2543" w:rsidRDefault="009B2543" w:rsidP="009A5B41">
      <w:pPr>
        <w:spacing w:after="0" w:line="240" w:lineRule="auto"/>
        <w:ind w:left="1134" w:hanging="1134"/>
        <w:jc w:val="both"/>
        <w:rPr>
          <w:rFonts w:ascii="Arial" w:hAnsi="Arial" w:cs="Arial"/>
          <w:bCs/>
          <w:sz w:val="24"/>
          <w:szCs w:val="24"/>
        </w:rPr>
      </w:pPr>
    </w:p>
    <w:p w14:paraId="3DD1A4DD" w14:textId="129D85BF"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no, but Chris, Chris’s motive is related to her motive.</w:t>
      </w:r>
    </w:p>
    <w:p w14:paraId="3E804F5D" w14:textId="77777777" w:rsidR="009B2543" w:rsidRDefault="009B2543" w:rsidP="009A5B41">
      <w:pPr>
        <w:spacing w:after="0" w:line="240" w:lineRule="auto"/>
        <w:ind w:left="1134" w:hanging="1134"/>
        <w:jc w:val="both"/>
        <w:rPr>
          <w:rFonts w:ascii="Arial" w:hAnsi="Arial" w:cs="Arial"/>
          <w:bCs/>
          <w:sz w:val="24"/>
          <w:szCs w:val="24"/>
        </w:rPr>
      </w:pPr>
    </w:p>
    <w:p w14:paraId="2B9BB9BD" w14:textId="068F81E6"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agree he could be an assistant, but he hasn’t got a motive in his own right.</w:t>
      </w:r>
    </w:p>
    <w:p w14:paraId="510C28A4" w14:textId="77777777" w:rsidR="009B2543" w:rsidRDefault="009B2543" w:rsidP="009A5B41">
      <w:pPr>
        <w:spacing w:after="0" w:line="240" w:lineRule="auto"/>
        <w:ind w:left="1134" w:hanging="1134"/>
        <w:jc w:val="both"/>
        <w:rPr>
          <w:rFonts w:ascii="Arial" w:hAnsi="Arial" w:cs="Arial"/>
          <w:bCs/>
          <w:sz w:val="24"/>
          <w:szCs w:val="24"/>
        </w:rPr>
      </w:pPr>
    </w:p>
    <w:p w14:paraId="7BAEA7C1" w14:textId="7C08147B"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No, but it doesn’t mean </w:t>
      </w:r>
      <w:r w:rsidR="0029669E">
        <w:rPr>
          <w:rFonts w:ascii="Arial" w:hAnsi="Arial" w:cs="Arial"/>
          <w:bCs/>
          <w:sz w:val="24"/>
          <w:szCs w:val="24"/>
        </w:rPr>
        <w:t xml:space="preserve">she’s not </w:t>
      </w:r>
      <w:r>
        <w:rPr>
          <w:rFonts w:ascii="Arial" w:hAnsi="Arial" w:cs="Arial"/>
          <w:bCs/>
          <w:sz w:val="24"/>
          <w:szCs w:val="24"/>
        </w:rPr>
        <w:t>[</w:t>
      </w:r>
      <w:r w:rsidR="0029669E">
        <w:rPr>
          <w:rFonts w:ascii="Arial" w:hAnsi="Arial" w:cs="Arial"/>
          <w:bCs/>
          <w:sz w:val="24"/>
          <w:szCs w:val="24"/>
          <w:highlight w:val="yellow"/>
        </w:rPr>
        <w:t>voices overlap</w:t>
      </w:r>
      <w:r w:rsidRPr="00C373ED">
        <w:rPr>
          <w:rFonts w:ascii="Arial" w:hAnsi="Arial" w:cs="Arial"/>
          <w:bCs/>
          <w:sz w:val="24"/>
          <w:szCs w:val="24"/>
          <w:highlight w:val="yellow"/>
        </w:rPr>
        <w:t xml:space="preserve"> 02:11:36]</w:t>
      </w:r>
      <w:r w:rsidR="0029669E">
        <w:rPr>
          <w:rFonts w:ascii="Arial" w:hAnsi="Arial" w:cs="Arial"/>
          <w:bCs/>
          <w:sz w:val="24"/>
          <w:szCs w:val="24"/>
        </w:rPr>
        <w:t>, I mean, like…</w:t>
      </w:r>
    </w:p>
    <w:p w14:paraId="7F8648EB" w14:textId="77777777" w:rsidR="009B2543" w:rsidRDefault="009B2543" w:rsidP="009A5B41">
      <w:pPr>
        <w:spacing w:after="0" w:line="240" w:lineRule="auto"/>
        <w:ind w:left="1134" w:hanging="1134"/>
        <w:jc w:val="both"/>
        <w:rPr>
          <w:rFonts w:ascii="Arial" w:hAnsi="Arial" w:cs="Arial"/>
          <w:bCs/>
          <w:sz w:val="24"/>
          <w:szCs w:val="24"/>
        </w:rPr>
      </w:pPr>
    </w:p>
    <w:p w14:paraId="1F9E10B2" w14:textId="5020A096"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that she doesn’t need to leave him, but…?</w:t>
      </w:r>
    </w:p>
    <w:p w14:paraId="16ABA0F7" w14:textId="77777777" w:rsidR="009B2543" w:rsidRDefault="009B2543" w:rsidP="009A5B41">
      <w:pPr>
        <w:spacing w:after="0" w:line="240" w:lineRule="auto"/>
        <w:ind w:left="1134" w:hanging="1134"/>
        <w:jc w:val="both"/>
        <w:rPr>
          <w:rFonts w:ascii="Arial" w:hAnsi="Arial" w:cs="Arial"/>
          <w:bCs/>
          <w:sz w:val="24"/>
          <w:szCs w:val="24"/>
        </w:rPr>
      </w:pPr>
    </w:p>
    <w:p w14:paraId="415C84D6" w14:textId="0AF3D5EB" w:rsidR="009B2543" w:rsidRDefault="009B2543"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He likes her</w:t>
      </w:r>
      <w:r w:rsidR="00D349E2">
        <w:rPr>
          <w:rFonts w:ascii="Arial" w:hAnsi="Arial" w:cs="Arial"/>
          <w:bCs/>
          <w:sz w:val="24"/>
          <w:szCs w:val="24"/>
        </w:rPr>
        <w:t>, and that’s a motive.</w:t>
      </w:r>
    </w:p>
    <w:p w14:paraId="21AE2DE0" w14:textId="77777777" w:rsidR="00D349E2" w:rsidRDefault="00D349E2" w:rsidP="009A5B41">
      <w:pPr>
        <w:spacing w:after="0" w:line="240" w:lineRule="auto"/>
        <w:ind w:left="1134" w:hanging="1134"/>
        <w:jc w:val="both"/>
        <w:rPr>
          <w:rFonts w:ascii="Arial" w:hAnsi="Arial" w:cs="Arial"/>
          <w:bCs/>
          <w:sz w:val="24"/>
          <w:szCs w:val="24"/>
        </w:rPr>
      </w:pPr>
    </w:p>
    <w:p w14:paraId="78CBBACC" w14:textId="3E4A99D3"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I’m not saying, he isn’t the orchestrator, he might be an accomplice, I’m not denying him as an accomplice, but…</w:t>
      </w:r>
    </w:p>
    <w:p w14:paraId="3692ECF7" w14:textId="77777777" w:rsidR="00D349E2" w:rsidRDefault="00D349E2" w:rsidP="009A5B41">
      <w:pPr>
        <w:spacing w:after="0" w:line="240" w:lineRule="auto"/>
        <w:ind w:left="1134" w:hanging="1134"/>
        <w:jc w:val="both"/>
        <w:rPr>
          <w:rFonts w:ascii="Arial" w:hAnsi="Arial" w:cs="Arial"/>
          <w:bCs/>
          <w:sz w:val="24"/>
          <w:szCs w:val="24"/>
        </w:rPr>
      </w:pPr>
    </w:p>
    <w:p w14:paraId="454CAE40" w14:textId="1CAC3F9E"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yeah, he might not be the orchestrator, yeah, but…</w:t>
      </w:r>
    </w:p>
    <w:p w14:paraId="10091026" w14:textId="77777777" w:rsidR="00D349E2" w:rsidRDefault="00D349E2" w:rsidP="009A5B41">
      <w:pPr>
        <w:spacing w:after="0" w:line="240" w:lineRule="auto"/>
        <w:ind w:left="1134" w:hanging="1134"/>
        <w:jc w:val="both"/>
        <w:rPr>
          <w:rFonts w:ascii="Arial" w:hAnsi="Arial" w:cs="Arial"/>
          <w:bCs/>
          <w:sz w:val="24"/>
          <w:szCs w:val="24"/>
        </w:rPr>
      </w:pPr>
    </w:p>
    <w:p w14:paraId="64C010AB" w14:textId="1E037686"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he couldn’t have done it on his own, he’s got no point of doing it on his own.</w:t>
      </w:r>
    </w:p>
    <w:p w14:paraId="7CEE5949" w14:textId="77777777" w:rsidR="00D349E2" w:rsidRDefault="00D349E2" w:rsidP="009A5B41">
      <w:pPr>
        <w:spacing w:after="0" w:line="240" w:lineRule="auto"/>
        <w:ind w:left="1134" w:hanging="1134"/>
        <w:jc w:val="both"/>
        <w:rPr>
          <w:rFonts w:ascii="Arial" w:hAnsi="Arial" w:cs="Arial"/>
          <w:bCs/>
          <w:sz w:val="24"/>
          <w:szCs w:val="24"/>
        </w:rPr>
      </w:pPr>
    </w:p>
    <w:p w14:paraId="75C9A229" w14:textId="6D47DB1D"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But he could have killed him, or he could have also done, yeah, but he could have killed him, he could have </w:t>
      </w:r>
      <w:r w:rsidRPr="00C373ED">
        <w:rPr>
          <w:rFonts w:ascii="Arial" w:hAnsi="Arial" w:cs="Arial"/>
          <w:bCs/>
          <w:sz w:val="24"/>
          <w:szCs w:val="24"/>
          <w:highlight w:val="yellow"/>
        </w:rPr>
        <w:t>[</w:t>
      </w:r>
      <w:r w:rsidR="0029669E">
        <w:rPr>
          <w:rFonts w:ascii="Arial" w:hAnsi="Arial" w:cs="Arial"/>
          <w:bCs/>
          <w:sz w:val="24"/>
          <w:szCs w:val="24"/>
          <w:highlight w:val="yellow"/>
        </w:rPr>
        <w:t>voic</w:t>
      </w:r>
      <w:r w:rsidRPr="00C373ED">
        <w:rPr>
          <w:rFonts w:ascii="Arial" w:hAnsi="Arial" w:cs="Arial"/>
          <w:bCs/>
          <w:sz w:val="24"/>
          <w:szCs w:val="24"/>
          <w:highlight w:val="yellow"/>
        </w:rPr>
        <w:t>e</w:t>
      </w:r>
      <w:r w:rsidR="0029669E">
        <w:rPr>
          <w:rFonts w:ascii="Arial" w:hAnsi="Arial" w:cs="Arial"/>
          <w:bCs/>
          <w:sz w:val="24"/>
          <w:szCs w:val="24"/>
          <w:highlight w:val="yellow"/>
        </w:rPr>
        <w:t>s overlap</w:t>
      </w:r>
      <w:r w:rsidRPr="00C373ED">
        <w:rPr>
          <w:rFonts w:ascii="Arial" w:hAnsi="Arial" w:cs="Arial"/>
          <w:bCs/>
          <w:sz w:val="24"/>
          <w:szCs w:val="24"/>
          <w:highlight w:val="yellow"/>
        </w:rPr>
        <w:t xml:space="preserve"> 02:11:54].</w:t>
      </w:r>
    </w:p>
    <w:p w14:paraId="0622CC84" w14:textId="77777777" w:rsidR="00D349E2" w:rsidRDefault="00D349E2" w:rsidP="009A5B41">
      <w:pPr>
        <w:spacing w:after="0" w:line="240" w:lineRule="auto"/>
        <w:ind w:left="1134" w:hanging="1134"/>
        <w:jc w:val="both"/>
        <w:rPr>
          <w:rFonts w:ascii="Arial" w:hAnsi="Arial" w:cs="Arial"/>
          <w:bCs/>
          <w:sz w:val="24"/>
          <w:szCs w:val="24"/>
        </w:rPr>
      </w:pPr>
    </w:p>
    <w:p w14:paraId="7ED50039" w14:textId="05EDA375"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to do it on his own, it would have been hard, because he was working, he couldn’t have been the devil mask to like get him to run into the forest.</w:t>
      </w:r>
    </w:p>
    <w:p w14:paraId="2768DE08" w14:textId="77777777" w:rsidR="00D349E2" w:rsidRDefault="00D349E2" w:rsidP="009A5B41">
      <w:pPr>
        <w:spacing w:after="0" w:line="240" w:lineRule="auto"/>
        <w:ind w:left="1134" w:hanging="1134"/>
        <w:jc w:val="both"/>
        <w:rPr>
          <w:rFonts w:ascii="Arial" w:hAnsi="Arial" w:cs="Arial"/>
          <w:bCs/>
          <w:sz w:val="24"/>
          <w:szCs w:val="24"/>
        </w:rPr>
      </w:pPr>
    </w:p>
    <w:p w14:paraId="002C0A65" w14:textId="5774C893" w:rsidR="00D349E2" w:rsidRDefault="00D349E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And how much of his, I mean, she did </w:t>
      </w:r>
      <w:r w:rsidR="00CC71D9">
        <w:rPr>
          <w:rFonts w:ascii="Arial" w:hAnsi="Arial" w:cs="Arial"/>
          <w:bCs/>
          <w:sz w:val="24"/>
          <w:szCs w:val="24"/>
        </w:rPr>
        <w:t>well to nick this notebook.  I mean, he’s got a pretty thorough</w:t>
      </w:r>
      <w:r w:rsidR="0029669E">
        <w:rPr>
          <w:rFonts w:ascii="Arial" w:hAnsi="Arial" w:cs="Arial"/>
          <w:bCs/>
          <w:sz w:val="24"/>
          <w:szCs w:val="24"/>
        </w:rPr>
        <w:t>…</w:t>
      </w:r>
      <w:r w:rsidR="00CC71D9">
        <w:rPr>
          <w:rFonts w:ascii="Arial" w:hAnsi="Arial" w:cs="Arial"/>
          <w:bCs/>
          <w:sz w:val="24"/>
          <w:szCs w:val="24"/>
        </w:rPr>
        <w:t>where’s his gaps?</w:t>
      </w:r>
    </w:p>
    <w:p w14:paraId="647FAED7" w14:textId="77777777" w:rsidR="00CC71D9" w:rsidRDefault="00CC71D9" w:rsidP="009A5B41">
      <w:pPr>
        <w:spacing w:after="0" w:line="240" w:lineRule="auto"/>
        <w:ind w:left="1134" w:hanging="1134"/>
        <w:jc w:val="both"/>
        <w:rPr>
          <w:rFonts w:ascii="Arial" w:hAnsi="Arial" w:cs="Arial"/>
          <w:bCs/>
          <w:sz w:val="24"/>
          <w:szCs w:val="24"/>
        </w:rPr>
      </w:pPr>
    </w:p>
    <w:p w14:paraId="2D3E2D60" w14:textId="254F8216"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He could have like, faked it, right?</w:t>
      </w:r>
    </w:p>
    <w:p w14:paraId="502BF45B" w14:textId="77777777" w:rsidR="00CC71D9" w:rsidRDefault="00CC71D9" w:rsidP="009A5B41">
      <w:pPr>
        <w:spacing w:after="0" w:line="240" w:lineRule="auto"/>
        <w:ind w:left="1134" w:hanging="1134"/>
        <w:jc w:val="both"/>
        <w:rPr>
          <w:rFonts w:ascii="Arial" w:hAnsi="Arial" w:cs="Arial"/>
          <w:bCs/>
          <w:sz w:val="24"/>
          <w:szCs w:val="24"/>
        </w:rPr>
      </w:pPr>
    </w:p>
    <w:p w14:paraId="530832CC" w14:textId="2BD5BA77"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True, but </w:t>
      </w:r>
      <w:r w:rsidR="0029669E">
        <w:rPr>
          <w:rFonts w:ascii="Arial" w:hAnsi="Arial" w:cs="Arial"/>
          <w:bCs/>
          <w:sz w:val="24"/>
          <w:szCs w:val="24"/>
        </w:rPr>
        <w:t>where are the fakey ones,</w:t>
      </w:r>
      <w:r>
        <w:rPr>
          <w:rFonts w:ascii="Arial" w:hAnsi="Arial" w:cs="Arial"/>
          <w:bCs/>
          <w:sz w:val="24"/>
          <w:szCs w:val="24"/>
        </w:rPr>
        <w:t xml:space="preserve"> you know, which ones…</w:t>
      </w:r>
    </w:p>
    <w:p w14:paraId="4EE136EA" w14:textId="77777777" w:rsidR="00CC71D9" w:rsidRDefault="00CC71D9" w:rsidP="009A5B41">
      <w:pPr>
        <w:spacing w:after="0" w:line="240" w:lineRule="auto"/>
        <w:ind w:left="1134" w:hanging="1134"/>
        <w:jc w:val="both"/>
        <w:rPr>
          <w:rFonts w:ascii="Arial" w:hAnsi="Arial" w:cs="Arial"/>
          <w:bCs/>
          <w:sz w:val="24"/>
          <w:szCs w:val="24"/>
        </w:rPr>
      </w:pPr>
    </w:p>
    <w:p w14:paraId="17C8EA13" w14:textId="580110CE"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 xml:space="preserve">F3: </w:t>
      </w:r>
      <w:r>
        <w:rPr>
          <w:rFonts w:ascii="Arial" w:hAnsi="Arial" w:cs="Arial"/>
          <w:bCs/>
          <w:sz w:val="24"/>
          <w:szCs w:val="24"/>
        </w:rPr>
        <w:tab/>
        <w:t xml:space="preserve">Er, collision between the blue and </w:t>
      </w:r>
      <w:r w:rsidR="0029669E">
        <w:rPr>
          <w:rFonts w:ascii="Arial" w:hAnsi="Arial" w:cs="Arial"/>
          <w:bCs/>
          <w:sz w:val="24"/>
          <w:szCs w:val="24"/>
        </w:rPr>
        <w:t>black</w:t>
      </w:r>
      <w:r>
        <w:rPr>
          <w:rFonts w:ascii="Arial" w:hAnsi="Arial" w:cs="Arial"/>
          <w:bCs/>
          <w:sz w:val="24"/>
          <w:szCs w:val="24"/>
        </w:rPr>
        <w:t xml:space="preserve"> car, </w:t>
      </w:r>
      <w:proofErr w:type="spellStart"/>
      <w:r>
        <w:rPr>
          <w:rFonts w:ascii="Arial" w:hAnsi="Arial" w:cs="Arial"/>
          <w:bCs/>
          <w:sz w:val="24"/>
          <w:szCs w:val="24"/>
        </w:rPr>
        <w:t>‘</w:t>
      </w:r>
      <w:proofErr w:type="gramStart"/>
      <w:r>
        <w:rPr>
          <w:rFonts w:ascii="Arial" w:hAnsi="Arial" w:cs="Arial"/>
          <w:bCs/>
          <w:sz w:val="24"/>
          <w:szCs w:val="24"/>
        </w:rPr>
        <w:t>cause</w:t>
      </w:r>
      <w:proofErr w:type="spellEnd"/>
      <w:proofErr w:type="gramEnd"/>
      <w:r>
        <w:rPr>
          <w:rFonts w:ascii="Arial" w:hAnsi="Arial" w:cs="Arial"/>
          <w:bCs/>
          <w:sz w:val="24"/>
          <w:szCs w:val="24"/>
        </w:rPr>
        <w:t xml:space="preserve"> those are like random cars we don’t know.</w:t>
      </w:r>
    </w:p>
    <w:p w14:paraId="5B38F884" w14:textId="77777777" w:rsidR="00CC71D9" w:rsidRDefault="00CC71D9" w:rsidP="009A5B41">
      <w:pPr>
        <w:spacing w:after="0" w:line="240" w:lineRule="auto"/>
        <w:ind w:left="1134" w:hanging="1134"/>
        <w:jc w:val="both"/>
        <w:rPr>
          <w:rFonts w:ascii="Arial" w:hAnsi="Arial" w:cs="Arial"/>
          <w:bCs/>
          <w:sz w:val="24"/>
          <w:szCs w:val="24"/>
        </w:rPr>
      </w:pPr>
    </w:p>
    <w:p w14:paraId="08EBC250" w14:textId="12D91AB7"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agree, that’s the only one.</w:t>
      </w:r>
    </w:p>
    <w:p w14:paraId="6A257D3B" w14:textId="77777777" w:rsidR="00CC71D9" w:rsidRDefault="00CC71D9" w:rsidP="009A5B41">
      <w:pPr>
        <w:spacing w:after="0" w:line="240" w:lineRule="auto"/>
        <w:ind w:left="1134" w:hanging="1134"/>
        <w:jc w:val="both"/>
        <w:rPr>
          <w:rFonts w:ascii="Arial" w:hAnsi="Arial" w:cs="Arial"/>
          <w:bCs/>
          <w:sz w:val="24"/>
          <w:szCs w:val="24"/>
        </w:rPr>
      </w:pPr>
    </w:p>
    <w:p w14:paraId="75E7B3B5" w14:textId="7B06AACF"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But the thing is, the orange </w:t>
      </w:r>
      <w:r w:rsidR="0029669E">
        <w:rPr>
          <w:rFonts w:ascii="Arial" w:hAnsi="Arial" w:cs="Arial"/>
          <w:bCs/>
          <w:sz w:val="24"/>
          <w:szCs w:val="24"/>
        </w:rPr>
        <w:t>advertisement…</w:t>
      </w:r>
    </w:p>
    <w:p w14:paraId="68BA1667" w14:textId="77777777" w:rsidR="00CC71D9" w:rsidRDefault="00CC71D9" w:rsidP="009A5B41">
      <w:pPr>
        <w:spacing w:after="0" w:line="240" w:lineRule="auto"/>
        <w:ind w:left="1134" w:hanging="1134"/>
        <w:jc w:val="both"/>
        <w:rPr>
          <w:rFonts w:ascii="Arial" w:hAnsi="Arial" w:cs="Arial"/>
          <w:bCs/>
          <w:sz w:val="24"/>
          <w:szCs w:val="24"/>
        </w:rPr>
      </w:pPr>
    </w:p>
    <w:p w14:paraId="2FA8E856" w14:textId="2291076A"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the collision between the blue and the black car, he did book the driver, so that would have been in the records.</w:t>
      </w:r>
    </w:p>
    <w:p w14:paraId="26CC9AE5" w14:textId="77777777" w:rsidR="00CC71D9" w:rsidRDefault="00CC71D9" w:rsidP="009A5B41">
      <w:pPr>
        <w:spacing w:after="0" w:line="240" w:lineRule="auto"/>
        <w:ind w:left="1134" w:hanging="1134"/>
        <w:jc w:val="both"/>
        <w:rPr>
          <w:rFonts w:ascii="Arial" w:hAnsi="Arial" w:cs="Arial"/>
          <w:bCs/>
          <w:sz w:val="24"/>
          <w:szCs w:val="24"/>
        </w:rPr>
      </w:pPr>
    </w:p>
    <w:p w14:paraId="63460BF8" w14:textId="271E4421"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Mmm, okay.  Yeah, so then he didn’t kill, so…</w:t>
      </w:r>
    </w:p>
    <w:p w14:paraId="5CB49C9B" w14:textId="77777777" w:rsidR="00CC71D9" w:rsidRDefault="00CC71D9" w:rsidP="009A5B41">
      <w:pPr>
        <w:spacing w:after="0" w:line="240" w:lineRule="auto"/>
        <w:ind w:left="1134" w:hanging="1134"/>
        <w:jc w:val="both"/>
        <w:rPr>
          <w:rFonts w:ascii="Arial" w:hAnsi="Arial" w:cs="Arial"/>
          <w:bCs/>
          <w:sz w:val="24"/>
          <w:szCs w:val="24"/>
        </w:rPr>
      </w:pPr>
    </w:p>
    <w:p w14:paraId="5714C3FE" w14:textId="04BA6985" w:rsidR="00CC71D9" w:rsidRDefault="00CC71D9"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r w:rsidR="004B3400">
        <w:rPr>
          <w:rFonts w:ascii="Arial" w:hAnsi="Arial" w:cs="Arial"/>
          <w:bCs/>
          <w:sz w:val="24"/>
          <w:szCs w:val="24"/>
        </w:rPr>
        <w:t>He was</w:t>
      </w:r>
      <w:r w:rsidR="00407953">
        <w:rPr>
          <w:rFonts w:ascii="Arial" w:hAnsi="Arial" w:cs="Arial"/>
          <w:bCs/>
          <w:sz w:val="24"/>
          <w:szCs w:val="24"/>
        </w:rPr>
        <w:t xml:space="preserve"> driving, so…I think, that yeah, he’s got an alibi over the period.</w:t>
      </w:r>
    </w:p>
    <w:p w14:paraId="6AE5FFED" w14:textId="77777777" w:rsidR="00407953" w:rsidRDefault="00407953" w:rsidP="009A5B41">
      <w:pPr>
        <w:spacing w:after="0" w:line="240" w:lineRule="auto"/>
        <w:ind w:left="1134" w:hanging="1134"/>
        <w:jc w:val="both"/>
        <w:rPr>
          <w:rFonts w:ascii="Arial" w:hAnsi="Arial" w:cs="Arial"/>
          <w:bCs/>
          <w:sz w:val="24"/>
          <w:szCs w:val="24"/>
        </w:rPr>
      </w:pPr>
    </w:p>
    <w:p w14:paraId="299EE3F3" w14:textId="110062DC" w:rsidR="00407953" w:rsidRDefault="00407953"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he could have killed, no, no, no, so like that just means that he didn’t kill anyone at 04</w:t>
      </w:r>
      <w:r w:rsidR="00DA5478">
        <w:rPr>
          <w:rFonts w:ascii="Arial" w:hAnsi="Arial" w:cs="Arial"/>
          <w:bCs/>
          <w:sz w:val="24"/>
          <w:szCs w:val="24"/>
        </w:rPr>
        <w:t>:</w:t>
      </w:r>
      <w:r>
        <w:rPr>
          <w:rFonts w:ascii="Arial" w:hAnsi="Arial" w:cs="Arial"/>
          <w:bCs/>
          <w:sz w:val="24"/>
          <w:szCs w:val="24"/>
        </w:rPr>
        <w:t>01, he could have killed the guy between 30</w:t>
      </w:r>
      <w:r w:rsidR="007A2E7B">
        <w:rPr>
          <w:rFonts w:ascii="Arial" w:hAnsi="Arial" w:cs="Arial"/>
          <w:bCs/>
          <w:sz w:val="24"/>
          <w:szCs w:val="24"/>
        </w:rPr>
        <w:t>:</w:t>
      </w:r>
      <w:r>
        <w:rPr>
          <w:rFonts w:ascii="Arial" w:hAnsi="Arial" w:cs="Arial"/>
          <w:bCs/>
          <w:sz w:val="24"/>
          <w:szCs w:val="24"/>
        </w:rPr>
        <w:t>30 and 04</w:t>
      </w:r>
      <w:r w:rsidR="00DA5478">
        <w:rPr>
          <w:rFonts w:ascii="Arial" w:hAnsi="Arial" w:cs="Arial"/>
          <w:bCs/>
          <w:sz w:val="24"/>
          <w:szCs w:val="24"/>
        </w:rPr>
        <w:t>:</w:t>
      </w:r>
      <w:r>
        <w:rPr>
          <w:rFonts w:ascii="Arial" w:hAnsi="Arial" w:cs="Arial"/>
          <w:bCs/>
          <w:sz w:val="24"/>
          <w:szCs w:val="24"/>
        </w:rPr>
        <w:t>01, like it’s everything very close.  He could have totally done that.  So I think the murder happened between 03:30 and 04:01</w:t>
      </w:r>
      <w:r w:rsidR="007A2E7B">
        <w:rPr>
          <w:rFonts w:ascii="Arial" w:hAnsi="Arial" w:cs="Arial"/>
          <w:bCs/>
          <w:sz w:val="24"/>
          <w:szCs w:val="24"/>
        </w:rPr>
        <w:t xml:space="preserve">.  </w:t>
      </w:r>
    </w:p>
    <w:p w14:paraId="03AA957D" w14:textId="77777777" w:rsidR="007A2E7B" w:rsidRDefault="007A2E7B" w:rsidP="009A5B41">
      <w:pPr>
        <w:spacing w:after="0" w:line="240" w:lineRule="auto"/>
        <w:ind w:left="1134" w:hanging="1134"/>
        <w:jc w:val="both"/>
        <w:rPr>
          <w:rFonts w:ascii="Arial" w:hAnsi="Arial" w:cs="Arial"/>
          <w:bCs/>
          <w:sz w:val="24"/>
          <w:szCs w:val="24"/>
        </w:rPr>
      </w:pPr>
    </w:p>
    <w:p w14:paraId="190F2979" w14:textId="5B325223" w:rsidR="007A2E7B" w:rsidRDefault="007A2E7B" w:rsidP="009A5B41">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ab/>
        <w:t>So the collision between blue and black car, 04:01, 03:30 CCTV camera, 03:31 Chris is at the location stopping Donna.  So between 03:30 and 04:0</w:t>
      </w:r>
      <w:r w:rsidR="00F978F7">
        <w:rPr>
          <w:rFonts w:ascii="Arial" w:hAnsi="Arial" w:cs="Arial"/>
          <w:bCs/>
          <w:sz w:val="24"/>
          <w:szCs w:val="24"/>
        </w:rPr>
        <w:t>1…</w:t>
      </w:r>
    </w:p>
    <w:p w14:paraId="0F42D3E8" w14:textId="77777777" w:rsidR="00F978F7" w:rsidRDefault="00F978F7" w:rsidP="009A5B41">
      <w:pPr>
        <w:spacing w:after="0" w:line="240" w:lineRule="auto"/>
        <w:ind w:left="1134" w:hanging="1134"/>
        <w:jc w:val="both"/>
        <w:rPr>
          <w:rFonts w:ascii="Arial" w:hAnsi="Arial" w:cs="Arial"/>
          <w:bCs/>
          <w:sz w:val="24"/>
          <w:szCs w:val="24"/>
        </w:rPr>
      </w:pPr>
    </w:p>
    <w:p w14:paraId="4856075C" w14:textId="2C6D34A4"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agree, that’s his only window, he’s got coverage.  Interestingly, he was at</w:t>
      </w:r>
      <w:r w:rsidR="004B3400">
        <w:rPr>
          <w:rFonts w:ascii="Arial" w:hAnsi="Arial" w:cs="Arial"/>
          <w:bCs/>
          <w:sz w:val="24"/>
          <w:szCs w:val="24"/>
        </w:rPr>
        <w:t>…</w:t>
      </w:r>
      <w:r>
        <w:rPr>
          <w:rFonts w:ascii="Arial" w:hAnsi="Arial" w:cs="Arial"/>
          <w:bCs/>
          <w:sz w:val="24"/>
          <w:szCs w:val="24"/>
        </w:rPr>
        <w:t>t</w:t>
      </w:r>
      <w:r w:rsidR="004B3400">
        <w:rPr>
          <w:rFonts w:ascii="Arial" w:hAnsi="Arial" w:cs="Arial"/>
          <w:bCs/>
          <w:sz w:val="24"/>
          <w:szCs w:val="24"/>
        </w:rPr>
        <w:t>raffic</w:t>
      </w:r>
      <w:r>
        <w:rPr>
          <w:rFonts w:ascii="Arial" w:hAnsi="Arial" w:cs="Arial"/>
          <w:bCs/>
          <w:sz w:val="24"/>
          <w:szCs w:val="24"/>
        </w:rPr>
        <w:t xml:space="preserve"> stopped silver Lincoln</w:t>
      </w:r>
      <w:r w:rsidR="004B3400">
        <w:rPr>
          <w:rFonts w:ascii="Arial" w:hAnsi="Arial" w:cs="Arial"/>
          <w:bCs/>
          <w:sz w:val="24"/>
          <w:szCs w:val="24"/>
        </w:rPr>
        <w:t>, tail lights out,</w:t>
      </w:r>
      <w:r>
        <w:rPr>
          <w:rFonts w:ascii="Arial" w:hAnsi="Arial" w:cs="Arial"/>
          <w:bCs/>
          <w:sz w:val="24"/>
          <w:szCs w:val="24"/>
        </w:rPr>
        <w:t xml:space="preserve"> he was actually at the pub at the…I mean, he was at the pub at this time, so he could have done the scary bit.</w:t>
      </w:r>
    </w:p>
    <w:p w14:paraId="388F380B" w14:textId="77777777" w:rsidR="00F978F7" w:rsidRDefault="00F978F7" w:rsidP="009A5B41">
      <w:pPr>
        <w:spacing w:after="0" w:line="240" w:lineRule="auto"/>
        <w:ind w:left="1134" w:hanging="1134"/>
        <w:jc w:val="both"/>
        <w:rPr>
          <w:rFonts w:ascii="Arial" w:hAnsi="Arial" w:cs="Arial"/>
          <w:bCs/>
          <w:sz w:val="24"/>
          <w:szCs w:val="24"/>
        </w:rPr>
      </w:pPr>
    </w:p>
    <w:p w14:paraId="0238A860" w14:textId="019BBDB8"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but I think he was writing this, right, the 331?</w:t>
      </w:r>
    </w:p>
    <w:p w14:paraId="362AF4BA" w14:textId="77777777" w:rsidR="00F978F7" w:rsidRDefault="00F978F7" w:rsidP="009A5B41">
      <w:pPr>
        <w:spacing w:after="0" w:line="240" w:lineRule="auto"/>
        <w:ind w:left="1134" w:hanging="1134"/>
        <w:jc w:val="both"/>
        <w:rPr>
          <w:rFonts w:ascii="Arial" w:hAnsi="Arial" w:cs="Arial"/>
          <w:bCs/>
          <w:sz w:val="24"/>
          <w:szCs w:val="24"/>
        </w:rPr>
      </w:pPr>
    </w:p>
    <w:p w14:paraId="4DB71CC4" w14:textId="3C89B8A5"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yeah.  So he wasn’t the devil, who’s the devil then, in this picture?</w:t>
      </w:r>
    </w:p>
    <w:p w14:paraId="0788B5BF" w14:textId="77777777" w:rsidR="00F978F7" w:rsidRDefault="00F978F7" w:rsidP="009A5B41">
      <w:pPr>
        <w:spacing w:after="0" w:line="240" w:lineRule="auto"/>
        <w:ind w:left="1134" w:hanging="1134"/>
        <w:jc w:val="both"/>
        <w:rPr>
          <w:rFonts w:ascii="Arial" w:hAnsi="Arial" w:cs="Arial"/>
          <w:bCs/>
          <w:sz w:val="24"/>
          <w:szCs w:val="24"/>
        </w:rPr>
      </w:pPr>
    </w:p>
    <w:p w14:paraId="000E830C" w14:textId="512E2230"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That could have been </w:t>
      </w:r>
      <w:r w:rsidR="00AB7497">
        <w:rPr>
          <w:rFonts w:ascii="Arial" w:hAnsi="Arial" w:cs="Arial"/>
          <w:bCs/>
          <w:sz w:val="24"/>
          <w:szCs w:val="24"/>
        </w:rPr>
        <w:t>Sheri</w:t>
      </w:r>
      <w:r>
        <w:rPr>
          <w:rFonts w:ascii="Arial" w:hAnsi="Arial" w:cs="Arial"/>
          <w:bCs/>
          <w:sz w:val="24"/>
          <w:szCs w:val="24"/>
        </w:rPr>
        <w:t xml:space="preserve"> to get him to run off into the woods.</w:t>
      </w:r>
    </w:p>
    <w:p w14:paraId="190712C6" w14:textId="77777777" w:rsidR="00F978F7" w:rsidRDefault="00F978F7" w:rsidP="009A5B41">
      <w:pPr>
        <w:spacing w:after="0" w:line="240" w:lineRule="auto"/>
        <w:ind w:left="1134" w:hanging="1134"/>
        <w:jc w:val="both"/>
        <w:rPr>
          <w:rFonts w:ascii="Arial" w:hAnsi="Arial" w:cs="Arial"/>
          <w:bCs/>
          <w:sz w:val="24"/>
          <w:szCs w:val="24"/>
        </w:rPr>
      </w:pPr>
    </w:p>
    <w:p w14:paraId="142981A6" w14:textId="0F93830A"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that he followed?</w:t>
      </w:r>
    </w:p>
    <w:p w14:paraId="68D0574D" w14:textId="77777777" w:rsidR="00F978F7" w:rsidRDefault="00F978F7" w:rsidP="009A5B41">
      <w:pPr>
        <w:spacing w:after="0" w:line="240" w:lineRule="auto"/>
        <w:ind w:left="1134" w:hanging="1134"/>
        <w:jc w:val="both"/>
        <w:rPr>
          <w:rFonts w:ascii="Arial" w:hAnsi="Arial" w:cs="Arial"/>
          <w:bCs/>
          <w:sz w:val="24"/>
          <w:szCs w:val="24"/>
        </w:rPr>
      </w:pPr>
    </w:p>
    <w:p w14:paraId="195AC2C7" w14:textId="573427F5" w:rsidR="00F978F7" w:rsidRDefault="00F978F7"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Because, the spooky witch woman was busy doing some sort of chanting in the forest.</w:t>
      </w:r>
      <w:r w:rsidR="0005743B">
        <w:rPr>
          <w:rFonts w:ascii="Arial" w:hAnsi="Arial" w:cs="Arial"/>
          <w:bCs/>
          <w:sz w:val="24"/>
          <w:szCs w:val="24"/>
        </w:rPr>
        <w:t xml:space="preserve">  Using the technical terms.</w:t>
      </w:r>
    </w:p>
    <w:p w14:paraId="6A3D9446" w14:textId="77777777" w:rsidR="0005743B" w:rsidRDefault="0005743B" w:rsidP="009A5B41">
      <w:pPr>
        <w:spacing w:after="0" w:line="240" w:lineRule="auto"/>
        <w:ind w:left="1134" w:hanging="1134"/>
        <w:jc w:val="both"/>
        <w:rPr>
          <w:rFonts w:ascii="Arial" w:hAnsi="Arial" w:cs="Arial"/>
          <w:bCs/>
          <w:sz w:val="24"/>
          <w:szCs w:val="24"/>
        </w:rPr>
      </w:pPr>
    </w:p>
    <w:p w14:paraId="3BA4F7DA" w14:textId="11A9C5D1" w:rsidR="0005743B" w:rsidRDefault="0005743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 think Donna is in on this.  I think Donna’s in on this.  </w:t>
      </w:r>
    </w:p>
    <w:p w14:paraId="35691E80" w14:textId="77777777" w:rsidR="0005743B" w:rsidRDefault="0005743B" w:rsidP="009A5B41">
      <w:pPr>
        <w:spacing w:after="0" w:line="240" w:lineRule="auto"/>
        <w:ind w:left="1134" w:hanging="1134"/>
        <w:jc w:val="both"/>
        <w:rPr>
          <w:rFonts w:ascii="Arial" w:hAnsi="Arial" w:cs="Arial"/>
          <w:bCs/>
          <w:sz w:val="24"/>
          <w:szCs w:val="24"/>
        </w:rPr>
      </w:pPr>
    </w:p>
    <w:p w14:paraId="232296B6" w14:textId="11E98797" w:rsidR="0005743B" w:rsidRDefault="0005743B"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Why?</w:t>
      </w:r>
    </w:p>
    <w:p w14:paraId="67B20E72" w14:textId="77777777" w:rsidR="0005743B" w:rsidRDefault="0005743B" w:rsidP="009A5B41">
      <w:pPr>
        <w:spacing w:after="0" w:line="240" w:lineRule="auto"/>
        <w:ind w:left="1134" w:hanging="1134"/>
        <w:jc w:val="both"/>
        <w:rPr>
          <w:rFonts w:ascii="Arial" w:hAnsi="Arial" w:cs="Arial"/>
          <w:bCs/>
          <w:sz w:val="24"/>
          <w:szCs w:val="24"/>
        </w:rPr>
      </w:pPr>
    </w:p>
    <w:p w14:paraId="39EF0521" w14:textId="1390DAC6" w:rsidR="0005743B" w:rsidRDefault="0005743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Because the thing is, she is a Real Estate person, somebody needed to put, so connect </w:t>
      </w:r>
      <w:r w:rsidR="00AB7497">
        <w:rPr>
          <w:rFonts w:ascii="Arial" w:hAnsi="Arial" w:cs="Arial"/>
          <w:bCs/>
          <w:sz w:val="24"/>
          <w:szCs w:val="24"/>
        </w:rPr>
        <w:t>Sheri</w:t>
      </w:r>
      <w:r>
        <w:rPr>
          <w:rFonts w:ascii="Arial" w:hAnsi="Arial" w:cs="Arial"/>
          <w:bCs/>
          <w:sz w:val="24"/>
          <w:szCs w:val="24"/>
        </w:rPr>
        <w:t xml:space="preserve"> and the people buying things.  Donna’s the one who could have done that.  Donna left the bar one hour before the closing time, and we suppose the closing time is somewhere around 03:30, because they talked about 03:30, that was the closing time, that’s what Carmen said.  And Donna left at 02:30, as we said, supposedly, but </w:t>
      </w:r>
      <w:r w:rsidR="004B3206">
        <w:rPr>
          <w:rFonts w:ascii="Arial" w:hAnsi="Arial" w:cs="Arial"/>
          <w:bCs/>
          <w:sz w:val="24"/>
          <w:szCs w:val="24"/>
        </w:rPr>
        <w:t>she was there at 03:31, so she might have been there to create an alibi for Chris.  She was there to create an alibi for Chris, and maybe they wanted, all three, to sell it, and then to split the money.</w:t>
      </w:r>
    </w:p>
    <w:p w14:paraId="575CF704" w14:textId="77777777" w:rsidR="004B3206" w:rsidRDefault="004B3206" w:rsidP="009A5B41">
      <w:pPr>
        <w:spacing w:after="0" w:line="240" w:lineRule="auto"/>
        <w:ind w:left="1134" w:hanging="1134"/>
        <w:jc w:val="both"/>
        <w:rPr>
          <w:rFonts w:ascii="Arial" w:hAnsi="Arial" w:cs="Arial"/>
          <w:bCs/>
          <w:sz w:val="24"/>
          <w:szCs w:val="24"/>
        </w:rPr>
      </w:pPr>
    </w:p>
    <w:p w14:paraId="74D55D57" w14:textId="4FDC4648"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ab/>
        <w:t>What doesn’t explain it, the fact that why was she like nervous, and she wanted to meet with him.  Maybe she decided not to do that, maybe she changed her mind.  So, what was the note again?</w:t>
      </w:r>
    </w:p>
    <w:p w14:paraId="05FA8E84" w14:textId="77777777" w:rsidR="004B3206" w:rsidRDefault="004B3206" w:rsidP="009A5B41">
      <w:pPr>
        <w:spacing w:after="0" w:line="240" w:lineRule="auto"/>
        <w:ind w:left="1134" w:hanging="1134"/>
        <w:jc w:val="both"/>
        <w:rPr>
          <w:rFonts w:ascii="Arial" w:hAnsi="Arial" w:cs="Arial"/>
          <w:bCs/>
          <w:sz w:val="24"/>
          <w:szCs w:val="24"/>
        </w:rPr>
      </w:pPr>
    </w:p>
    <w:p w14:paraId="655CCA69" w14:textId="36735E06"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ab/>
        <w:t xml:space="preserve">Because that would make sense, like then they make the alibi, </w:t>
      </w:r>
      <w:r w:rsidR="00AB7497">
        <w:rPr>
          <w:rFonts w:ascii="Arial" w:hAnsi="Arial" w:cs="Arial"/>
          <w:bCs/>
          <w:sz w:val="24"/>
          <w:szCs w:val="24"/>
        </w:rPr>
        <w:t>Sheri</w:t>
      </w:r>
      <w:r>
        <w:rPr>
          <w:rFonts w:ascii="Arial" w:hAnsi="Arial" w:cs="Arial"/>
          <w:bCs/>
          <w:sz w:val="24"/>
          <w:szCs w:val="24"/>
        </w:rPr>
        <w:t>’s the one, the devil, while…</w:t>
      </w:r>
    </w:p>
    <w:p w14:paraId="0D6004AF" w14:textId="77777777" w:rsidR="004B3206" w:rsidRDefault="004B3206" w:rsidP="009A5B41">
      <w:pPr>
        <w:spacing w:after="0" w:line="240" w:lineRule="auto"/>
        <w:ind w:left="1134" w:hanging="1134"/>
        <w:jc w:val="both"/>
        <w:rPr>
          <w:rFonts w:ascii="Arial" w:hAnsi="Arial" w:cs="Arial"/>
          <w:bCs/>
          <w:sz w:val="24"/>
          <w:szCs w:val="24"/>
        </w:rPr>
      </w:pPr>
    </w:p>
    <w:p w14:paraId="1D733003" w14:textId="21113A1E"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we know who’s her company?</w:t>
      </w:r>
    </w:p>
    <w:p w14:paraId="73161D6C" w14:textId="77777777" w:rsidR="004B3206" w:rsidRDefault="004B3206" w:rsidP="009A5B41">
      <w:pPr>
        <w:spacing w:after="0" w:line="240" w:lineRule="auto"/>
        <w:ind w:left="1134" w:hanging="1134"/>
        <w:jc w:val="both"/>
        <w:rPr>
          <w:rFonts w:ascii="Arial" w:hAnsi="Arial" w:cs="Arial"/>
          <w:bCs/>
          <w:sz w:val="24"/>
          <w:szCs w:val="24"/>
        </w:rPr>
      </w:pPr>
    </w:p>
    <w:p w14:paraId="1B0782FE" w14:textId="504834DA"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625E4DED" w14:textId="77777777" w:rsidR="004B3206" w:rsidRDefault="004B3206" w:rsidP="009A5B41">
      <w:pPr>
        <w:spacing w:after="0" w:line="240" w:lineRule="auto"/>
        <w:ind w:left="1134" w:hanging="1134"/>
        <w:jc w:val="both"/>
        <w:rPr>
          <w:rFonts w:ascii="Arial" w:hAnsi="Arial" w:cs="Arial"/>
          <w:bCs/>
          <w:sz w:val="24"/>
          <w:szCs w:val="24"/>
        </w:rPr>
      </w:pPr>
    </w:p>
    <w:p w14:paraId="7BB295F9" w14:textId="6F6781CF"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Building Bright Futures, that’s never been mentioned has it?  </w:t>
      </w:r>
      <w:r w:rsidRPr="00C373ED">
        <w:rPr>
          <w:rFonts w:ascii="Arial" w:hAnsi="Arial" w:cs="Arial"/>
          <w:bCs/>
          <w:sz w:val="24"/>
          <w:szCs w:val="24"/>
          <w:highlight w:val="yellow"/>
        </w:rPr>
        <w:t>[inaudible 02:15:20].</w:t>
      </w:r>
    </w:p>
    <w:p w14:paraId="22E96BB8" w14:textId="77777777" w:rsidR="004B3206" w:rsidRDefault="004B3206" w:rsidP="009A5B41">
      <w:pPr>
        <w:spacing w:after="0" w:line="240" w:lineRule="auto"/>
        <w:ind w:left="1134" w:hanging="1134"/>
        <w:jc w:val="both"/>
        <w:rPr>
          <w:rFonts w:ascii="Arial" w:hAnsi="Arial" w:cs="Arial"/>
          <w:bCs/>
          <w:sz w:val="24"/>
          <w:szCs w:val="24"/>
        </w:rPr>
      </w:pPr>
    </w:p>
    <w:p w14:paraId="0AAF4F6C" w14:textId="0523FE11"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Maybe in the article, maybe the other side of the article.</w:t>
      </w:r>
    </w:p>
    <w:p w14:paraId="51CC3E16" w14:textId="77777777" w:rsidR="004B3206" w:rsidRDefault="004B3206" w:rsidP="009A5B41">
      <w:pPr>
        <w:spacing w:after="0" w:line="240" w:lineRule="auto"/>
        <w:ind w:left="1134" w:hanging="1134"/>
        <w:jc w:val="both"/>
        <w:rPr>
          <w:rFonts w:ascii="Arial" w:hAnsi="Arial" w:cs="Arial"/>
          <w:bCs/>
          <w:sz w:val="24"/>
          <w:szCs w:val="24"/>
        </w:rPr>
      </w:pPr>
    </w:p>
    <w:p w14:paraId="1E5C9181" w14:textId="158A189F"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just wondered, I don’t think I’ve written it down, I just wondered who she worked for.</w:t>
      </w:r>
    </w:p>
    <w:p w14:paraId="2764B187" w14:textId="77777777" w:rsidR="004B3206" w:rsidRDefault="004B3206" w:rsidP="009A5B41">
      <w:pPr>
        <w:spacing w:after="0" w:line="240" w:lineRule="auto"/>
        <w:ind w:left="1134" w:hanging="1134"/>
        <w:jc w:val="both"/>
        <w:rPr>
          <w:rFonts w:ascii="Arial" w:hAnsi="Arial" w:cs="Arial"/>
          <w:bCs/>
          <w:sz w:val="24"/>
          <w:szCs w:val="24"/>
        </w:rPr>
      </w:pPr>
    </w:p>
    <w:p w14:paraId="2F0A1943" w14:textId="74893744" w:rsidR="004B3206" w:rsidRDefault="004B3206"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6A6564">
        <w:rPr>
          <w:rFonts w:ascii="Arial" w:hAnsi="Arial" w:cs="Arial"/>
          <w:bCs/>
          <w:sz w:val="24"/>
          <w:szCs w:val="24"/>
        </w:rPr>
        <w:t>‘</w:t>
      </w:r>
      <w:r>
        <w:rPr>
          <w:rFonts w:ascii="Arial" w:hAnsi="Arial" w:cs="Arial"/>
          <w:bCs/>
          <w:sz w:val="24"/>
          <w:szCs w:val="24"/>
        </w:rPr>
        <w:t>About land, Wednesday, Devil’s Well, 11pm.</w:t>
      </w:r>
      <w:r w:rsidR="006A6564">
        <w:rPr>
          <w:rFonts w:ascii="Arial" w:hAnsi="Arial" w:cs="Arial"/>
          <w:bCs/>
          <w:sz w:val="24"/>
          <w:szCs w:val="24"/>
        </w:rPr>
        <w:t>’  Oh no, but then she wouldn’t have left a note, [</w:t>
      </w:r>
      <w:r w:rsidR="006A6564" w:rsidRPr="00C373ED">
        <w:rPr>
          <w:rFonts w:ascii="Arial" w:hAnsi="Arial" w:cs="Arial"/>
          <w:bCs/>
          <w:sz w:val="24"/>
          <w:szCs w:val="24"/>
          <w:highlight w:val="yellow"/>
        </w:rPr>
        <w:t>fact 02:15:31]</w:t>
      </w:r>
      <w:r w:rsidR="004B3400">
        <w:rPr>
          <w:rFonts w:ascii="Arial" w:hAnsi="Arial" w:cs="Arial"/>
          <w:bCs/>
          <w:sz w:val="24"/>
          <w:szCs w:val="24"/>
        </w:rPr>
        <w:t>,</w:t>
      </w:r>
      <w:r w:rsidR="006A6564">
        <w:rPr>
          <w:rFonts w:ascii="Arial" w:hAnsi="Arial" w:cs="Arial"/>
          <w:bCs/>
          <w:sz w:val="24"/>
          <w:szCs w:val="24"/>
        </w:rPr>
        <w:t xml:space="preserve"> she wouldn’t have left a note to meet him in the future, right, because she knew they were going to kill him?  Oh shit, okay, my alibi isn’t working anymore.  Not alibi, my idea isn’t working anymore.</w:t>
      </w:r>
    </w:p>
    <w:p w14:paraId="4FF399EA" w14:textId="77777777" w:rsidR="006A6564" w:rsidRDefault="006A6564" w:rsidP="009A5B41">
      <w:pPr>
        <w:spacing w:after="0" w:line="240" w:lineRule="auto"/>
        <w:ind w:left="1134" w:hanging="1134"/>
        <w:jc w:val="both"/>
        <w:rPr>
          <w:rFonts w:ascii="Arial" w:hAnsi="Arial" w:cs="Arial"/>
          <w:bCs/>
          <w:sz w:val="24"/>
          <w:szCs w:val="24"/>
        </w:rPr>
      </w:pPr>
    </w:p>
    <w:p w14:paraId="5FD99EDC" w14:textId="49516942" w:rsidR="006A6564" w:rsidRDefault="006A6564" w:rsidP="009A5B41">
      <w:pPr>
        <w:spacing w:after="0" w:line="240" w:lineRule="auto"/>
        <w:ind w:left="1134" w:hanging="1134"/>
        <w:jc w:val="both"/>
        <w:rPr>
          <w:rFonts w:ascii="Arial" w:hAnsi="Arial" w:cs="Arial"/>
          <w:bCs/>
          <w:sz w:val="24"/>
          <w:szCs w:val="24"/>
        </w:rPr>
      </w:pPr>
      <w:r>
        <w:rPr>
          <w:rFonts w:ascii="Arial" w:hAnsi="Arial" w:cs="Arial"/>
          <w:bCs/>
          <w:sz w:val="24"/>
          <w:szCs w:val="24"/>
        </w:rPr>
        <w:tab/>
        <w:t xml:space="preserve">‘About land’?  </w:t>
      </w:r>
    </w:p>
    <w:p w14:paraId="54A560D4" w14:textId="77777777" w:rsidR="006A6564" w:rsidRDefault="006A6564" w:rsidP="009A5B41">
      <w:pPr>
        <w:spacing w:after="0" w:line="240" w:lineRule="auto"/>
        <w:ind w:left="1134" w:hanging="1134"/>
        <w:jc w:val="both"/>
        <w:rPr>
          <w:rFonts w:ascii="Arial" w:hAnsi="Arial" w:cs="Arial"/>
          <w:bCs/>
          <w:sz w:val="24"/>
          <w:szCs w:val="24"/>
        </w:rPr>
      </w:pPr>
    </w:p>
    <w:p w14:paraId="4B6F1C9D" w14:textId="59612B17" w:rsidR="006A6564" w:rsidRDefault="006A6564"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was just trying to find a link between her </w:t>
      </w:r>
      <w:r w:rsidR="004B3400">
        <w:rPr>
          <w:rFonts w:ascii="Arial" w:hAnsi="Arial" w:cs="Arial"/>
          <w:bCs/>
          <w:sz w:val="24"/>
          <w:szCs w:val="24"/>
        </w:rPr>
        <w:t>real estate</w:t>
      </w:r>
      <w:r>
        <w:rPr>
          <w:rFonts w:ascii="Arial" w:hAnsi="Arial" w:cs="Arial"/>
          <w:bCs/>
          <w:sz w:val="24"/>
          <w:szCs w:val="24"/>
        </w:rPr>
        <w:t xml:space="preserve"> company, and the one buying this, but I can’t figure </w:t>
      </w:r>
      <w:r w:rsidRPr="00C373ED">
        <w:rPr>
          <w:rFonts w:ascii="Arial" w:hAnsi="Arial" w:cs="Arial"/>
          <w:bCs/>
          <w:sz w:val="24"/>
          <w:szCs w:val="24"/>
          <w:highlight w:val="yellow"/>
        </w:rPr>
        <w:t>[anything else here 02:15:48].</w:t>
      </w:r>
    </w:p>
    <w:p w14:paraId="2B15B189" w14:textId="77777777" w:rsidR="006A6564" w:rsidRDefault="006A6564" w:rsidP="009A5B41">
      <w:pPr>
        <w:spacing w:after="0" w:line="240" w:lineRule="auto"/>
        <w:ind w:left="1134" w:hanging="1134"/>
        <w:jc w:val="both"/>
        <w:rPr>
          <w:rFonts w:ascii="Arial" w:hAnsi="Arial" w:cs="Arial"/>
          <w:bCs/>
          <w:sz w:val="24"/>
          <w:szCs w:val="24"/>
        </w:rPr>
      </w:pPr>
    </w:p>
    <w:p w14:paraId="4F4E8024" w14:textId="5D6E3CE3" w:rsidR="006A6564" w:rsidRDefault="006A6564"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no but then she would have…</w:t>
      </w:r>
    </w:p>
    <w:p w14:paraId="71486B60" w14:textId="77777777" w:rsidR="006A6564" w:rsidRDefault="006A6564" w:rsidP="009A5B41">
      <w:pPr>
        <w:spacing w:after="0" w:line="240" w:lineRule="auto"/>
        <w:ind w:left="1134" w:hanging="1134"/>
        <w:jc w:val="both"/>
        <w:rPr>
          <w:rFonts w:ascii="Arial" w:hAnsi="Arial" w:cs="Arial"/>
          <w:bCs/>
          <w:sz w:val="24"/>
          <w:szCs w:val="24"/>
        </w:rPr>
      </w:pPr>
    </w:p>
    <w:p w14:paraId="4333A391" w14:textId="011B8C7D" w:rsidR="006A6564" w:rsidRDefault="006A6564"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Because she works for, I don’t know, it says…</w:t>
      </w:r>
    </w:p>
    <w:p w14:paraId="488BDC68" w14:textId="77777777" w:rsidR="006A6564" w:rsidRDefault="006A6564" w:rsidP="009A5B41">
      <w:pPr>
        <w:spacing w:after="0" w:line="240" w:lineRule="auto"/>
        <w:ind w:left="1134" w:hanging="1134"/>
        <w:jc w:val="both"/>
        <w:rPr>
          <w:rFonts w:ascii="Arial" w:hAnsi="Arial" w:cs="Arial"/>
          <w:bCs/>
          <w:sz w:val="24"/>
          <w:szCs w:val="24"/>
        </w:rPr>
      </w:pPr>
    </w:p>
    <w:p w14:paraId="0738EF75" w14:textId="60019526" w:rsidR="006A6564" w:rsidRDefault="006A6564"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Let’s say she was trying to sell the land to him, there was no incentive for her to kill someone, if she was going to find some…she was talking to the husband, not the wife</w:t>
      </w:r>
      <w:r w:rsidR="00466293">
        <w:rPr>
          <w:rFonts w:ascii="Arial" w:hAnsi="Arial" w:cs="Arial"/>
          <w:bCs/>
          <w:sz w:val="24"/>
          <w:szCs w:val="24"/>
        </w:rPr>
        <w:t xml:space="preserve"> </w:t>
      </w:r>
      <w:r w:rsidR="00466293" w:rsidRPr="00C373ED">
        <w:rPr>
          <w:rFonts w:ascii="Arial" w:hAnsi="Arial" w:cs="Arial"/>
          <w:bCs/>
          <w:sz w:val="24"/>
          <w:szCs w:val="24"/>
          <w:highlight w:val="yellow"/>
        </w:rPr>
        <w:t>[inaudible 02:16:05].</w:t>
      </w:r>
    </w:p>
    <w:p w14:paraId="6D2F94A8" w14:textId="77777777" w:rsidR="00466293" w:rsidRDefault="00466293" w:rsidP="009A5B41">
      <w:pPr>
        <w:spacing w:after="0" w:line="240" w:lineRule="auto"/>
        <w:ind w:left="1134" w:hanging="1134"/>
        <w:jc w:val="both"/>
        <w:rPr>
          <w:rFonts w:ascii="Arial" w:hAnsi="Arial" w:cs="Arial"/>
          <w:bCs/>
          <w:sz w:val="24"/>
          <w:szCs w:val="24"/>
        </w:rPr>
      </w:pPr>
    </w:p>
    <w:p w14:paraId="6752F2C9" w14:textId="3AD9A639" w:rsidR="00466293" w:rsidRDefault="00466293"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‘Wednesday, Devil’s Well, about land, 11pm.’</w:t>
      </w:r>
    </w:p>
    <w:p w14:paraId="5DF10DDD" w14:textId="77777777" w:rsidR="00466293" w:rsidRDefault="00466293" w:rsidP="009A5B41">
      <w:pPr>
        <w:spacing w:after="0" w:line="240" w:lineRule="auto"/>
        <w:ind w:left="1134" w:hanging="1134"/>
        <w:jc w:val="both"/>
        <w:rPr>
          <w:rFonts w:ascii="Arial" w:hAnsi="Arial" w:cs="Arial"/>
          <w:bCs/>
          <w:sz w:val="24"/>
          <w:szCs w:val="24"/>
        </w:rPr>
      </w:pPr>
    </w:p>
    <w:p w14:paraId="3DFD15EC" w14:textId="7FBEF621" w:rsidR="00466293" w:rsidRDefault="00466293"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sidR="00C13DFB">
        <w:rPr>
          <w:rFonts w:ascii="Arial" w:hAnsi="Arial" w:cs="Arial"/>
          <w:bCs/>
          <w:sz w:val="24"/>
          <w:szCs w:val="24"/>
        </w:rPr>
        <w:t>:</w:t>
      </w:r>
      <w:r>
        <w:rPr>
          <w:rFonts w:ascii="Arial" w:hAnsi="Arial" w:cs="Arial"/>
          <w:bCs/>
          <w:sz w:val="24"/>
          <w:szCs w:val="24"/>
        </w:rPr>
        <w:tab/>
        <w:t>It might just be that she found out through the grapevine and</w:t>
      </w:r>
      <w:r w:rsidR="0099210C">
        <w:rPr>
          <w:rFonts w:ascii="Arial" w:hAnsi="Arial" w:cs="Arial"/>
          <w:bCs/>
          <w:sz w:val="24"/>
          <w:szCs w:val="24"/>
        </w:rPr>
        <w:t>…</w:t>
      </w:r>
    </w:p>
    <w:p w14:paraId="30A79B0E" w14:textId="77777777" w:rsidR="0099210C" w:rsidRDefault="0099210C" w:rsidP="009A5B41">
      <w:pPr>
        <w:spacing w:after="0" w:line="240" w:lineRule="auto"/>
        <w:ind w:left="1134" w:hanging="1134"/>
        <w:jc w:val="both"/>
        <w:rPr>
          <w:rFonts w:ascii="Arial" w:hAnsi="Arial" w:cs="Arial"/>
          <w:bCs/>
          <w:sz w:val="24"/>
          <w:szCs w:val="24"/>
        </w:rPr>
      </w:pPr>
    </w:p>
    <w:p w14:paraId="3E106D14" w14:textId="097BAF5A" w:rsidR="0099210C" w:rsidRDefault="0099210C"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she does say something odd.  So she’s crying a lot.  ‘We talked afterwards, just reminiscing, and then she said something really odd like, if only I’d been faster, maybe I could have made a difference.’  So maybe whatever they were talking about here, could have made a difference.  So I think she was helping him.</w:t>
      </w:r>
    </w:p>
    <w:p w14:paraId="2C95A32C" w14:textId="77777777" w:rsidR="0099210C" w:rsidRDefault="0099210C" w:rsidP="009A5B41">
      <w:pPr>
        <w:spacing w:after="0" w:line="240" w:lineRule="auto"/>
        <w:ind w:left="1134" w:hanging="1134"/>
        <w:jc w:val="both"/>
        <w:rPr>
          <w:rFonts w:ascii="Arial" w:hAnsi="Arial" w:cs="Arial"/>
          <w:bCs/>
          <w:sz w:val="24"/>
          <w:szCs w:val="24"/>
        </w:rPr>
      </w:pPr>
    </w:p>
    <w:p w14:paraId="68F0D9B0" w14:textId="3E0EAEEB" w:rsidR="0099210C" w:rsidRDefault="0099210C"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I don’t think, I think it’s fine.  Who do you think it is?</w:t>
      </w:r>
    </w:p>
    <w:p w14:paraId="7D02B755" w14:textId="77777777" w:rsidR="0099210C" w:rsidRDefault="0099210C" w:rsidP="009A5B41">
      <w:pPr>
        <w:spacing w:after="0" w:line="240" w:lineRule="auto"/>
        <w:ind w:left="1134" w:hanging="1134"/>
        <w:jc w:val="both"/>
        <w:rPr>
          <w:rFonts w:ascii="Arial" w:hAnsi="Arial" w:cs="Arial"/>
          <w:bCs/>
          <w:sz w:val="24"/>
          <w:szCs w:val="24"/>
        </w:rPr>
      </w:pPr>
    </w:p>
    <w:p w14:paraId="7746E8DA" w14:textId="341C256C" w:rsidR="0099210C" w:rsidRDefault="0099210C"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the thing is, something weird about the Donna, she was there</w:t>
      </w:r>
      <w:r w:rsidR="0002498B">
        <w:rPr>
          <w:rFonts w:ascii="Arial" w:hAnsi="Arial" w:cs="Arial"/>
          <w:bCs/>
          <w:sz w:val="24"/>
          <w:szCs w:val="24"/>
        </w:rPr>
        <w:t xml:space="preserve">.  She was there one hour later, like after she left the bar.  Right?  </w:t>
      </w:r>
    </w:p>
    <w:p w14:paraId="0CF223E5" w14:textId="77777777" w:rsidR="0002498B" w:rsidRDefault="0002498B" w:rsidP="009A5B41">
      <w:pPr>
        <w:spacing w:after="0" w:line="240" w:lineRule="auto"/>
        <w:ind w:left="1134" w:hanging="1134"/>
        <w:jc w:val="both"/>
        <w:rPr>
          <w:rFonts w:ascii="Arial" w:hAnsi="Arial" w:cs="Arial"/>
          <w:bCs/>
          <w:sz w:val="24"/>
          <w:szCs w:val="24"/>
        </w:rPr>
      </w:pPr>
    </w:p>
    <w:p w14:paraId="7EBC3854" w14:textId="3419885D" w:rsidR="0002498B" w:rsidRDefault="0002498B"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22FC48E8" w14:textId="77777777" w:rsidR="0002498B" w:rsidRDefault="0002498B" w:rsidP="009A5B41">
      <w:pPr>
        <w:spacing w:after="0" w:line="240" w:lineRule="auto"/>
        <w:ind w:left="1134" w:hanging="1134"/>
        <w:jc w:val="both"/>
        <w:rPr>
          <w:rFonts w:ascii="Arial" w:hAnsi="Arial" w:cs="Arial"/>
          <w:bCs/>
          <w:sz w:val="24"/>
          <w:szCs w:val="24"/>
        </w:rPr>
      </w:pPr>
    </w:p>
    <w:p w14:paraId="7DC3A84B" w14:textId="582FF326" w:rsidR="0002498B" w:rsidRDefault="0002498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Can I get the letter?  No, the letter from…</w:t>
      </w:r>
    </w:p>
    <w:p w14:paraId="21A24059" w14:textId="77777777" w:rsidR="0002498B" w:rsidRDefault="0002498B" w:rsidP="009A5B41">
      <w:pPr>
        <w:spacing w:after="0" w:line="240" w:lineRule="auto"/>
        <w:ind w:left="1134" w:hanging="1134"/>
        <w:jc w:val="both"/>
        <w:rPr>
          <w:rFonts w:ascii="Arial" w:hAnsi="Arial" w:cs="Arial"/>
          <w:bCs/>
          <w:sz w:val="24"/>
          <w:szCs w:val="24"/>
        </w:rPr>
      </w:pPr>
    </w:p>
    <w:p w14:paraId="47CE3FFE" w14:textId="1BA8819D" w:rsidR="0002498B" w:rsidRDefault="0002498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Just to go back to Donna, the night Nick died, she said, she was…’Having a rough time that night, </w:t>
      </w:r>
      <w:r w:rsidR="004B3400">
        <w:rPr>
          <w:rFonts w:ascii="Arial" w:hAnsi="Arial" w:cs="Arial"/>
          <w:bCs/>
          <w:sz w:val="24"/>
          <w:szCs w:val="24"/>
        </w:rPr>
        <w:t>was preoccupied with some</w:t>
      </w:r>
      <w:r>
        <w:rPr>
          <w:rFonts w:ascii="Arial" w:hAnsi="Arial" w:cs="Arial"/>
          <w:bCs/>
          <w:sz w:val="24"/>
          <w:szCs w:val="24"/>
        </w:rPr>
        <w:t xml:space="preserve"> work problems, and then I decided to go for a drive to try and clear my thoughts, but it only got worse for me.’  That’s probably why she got nicked.</w:t>
      </w:r>
    </w:p>
    <w:p w14:paraId="7605BFE7" w14:textId="77777777" w:rsidR="0002498B" w:rsidRDefault="0002498B" w:rsidP="009A5B41">
      <w:pPr>
        <w:spacing w:after="0" w:line="240" w:lineRule="auto"/>
        <w:ind w:left="1134" w:hanging="1134"/>
        <w:jc w:val="both"/>
        <w:rPr>
          <w:rFonts w:ascii="Arial" w:hAnsi="Arial" w:cs="Arial"/>
          <w:bCs/>
          <w:sz w:val="24"/>
          <w:szCs w:val="24"/>
        </w:rPr>
      </w:pPr>
    </w:p>
    <w:p w14:paraId="35C04AA4" w14:textId="37C85FC7" w:rsidR="004B3400" w:rsidRDefault="004B3400"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is it…doesn’t…</w:t>
      </w:r>
    </w:p>
    <w:p w14:paraId="67CFBCB5" w14:textId="77777777" w:rsidR="004B3400" w:rsidRDefault="004B3400" w:rsidP="009A5B41">
      <w:pPr>
        <w:spacing w:after="0" w:line="240" w:lineRule="auto"/>
        <w:ind w:left="1134" w:hanging="1134"/>
        <w:jc w:val="both"/>
        <w:rPr>
          <w:rFonts w:ascii="Arial" w:hAnsi="Arial" w:cs="Arial"/>
          <w:bCs/>
          <w:sz w:val="24"/>
          <w:szCs w:val="24"/>
        </w:rPr>
      </w:pPr>
    </w:p>
    <w:p w14:paraId="74E7E48F" w14:textId="7EEBCB25" w:rsidR="0002498B" w:rsidRDefault="004B3400" w:rsidP="009A5B41">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sidR="0002498B">
        <w:rPr>
          <w:rFonts w:ascii="Arial" w:hAnsi="Arial" w:cs="Arial"/>
          <w:bCs/>
          <w:sz w:val="24"/>
          <w:szCs w:val="24"/>
        </w:rPr>
        <w:tab/>
        <w:t xml:space="preserve">Then she says, </w:t>
      </w:r>
      <w:r w:rsidR="0021307B">
        <w:rPr>
          <w:rFonts w:ascii="Arial" w:hAnsi="Arial" w:cs="Arial"/>
          <w:bCs/>
          <w:sz w:val="24"/>
          <w:szCs w:val="24"/>
        </w:rPr>
        <w:t>‘W</w:t>
      </w:r>
      <w:r w:rsidR="0002498B">
        <w:rPr>
          <w:rFonts w:ascii="Arial" w:hAnsi="Arial" w:cs="Arial"/>
          <w:bCs/>
          <w:sz w:val="24"/>
          <w:szCs w:val="24"/>
        </w:rPr>
        <w:t xml:space="preserve">hen I asked her about the stuff at the bar, she got really </w:t>
      </w:r>
      <w:r w:rsidR="0002498B" w:rsidRPr="00C373ED">
        <w:rPr>
          <w:rFonts w:ascii="Arial" w:hAnsi="Arial" w:cs="Arial"/>
          <w:bCs/>
          <w:sz w:val="24"/>
          <w:szCs w:val="24"/>
          <w:highlight w:val="yellow"/>
        </w:rPr>
        <w:t>[</w:t>
      </w:r>
      <w:r>
        <w:rPr>
          <w:rFonts w:ascii="Arial" w:hAnsi="Arial" w:cs="Arial"/>
          <w:bCs/>
          <w:sz w:val="24"/>
          <w:szCs w:val="24"/>
          <w:highlight w:val="yellow"/>
        </w:rPr>
        <w:t>antsy</w:t>
      </w:r>
      <w:r w:rsidR="0002498B" w:rsidRPr="00C373ED">
        <w:rPr>
          <w:rFonts w:ascii="Arial" w:hAnsi="Arial" w:cs="Arial"/>
          <w:bCs/>
          <w:sz w:val="24"/>
          <w:szCs w:val="24"/>
          <w:highlight w:val="yellow"/>
        </w:rPr>
        <w:t xml:space="preserve"> 02:17:19],</w:t>
      </w:r>
      <w:r w:rsidR="0002498B">
        <w:rPr>
          <w:rFonts w:ascii="Arial" w:hAnsi="Arial" w:cs="Arial"/>
          <w:bCs/>
          <w:sz w:val="24"/>
          <w:szCs w:val="24"/>
        </w:rPr>
        <w:t xml:space="preserve"> and said, we shouldn’t talk here, and hustled me out of the house in a hurry.’</w:t>
      </w:r>
    </w:p>
    <w:p w14:paraId="5599707C" w14:textId="77777777" w:rsidR="0021307B" w:rsidRDefault="0021307B" w:rsidP="009A5B41">
      <w:pPr>
        <w:spacing w:after="0" w:line="240" w:lineRule="auto"/>
        <w:ind w:left="1134" w:hanging="1134"/>
        <w:jc w:val="both"/>
        <w:rPr>
          <w:rFonts w:ascii="Arial" w:hAnsi="Arial" w:cs="Arial"/>
          <w:bCs/>
          <w:sz w:val="24"/>
          <w:szCs w:val="24"/>
        </w:rPr>
      </w:pPr>
    </w:p>
    <w:p w14:paraId="2C506510" w14:textId="14592882"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ab/>
        <w:t xml:space="preserve">So I think she was trying to help him and she legitimately, admits she was on the road, and legitimately got nicked.  </w:t>
      </w:r>
    </w:p>
    <w:p w14:paraId="60CA8DD9" w14:textId="77777777" w:rsidR="0021307B" w:rsidRDefault="0021307B" w:rsidP="009A5B41">
      <w:pPr>
        <w:spacing w:after="0" w:line="240" w:lineRule="auto"/>
        <w:ind w:left="1134" w:hanging="1134"/>
        <w:jc w:val="both"/>
        <w:rPr>
          <w:rFonts w:ascii="Arial" w:hAnsi="Arial" w:cs="Arial"/>
          <w:bCs/>
          <w:sz w:val="24"/>
          <w:szCs w:val="24"/>
        </w:rPr>
      </w:pPr>
    </w:p>
    <w:p w14:paraId="7280D59C" w14:textId="038186F2"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She said she went out for a drive, right, after the bar?  Okay.</w:t>
      </w:r>
    </w:p>
    <w:p w14:paraId="1D4666F3" w14:textId="77777777" w:rsidR="0021307B" w:rsidRDefault="0021307B" w:rsidP="009A5B41">
      <w:pPr>
        <w:spacing w:after="0" w:line="240" w:lineRule="auto"/>
        <w:ind w:left="1134" w:hanging="1134"/>
        <w:jc w:val="both"/>
        <w:rPr>
          <w:rFonts w:ascii="Arial" w:hAnsi="Arial" w:cs="Arial"/>
          <w:bCs/>
          <w:sz w:val="24"/>
          <w:szCs w:val="24"/>
        </w:rPr>
      </w:pPr>
    </w:p>
    <w:p w14:paraId="55EEDC44" w14:textId="07A12E41"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because she was feeling anxious.</w:t>
      </w:r>
    </w:p>
    <w:p w14:paraId="154411BF" w14:textId="77777777" w:rsidR="0021307B" w:rsidRDefault="0021307B" w:rsidP="009A5B41">
      <w:pPr>
        <w:spacing w:after="0" w:line="240" w:lineRule="auto"/>
        <w:ind w:left="1134" w:hanging="1134"/>
        <w:jc w:val="both"/>
        <w:rPr>
          <w:rFonts w:ascii="Arial" w:hAnsi="Arial" w:cs="Arial"/>
          <w:bCs/>
          <w:sz w:val="24"/>
          <w:szCs w:val="24"/>
        </w:rPr>
      </w:pPr>
    </w:p>
    <w:p w14:paraId="3EC262CB" w14:textId="73686D21"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and then she went back?</w:t>
      </w:r>
    </w:p>
    <w:p w14:paraId="23072808" w14:textId="77777777" w:rsidR="0021307B" w:rsidRDefault="0021307B" w:rsidP="009A5B41">
      <w:pPr>
        <w:spacing w:after="0" w:line="240" w:lineRule="auto"/>
        <w:ind w:left="1134" w:hanging="1134"/>
        <w:jc w:val="both"/>
        <w:rPr>
          <w:rFonts w:ascii="Arial" w:hAnsi="Arial" w:cs="Arial"/>
          <w:bCs/>
          <w:sz w:val="24"/>
          <w:szCs w:val="24"/>
        </w:rPr>
      </w:pPr>
    </w:p>
    <w:p w14:paraId="24B3E643" w14:textId="1B0182A9"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But I think she’s…</w:t>
      </w:r>
    </w:p>
    <w:p w14:paraId="6C227BA6" w14:textId="77777777" w:rsidR="0021307B" w:rsidRDefault="0021307B" w:rsidP="009A5B41">
      <w:pPr>
        <w:spacing w:after="0" w:line="240" w:lineRule="auto"/>
        <w:ind w:left="1134" w:hanging="1134"/>
        <w:jc w:val="both"/>
        <w:rPr>
          <w:rFonts w:ascii="Arial" w:hAnsi="Arial" w:cs="Arial"/>
          <w:bCs/>
          <w:sz w:val="24"/>
          <w:szCs w:val="24"/>
        </w:rPr>
      </w:pPr>
    </w:p>
    <w:p w14:paraId="330239A7" w14:textId="3E79D074"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might have just been on her way home though, or like she might have just been driving past it.</w:t>
      </w:r>
    </w:p>
    <w:p w14:paraId="1BA8EA70" w14:textId="77777777" w:rsidR="0021307B" w:rsidRDefault="0021307B" w:rsidP="009A5B41">
      <w:pPr>
        <w:spacing w:after="0" w:line="240" w:lineRule="auto"/>
        <w:ind w:left="1134" w:hanging="1134"/>
        <w:jc w:val="both"/>
        <w:rPr>
          <w:rFonts w:ascii="Arial" w:hAnsi="Arial" w:cs="Arial"/>
          <w:bCs/>
          <w:sz w:val="24"/>
          <w:szCs w:val="24"/>
        </w:rPr>
      </w:pPr>
    </w:p>
    <w:p w14:paraId="5BC312B1" w14:textId="4FC8B676"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the police officer gives her an alibi.</w:t>
      </w:r>
    </w:p>
    <w:p w14:paraId="1CFC418E" w14:textId="77777777" w:rsidR="0021307B" w:rsidRDefault="0021307B" w:rsidP="009A5B41">
      <w:pPr>
        <w:spacing w:after="0" w:line="240" w:lineRule="auto"/>
        <w:ind w:left="1134" w:hanging="1134"/>
        <w:jc w:val="both"/>
        <w:rPr>
          <w:rFonts w:ascii="Arial" w:hAnsi="Arial" w:cs="Arial"/>
          <w:bCs/>
          <w:sz w:val="24"/>
          <w:szCs w:val="24"/>
        </w:rPr>
      </w:pPr>
    </w:p>
    <w:p w14:paraId="7FB543F9" w14:textId="26CCBF2C"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okay, the police officer gives her an alibi, and she…</w:t>
      </w:r>
    </w:p>
    <w:p w14:paraId="6F3E5414" w14:textId="77777777" w:rsidR="0021307B" w:rsidRDefault="0021307B" w:rsidP="009A5B41">
      <w:pPr>
        <w:spacing w:after="0" w:line="240" w:lineRule="auto"/>
        <w:ind w:left="1134" w:hanging="1134"/>
        <w:jc w:val="both"/>
        <w:rPr>
          <w:rFonts w:ascii="Arial" w:hAnsi="Arial" w:cs="Arial"/>
          <w:bCs/>
          <w:sz w:val="24"/>
          <w:szCs w:val="24"/>
        </w:rPr>
      </w:pPr>
    </w:p>
    <w:p w14:paraId="576EC7C2" w14:textId="00E16499" w:rsidR="0021307B" w:rsidRDefault="0021307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she’s quite anxious and says, we shouldn’t talk here</w:t>
      </w:r>
      <w:r w:rsidR="00ED705F">
        <w:rPr>
          <w:rFonts w:ascii="Arial" w:hAnsi="Arial" w:cs="Arial"/>
          <w:bCs/>
          <w:sz w:val="24"/>
          <w:szCs w:val="24"/>
        </w:rPr>
        <w:t>, so she knows something’s afoot and dangerous.  I think she’s on his side, because of what’s said here.</w:t>
      </w:r>
    </w:p>
    <w:p w14:paraId="727BCB99" w14:textId="77777777" w:rsidR="00ED705F" w:rsidRDefault="00ED705F" w:rsidP="009A5B41">
      <w:pPr>
        <w:spacing w:after="0" w:line="240" w:lineRule="auto"/>
        <w:ind w:left="1134" w:hanging="1134"/>
        <w:jc w:val="both"/>
        <w:rPr>
          <w:rFonts w:ascii="Arial" w:hAnsi="Arial" w:cs="Arial"/>
          <w:bCs/>
          <w:sz w:val="24"/>
          <w:szCs w:val="24"/>
        </w:rPr>
      </w:pPr>
    </w:p>
    <w:p w14:paraId="064CD13D" w14:textId="2E271126"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w:t>
      </w:r>
    </w:p>
    <w:p w14:paraId="737B7218" w14:textId="77777777" w:rsidR="00ED705F" w:rsidRDefault="00ED705F" w:rsidP="009A5B41">
      <w:pPr>
        <w:spacing w:after="0" w:line="240" w:lineRule="auto"/>
        <w:ind w:left="1134" w:hanging="1134"/>
        <w:jc w:val="both"/>
        <w:rPr>
          <w:rFonts w:ascii="Arial" w:hAnsi="Arial" w:cs="Arial"/>
          <w:bCs/>
          <w:sz w:val="24"/>
          <w:szCs w:val="24"/>
        </w:rPr>
      </w:pPr>
    </w:p>
    <w:p w14:paraId="43FAA830" w14:textId="509EFB9B"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if we’re saying…</w:t>
      </w:r>
    </w:p>
    <w:p w14:paraId="41B56C95" w14:textId="77777777" w:rsidR="00ED705F" w:rsidRDefault="00ED705F" w:rsidP="009A5B41">
      <w:pPr>
        <w:spacing w:after="0" w:line="240" w:lineRule="auto"/>
        <w:ind w:left="1134" w:hanging="1134"/>
        <w:jc w:val="both"/>
        <w:rPr>
          <w:rFonts w:ascii="Arial" w:hAnsi="Arial" w:cs="Arial"/>
          <w:bCs/>
          <w:sz w:val="24"/>
          <w:szCs w:val="24"/>
        </w:rPr>
      </w:pPr>
    </w:p>
    <w:p w14:paraId="4C031EB2" w14:textId="1BF9941C"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unless it’s…</w:t>
      </w:r>
    </w:p>
    <w:p w14:paraId="19ECFB0B" w14:textId="77777777" w:rsidR="00ED705F" w:rsidRDefault="00ED705F" w:rsidP="009A5B41">
      <w:pPr>
        <w:spacing w:after="0" w:line="240" w:lineRule="auto"/>
        <w:ind w:left="1134" w:hanging="1134"/>
        <w:jc w:val="both"/>
        <w:rPr>
          <w:rFonts w:ascii="Arial" w:hAnsi="Arial" w:cs="Arial"/>
          <w:bCs/>
          <w:sz w:val="24"/>
          <w:szCs w:val="24"/>
        </w:rPr>
      </w:pPr>
    </w:p>
    <w:p w14:paraId="2A6EE7A4" w14:textId="082B23A1"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 police officer gives her an alibi, then she gives the police officer an alibi, and that’s him way right, so I still think </w:t>
      </w:r>
      <w:r w:rsidR="00AB7497">
        <w:rPr>
          <w:rFonts w:ascii="Arial" w:hAnsi="Arial" w:cs="Arial"/>
          <w:bCs/>
          <w:sz w:val="24"/>
          <w:szCs w:val="24"/>
        </w:rPr>
        <w:t>Sheri</w:t>
      </w:r>
      <w:r>
        <w:rPr>
          <w:rFonts w:ascii="Arial" w:hAnsi="Arial" w:cs="Arial"/>
          <w:bCs/>
          <w:sz w:val="24"/>
          <w:szCs w:val="24"/>
        </w:rPr>
        <w:t>.</w:t>
      </w:r>
    </w:p>
    <w:p w14:paraId="09EBF4CB" w14:textId="77777777" w:rsidR="00ED705F" w:rsidRDefault="00ED705F" w:rsidP="009A5B41">
      <w:pPr>
        <w:spacing w:after="0" w:line="240" w:lineRule="auto"/>
        <w:ind w:left="1134" w:hanging="1134"/>
        <w:jc w:val="both"/>
        <w:rPr>
          <w:rFonts w:ascii="Arial" w:hAnsi="Arial" w:cs="Arial"/>
          <w:bCs/>
          <w:sz w:val="24"/>
          <w:szCs w:val="24"/>
        </w:rPr>
      </w:pPr>
    </w:p>
    <w:p w14:paraId="6778ADA1" w14:textId="2C16D3D5"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we know it’s not the cat woman, the…yeah.</w:t>
      </w:r>
    </w:p>
    <w:p w14:paraId="01135702" w14:textId="77777777" w:rsidR="00ED705F" w:rsidRDefault="00ED705F" w:rsidP="009A5B41">
      <w:pPr>
        <w:spacing w:after="0" w:line="240" w:lineRule="auto"/>
        <w:ind w:left="1134" w:hanging="1134"/>
        <w:jc w:val="both"/>
        <w:rPr>
          <w:rFonts w:ascii="Arial" w:hAnsi="Arial" w:cs="Arial"/>
          <w:bCs/>
          <w:sz w:val="24"/>
          <w:szCs w:val="24"/>
        </w:rPr>
      </w:pPr>
    </w:p>
    <w:p w14:paraId="638E95B3" w14:textId="37DC4BB5"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ab/>
        <w:t>Here’s an interesting one, which I think is meant to make us think.</w:t>
      </w:r>
    </w:p>
    <w:p w14:paraId="58C1B5BF" w14:textId="77777777" w:rsidR="00ED705F" w:rsidRDefault="00ED705F" w:rsidP="009A5B41">
      <w:pPr>
        <w:spacing w:after="0" w:line="240" w:lineRule="auto"/>
        <w:ind w:left="1134" w:hanging="1134"/>
        <w:jc w:val="both"/>
        <w:rPr>
          <w:rFonts w:ascii="Arial" w:hAnsi="Arial" w:cs="Arial"/>
          <w:bCs/>
          <w:sz w:val="24"/>
          <w:szCs w:val="24"/>
        </w:rPr>
      </w:pPr>
    </w:p>
    <w:p w14:paraId="624CCCC7" w14:textId="461621D8"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ab/>
        <w:t>‘Called her office, and they said she’d left on a business trip, not sure when she’s supposed to get back.’</w:t>
      </w:r>
    </w:p>
    <w:p w14:paraId="2F535533" w14:textId="77777777" w:rsidR="00ED705F" w:rsidRDefault="00ED705F" w:rsidP="009A5B41">
      <w:pPr>
        <w:spacing w:after="0" w:line="240" w:lineRule="auto"/>
        <w:ind w:left="1134" w:hanging="1134"/>
        <w:jc w:val="both"/>
        <w:rPr>
          <w:rFonts w:ascii="Arial" w:hAnsi="Arial" w:cs="Arial"/>
          <w:bCs/>
          <w:sz w:val="24"/>
          <w:szCs w:val="24"/>
        </w:rPr>
      </w:pPr>
    </w:p>
    <w:p w14:paraId="1102DDC7" w14:textId="202F6B5D"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ab/>
        <w:t xml:space="preserve">So this gives the hint that she’s run away from something, but she might actually just be running away ‘cause she’s scared.  </w:t>
      </w:r>
    </w:p>
    <w:p w14:paraId="0404F7F5" w14:textId="77777777" w:rsidR="00ED705F" w:rsidRDefault="00ED705F" w:rsidP="009A5B41">
      <w:pPr>
        <w:spacing w:after="0" w:line="240" w:lineRule="auto"/>
        <w:ind w:left="1134" w:hanging="1134"/>
        <w:jc w:val="both"/>
        <w:rPr>
          <w:rFonts w:ascii="Arial" w:hAnsi="Arial" w:cs="Arial"/>
          <w:bCs/>
          <w:sz w:val="24"/>
          <w:szCs w:val="24"/>
        </w:rPr>
      </w:pPr>
    </w:p>
    <w:p w14:paraId="6AC26BDD" w14:textId="510CB234" w:rsidR="00ED705F" w:rsidRDefault="00ED705F"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Yeah.  Can I see </w:t>
      </w:r>
      <w:r w:rsidR="00AB7497">
        <w:rPr>
          <w:rFonts w:ascii="Arial" w:hAnsi="Arial" w:cs="Arial"/>
          <w:bCs/>
          <w:sz w:val="24"/>
          <w:szCs w:val="24"/>
        </w:rPr>
        <w:t>Sheri</w:t>
      </w:r>
      <w:r>
        <w:rPr>
          <w:rFonts w:ascii="Arial" w:hAnsi="Arial" w:cs="Arial"/>
          <w:bCs/>
          <w:sz w:val="24"/>
          <w:szCs w:val="24"/>
        </w:rPr>
        <w:t xml:space="preserve"> again?</w:t>
      </w:r>
    </w:p>
    <w:p w14:paraId="16BBCB48" w14:textId="77777777" w:rsidR="00ED705F" w:rsidRDefault="00ED705F" w:rsidP="009A5B41">
      <w:pPr>
        <w:spacing w:after="0" w:line="240" w:lineRule="auto"/>
        <w:ind w:left="1134" w:hanging="1134"/>
        <w:jc w:val="both"/>
        <w:rPr>
          <w:rFonts w:ascii="Arial" w:hAnsi="Arial" w:cs="Arial"/>
          <w:bCs/>
          <w:sz w:val="24"/>
          <w:szCs w:val="24"/>
        </w:rPr>
      </w:pPr>
    </w:p>
    <w:p w14:paraId="02F1B2A2" w14:textId="7A85A9E7" w:rsidR="00EA4927" w:rsidRPr="00DA0005" w:rsidRDefault="00EA4927" w:rsidP="009A5B41">
      <w:pPr>
        <w:spacing w:after="0" w:line="240" w:lineRule="auto"/>
        <w:ind w:left="1134" w:hanging="1134"/>
        <w:jc w:val="both"/>
        <w:rPr>
          <w:rFonts w:ascii="Arial" w:hAnsi="Arial" w:cs="Arial"/>
          <w:b/>
          <w:sz w:val="24"/>
          <w:szCs w:val="24"/>
        </w:rPr>
      </w:pPr>
      <w:r w:rsidRPr="00091DE4">
        <w:rPr>
          <w:rFonts w:ascii="Arial" w:hAnsi="Arial" w:cs="Arial"/>
          <w:b/>
          <w:sz w:val="24"/>
          <w:szCs w:val="24"/>
          <w:highlight w:val="yellow"/>
        </w:rPr>
        <w:t>F3:</w:t>
      </w:r>
      <w:r w:rsidRPr="00091DE4">
        <w:rPr>
          <w:rFonts w:ascii="Arial" w:hAnsi="Arial" w:cs="Arial"/>
          <w:b/>
          <w:sz w:val="24"/>
          <w:szCs w:val="24"/>
          <w:highlight w:val="yellow"/>
        </w:rPr>
        <w:tab/>
        <w:t xml:space="preserve">I think </w:t>
      </w:r>
      <w:proofErr w:type="gramStart"/>
      <w:r w:rsidRPr="00091DE4">
        <w:rPr>
          <w:rFonts w:ascii="Arial" w:hAnsi="Arial" w:cs="Arial"/>
          <w:b/>
          <w:sz w:val="24"/>
          <w:szCs w:val="24"/>
          <w:highlight w:val="yellow"/>
        </w:rPr>
        <w:t>it’s</w:t>
      </w:r>
      <w:proofErr w:type="gramEnd"/>
      <w:r w:rsidRPr="00091DE4">
        <w:rPr>
          <w:rFonts w:ascii="Arial" w:hAnsi="Arial" w:cs="Arial"/>
          <w:b/>
          <w:sz w:val="24"/>
          <w:szCs w:val="24"/>
          <w:highlight w:val="yellow"/>
        </w:rPr>
        <w:t xml:space="preserve"> Chris guy killed.  I think this is the most obvious, and the most straightforward thing.  Chris killed Nick Webster, because he </w:t>
      </w:r>
      <w:r w:rsidRPr="00091DE4">
        <w:rPr>
          <w:rFonts w:ascii="Arial" w:hAnsi="Arial" w:cs="Arial"/>
          <w:b/>
          <w:sz w:val="24"/>
          <w:szCs w:val="24"/>
          <w:highlight w:val="yellow"/>
        </w:rPr>
        <w:lastRenderedPageBreak/>
        <w:t>has an affair with Nick Webster’s wife, and because Nick Webster’s wife wants to sell the property.</w:t>
      </w:r>
    </w:p>
    <w:p w14:paraId="05EA1E2E" w14:textId="77777777" w:rsidR="00EA4927" w:rsidRPr="00DA0005" w:rsidRDefault="00EA4927" w:rsidP="009A5B41">
      <w:pPr>
        <w:spacing w:after="0" w:line="240" w:lineRule="auto"/>
        <w:ind w:left="1134" w:hanging="1134"/>
        <w:jc w:val="both"/>
        <w:rPr>
          <w:rFonts w:ascii="Arial" w:hAnsi="Arial" w:cs="Arial"/>
          <w:b/>
          <w:sz w:val="24"/>
          <w:szCs w:val="24"/>
        </w:rPr>
      </w:pPr>
    </w:p>
    <w:p w14:paraId="3988BFCC" w14:textId="372EEAAB" w:rsidR="00EA4927" w:rsidRPr="00DA0005" w:rsidRDefault="00EA4927" w:rsidP="009A5B41">
      <w:pPr>
        <w:spacing w:after="0" w:line="240" w:lineRule="auto"/>
        <w:ind w:left="1134" w:hanging="1134"/>
        <w:jc w:val="both"/>
        <w:rPr>
          <w:rFonts w:ascii="Arial" w:hAnsi="Arial" w:cs="Arial"/>
          <w:b/>
          <w:sz w:val="24"/>
          <w:szCs w:val="24"/>
        </w:rPr>
      </w:pPr>
      <w:r w:rsidRPr="00DA0005">
        <w:rPr>
          <w:rFonts w:ascii="Arial" w:hAnsi="Arial" w:cs="Arial"/>
          <w:b/>
          <w:sz w:val="24"/>
          <w:szCs w:val="24"/>
        </w:rPr>
        <w:t>F2:</w:t>
      </w:r>
      <w:r w:rsidRPr="00DA0005">
        <w:rPr>
          <w:rFonts w:ascii="Arial" w:hAnsi="Arial" w:cs="Arial"/>
          <w:b/>
          <w:sz w:val="24"/>
          <w:szCs w:val="24"/>
        </w:rPr>
        <w:tab/>
        <w:t>But I can’t see his motive.</w:t>
      </w:r>
    </w:p>
    <w:p w14:paraId="386C188D" w14:textId="77777777" w:rsidR="00EA4927" w:rsidRPr="00DA0005" w:rsidRDefault="00EA4927" w:rsidP="009A5B41">
      <w:pPr>
        <w:spacing w:after="0" w:line="240" w:lineRule="auto"/>
        <w:ind w:left="1134" w:hanging="1134"/>
        <w:jc w:val="both"/>
        <w:rPr>
          <w:rFonts w:ascii="Arial" w:hAnsi="Arial" w:cs="Arial"/>
          <w:b/>
          <w:sz w:val="24"/>
          <w:szCs w:val="24"/>
        </w:rPr>
      </w:pPr>
    </w:p>
    <w:p w14:paraId="044E9DD7" w14:textId="15D076D9" w:rsidR="00EA4927" w:rsidRPr="00DA0005" w:rsidRDefault="00EA4927" w:rsidP="009A5B41">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t xml:space="preserve">Because he wants to </w:t>
      </w:r>
      <w:proofErr w:type="gramStart"/>
      <w:r w:rsidRPr="00DA0005">
        <w:rPr>
          <w:rFonts w:ascii="Arial" w:hAnsi="Arial" w:cs="Arial"/>
          <w:b/>
          <w:sz w:val="24"/>
          <w:szCs w:val="24"/>
        </w:rPr>
        <w:t>fuck</w:t>
      </w:r>
      <w:proofErr w:type="gramEnd"/>
      <w:r w:rsidRPr="00DA0005">
        <w:rPr>
          <w:rFonts w:ascii="Arial" w:hAnsi="Arial" w:cs="Arial"/>
          <w:b/>
          <w:sz w:val="24"/>
          <w:szCs w:val="24"/>
        </w:rPr>
        <w:t xml:space="preserve"> that pussy.</w:t>
      </w:r>
    </w:p>
    <w:p w14:paraId="44051656" w14:textId="77777777" w:rsidR="00EA4927" w:rsidRPr="00DA0005" w:rsidRDefault="00EA4927" w:rsidP="009A5B41">
      <w:pPr>
        <w:spacing w:after="0" w:line="240" w:lineRule="auto"/>
        <w:ind w:left="1134" w:hanging="1134"/>
        <w:jc w:val="both"/>
        <w:rPr>
          <w:rFonts w:ascii="Arial" w:hAnsi="Arial" w:cs="Arial"/>
          <w:b/>
          <w:sz w:val="24"/>
          <w:szCs w:val="24"/>
        </w:rPr>
      </w:pPr>
    </w:p>
    <w:p w14:paraId="56D0FC07" w14:textId="4DB444A3" w:rsidR="00EA4927" w:rsidRPr="00DA0005" w:rsidRDefault="00EA4927" w:rsidP="009A5B41">
      <w:pPr>
        <w:spacing w:after="0" w:line="240" w:lineRule="auto"/>
        <w:ind w:left="1134" w:hanging="1134"/>
        <w:jc w:val="both"/>
        <w:rPr>
          <w:rFonts w:ascii="Arial" w:hAnsi="Arial" w:cs="Arial"/>
          <w:b/>
          <w:sz w:val="24"/>
          <w:szCs w:val="24"/>
        </w:rPr>
      </w:pPr>
      <w:r w:rsidRPr="00DA0005">
        <w:rPr>
          <w:rFonts w:ascii="Arial" w:hAnsi="Arial" w:cs="Arial"/>
          <w:b/>
          <w:sz w:val="24"/>
          <w:szCs w:val="24"/>
        </w:rPr>
        <w:t>F4:</w:t>
      </w:r>
      <w:r w:rsidRPr="00DA0005">
        <w:rPr>
          <w:rFonts w:ascii="Arial" w:hAnsi="Arial" w:cs="Arial"/>
          <w:b/>
          <w:sz w:val="24"/>
          <w:szCs w:val="24"/>
        </w:rPr>
        <w:tab/>
        <w:t>That’s great in a transcript by the way.</w:t>
      </w:r>
    </w:p>
    <w:p w14:paraId="560EEC2D" w14:textId="77777777" w:rsidR="00EA4927" w:rsidRPr="00DA0005" w:rsidRDefault="00EA4927" w:rsidP="009A5B41">
      <w:pPr>
        <w:spacing w:after="0" w:line="240" w:lineRule="auto"/>
        <w:ind w:left="1134" w:hanging="1134"/>
        <w:jc w:val="both"/>
        <w:rPr>
          <w:rFonts w:ascii="Arial" w:hAnsi="Arial" w:cs="Arial"/>
          <w:b/>
          <w:sz w:val="24"/>
          <w:szCs w:val="24"/>
        </w:rPr>
      </w:pPr>
    </w:p>
    <w:p w14:paraId="07C8F82B" w14:textId="52F3323E" w:rsidR="00EA4927" w:rsidRPr="00DA0005" w:rsidRDefault="00EA4927" w:rsidP="009A5B41">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t>I know, you’re welcome.</w:t>
      </w:r>
    </w:p>
    <w:p w14:paraId="3596A041" w14:textId="77777777" w:rsidR="00EA4927" w:rsidRDefault="00EA4927" w:rsidP="009A5B41">
      <w:pPr>
        <w:spacing w:after="0" w:line="240" w:lineRule="auto"/>
        <w:ind w:left="1134" w:hanging="1134"/>
        <w:jc w:val="both"/>
        <w:rPr>
          <w:rFonts w:ascii="Arial" w:hAnsi="Arial" w:cs="Arial"/>
          <w:bCs/>
          <w:sz w:val="24"/>
          <w:szCs w:val="24"/>
        </w:rPr>
      </w:pPr>
    </w:p>
    <w:p w14:paraId="70101DA0" w14:textId="74D60F5C" w:rsidR="00EA4927" w:rsidRDefault="00EA4927"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 was having this affair without</w:t>
      </w:r>
      <w:r w:rsidR="004B3400">
        <w:rPr>
          <w:rFonts w:ascii="Arial" w:hAnsi="Arial" w:cs="Arial"/>
          <w:bCs/>
          <w:sz w:val="24"/>
          <w:szCs w:val="24"/>
        </w:rPr>
        <w:t>…</w:t>
      </w:r>
      <w:r>
        <w:rPr>
          <w:rFonts w:ascii="Arial" w:hAnsi="Arial" w:cs="Arial"/>
          <w:bCs/>
          <w:sz w:val="24"/>
          <w:szCs w:val="24"/>
        </w:rPr>
        <w:t>I mean, it was ‘</w:t>
      </w:r>
      <w:proofErr w:type="gramStart"/>
      <w:r>
        <w:rPr>
          <w:rFonts w:ascii="Arial" w:hAnsi="Arial" w:cs="Arial"/>
          <w:bCs/>
          <w:sz w:val="24"/>
          <w:szCs w:val="24"/>
        </w:rPr>
        <w:t>cause</w:t>
      </w:r>
      <w:proofErr w:type="gramEnd"/>
      <w:r>
        <w:rPr>
          <w:rFonts w:ascii="Arial" w:hAnsi="Arial" w:cs="Arial"/>
          <w:bCs/>
          <w:sz w:val="24"/>
          <w:szCs w:val="24"/>
        </w:rPr>
        <w:t xml:space="preserve"> she was around, but it was carrying on whether </w:t>
      </w:r>
      <w:r w:rsidR="00D74FB4" w:rsidRPr="00C373ED">
        <w:rPr>
          <w:rFonts w:ascii="Arial" w:hAnsi="Arial" w:cs="Arial"/>
          <w:bCs/>
          <w:sz w:val="24"/>
          <w:szCs w:val="24"/>
          <w:highlight w:val="yellow"/>
        </w:rPr>
        <w:t>[inaudible 02:19:03</w:t>
      </w:r>
      <w:r w:rsidR="00D74FB4">
        <w:rPr>
          <w:rFonts w:ascii="Arial" w:hAnsi="Arial" w:cs="Arial"/>
          <w:bCs/>
          <w:sz w:val="24"/>
          <w:szCs w:val="24"/>
        </w:rPr>
        <w:t>] long game.</w:t>
      </w:r>
    </w:p>
    <w:p w14:paraId="3C6497B2" w14:textId="77777777" w:rsidR="00D74FB4" w:rsidRDefault="00D74FB4" w:rsidP="009A5B41">
      <w:pPr>
        <w:spacing w:after="0" w:line="240" w:lineRule="auto"/>
        <w:ind w:left="1134" w:hanging="1134"/>
        <w:jc w:val="both"/>
        <w:rPr>
          <w:rFonts w:ascii="Arial" w:hAnsi="Arial" w:cs="Arial"/>
          <w:bCs/>
          <w:sz w:val="24"/>
          <w:szCs w:val="24"/>
        </w:rPr>
      </w:pPr>
    </w:p>
    <w:p w14:paraId="2F39D380" w14:textId="2C4CC2D9" w:rsidR="00D74FB4" w:rsidRDefault="00D74FB4"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Men do crazy shit, if they are, and people do crazy shit, if they have the right motivation, just that’s the motivation for men.</w:t>
      </w:r>
    </w:p>
    <w:p w14:paraId="0778DC8F" w14:textId="77777777" w:rsidR="006D4752" w:rsidRDefault="006D4752" w:rsidP="009A5B41">
      <w:pPr>
        <w:spacing w:after="0" w:line="240" w:lineRule="auto"/>
        <w:ind w:left="1134" w:hanging="1134"/>
        <w:jc w:val="both"/>
        <w:rPr>
          <w:rFonts w:ascii="Arial" w:hAnsi="Arial" w:cs="Arial"/>
          <w:bCs/>
          <w:sz w:val="24"/>
          <w:szCs w:val="24"/>
        </w:rPr>
      </w:pPr>
    </w:p>
    <w:p w14:paraId="43CB1F7E" w14:textId="4BB26714"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annoying that we don’t have the letter he wrote to her.</w:t>
      </w:r>
    </w:p>
    <w:p w14:paraId="46F01F73" w14:textId="77777777" w:rsidR="006D4752" w:rsidRDefault="006D4752" w:rsidP="009A5B41">
      <w:pPr>
        <w:spacing w:after="0" w:line="240" w:lineRule="auto"/>
        <w:ind w:left="1134" w:hanging="1134"/>
        <w:jc w:val="both"/>
        <w:rPr>
          <w:rFonts w:ascii="Arial" w:hAnsi="Arial" w:cs="Arial"/>
          <w:bCs/>
          <w:sz w:val="24"/>
          <w:szCs w:val="24"/>
        </w:rPr>
      </w:pPr>
    </w:p>
    <w:p w14:paraId="043FD23C" w14:textId="3CCBF7D2"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You’re welcome.</w:t>
      </w:r>
    </w:p>
    <w:p w14:paraId="26BDF4D9" w14:textId="77777777" w:rsidR="006D4752" w:rsidRDefault="006D4752" w:rsidP="009A5B41">
      <w:pPr>
        <w:spacing w:after="0" w:line="240" w:lineRule="auto"/>
        <w:ind w:left="1134" w:hanging="1134"/>
        <w:jc w:val="both"/>
        <w:rPr>
          <w:rFonts w:ascii="Arial" w:hAnsi="Arial" w:cs="Arial"/>
          <w:bCs/>
          <w:sz w:val="24"/>
          <w:szCs w:val="24"/>
        </w:rPr>
      </w:pPr>
    </w:p>
    <w:p w14:paraId="65918F32" w14:textId="3A5BD57A"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It’s annoying we can’t [</w:t>
      </w:r>
      <w:r w:rsidR="004B3400">
        <w:rPr>
          <w:rFonts w:ascii="Arial" w:hAnsi="Arial" w:cs="Arial"/>
          <w:bCs/>
          <w:sz w:val="24"/>
          <w:szCs w:val="24"/>
          <w:highlight w:val="yellow"/>
        </w:rPr>
        <w:t xml:space="preserve">have the </w:t>
      </w:r>
      <w:r w:rsidRPr="00C373ED">
        <w:rPr>
          <w:rFonts w:ascii="Arial" w:hAnsi="Arial" w:cs="Arial"/>
          <w:bCs/>
          <w:sz w:val="24"/>
          <w:szCs w:val="24"/>
          <w:highlight w:val="yellow"/>
        </w:rPr>
        <w:t>02:19:18]</w:t>
      </w:r>
      <w:r>
        <w:rPr>
          <w:rFonts w:ascii="Arial" w:hAnsi="Arial" w:cs="Arial"/>
          <w:bCs/>
          <w:sz w:val="24"/>
          <w:szCs w:val="24"/>
        </w:rPr>
        <w:t xml:space="preserve"> stupid envelope.</w:t>
      </w:r>
    </w:p>
    <w:p w14:paraId="24F4C984" w14:textId="77777777" w:rsidR="006D4752" w:rsidRDefault="006D4752" w:rsidP="009A5B41">
      <w:pPr>
        <w:spacing w:after="0" w:line="240" w:lineRule="auto"/>
        <w:ind w:left="1134" w:hanging="1134"/>
        <w:jc w:val="both"/>
        <w:rPr>
          <w:rFonts w:ascii="Arial" w:hAnsi="Arial" w:cs="Arial"/>
          <w:bCs/>
          <w:sz w:val="24"/>
          <w:szCs w:val="24"/>
        </w:rPr>
      </w:pPr>
    </w:p>
    <w:p w14:paraId="008B568B" w14:textId="2A596692"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Sorry.</w:t>
      </w:r>
    </w:p>
    <w:p w14:paraId="7931EE0B" w14:textId="77777777" w:rsidR="006D4752" w:rsidRDefault="006D4752" w:rsidP="009A5B41">
      <w:pPr>
        <w:spacing w:after="0" w:line="240" w:lineRule="auto"/>
        <w:ind w:left="1134" w:hanging="1134"/>
        <w:jc w:val="both"/>
        <w:rPr>
          <w:rFonts w:ascii="Arial" w:hAnsi="Arial" w:cs="Arial"/>
          <w:bCs/>
          <w:sz w:val="24"/>
          <w:szCs w:val="24"/>
        </w:rPr>
      </w:pPr>
    </w:p>
    <w:p w14:paraId="34141558" w14:textId="52FE2F25"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The other envelope had the code on it, so why does this one not?</w:t>
      </w:r>
    </w:p>
    <w:p w14:paraId="10C4DFEA" w14:textId="77777777" w:rsidR="006D4752" w:rsidRDefault="006D4752" w:rsidP="009A5B41">
      <w:pPr>
        <w:spacing w:after="0" w:line="240" w:lineRule="auto"/>
        <w:ind w:left="1134" w:hanging="1134"/>
        <w:jc w:val="both"/>
        <w:rPr>
          <w:rFonts w:ascii="Arial" w:hAnsi="Arial" w:cs="Arial"/>
          <w:bCs/>
          <w:sz w:val="24"/>
          <w:szCs w:val="24"/>
        </w:rPr>
      </w:pPr>
    </w:p>
    <w:p w14:paraId="7957143B" w14:textId="60B77B9A"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I’m just going to ask the invigilator, if we had been allowed to read the book, would it help us solve that clue?  [</w:t>
      </w:r>
      <w:r w:rsidRPr="00C373ED">
        <w:rPr>
          <w:rFonts w:ascii="Arial" w:hAnsi="Arial" w:cs="Arial"/>
          <w:bCs/>
          <w:sz w:val="24"/>
          <w:szCs w:val="24"/>
          <w:highlight w:val="yellow"/>
        </w:rPr>
        <w:t>inaudible 02:19:32].</w:t>
      </w:r>
    </w:p>
    <w:p w14:paraId="7B1310D9" w14:textId="77777777" w:rsidR="006D4752" w:rsidRDefault="006D4752" w:rsidP="009A5B41">
      <w:pPr>
        <w:spacing w:after="0" w:line="240" w:lineRule="auto"/>
        <w:ind w:left="1134" w:hanging="1134"/>
        <w:jc w:val="both"/>
        <w:rPr>
          <w:rFonts w:ascii="Arial" w:hAnsi="Arial" w:cs="Arial"/>
          <w:bCs/>
          <w:sz w:val="24"/>
          <w:szCs w:val="24"/>
        </w:rPr>
      </w:pPr>
    </w:p>
    <w:p w14:paraId="5EAA6835" w14:textId="0901B7BE"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No.</w:t>
      </w:r>
    </w:p>
    <w:p w14:paraId="76B1786B" w14:textId="77777777" w:rsidR="006D4752" w:rsidRDefault="006D4752" w:rsidP="009A5B41">
      <w:pPr>
        <w:spacing w:after="0" w:line="240" w:lineRule="auto"/>
        <w:ind w:left="1134" w:hanging="1134"/>
        <w:jc w:val="both"/>
        <w:rPr>
          <w:rFonts w:ascii="Arial" w:hAnsi="Arial" w:cs="Arial"/>
          <w:bCs/>
          <w:sz w:val="24"/>
          <w:szCs w:val="24"/>
        </w:rPr>
      </w:pPr>
    </w:p>
    <w:p w14:paraId="7F7FEEA6" w14:textId="75FC7064" w:rsidR="006D4752" w:rsidRDefault="006D4752"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5367DFE6" w14:textId="77777777" w:rsidR="0026778F" w:rsidRDefault="0026778F" w:rsidP="009A5B41">
      <w:pPr>
        <w:spacing w:after="0" w:line="240" w:lineRule="auto"/>
        <w:ind w:left="1134" w:hanging="1134"/>
        <w:jc w:val="both"/>
        <w:rPr>
          <w:rFonts w:ascii="Arial" w:hAnsi="Arial" w:cs="Arial"/>
          <w:bCs/>
          <w:sz w:val="24"/>
          <w:szCs w:val="24"/>
        </w:rPr>
      </w:pPr>
    </w:p>
    <w:p w14:paraId="0D1388EC" w14:textId="6304931E" w:rsidR="0026778F" w:rsidRDefault="0026778F"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4B3400">
        <w:rPr>
          <w:rFonts w:ascii="Arial" w:hAnsi="Arial" w:cs="Arial"/>
          <w:bCs/>
          <w:sz w:val="24"/>
          <w:szCs w:val="24"/>
        </w:rPr>
        <w:t xml:space="preserve">Is your </w:t>
      </w:r>
      <w:r w:rsidRPr="00C373ED">
        <w:rPr>
          <w:rFonts w:ascii="Arial" w:hAnsi="Arial" w:cs="Arial"/>
          <w:bCs/>
          <w:sz w:val="24"/>
          <w:szCs w:val="24"/>
          <w:highlight w:val="yellow"/>
        </w:rPr>
        <w:t>[</w:t>
      </w:r>
      <w:r w:rsidR="004B3400">
        <w:rPr>
          <w:rFonts w:ascii="Arial" w:hAnsi="Arial" w:cs="Arial"/>
          <w:bCs/>
          <w:sz w:val="24"/>
          <w:szCs w:val="24"/>
          <w:highlight w:val="yellow"/>
        </w:rPr>
        <w:t>meanness</w:t>
      </w:r>
      <w:r w:rsidRPr="00C373ED">
        <w:rPr>
          <w:rFonts w:ascii="Arial" w:hAnsi="Arial" w:cs="Arial"/>
          <w:bCs/>
          <w:sz w:val="24"/>
          <w:szCs w:val="24"/>
          <w:highlight w:val="yellow"/>
        </w:rPr>
        <w:t xml:space="preserve"> 02:19:37</w:t>
      </w:r>
      <w:r>
        <w:rPr>
          <w:rFonts w:ascii="Arial" w:hAnsi="Arial" w:cs="Arial"/>
          <w:bCs/>
          <w:sz w:val="24"/>
          <w:szCs w:val="24"/>
        </w:rPr>
        <w:t xml:space="preserve">] getting in the way.  </w:t>
      </w:r>
    </w:p>
    <w:p w14:paraId="10C2EF8B" w14:textId="77777777" w:rsidR="0026778F" w:rsidRDefault="0026778F" w:rsidP="009A5B41">
      <w:pPr>
        <w:spacing w:after="0" w:line="240" w:lineRule="auto"/>
        <w:ind w:left="1134" w:hanging="1134"/>
        <w:jc w:val="both"/>
        <w:rPr>
          <w:rFonts w:ascii="Arial" w:hAnsi="Arial" w:cs="Arial"/>
          <w:bCs/>
          <w:sz w:val="24"/>
          <w:szCs w:val="24"/>
        </w:rPr>
      </w:pPr>
    </w:p>
    <w:p w14:paraId="53CB6110" w14:textId="214658DC" w:rsidR="0026778F" w:rsidRDefault="0026778F"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 [</w:t>
      </w:r>
      <w:r w:rsidR="004B3400">
        <w:rPr>
          <w:rFonts w:ascii="Arial" w:hAnsi="Arial" w:cs="Arial"/>
          <w:bCs/>
          <w:sz w:val="24"/>
          <w:szCs w:val="24"/>
          <w:highlight w:val="yellow"/>
        </w:rPr>
        <w:t>voices overlap</w:t>
      </w:r>
      <w:r w:rsidRPr="00C373ED">
        <w:rPr>
          <w:rFonts w:ascii="Arial" w:hAnsi="Arial" w:cs="Arial"/>
          <w:bCs/>
          <w:sz w:val="24"/>
          <w:szCs w:val="24"/>
          <w:highlight w:val="yellow"/>
        </w:rPr>
        <w:t xml:space="preserve"> 02:19:44]</w:t>
      </w:r>
      <w:r>
        <w:rPr>
          <w:rFonts w:ascii="Arial" w:hAnsi="Arial" w:cs="Arial"/>
          <w:bCs/>
          <w:sz w:val="24"/>
          <w:szCs w:val="24"/>
        </w:rPr>
        <w:t xml:space="preserve"> </w:t>
      </w:r>
      <w:r w:rsidR="004B3400">
        <w:rPr>
          <w:rFonts w:ascii="Arial" w:hAnsi="Arial" w:cs="Arial"/>
          <w:bCs/>
          <w:sz w:val="24"/>
          <w:szCs w:val="24"/>
        </w:rPr>
        <w:t xml:space="preserve">called </w:t>
      </w:r>
      <w:r>
        <w:rPr>
          <w:rFonts w:ascii="Arial" w:hAnsi="Arial" w:cs="Arial"/>
          <w:bCs/>
          <w:sz w:val="24"/>
          <w:szCs w:val="24"/>
        </w:rPr>
        <w:t>it out if it had, so I was just trying…</w:t>
      </w:r>
    </w:p>
    <w:p w14:paraId="3E1EF567" w14:textId="77777777" w:rsidR="0026778F" w:rsidRDefault="0026778F" w:rsidP="009A5B41">
      <w:pPr>
        <w:spacing w:after="0" w:line="240" w:lineRule="auto"/>
        <w:ind w:left="1134" w:hanging="1134"/>
        <w:jc w:val="both"/>
        <w:rPr>
          <w:rFonts w:ascii="Arial" w:hAnsi="Arial" w:cs="Arial"/>
          <w:bCs/>
          <w:sz w:val="24"/>
          <w:szCs w:val="24"/>
        </w:rPr>
      </w:pPr>
    </w:p>
    <w:p w14:paraId="11BC0AAA" w14:textId="520631BE" w:rsidR="0026778F" w:rsidRDefault="0026778F"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Do you guys think it’s just </w:t>
      </w:r>
      <w:r w:rsidR="00AB7497">
        <w:rPr>
          <w:rFonts w:ascii="Arial" w:hAnsi="Arial" w:cs="Arial"/>
          <w:bCs/>
          <w:sz w:val="24"/>
          <w:szCs w:val="24"/>
        </w:rPr>
        <w:t>Sheri</w:t>
      </w:r>
      <w:r>
        <w:rPr>
          <w:rFonts w:ascii="Arial" w:hAnsi="Arial" w:cs="Arial"/>
          <w:bCs/>
          <w:sz w:val="24"/>
          <w:szCs w:val="24"/>
        </w:rPr>
        <w:t xml:space="preserve"> who killed and Chris is innocent?</w:t>
      </w:r>
    </w:p>
    <w:p w14:paraId="51CB8589" w14:textId="77777777" w:rsidR="00304167" w:rsidRDefault="00304167" w:rsidP="009A5B41">
      <w:pPr>
        <w:spacing w:after="0" w:line="240" w:lineRule="auto"/>
        <w:ind w:left="1134" w:hanging="1134"/>
        <w:jc w:val="both"/>
        <w:rPr>
          <w:rFonts w:ascii="Arial" w:hAnsi="Arial" w:cs="Arial"/>
          <w:bCs/>
          <w:sz w:val="24"/>
          <w:szCs w:val="24"/>
        </w:rPr>
      </w:pPr>
    </w:p>
    <w:p w14:paraId="1EE36524" w14:textId="5C0780C3" w:rsidR="00304167" w:rsidRDefault="00304167"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Well, I think there’s two people in the murder, you could make a much better alibi in all of that.  I don’t know.  Let’s see the timeline </w:t>
      </w:r>
      <w:r w:rsidR="004B3400">
        <w:rPr>
          <w:rFonts w:ascii="Arial" w:hAnsi="Arial" w:cs="Arial"/>
          <w:bCs/>
          <w:sz w:val="24"/>
          <w:szCs w:val="24"/>
        </w:rPr>
        <w:t xml:space="preserve">[2:20:00] </w:t>
      </w:r>
      <w:r>
        <w:rPr>
          <w:rFonts w:ascii="Arial" w:hAnsi="Arial" w:cs="Arial"/>
          <w:bCs/>
          <w:sz w:val="24"/>
          <w:szCs w:val="24"/>
        </w:rPr>
        <w:t xml:space="preserve">of what happens.  </w:t>
      </w:r>
      <w:r w:rsidRPr="00DA0005">
        <w:rPr>
          <w:rFonts w:ascii="Arial" w:hAnsi="Arial" w:cs="Arial"/>
          <w:b/>
          <w:sz w:val="24"/>
          <w:szCs w:val="24"/>
        </w:rPr>
        <w:t xml:space="preserve">He couldn’t have been the devil </w:t>
      </w:r>
      <w:r w:rsidR="004B3400" w:rsidRPr="00DA0005">
        <w:rPr>
          <w:rFonts w:ascii="Arial" w:hAnsi="Arial" w:cs="Arial"/>
          <w:b/>
          <w:sz w:val="24"/>
          <w:szCs w:val="24"/>
        </w:rPr>
        <w:t xml:space="preserve">in the shot because he’s nicking someone, </w:t>
      </w:r>
      <w:r w:rsidRPr="00DA0005">
        <w:rPr>
          <w:rFonts w:ascii="Arial" w:hAnsi="Arial" w:cs="Arial"/>
          <w:b/>
          <w:sz w:val="24"/>
          <w:szCs w:val="24"/>
        </w:rPr>
        <w:t>so it’s her.</w:t>
      </w:r>
      <w:r>
        <w:rPr>
          <w:rFonts w:ascii="Arial" w:hAnsi="Arial" w:cs="Arial"/>
          <w:bCs/>
          <w:sz w:val="24"/>
          <w:szCs w:val="24"/>
        </w:rPr>
        <w:t xml:space="preserve">  She runs into the forest and he follows.  </w:t>
      </w:r>
      <w:r w:rsidR="00B6318F">
        <w:rPr>
          <w:rFonts w:ascii="Arial" w:hAnsi="Arial" w:cs="Arial"/>
          <w:bCs/>
          <w:sz w:val="24"/>
          <w:szCs w:val="24"/>
        </w:rPr>
        <w:t>They hear some, the witches…</w:t>
      </w:r>
    </w:p>
    <w:p w14:paraId="351DB460" w14:textId="77777777" w:rsidR="00B6318F" w:rsidRDefault="00B6318F" w:rsidP="009A5B41">
      <w:pPr>
        <w:spacing w:after="0" w:line="240" w:lineRule="auto"/>
        <w:ind w:left="1134" w:hanging="1134"/>
        <w:jc w:val="both"/>
        <w:rPr>
          <w:rFonts w:ascii="Arial" w:hAnsi="Arial" w:cs="Arial"/>
          <w:bCs/>
          <w:sz w:val="24"/>
          <w:szCs w:val="24"/>
        </w:rPr>
      </w:pPr>
    </w:p>
    <w:p w14:paraId="6BAD0F5A" w14:textId="6EF32BBC" w:rsidR="00B6318F" w:rsidRDefault="00B6318F" w:rsidP="009A5B4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But how would he know, because if he followed from the ticket, then Donna would have seen too</w:t>
      </w:r>
      <w:r w:rsidR="004B3400">
        <w:rPr>
          <w:rFonts w:ascii="Arial" w:hAnsi="Arial" w:cs="Arial"/>
          <w:bCs/>
          <w:sz w:val="24"/>
          <w:szCs w:val="24"/>
        </w:rPr>
        <w:t>,</w:t>
      </w:r>
      <w:r>
        <w:rPr>
          <w:rFonts w:ascii="Arial" w:hAnsi="Arial" w:cs="Arial"/>
          <w:bCs/>
          <w:sz w:val="24"/>
          <w:szCs w:val="24"/>
        </w:rPr>
        <w:t xml:space="preserve"> right, if they were together?</w:t>
      </w:r>
    </w:p>
    <w:p w14:paraId="38CF9638" w14:textId="77777777" w:rsidR="00B6318F" w:rsidRDefault="00B6318F" w:rsidP="009A5B41">
      <w:pPr>
        <w:spacing w:after="0" w:line="240" w:lineRule="auto"/>
        <w:ind w:left="1134" w:hanging="1134"/>
        <w:jc w:val="both"/>
        <w:rPr>
          <w:rFonts w:ascii="Arial" w:hAnsi="Arial" w:cs="Arial"/>
          <w:bCs/>
          <w:sz w:val="24"/>
          <w:szCs w:val="24"/>
        </w:rPr>
      </w:pPr>
    </w:p>
    <w:p w14:paraId="5DBA7FC4" w14:textId="35551B9E" w:rsidR="00B6318F" w:rsidRDefault="00B6318F"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sidR="00E3710B">
        <w:rPr>
          <w:rFonts w:ascii="Arial" w:hAnsi="Arial" w:cs="Arial"/>
          <w:bCs/>
          <w:sz w:val="24"/>
          <w:szCs w:val="24"/>
        </w:rPr>
        <w:t>:</w:t>
      </w:r>
      <w:r w:rsidR="00E3710B">
        <w:rPr>
          <w:rFonts w:ascii="Arial" w:hAnsi="Arial" w:cs="Arial"/>
          <w:bCs/>
          <w:sz w:val="24"/>
          <w:szCs w:val="24"/>
        </w:rPr>
        <w:tab/>
        <w:t>Yeah, they…</w:t>
      </w:r>
    </w:p>
    <w:p w14:paraId="3B06EC46" w14:textId="77777777" w:rsidR="00E3710B" w:rsidRDefault="00E3710B" w:rsidP="009A5B41">
      <w:pPr>
        <w:spacing w:after="0" w:line="240" w:lineRule="auto"/>
        <w:ind w:left="1134" w:hanging="1134"/>
        <w:jc w:val="both"/>
        <w:rPr>
          <w:rFonts w:ascii="Arial" w:hAnsi="Arial" w:cs="Arial"/>
          <w:bCs/>
          <w:sz w:val="24"/>
          <w:szCs w:val="24"/>
        </w:rPr>
      </w:pPr>
    </w:p>
    <w:p w14:paraId="73D35C77" w14:textId="29839E55" w:rsidR="00E3710B" w:rsidRDefault="00E3710B" w:rsidP="009A5B4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w:t>
      </w:r>
      <w:r w:rsidR="004B3400">
        <w:rPr>
          <w:rFonts w:ascii="Arial" w:hAnsi="Arial" w:cs="Arial"/>
          <w:bCs/>
          <w:sz w:val="24"/>
          <w:szCs w:val="24"/>
        </w:rPr>
        <w:t>with</w:t>
      </w:r>
      <w:r>
        <w:rPr>
          <w:rFonts w:ascii="Arial" w:hAnsi="Arial" w:cs="Arial"/>
          <w:bCs/>
          <w:sz w:val="24"/>
          <w:szCs w:val="24"/>
        </w:rPr>
        <w:t xml:space="preserve"> the ticket?  </w:t>
      </w:r>
      <w:r w:rsidR="004B3400">
        <w:rPr>
          <w:rFonts w:ascii="Arial" w:hAnsi="Arial" w:cs="Arial"/>
          <w:bCs/>
          <w:sz w:val="24"/>
          <w:szCs w:val="24"/>
        </w:rPr>
        <w:t xml:space="preserve">No, </w:t>
      </w:r>
      <w:r>
        <w:rPr>
          <w:rFonts w:ascii="Arial" w:hAnsi="Arial" w:cs="Arial"/>
          <w:bCs/>
          <w:sz w:val="24"/>
          <w:szCs w:val="24"/>
        </w:rPr>
        <w:t xml:space="preserve">I’m saying that the </w:t>
      </w:r>
      <w:r w:rsidR="004B3400">
        <w:rPr>
          <w:rFonts w:ascii="Arial" w:hAnsi="Arial" w:cs="Arial"/>
          <w:bCs/>
          <w:sz w:val="24"/>
          <w:szCs w:val="24"/>
        </w:rPr>
        <w:t xml:space="preserve">murdered </w:t>
      </w:r>
      <w:r>
        <w:rPr>
          <w:rFonts w:ascii="Arial" w:hAnsi="Arial" w:cs="Arial"/>
          <w:bCs/>
          <w:sz w:val="24"/>
          <w:szCs w:val="24"/>
        </w:rPr>
        <w:t>guy follows his wife into the forest, and the witch and the witch</w:t>
      </w:r>
      <w:r w:rsidR="004B3400">
        <w:rPr>
          <w:rFonts w:ascii="Arial" w:hAnsi="Arial" w:cs="Arial"/>
          <w:bCs/>
          <w:sz w:val="24"/>
          <w:szCs w:val="24"/>
        </w:rPr>
        <w:t>’</w:t>
      </w:r>
      <w:r>
        <w:rPr>
          <w:rFonts w:ascii="Arial" w:hAnsi="Arial" w:cs="Arial"/>
          <w:bCs/>
          <w:sz w:val="24"/>
          <w:szCs w:val="24"/>
        </w:rPr>
        <w:t>s friends hear some stumbling and a fight, but doesn’t hear anything, at about, I don’t know, what was it three o’clock, something?  So that’s them running into the forest.  She might then have met him and said, ‘oh let’s go and have a look at the waterfall, for old time’s sake, for romance,</w:t>
      </w:r>
      <w:r w:rsidR="00F47DC0">
        <w:rPr>
          <w:rFonts w:ascii="Arial" w:hAnsi="Arial" w:cs="Arial"/>
          <w:bCs/>
          <w:sz w:val="24"/>
          <w:szCs w:val="24"/>
        </w:rPr>
        <w:t>’ and she went up…why did he go up to the waterfall when he’s had all this threats that someone’s going to be thrown down.  I think he went with his wife.</w:t>
      </w:r>
    </w:p>
    <w:p w14:paraId="3727B520" w14:textId="77777777" w:rsidR="00F47DC0" w:rsidRDefault="00F47DC0" w:rsidP="009A5B41">
      <w:pPr>
        <w:spacing w:after="0" w:line="240" w:lineRule="auto"/>
        <w:ind w:left="1134" w:hanging="1134"/>
        <w:jc w:val="both"/>
        <w:rPr>
          <w:rFonts w:ascii="Arial" w:hAnsi="Arial" w:cs="Arial"/>
          <w:bCs/>
          <w:sz w:val="24"/>
          <w:szCs w:val="24"/>
        </w:rPr>
      </w:pPr>
    </w:p>
    <w:p w14:paraId="36866F6A" w14:textId="39B5239F" w:rsidR="00F47DC0" w:rsidRDefault="00F47DC0" w:rsidP="009A5B4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but the wife was the devil.</w:t>
      </w:r>
    </w:p>
    <w:p w14:paraId="0E9C0BFC" w14:textId="77777777" w:rsidR="00F47DC0" w:rsidRDefault="00F47DC0" w:rsidP="009A5B41">
      <w:pPr>
        <w:spacing w:after="0" w:line="240" w:lineRule="auto"/>
        <w:ind w:left="1134" w:hanging="1134"/>
        <w:jc w:val="both"/>
        <w:rPr>
          <w:rFonts w:ascii="Arial" w:hAnsi="Arial" w:cs="Arial"/>
          <w:bCs/>
          <w:sz w:val="24"/>
          <w:szCs w:val="24"/>
        </w:rPr>
      </w:pPr>
    </w:p>
    <w:p w14:paraId="237B2CCD" w14:textId="55276BE6"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Ah, but she’s changed now, she’s </w:t>
      </w:r>
      <w:r w:rsidRPr="00710CF7">
        <w:rPr>
          <w:rFonts w:ascii="Arial" w:hAnsi="Arial" w:cs="Arial"/>
          <w:bCs/>
          <w:sz w:val="24"/>
          <w:szCs w:val="24"/>
          <w:highlight w:val="yellow"/>
        </w:rPr>
        <w:t>[inaudible 02:20:58],</w:t>
      </w:r>
      <w:r>
        <w:rPr>
          <w:rFonts w:ascii="Arial" w:hAnsi="Arial" w:cs="Arial"/>
          <w:bCs/>
          <w:sz w:val="24"/>
          <w:szCs w:val="24"/>
        </w:rPr>
        <w:t xml:space="preserve"> it was only a little mask.  </w:t>
      </w:r>
    </w:p>
    <w:p w14:paraId="4EA2E913" w14:textId="77777777" w:rsidR="00F47DC0" w:rsidRDefault="00F47DC0" w:rsidP="00F47DC0">
      <w:pPr>
        <w:spacing w:after="0" w:line="240" w:lineRule="auto"/>
        <w:ind w:left="1134" w:hanging="1134"/>
        <w:jc w:val="both"/>
        <w:rPr>
          <w:rFonts w:ascii="Arial" w:hAnsi="Arial" w:cs="Arial"/>
          <w:bCs/>
          <w:sz w:val="24"/>
          <w:szCs w:val="24"/>
        </w:rPr>
      </w:pPr>
    </w:p>
    <w:p w14:paraId="2111305C" w14:textId="28D9A755"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then he’s like, why?</w:t>
      </w:r>
    </w:p>
    <w:p w14:paraId="18046E44" w14:textId="77777777" w:rsidR="00F47DC0" w:rsidRDefault="00F47DC0" w:rsidP="00F47DC0">
      <w:pPr>
        <w:spacing w:after="0" w:line="240" w:lineRule="auto"/>
        <w:ind w:left="1134" w:hanging="1134"/>
        <w:jc w:val="both"/>
        <w:rPr>
          <w:rFonts w:ascii="Arial" w:hAnsi="Arial" w:cs="Arial"/>
          <w:bCs/>
          <w:sz w:val="24"/>
          <w:szCs w:val="24"/>
        </w:rPr>
      </w:pPr>
    </w:p>
    <w:p w14:paraId="0BD2DE0A" w14:textId="44A175A0"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He finds his wife.</w:t>
      </w:r>
    </w:p>
    <w:p w14:paraId="4E162FE8" w14:textId="77777777" w:rsidR="00F47DC0" w:rsidRDefault="00F47DC0" w:rsidP="00F47DC0">
      <w:pPr>
        <w:spacing w:after="0" w:line="240" w:lineRule="auto"/>
        <w:ind w:left="1134" w:hanging="1134"/>
        <w:jc w:val="both"/>
        <w:rPr>
          <w:rFonts w:ascii="Arial" w:hAnsi="Arial" w:cs="Arial"/>
          <w:bCs/>
          <w:sz w:val="24"/>
          <w:szCs w:val="24"/>
        </w:rPr>
      </w:pPr>
    </w:p>
    <w:p w14:paraId="4C18649B" w14:textId="4F4C1AA3"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Why are you there, right?</w:t>
      </w:r>
    </w:p>
    <w:p w14:paraId="5A63653F" w14:textId="77777777" w:rsidR="00F47DC0" w:rsidRDefault="00F47DC0" w:rsidP="00F47DC0">
      <w:pPr>
        <w:spacing w:after="0" w:line="240" w:lineRule="auto"/>
        <w:ind w:left="1134" w:hanging="1134"/>
        <w:jc w:val="both"/>
        <w:rPr>
          <w:rFonts w:ascii="Arial" w:hAnsi="Arial" w:cs="Arial"/>
          <w:bCs/>
          <w:sz w:val="24"/>
          <w:szCs w:val="24"/>
        </w:rPr>
      </w:pPr>
    </w:p>
    <w:p w14:paraId="75A80270" w14:textId="7395F806"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Why’s he at the top of…well maybe, let’s say he followed the devil all the way up to the waterfall.</w:t>
      </w:r>
    </w:p>
    <w:p w14:paraId="00D31F64" w14:textId="77777777" w:rsidR="00F47DC0" w:rsidRDefault="00F47DC0" w:rsidP="00F47DC0">
      <w:pPr>
        <w:spacing w:after="0" w:line="240" w:lineRule="auto"/>
        <w:ind w:left="1134" w:hanging="1134"/>
        <w:jc w:val="both"/>
        <w:rPr>
          <w:rFonts w:ascii="Arial" w:hAnsi="Arial" w:cs="Arial"/>
          <w:bCs/>
          <w:sz w:val="24"/>
          <w:szCs w:val="24"/>
        </w:rPr>
      </w:pPr>
    </w:p>
    <w:p w14:paraId="319BDFE3" w14:textId="0DF85587"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And Chris followed after them.  Chris finished with the ticket, and then Chris followed after them, and then the devil kind of disappeared in the woods, and Chris hit Webster with something heavy and he fell.</w:t>
      </w:r>
    </w:p>
    <w:p w14:paraId="119D24B6" w14:textId="77777777" w:rsidR="00F47DC0" w:rsidRDefault="00F47DC0" w:rsidP="00F47DC0">
      <w:pPr>
        <w:spacing w:after="0" w:line="240" w:lineRule="auto"/>
        <w:ind w:left="1134" w:hanging="1134"/>
        <w:jc w:val="both"/>
        <w:rPr>
          <w:rFonts w:ascii="Arial" w:hAnsi="Arial" w:cs="Arial"/>
          <w:bCs/>
          <w:sz w:val="24"/>
          <w:szCs w:val="24"/>
        </w:rPr>
      </w:pPr>
    </w:p>
    <w:p w14:paraId="19E2456C" w14:textId="25DE9682"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But then where’s </w:t>
      </w:r>
      <w:r w:rsidR="00AB7497">
        <w:rPr>
          <w:rFonts w:ascii="Arial" w:hAnsi="Arial" w:cs="Arial"/>
          <w:bCs/>
          <w:sz w:val="24"/>
          <w:szCs w:val="24"/>
        </w:rPr>
        <w:t>Sheri</w:t>
      </w:r>
      <w:r>
        <w:rPr>
          <w:rFonts w:ascii="Arial" w:hAnsi="Arial" w:cs="Arial"/>
          <w:bCs/>
          <w:sz w:val="24"/>
          <w:szCs w:val="24"/>
        </w:rPr>
        <w:t xml:space="preserve"> in all of this?</w:t>
      </w:r>
    </w:p>
    <w:p w14:paraId="3D978A09" w14:textId="77777777" w:rsidR="00F47DC0" w:rsidRDefault="00F47DC0" w:rsidP="00F47DC0">
      <w:pPr>
        <w:spacing w:after="0" w:line="240" w:lineRule="auto"/>
        <w:ind w:left="1134" w:hanging="1134"/>
        <w:jc w:val="both"/>
        <w:rPr>
          <w:rFonts w:ascii="Arial" w:hAnsi="Arial" w:cs="Arial"/>
          <w:bCs/>
          <w:sz w:val="24"/>
          <w:szCs w:val="24"/>
        </w:rPr>
      </w:pPr>
    </w:p>
    <w:p w14:paraId="3DBA2411" w14:textId="39396F87"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00AB7497">
        <w:rPr>
          <w:rFonts w:ascii="Arial" w:hAnsi="Arial" w:cs="Arial"/>
          <w:bCs/>
          <w:sz w:val="24"/>
          <w:szCs w:val="24"/>
        </w:rPr>
        <w:t>Sheri</w:t>
      </w:r>
      <w:r>
        <w:rPr>
          <w:rFonts w:ascii="Arial" w:hAnsi="Arial" w:cs="Arial"/>
          <w:bCs/>
          <w:sz w:val="24"/>
          <w:szCs w:val="24"/>
        </w:rPr>
        <w:t xml:space="preserve"> is the devil, and she ran away, she just lured…</w:t>
      </w:r>
    </w:p>
    <w:p w14:paraId="04C56C14" w14:textId="77777777" w:rsidR="00F47DC0" w:rsidRDefault="00F47DC0" w:rsidP="00F47DC0">
      <w:pPr>
        <w:spacing w:after="0" w:line="240" w:lineRule="auto"/>
        <w:ind w:left="1134" w:hanging="1134"/>
        <w:jc w:val="both"/>
        <w:rPr>
          <w:rFonts w:ascii="Arial" w:hAnsi="Arial" w:cs="Arial"/>
          <w:bCs/>
          <w:sz w:val="24"/>
          <w:szCs w:val="24"/>
        </w:rPr>
      </w:pPr>
    </w:p>
    <w:p w14:paraId="59F52A73" w14:textId="6D64FEBB"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you’re agreeing that she is involved, it’s just it’s also Chris?</w:t>
      </w:r>
    </w:p>
    <w:p w14:paraId="0383E580" w14:textId="77777777" w:rsidR="00F47DC0" w:rsidRDefault="00F47DC0" w:rsidP="00F47DC0">
      <w:pPr>
        <w:spacing w:after="0" w:line="240" w:lineRule="auto"/>
        <w:ind w:left="1134" w:hanging="1134"/>
        <w:jc w:val="both"/>
        <w:rPr>
          <w:rFonts w:ascii="Arial" w:hAnsi="Arial" w:cs="Arial"/>
          <w:bCs/>
          <w:sz w:val="24"/>
          <w:szCs w:val="24"/>
        </w:rPr>
      </w:pPr>
    </w:p>
    <w:p w14:paraId="2F486CEF" w14:textId="01FA4006"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Yeah, so I think I go with Suzanne, I think Suzanne is right, </w:t>
      </w:r>
      <w:r w:rsidR="00AB7497">
        <w:rPr>
          <w:rFonts w:ascii="Arial" w:hAnsi="Arial" w:cs="Arial"/>
          <w:bCs/>
          <w:sz w:val="24"/>
          <w:szCs w:val="24"/>
        </w:rPr>
        <w:t>Sheri</w:t>
      </w:r>
      <w:r>
        <w:rPr>
          <w:rFonts w:ascii="Arial" w:hAnsi="Arial" w:cs="Arial"/>
          <w:bCs/>
          <w:sz w:val="24"/>
          <w:szCs w:val="24"/>
        </w:rPr>
        <w:t xml:space="preserve"> lured Webster in the forest, I just think she’s not the one who pushed him.  </w:t>
      </w:r>
    </w:p>
    <w:p w14:paraId="002931DA" w14:textId="77777777" w:rsidR="00F47DC0" w:rsidRDefault="00F47DC0" w:rsidP="00F47DC0">
      <w:pPr>
        <w:spacing w:after="0" w:line="240" w:lineRule="auto"/>
        <w:ind w:left="1134" w:hanging="1134"/>
        <w:jc w:val="both"/>
        <w:rPr>
          <w:rFonts w:ascii="Arial" w:hAnsi="Arial" w:cs="Arial"/>
          <w:bCs/>
          <w:sz w:val="24"/>
          <w:szCs w:val="24"/>
        </w:rPr>
      </w:pPr>
    </w:p>
    <w:p w14:paraId="4D260DA9" w14:textId="02E6DDFB" w:rsidR="00F47DC0" w:rsidRDefault="00F47DC0" w:rsidP="00F47DC0">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Now, that’s interesting me, because they said they never investigated the top.  So if we knew that that footprint was from the top with a match, or it would associate with someone in the pub, we knew the deputy never looked at the top, well they sort of hinted at it.  If we knew somehow, if we knew this was from the top, we would say that the police officer was up there, and he’s an accomplice.</w:t>
      </w:r>
    </w:p>
    <w:p w14:paraId="596F84AE" w14:textId="77777777" w:rsidR="006F1CF9" w:rsidRDefault="006F1CF9" w:rsidP="00F47DC0">
      <w:pPr>
        <w:spacing w:after="0" w:line="240" w:lineRule="auto"/>
        <w:ind w:left="1134" w:hanging="1134"/>
        <w:jc w:val="both"/>
        <w:rPr>
          <w:rFonts w:ascii="Arial" w:hAnsi="Arial" w:cs="Arial"/>
          <w:bCs/>
          <w:sz w:val="24"/>
          <w:szCs w:val="24"/>
        </w:rPr>
      </w:pPr>
    </w:p>
    <w:p w14:paraId="4A26CD17" w14:textId="555EEF9D" w:rsidR="006F1CF9" w:rsidRDefault="006F1CF9"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so I would, yeah, I still think…the only weird thing is the matches…</w:t>
      </w:r>
    </w:p>
    <w:p w14:paraId="70E26D78" w14:textId="77777777" w:rsidR="006F1CF9" w:rsidRDefault="006F1CF9" w:rsidP="00F47DC0">
      <w:pPr>
        <w:spacing w:after="0" w:line="240" w:lineRule="auto"/>
        <w:ind w:left="1134" w:hanging="1134"/>
        <w:jc w:val="both"/>
        <w:rPr>
          <w:rFonts w:ascii="Arial" w:hAnsi="Arial" w:cs="Arial"/>
          <w:bCs/>
          <w:sz w:val="24"/>
          <w:szCs w:val="24"/>
        </w:rPr>
      </w:pPr>
    </w:p>
    <w:p w14:paraId="295A5C9F" w14:textId="041A7967" w:rsidR="006F1CF9" w:rsidRDefault="006F1CF9" w:rsidP="00F47DC0">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Does it say anything about?  No, ‘cause this is after the…</w:t>
      </w:r>
    </w:p>
    <w:p w14:paraId="2B60CB93" w14:textId="77777777" w:rsidR="006F1CF9" w:rsidRDefault="006F1CF9" w:rsidP="00F47DC0">
      <w:pPr>
        <w:spacing w:after="0" w:line="240" w:lineRule="auto"/>
        <w:ind w:left="1134" w:hanging="1134"/>
        <w:jc w:val="both"/>
        <w:rPr>
          <w:rFonts w:ascii="Arial" w:hAnsi="Arial" w:cs="Arial"/>
          <w:bCs/>
          <w:sz w:val="24"/>
          <w:szCs w:val="24"/>
        </w:rPr>
      </w:pPr>
    </w:p>
    <w:p w14:paraId="1A6E6595" w14:textId="5F6F8386" w:rsidR="006F1CF9" w:rsidRDefault="006F1CF9" w:rsidP="00F47DC0">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…from the bar</w:t>
      </w:r>
    </w:p>
    <w:p w14:paraId="5AA725D2" w14:textId="77777777" w:rsidR="006F1CF9" w:rsidRDefault="006F1CF9" w:rsidP="00F47DC0">
      <w:pPr>
        <w:spacing w:after="0" w:line="240" w:lineRule="auto"/>
        <w:ind w:left="1134" w:hanging="1134"/>
        <w:jc w:val="both"/>
        <w:rPr>
          <w:rFonts w:ascii="Arial" w:hAnsi="Arial" w:cs="Arial"/>
          <w:bCs/>
          <w:sz w:val="24"/>
          <w:szCs w:val="24"/>
        </w:rPr>
      </w:pPr>
    </w:p>
    <w:p w14:paraId="3CC7DBF4" w14:textId="60165DBD" w:rsidR="006F1CF9" w:rsidRDefault="006F1CF9" w:rsidP="00F47DC0">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 xml:space="preserve">Well, if he’d pushed him over, I mean, the </w:t>
      </w:r>
      <w:r w:rsidR="004B3400">
        <w:rPr>
          <w:rFonts w:ascii="Arial" w:hAnsi="Arial" w:cs="Arial"/>
          <w:bCs/>
          <w:sz w:val="24"/>
          <w:szCs w:val="24"/>
        </w:rPr>
        <w:t>chap</w:t>
      </w:r>
      <w:r>
        <w:rPr>
          <w:rFonts w:ascii="Arial" w:hAnsi="Arial" w:cs="Arial"/>
          <w:bCs/>
          <w:sz w:val="24"/>
          <w:szCs w:val="24"/>
        </w:rPr>
        <w:t xml:space="preserve"> could have dropped it.  I think the barman’s dropped it, I don’t think he…</w:t>
      </w:r>
    </w:p>
    <w:p w14:paraId="19DA0FD0" w14:textId="77777777" w:rsidR="006F1CF9" w:rsidRDefault="006F1CF9" w:rsidP="00F47DC0">
      <w:pPr>
        <w:spacing w:after="0" w:line="240" w:lineRule="auto"/>
        <w:ind w:left="1134" w:hanging="1134"/>
        <w:jc w:val="both"/>
        <w:rPr>
          <w:rFonts w:ascii="Arial" w:hAnsi="Arial" w:cs="Arial"/>
          <w:bCs/>
          <w:sz w:val="24"/>
          <w:szCs w:val="24"/>
        </w:rPr>
      </w:pPr>
    </w:p>
    <w:p w14:paraId="7A077CC8" w14:textId="3F73C4D9" w:rsidR="006F1CF9" w:rsidRDefault="006F1CF9" w:rsidP="00F47DC0">
      <w:pPr>
        <w:spacing w:after="0" w:line="240" w:lineRule="auto"/>
        <w:ind w:left="1134" w:hanging="1134"/>
        <w:jc w:val="both"/>
        <w:rPr>
          <w:rFonts w:ascii="Arial" w:hAnsi="Arial" w:cs="Arial"/>
          <w:bCs/>
          <w:sz w:val="24"/>
          <w:szCs w:val="24"/>
        </w:rPr>
      </w:pPr>
      <w:r>
        <w:rPr>
          <w:rFonts w:ascii="Arial" w:hAnsi="Arial" w:cs="Arial"/>
          <w:bCs/>
          <w:sz w:val="24"/>
          <w:szCs w:val="24"/>
        </w:rPr>
        <w:tab/>
        <w:t>So it’s a weak one, but I think, if we knew where this was…</w:t>
      </w:r>
    </w:p>
    <w:p w14:paraId="3CFD98D8" w14:textId="77777777" w:rsidR="006F1CF9" w:rsidRDefault="006F1CF9" w:rsidP="00F47DC0">
      <w:pPr>
        <w:spacing w:after="0" w:line="240" w:lineRule="auto"/>
        <w:ind w:left="1134" w:hanging="1134"/>
        <w:jc w:val="both"/>
        <w:rPr>
          <w:rFonts w:ascii="Arial" w:hAnsi="Arial" w:cs="Arial"/>
          <w:bCs/>
          <w:sz w:val="24"/>
          <w:szCs w:val="24"/>
        </w:rPr>
      </w:pPr>
    </w:p>
    <w:p w14:paraId="10DD071C" w14:textId="4E703664" w:rsidR="006F1CF9" w:rsidRDefault="006F1CF9"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would agree with you, yeah</w:t>
      </w:r>
      <w:r w:rsidR="00E96B1B">
        <w:rPr>
          <w:rFonts w:ascii="Arial" w:hAnsi="Arial" w:cs="Arial"/>
          <w:bCs/>
          <w:sz w:val="24"/>
          <w:szCs w:val="24"/>
        </w:rPr>
        <w:t>, and then…</w:t>
      </w:r>
    </w:p>
    <w:p w14:paraId="50C0C6B4" w14:textId="77777777" w:rsidR="00E96B1B" w:rsidRDefault="00E96B1B" w:rsidP="00E96B1B">
      <w:pPr>
        <w:spacing w:after="0" w:line="240" w:lineRule="auto"/>
        <w:ind w:left="1134" w:hanging="1134"/>
        <w:jc w:val="both"/>
        <w:rPr>
          <w:rFonts w:ascii="Arial" w:hAnsi="Arial" w:cs="Arial"/>
          <w:bCs/>
          <w:sz w:val="24"/>
          <w:szCs w:val="24"/>
        </w:rPr>
      </w:pPr>
    </w:p>
    <w:p w14:paraId="54F00B89" w14:textId="1581A78A" w:rsidR="00E96B1B" w:rsidRDefault="00E96B1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‘Cause if it was at the bottom, if he would have investigated it, and he would have seen of course, his footprint might be there.</w:t>
      </w:r>
    </w:p>
    <w:p w14:paraId="1EA7AF83" w14:textId="77777777" w:rsidR="00E96B1B" w:rsidRDefault="00E96B1B" w:rsidP="00E96B1B">
      <w:pPr>
        <w:spacing w:after="0" w:line="240" w:lineRule="auto"/>
        <w:ind w:left="1134" w:hanging="1134"/>
        <w:jc w:val="both"/>
        <w:rPr>
          <w:rFonts w:ascii="Arial" w:hAnsi="Arial" w:cs="Arial"/>
          <w:bCs/>
          <w:sz w:val="24"/>
          <w:szCs w:val="24"/>
        </w:rPr>
      </w:pPr>
    </w:p>
    <w:p w14:paraId="310588D3" w14:textId="12DF11AF" w:rsidR="00E96B1B" w:rsidRDefault="00E96B1B" w:rsidP="00E96B1B">
      <w:pPr>
        <w:spacing w:after="0" w:line="240" w:lineRule="auto"/>
        <w:ind w:left="1134" w:hanging="1134"/>
        <w:jc w:val="both"/>
        <w:rPr>
          <w:rFonts w:ascii="Arial" w:hAnsi="Arial" w:cs="Arial"/>
          <w:bCs/>
          <w:sz w:val="24"/>
          <w:szCs w:val="24"/>
        </w:rPr>
      </w:pPr>
      <w:r>
        <w:rPr>
          <w:rFonts w:ascii="Arial" w:hAnsi="Arial" w:cs="Arial"/>
          <w:bCs/>
          <w:sz w:val="24"/>
          <w:szCs w:val="24"/>
        </w:rPr>
        <w:tab/>
        <w:t>But, have we missed something?</w:t>
      </w:r>
    </w:p>
    <w:p w14:paraId="6F62B2C5" w14:textId="77777777" w:rsidR="00E96B1B" w:rsidRDefault="00E96B1B" w:rsidP="00E96B1B">
      <w:pPr>
        <w:spacing w:after="0" w:line="240" w:lineRule="auto"/>
        <w:ind w:left="1134" w:hanging="1134"/>
        <w:jc w:val="both"/>
        <w:rPr>
          <w:rFonts w:ascii="Arial" w:hAnsi="Arial" w:cs="Arial"/>
          <w:bCs/>
          <w:sz w:val="24"/>
          <w:szCs w:val="24"/>
        </w:rPr>
      </w:pPr>
    </w:p>
    <w:p w14:paraId="6925AB9B" w14:textId="2F77CE8B" w:rsidR="00E96B1B" w:rsidRDefault="00E96B1B"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 think, yeah, I don’t know…</w:t>
      </w:r>
    </w:p>
    <w:p w14:paraId="5E0EE2E8" w14:textId="77777777" w:rsidR="00E96B1B" w:rsidRDefault="00E96B1B" w:rsidP="00E96B1B">
      <w:pPr>
        <w:spacing w:after="0" w:line="240" w:lineRule="auto"/>
        <w:ind w:left="1134" w:hanging="1134"/>
        <w:jc w:val="both"/>
        <w:rPr>
          <w:rFonts w:ascii="Arial" w:hAnsi="Arial" w:cs="Arial"/>
          <w:bCs/>
          <w:sz w:val="24"/>
          <w:szCs w:val="24"/>
        </w:rPr>
      </w:pPr>
    </w:p>
    <w:p w14:paraId="04B10887" w14:textId="616BE91D" w:rsidR="00E96B1B" w:rsidRDefault="00E96B1B" w:rsidP="00E96B1B">
      <w:pPr>
        <w:spacing w:after="0" w:line="240" w:lineRule="auto"/>
        <w:ind w:left="1134" w:hanging="1134"/>
        <w:jc w:val="both"/>
        <w:rPr>
          <w:rFonts w:ascii="Arial" w:hAnsi="Arial" w:cs="Arial"/>
          <w:bCs/>
          <w:sz w:val="24"/>
          <w:szCs w:val="24"/>
        </w:rPr>
      </w:pPr>
      <w:r>
        <w:rPr>
          <w:rFonts w:ascii="Arial" w:hAnsi="Arial" w:cs="Arial"/>
          <w:bCs/>
          <w:sz w:val="24"/>
          <w:szCs w:val="24"/>
        </w:rPr>
        <w:tab/>
        <w:t>Camilla, what do you think?</w:t>
      </w:r>
    </w:p>
    <w:p w14:paraId="7F73B94D" w14:textId="77777777" w:rsidR="00E96B1B" w:rsidRDefault="00E96B1B" w:rsidP="00E96B1B">
      <w:pPr>
        <w:spacing w:after="0" w:line="240" w:lineRule="auto"/>
        <w:ind w:left="1134" w:hanging="1134"/>
        <w:jc w:val="both"/>
        <w:rPr>
          <w:rFonts w:ascii="Arial" w:hAnsi="Arial" w:cs="Arial"/>
          <w:bCs/>
          <w:sz w:val="24"/>
          <w:szCs w:val="24"/>
        </w:rPr>
      </w:pPr>
    </w:p>
    <w:p w14:paraId="1D1C536E" w14:textId="63236FA5" w:rsidR="00E96B1B" w:rsidRDefault="00E96B1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mean, I’m annoyed about the stupid code and envelope and I don’t like it.  And yeah, this is weird.  I was just trying to see if it says anything in here, because, she took photos right, and it says, where was it?  ‘On my way out I took a </w:t>
      </w:r>
      <w:proofErr w:type="gramStart"/>
      <w:r w:rsidR="00F657F5">
        <w:rPr>
          <w:rFonts w:ascii="Arial" w:hAnsi="Arial" w:cs="Arial"/>
          <w:bCs/>
          <w:sz w:val="24"/>
          <w:szCs w:val="24"/>
        </w:rPr>
        <w:t>peak</w:t>
      </w:r>
      <w:proofErr w:type="gramEnd"/>
      <w:r w:rsidR="00F657F5">
        <w:rPr>
          <w:rFonts w:ascii="Arial" w:hAnsi="Arial" w:cs="Arial"/>
          <w:bCs/>
          <w:sz w:val="24"/>
          <w:szCs w:val="24"/>
        </w:rPr>
        <w:t xml:space="preserve"> in his car,</w:t>
      </w:r>
      <w:r>
        <w:rPr>
          <w:rFonts w:ascii="Arial" w:hAnsi="Arial" w:cs="Arial"/>
          <w:bCs/>
          <w:sz w:val="24"/>
          <w:szCs w:val="24"/>
        </w:rPr>
        <w:t xml:space="preserve"> I noticed something that might be useful?  So I don’t know if she means the boots, or if there’s something else.</w:t>
      </w:r>
    </w:p>
    <w:p w14:paraId="4A31309F" w14:textId="77777777" w:rsidR="003C2BDB" w:rsidRDefault="003C2BDB" w:rsidP="00E96B1B">
      <w:pPr>
        <w:spacing w:after="0" w:line="240" w:lineRule="auto"/>
        <w:ind w:left="1134" w:hanging="1134"/>
        <w:jc w:val="both"/>
        <w:rPr>
          <w:rFonts w:ascii="Arial" w:hAnsi="Arial" w:cs="Arial"/>
          <w:bCs/>
          <w:sz w:val="24"/>
          <w:szCs w:val="24"/>
        </w:rPr>
      </w:pPr>
    </w:p>
    <w:p w14:paraId="488A01C2" w14:textId="4F746CBF"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 xml:space="preserve">F2:  </w:t>
      </w:r>
      <w:r>
        <w:rPr>
          <w:rFonts w:ascii="Arial" w:hAnsi="Arial" w:cs="Arial"/>
          <w:bCs/>
          <w:sz w:val="24"/>
          <w:szCs w:val="24"/>
        </w:rPr>
        <w:tab/>
        <w:t>Well, I did like that question that you asked earlier, but I couldn’t answer it.</w:t>
      </w:r>
    </w:p>
    <w:p w14:paraId="0B4FA319" w14:textId="77777777" w:rsidR="003C2BDB" w:rsidRDefault="003C2BDB" w:rsidP="00E96B1B">
      <w:pPr>
        <w:spacing w:after="0" w:line="240" w:lineRule="auto"/>
        <w:ind w:left="1134" w:hanging="1134"/>
        <w:jc w:val="both"/>
        <w:rPr>
          <w:rFonts w:ascii="Arial" w:hAnsi="Arial" w:cs="Arial"/>
          <w:bCs/>
          <w:sz w:val="24"/>
          <w:szCs w:val="24"/>
        </w:rPr>
      </w:pPr>
    </w:p>
    <w:p w14:paraId="2D7DA6C0" w14:textId="7F49C67B"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if it’s not the boots, then I don’t know what else it would be.</w:t>
      </w:r>
    </w:p>
    <w:p w14:paraId="3FF47A36" w14:textId="77777777" w:rsidR="003C2BDB" w:rsidRDefault="003C2BDB" w:rsidP="00E96B1B">
      <w:pPr>
        <w:spacing w:after="0" w:line="240" w:lineRule="auto"/>
        <w:ind w:left="1134" w:hanging="1134"/>
        <w:jc w:val="both"/>
        <w:rPr>
          <w:rFonts w:ascii="Arial" w:hAnsi="Arial" w:cs="Arial"/>
          <w:bCs/>
          <w:sz w:val="24"/>
          <w:szCs w:val="24"/>
        </w:rPr>
      </w:pPr>
    </w:p>
    <w:p w14:paraId="49D0424E" w14:textId="3AC5CC68"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ab/>
        <w:t>I don’t know.</w:t>
      </w:r>
    </w:p>
    <w:p w14:paraId="0D97278A" w14:textId="77777777" w:rsidR="003C2BDB" w:rsidRDefault="003C2BDB" w:rsidP="00E96B1B">
      <w:pPr>
        <w:spacing w:after="0" w:line="240" w:lineRule="auto"/>
        <w:ind w:left="1134" w:hanging="1134"/>
        <w:jc w:val="both"/>
        <w:rPr>
          <w:rFonts w:ascii="Arial" w:hAnsi="Arial" w:cs="Arial"/>
          <w:bCs/>
          <w:sz w:val="24"/>
          <w:szCs w:val="24"/>
        </w:rPr>
      </w:pPr>
    </w:p>
    <w:p w14:paraId="4A64A8D7" w14:textId="6BB7C45E"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The only thing, and it doesn’t </w:t>
      </w:r>
      <w:r w:rsidRPr="00710CF7">
        <w:rPr>
          <w:rFonts w:ascii="Arial" w:hAnsi="Arial" w:cs="Arial"/>
          <w:bCs/>
          <w:sz w:val="24"/>
          <w:szCs w:val="24"/>
          <w:highlight w:val="yellow"/>
        </w:rPr>
        <w:t>[</w:t>
      </w:r>
      <w:r w:rsidR="00F657F5">
        <w:rPr>
          <w:rFonts w:ascii="Arial" w:hAnsi="Arial" w:cs="Arial"/>
          <w:bCs/>
          <w:sz w:val="24"/>
          <w:szCs w:val="24"/>
          <w:highlight w:val="yellow"/>
        </w:rPr>
        <w:t>mean anything</w:t>
      </w:r>
      <w:r w:rsidRPr="00710CF7">
        <w:rPr>
          <w:rFonts w:ascii="Arial" w:hAnsi="Arial" w:cs="Arial"/>
          <w:bCs/>
          <w:sz w:val="24"/>
          <w:szCs w:val="24"/>
          <w:highlight w:val="yellow"/>
        </w:rPr>
        <w:t xml:space="preserve"> 02:23:18]</w:t>
      </w:r>
      <w:r w:rsidR="00F657F5">
        <w:rPr>
          <w:rFonts w:ascii="Arial" w:hAnsi="Arial" w:cs="Arial"/>
          <w:bCs/>
          <w:sz w:val="24"/>
          <w:szCs w:val="24"/>
        </w:rPr>
        <w:t>,</w:t>
      </w:r>
      <w:r>
        <w:rPr>
          <w:rFonts w:ascii="Arial" w:hAnsi="Arial" w:cs="Arial"/>
          <w:bCs/>
          <w:sz w:val="24"/>
          <w:szCs w:val="24"/>
        </w:rPr>
        <w:t xml:space="preserve"> he said at one point, he followed him.  But that might just ‘cause he thought it was a man.  </w:t>
      </w:r>
    </w:p>
    <w:p w14:paraId="3755A2A4" w14:textId="77777777" w:rsidR="003C2BDB" w:rsidRDefault="003C2BDB" w:rsidP="00E96B1B">
      <w:pPr>
        <w:spacing w:after="0" w:line="240" w:lineRule="auto"/>
        <w:ind w:left="1134" w:hanging="1134"/>
        <w:jc w:val="both"/>
        <w:rPr>
          <w:rFonts w:ascii="Arial" w:hAnsi="Arial" w:cs="Arial"/>
          <w:bCs/>
          <w:sz w:val="24"/>
          <w:szCs w:val="24"/>
        </w:rPr>
      </w:pPr>
    </w:p>
    <w:p w14:paraId="0D8EB2FF" w14:textId="777A71DA"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might be trying to put us off.</w:t>
      </w:r>
    </w:p>
    <w:p w14:paraId="45C77140" w14:textId="77777777" w:rsidR="003C2BDB" w:rsidRDefault="003C2BDB" w:rsidP="00E96B1B">
      <w:pPr>
        <w:spacing w:after="0" w:line="240" w:lineRule="auto"/>
        <w:ind w:left="1134" w:hanging="1134"/>
        <w:jc w:val="both"/>
        <w:rPr>
          <w:rFonts w:ascii="Arial" w:hAnsi="Arial" w:cs="Arial"/>
          <w:bCs/>
          <w:sz w:val="24"/>
          <w:szCs w:val="24"/>
        </w:rPr>
      </w:pPr>
    </w:p>
    <w:p w14:paraId="1D52B1EB" w14:textId="5999B825"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Yeah.  </w:t>
      </w:r>
    </w:p>
    <w:p w14:paraId="4B3C5A18" w14:textId="77777777" w:rsidR="003C2BDB" w:rsidRDefault="003C2BDB" w:rsidP="00E96B1B">
      <w:pPr>
        <w:spacing w:after="0" w:line="240" w:lineRule="auto"/>
        <w:ind w:left="1134" w:hanging="1134"/>
        <w:jc w:val="both"/>
        <w:rPr>
          <w:rFonts w:ascii="Arial" w:hAnsi="Arial" w:cs="Arial"/>
          <w:bCs/>
          <w:sz w:val="24"/>
          <w:szCs w:val="24"/>
        </w:rPr>
      </w:pPr>
    </w:p>
    <w:p w14:paraId="28498EB5" w14:textId="111F2E08"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Is she tall?</w:t>
      </w:r>
    </w:p>
    <w:p w14:paraId="4A3870B1" w14:textId="77777777" w:rsidR="003C2BDB" w:rsidRDefault="003C2BDB" w:rsidP="00E96B1B">
      <w:pPr>
        <w:spacing w:after="0" w:line="240" w:lineRule="auto"/>
        <w:ind w:left="1134" w:hanging="1134"/>
        <w:jc w:val="both"/>
        <w:rPr>
          <w:rFonts w:ascii="Arial" w:hAnsi="Arial" w:cs="Arial"/>
          <w:bCs/>
          <w:sz w:val="24"/>
          <w:szCs w:val="24"/>
        </w:rPr>
      </w:pPr>
    </w:p>
    <w:p w14:paraId="530FF632" w14:textId="49CD2C3F"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can see the devil in the woods, I’m just not fast enough to catch him.’  So there is a suggestion that he thought that it was a man, but how tall is his wife?</w:t>
      </w:r>
    </w:p>
    <w:p w14:paraId="00BFE006" w14:textId="77777777" w:rsidR="003C2BDB" w:rsidRDefault="003C2BDB" w:rsidP="00E96B1B">
      <w:pPr>
        <w:spacing w:after="0" w:line="240" w:lineRule="auto"/>
        <w:ind w:left="1134" w:hanging="1134"/>
        <w:jc w:val="both"/>
        <w:rPr>
          <w:rFonts w:ascii="Arial" w:hAnsi="Arial" w:cs="Arial"/>
          <w:bCs/>
          <w:sz w:val="24"/>
          <w:szCs w:val="24"/>
        </w:rPr>
      </w:pPr>
    </w:p>
    <w:p w14:paraId="50B70C04" w14:textId="03F54329" w:rsidR="003C2BDB" w:rsidRDefault="003C2BD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sidR="00842E7C">
        <w:rPr>
          <w:rFonts w:ascii="Arial" w:hAnsi="Arial" w:cs="Arial"/>
          <w:bCs/>
          <w:sz w:val="24"/>
          <w:szCs w:val="24"/>
        </w:rPr>
        <w:t>:</w:t>
      </w:r>
      <w:r w:rsidR="00842E7C">
        <w:rPr>
          <w:rFonts w:ascii="Arial" w:hAnsi="Arial" w:cs="Arial"/>
          <w:bCs/>
          <w:sz w:val="24"/>
          <w:szCs w:val="24"/>
        </w:rPr>
        <w:tab/>
        <w:t>Five foot seven.</w:t>
      </w:r>
    </w:p>
    <w:p w14:paraId="7EA2DA36" w14:textId="77777777" w:rsidR="00842E7C" w:rsidRDefault="00842E7C" w:rsidP="00E96B1B">
      <w:pPr>
        <w:spacing w:after="0" w:line="240" w:lineRule="auto"/>
        <w:ind w:left="1134" w:hanging="1134"/>
        <w:jc w:val="both"/>
        <w:rPr>
          <w:rFonts w:ascii="Arial" w:hAnsi="Arial" w:cs="Arial"/>
          <w:bCs/>
          <w:sz w:val="24"/>
          <w:szCs w:val="24"/>
        </w:rPr>
      </w:pPr>
    </w:p>
    <w:p w14:paraId="5F5CEE13" w14:textId="0864382E"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w:t>
      </w:r>
    </w:p>
    <w:p w14:paraId="376260BF" w14:textId="77777777" w:rsidR="00842E7C" w:rsidRDefault="00842E7C" w:rsidP="00E96B1B">
      <w:pPr>
        <w:spacing w:after="0" w:line="240" w:lineRule="auto"/>
        <w:ind w:left="1134" w:hanging="1134"/>
        <w:jc w:val="both"/>
        <w:rPr>
          <w:rFonts w:ascii="Arial" w:hAnsi="Arial" w:cs="Arial"/>
          <w:bCs/>
          <w:sz w:val="24"/>
          <w:szCs w:val="24"/>
        </w:rPr>
      </w:pPr>
    </w:p>
    <w:p w14:paraId="5CB2E954" w14:textId="560A4F4B"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Well, that’s basically [</w:t>
      </w:r>
      <w:r w:rsidR="00F657F5">
        <w:rPr>
          <w:rFonts w:ascii="Arial" w:hAnsi="Arial" w:cs="Arial"/>
          <w:bCs/>
          <w:sz w:val="24"/>
          <w:szCs w:val="24"/>
          <w:highlight w:val="yellow"/>
        </w:rPr>
        <w:t xml:space="preserve">man height </w:t>
      </w:r>
      <w:r w:rsidRPr="00710CF7">
        <w:rPr>
          <w:rFonts w:ascii="Arial" w:hAnsi="Arial" w:cs="Arial"/>
          <w:bCs/>
          <w:sz w:val="24"/>
          <w:szCs w:val="24"/>
          <w:highlight w:val="yellow"/>
        </w:rPr>
        <w:t>02:23:39].</w:t>
      </w:r>
    </w:p>
    <w:p w14:paraId="39D8D751" w14:textId="77777777" w:rsidR="00842E7C" w:rsidRDefault="00842E7C" w:rsidP="00E96B1B">
      <w:pPr>
        <w:spacing w:after="0" w:line="240" w:lineRule="auto"/>
        <w:ind w:left="1134" w:hanging="1134"/>
        <w:jc w:val="both"/>
        <w:rPr>
          <w:rFonts w:ascii="Arial" w:hAnsi="Arial" w:cs="Arial"/>
          <w:bCs/>
          <w:sz w:val="24"/>
          <w:szCs w:val="24"/>
        </w:rPr>
      </w:pPr>
    </w:p>
    <w:p w14:paraId="136FBD7B" w14:textId="4276A387"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mean, that’s not too short.</w:t>
      </w:r>
    </w:p>
    <w:p w14:paraId="42266915" w14:textId="77777777" w:rsidR="00842E7C" w:rsidRDefault="00842E7C" w:rsidP="00E96B1B">
      <w:pPr>
        <w:spacing w:after="0" w:line="240" w:lineRule="auto"/>
        <w:ind w:left="1134" w:hanging="1134"/>
        <w:jc w:val="both"/>
        <w:rPr>
          <w:rFonts w:ascii="Arial" w:hAnsi="Arial" w:cs="Arial"/>
          <w:bCs/>
          <w:sz w:val="24"/>
          <w:szCs w:val="24"/>
        </w:rPr>
      </w:pPr>
    </w:p>
    <w:p w14:paraId="73F70FEF" w14:textId="0E350E0A"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it’s basically my height.  I was the devil.</w:t>
      </w:r>
    </w:p>
    <w:p w14:paraId="513F3808" w14:textId="77777777" w:rsidR="00842E7C" w:rsidRDefault="00842E7C" w:rsidP="00E96B1B">
      <w:pPr>
        <w:spacing w:after="0" w:line="240" w:lineRule="auto"/>
        <w:ind w:left="1134" w:hanging="1134"/>
        <w:jc w:val="both"/>
        <w:rPr>
          <w:rFonts w:ascii="Arial" w:hAnsi="Arial" w:cs="Arial"/>
          <w:bCs/>
          <w:sz w:val="24"/>
          <w:szCs w:val="24"/>
        </w:rPr>
      </w:pPr>
    </w:p>
    <w:p w14:paraId="44294382" w14:textId="655E36E6"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Is that a confession?  Actually…</w:t>
      </w:r>
    </w:p>
    <w:p w14:paraId="7164F922" w14:textId="77777777" w:rsidR="00842E7C" w:rsidRDefault="00842E7C" w:rsidP="00E96B1B">
      <w:pPr>
        <w:spacing w:after="0" w:line="240" w:lineRule="auto"/>
        <w:ind w:left="1134" w:hanging="1134"/>
        <w:jc w:val="both"/>
        <w:rPr>
          <w:rFonts w:ascii="Arial" w:hAnsi="Arial" w:cs="Arial"/>
          <w:bCs/>
          <w:sz w:val="24"/>
          <w:szCs w:val="24"/>
        </w:rPr>
      </w:pPr>
    </w:p>
    <w:p w14:paraId="7C5E46F3" w14:textId="44FCDCB6" w:rsidR="00842E7C" w:rsidRDefault="00842E7C"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That’s it, solved it.  </w:t>
      </w:r>
    </w:p>
    <w:p w14:paraId="22671AF6" w14:textId="77777777" w:rsidR="00BB77A8" w:rsidRDefault="00BB77A8" w:rsidP="00E96B1B">
      <w:pPr>
        <w:spacing w:after="0" w:line="240" w:lineRule="auto"/>
        <w:ind w:left="1134" w:hanging="1134"/>
        <w:jc w:val="both"/>
        <w:rPr>
          <w:rFonts w:ascii="Arial" w:hAnsi="Arial" w:cs="Arial"/>
          <w:bCs/>
          <w:sz w:val="24"/>
          <w:szCs w:val="24"/>
        </w:rPr>
      </w:pPr>
    </w:p>
    <w:p w14:paraId="5D3FA5A8" w14:textId="760A5C66" w:rsidR="00BB77A8" w:rsidRDefault="00BB77A8" w:rsidP="00BB77A8">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r>
      <w:r w:rsidR="00F657F5">
        <w:rPr>
          <w:rFonts w:ascii="Arial" w:hAnsi="Arial" w:cs="Arial"/>
          <w:bCs/>
          <w:sz w:val="24"/>
          <w:szCs w:val="24"/>
        </w:rPr>
        <w:t xml:space="preserve">We can do that </w:t>
      </w:r>
      <w:r w:rsidRPr="00710CF7">
        <w:rPr>
          <w:rFonts w:ascii="Arial" w:hAnsi="Arial" w:cs="Arial"/>
          <w:bCs/>
          <w:sz w:val="24"/>
          <w:szCs w:val="24"/>
          <w:highlight w:val="yellow"/>
        </w:rPr>
        <w:t>[inaudible 02:23:54]</w:t>
      </w:r>
      <w:r>
        <w:rPr>
          <w:rFonts w:ascii="Arial" w:hAnsi="Arial" w:cs="Arial"/>
          <w:bCs/>
          <w:sz w:val="24"/>
          <w:szCs w:val="24"/>
        </w:rPr>
        <w:t xml:space="preserve"> jumping out of the window.</w:t>
      </w:r>
    </w:p>
    <w:p w14:paraId="01E65020" w14:textId="77777777" w:rsidR="00BB77A8" w:rsidRDefault="00BB77A8" w:rsidP="00BB77A8">
      <w:pPr>
        <w:spacing w:after="0" w:line="240" w:lineRule="auto"/>
        <w:ind w:left="1134" w:hanging="1134"/>
        <w:jc w:val="both"/>
        <w:rPr>
          <w:rFonts w:ascii="Arial" w:hAnsi="Arial" w:cs="Arial"/>
          <w:bCs/>
          <w:sz w:val="24"/>
          <w:szCs w:val="24"/>
        </w:rPr>
      </w:pPr>
    </w:p>
    <w:p w14:paraId="3F27F5C2" w14:textId="0687B0EA" w:rsidR="00BB77A8" w:rsidRDefault="00BB77A8" w:rsidP="00BB77A8">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t>
      </w:r>
      <w:r w:rsidRPr="00710CF7">
        <w:rPr>
          <w:rFonts w:ascii="Arial" w:hAnsi="Arial" w:cs="Arial"/>
          <w:bCs/>
          <w:sz w:val="24"/>
          <w:szCs w:val="24"/>
          <w:highlight w:val="yellow"/>
        </w:rPr>
        <w:t>inaudible 02:23:58]</w:t>
      </w:r>
      <w:r w:rsidR="00F657F5">
        <w:rPr>
          <w:rFonts w:ascii="Arial" w:hAnsi="Arial" w:cs="Arial"/>
          <w:bCs/>
          <w:sz w:val="24"/>
          <w:szCs w:val="24"/>
        </w:rPr>
        <w:t>.</w:t>
      </w:r>
    </w:p>
    <w:p w14:paraId="0961E687" w14:textId="77777777" w:rsidR="00BB77A8" w:rsidRDefault="00BB77A8" w:rsidP="00E96B1B">
      <w:pPr>
        <w:spacing w:after="0" w:line="240" w:lineRule="auto"/>
        <w:ind w:left="1134" w:hanging="1134"/>
        <w:jc w:val="both"/>
        <w:rPr>
          <w:rFonts w:ascii="Arial" w:hAnsi="Arial" w:cs="Arial"/>
          <w:bCs/>
          <w:sz w:val="24"/>
          <w:szCs w:val="24"/>
        </w:rPr>
      </w:pPr>
    </w:p>
    <w:p w14:paraId="15C0E6E4" w14:textId="02B59A51"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my God.</w:t>
      </w:r>
    </w:p>
    <w:p w14:paraId="155D4EBD" w14:textId="77777777" w:rsidR="00BB77A8" w:rsidRDefault="00BB77A8" w:rsidP="00E96B1B">
      <w:pPr>
        <w:spacing w:after="0" w:line="240" w:lineRule="auto"/>
        <w:ind w:left="1134" w:hanging="1134"/>
        <w:jc w:val="both"/>
        <w:rPr>
          <w:rFonts w:ascii="Arial" w:hAnsi="Arial" w:cs="Arial"/>
          <w:bCs/>
          <w:sz w:val="24"/>
          <w:szCs w:val="24"/>
        </w:rPr>
      </w:pPr>
    </w:p>
    <w:p w14:paraId="6CFA2243" w14:textId="56799389"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423DB0F6" w14:textId="77777777" w:rsidR="00BB77A8" w:rsidRDefault="00BB77A8" w:rsidP="00E96B1B">
      <w:pPr>
        <w:spacing w:after="0" w:line="240" w:lineRule="auto"/>
        <w:ind w:left="1134" w:hanging="1134"/>
        <w:jc w:val="both"/>
        <w:rPr>
          <w:rFonts w:ascii="Arial" w:hAnsi="Arial" w:cs="Arial"/>
          <w:bCs/>
          <w:sz w:val="24"/>
          <w:szCs w:val="24"/>
        </w:rPr>
      </w:pPr>
    </w:p>
    <w:p w14:paraId="38744788" w14:textId="6CE7964E"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I hate this.  </w:t>
      </w:r>
    </w:p>
    <w:p w14:paraId="7ECA041F" w14:textId="77777777" w:rsidR="00BB77A8" w:rsidRDefault="00BB77A8" w:rsidP="00E96B1B">
      <w:pPr>
        <w:spacing w:after="0" w:line="240" w:lineRule="auto"/>
        <w:ind w:left="1134" w:hanging="1134"/>
        <w:jc w:val="both"/>
        <w:rPr>
          <w:rFonts w:ascii="Arial" w:hAnsi="Arial" w:cs="Arial"/>
          <w:bCs/>
          <w:sz w:val="24"/>
          <w:szCs w:val="24"/>
        </w:rPr>
      </w:pPr>
    </w:p>
    <w:p w14:paraId="3ADEEFD7" w14:textId="236628A5"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w:t>
      </w:r>
    </w:p>
    <w:p w14:paraId="1894AE06" w14:textId="77777777" w:rsidR="00BB77A8" w:rsidRDefault="00BB77A8" w:rsidP="00E96B1B">
      <w:pPr>
        <w:spacing w:after="0" w:line="240" w:lineRule="auto"/>
        <w:ind w:left="1134" w:hanging="1134"/>
        <w:jc w:val="both"/>
        <w:rPr>
          <w:rFonts w:ascii="Arial" w:hAnsi="Arial" w:cs="Arial"/>
          <w:bCs/>
          <w:sz w:val="24"/>
          <w:szCs w:val="24"/>
        </w:rPr>
      </w:pPr>
    </w:p>
    <w:p w14:paraId="5801E610" w14:textId="4111E851"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The code is 407, it’s a fucking house number.</w:t>
      </w:r>
    </w:p>
    <w:p w14:paraId="114F2506" w14:textId="77777777" w:rsidR="00BB77A8" w:rsidRDefault="00BB77A8" w:rsidP="00E96B1B">
      <w:pPr>
        <w:spacing w:after="0" w:line="240" w:lineRule="auto"/>
        <w:ind w:left="1134" w:hanging="1134"/>
        <w:jc w:val="both"/>
        <w:rPr>
          <w:rFonts w:ascii="Arial" w:hAnsi="Arial" w:cs="Arial"/>
          <w:bCs/>
          <w:sz w:val="24"/>
          <w:szCs w:val="24"/>
        </w:rPr>
      </w:pPr>
    </w:p>
    <w:p w14:paraId="14A07C70" w14:textId="668296F0"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my God, Camilla you’re so smart.</w:t>
      </w:r>
    </w:p>
    <w:p w14:paraId="0B51C2FE" w14:textId="77777777" w:rsidR="00BB77A8" w:rsidRDefault="00BB77A8" w:rsidP="00E96B1B">
      <w:pPr>
        <w:spacing w:after="0" w:line="240" w:lineRule="auto"/>
        <w:ind w:left="1134" w:hanging="1134"/>
        <w:jc w:val="both"/>
        <w:rPr>
          <w:rFonts w:ascii="Arial" w:hAnsi="Arial" w:cs="Arial"/>
          <w:bCs/>
          <w:sz w:val="24"/>
          <w:szCs w:val="24"/>
        </w:rPr>
      </w:pPr>
    </w:p>
    <w:p w14:paraId="03F4B50C" w14:textId="5645EFD3" w:rsidR="00BB77A8" w:rsidRDefault="00BB77A8"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020DA6">
        <w:rPr>
          <w:rFonts w:ascii="Arial" w:hAnsi="Arial" w:cs="Arial"/>
          <w:bCs/>
          <w:sz w:val="24"/>
          <w:szCs w:val="24"/>
        </w:rPr>
        <w:t>It’s going to be 131.</w:t>
      </w:r>
    </w:p>
    <w:p w14:paraId="42B25B1C" w14:textId="77777777" w:rsidR="00020DA6" w:rsidRDefault="00020DA6" w:rsidP="00E96B1B">
      <w:pPr>
        <w:spacing w:after="0" w:line="240" w:lineRule="auto"/>
        <w:ind w:left="1134" w:hanging="1134"/>
        <w:jc w:val="both"/>
        <w:rPr>
          <w:rFonts w:ascii="Arial" w:hAnsi="Arial" w:cs="Arial"/>
          <w:bCs/>
          <w:sz w:val="24"/>
          <w:szCs w:val="24"/>
        </w:rPr>
      </w:pPr>
    </w:p>
    <w:p w14:paraId="69502779" w14:textId="32AB84C8" w:rsidR="00020DA6" w:rsidRDefault="00020DA6"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Oh you’re so smart Camilla.  </w:t>
      </w:r>
    </w:p>
    <w:p w14:paraId="36DF6B81" w14:textId="77777777" w:rsidR="00020DA6" w:rsidRDefault="00020DA6" w:rsidP="00E96B1B">
      <w:pPr>
        <w:spacing w:after="0" w:line="240" w:lineRule="auto"/>
        <w:ind w:left="1134" w:hanging="1134"/>
        <w:jc w:val="both"/>
        <w:rPr>
          <w:rFonts w:ascii="Arial" w:hAnsi="Arial" w:cs="Arial"/>
          <w:bCs/>
          <w:sz w:val="24"/>
          <w:szCs w:val="24"/>
        </w:rPr>
      </w:pPr>
    </w:p>
    <w:p w14:paraId="17059BDC" w14:textId="2B4C10C3" w:rsidR="00020DA6" w:rsidRDefault="00020DA6"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Fuck this stupid thing.</w:t>
      </w:r>
    </w:p>
    <w:p w14:paraId="4EA11F03" w14:textId="77777777" w:rsidR="00020DA6" w:rsidRDefault="00020DA6" w:rsidP="00E96B1B">
      <w:pPr>
        <w:spacing w:after="0" w:line="240" w:lineRule="auto"/>
        <w:ind w:left="1134" w:hanging="1134"/>
        <w:jc w:val="both"/>
        <w:rPr>
          <w:rFonts w:ascii="Arial" w:hAnsi="Arial" w:cs="Arial"/>
          <w:bCs/>
          <w:sz w:val="24"/>
          <w:szCs w:val="24"/>
        </w:rPr>
      </w:pPr>
    </w:p>
    <w:p w14:paraId="3A3E48CC" w14:textId="176C0B65" w:rsidR="00020DA6" w:rsidRDefault="00020DA6"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Okay, I’m silent now, I’m completely silent.  I’m just like, wow that woman’s </w:t>
      </w:r>
      <w:r w:rsidRPr="00710CF7">
        <w:rPr>
          <w:rFonts w:ascii="Arial" w:hAnsi="Arial" w:cs="Arial"/>
          <w:bCs/>
          <w:sz w:val="24"/>
          <w:szCs w:val="24"/>
          <w:highlight w:val="yellow"/>
        </w:rPr>
        <w:t>[inaudible 02:24:22].</w:t>
      </w:r>
    </w:p>
    <w:p w14:paraId="4E4925C8" w14:textId="77777777" w:rsidR="006301BB" w:rsidRDefault="006301BB" w:rsidP="00E96B1B">
      <w:pPr>
        <w:spacing w:after="0" w:line="240" w:lineRule="auto"/>
        <w:ind w:left="1134" w:hanging="1134"/>
        <w:jc w:val="both"/>
        <w:rPr>
          <w:rFonts w:ascii="Arial" w:hAnsi="Arial" w:cs="Arial"/>
          <w:bCs/>
          <w:sz w:val="24"/>
          <w:szCs w:val="24"/>
        </w:rPr>
      </w:pPr>
    </w:p>
    <w:p w14:paraId="6A8D2ECB" w14:textId="1A3FD38B" w:rsidR="006301BB" w:rsidRDefault="006301BB"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back one from D.</w:t>
      </w:r>
    </w:p>
    <w:p w14:paraId="1767E27A" w14:textId="77777777" w:rsidR="006301BB" w:rsidRDefault="006301BB" w:rsidP="00E96B1B">
      <w:pPr>
        <w:spacing w:after="0" w:line="240" w:lineRule="auto"/>
        <w:ind w:left="1134" w:hanging="1134"/>
        <w:jc w:val="both"/>
        <w:rPr>
          <w:rFonts w:ascii="Arial" w:hAnsi="Arial" w:cs="Arial"/>
          <w:bCs/>
          <w:sz w:val="24"/>
          <w:szCs w:val="24"/>
        </w:rPr>
      </w:pPr>
    </w:p>
    <w:p w14:paraId="42719E3E" w14:textId="0673363B" w:rsidR="006301BB" w:rsidRDefault="006301BB"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w:t>
      </w:r>
    </w:p>
    <w:p w14:paraId="0B821EF6" w14:textId="77777777" w:rsidR="006301BB" w:rsidRDefault="006301BB" w:rsidP="00E96B1B">
      <w:pPr>
        <w:spacing w:after="0" w:line="240" w:lineRule="auto"/>
        <w:ind w:left="1134" w:hanging="1134"/>
        <w:jc w:val="both"/>
        <w:rPr>
          <w:rFonts w:ascii="Arial" w:hAnsi="Arial" w:cs="Arial"/>
          <w:bCs/>
          <w:sz w:val="24"/>
          <w:szCs w:val="24"/>
        </w:rPr>
      </w:pPr>
    </w:p>
    <w:p w14:paraId="538A8661" w14:textId="1FB364D9" w:rsidR="006301BB"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from D.</w:t>
      </w:r>
    </w:p>
    <w:p w14:paraId="029D1E90" w14:textId="77777777" w:rsidR="005C7084" w:rsidRDefault="005C7084" w:rsidP="00E96B1B">
      <w:pPr>
        <w:spacing w:after="0" w:line="240" w:lineRule="auto"/>
        <w:ind w:left="1134" w:hanging="1134"/>
        <w:jc w:val="both"/>
        <w:rPr>
          <w:rFonts w:ascii="Arial" w:hAnsi="Arial" w:cs="Arial"/>
          <w:bCs/>
          <w:sz w:val="24"/>
          <w:szCs w:val="24"/>
        </w:rPr>
      </w:pPr>
    </w:p>
    <w:p w14:paraId="7A8EDCDB" w14:textId="47A86D3B"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Three from D?</w:t>
      </w:r>
    </w:p>
    <w:p w14:paraId="1A56C132" w14:textId="77777777" w:rsidR="005C7084" w:rsidRDefault="005C7084" w:rsidP="00E96B1B">
      <w:pPr>
        <w:spacing w:after="0" w:line="240" w:lineRule="auto"/>
        <w:ind w:left="1134" w:hanging="1134"/>
        <w:jc w:val="both"/>
        <w:rPr>
          <w:rFonts w:ascii="Arial" w:hAnsi="Arial" w:cs="Arial"/>
          <w:bCs/>
          <w:sz w:val="24"/>
          <w:szCs w:val="24"/>
        </w:rPr>
      </w:pPr>
    </w:p>
    <w:p w14:paraId="2ED0E7E9" w14:textId="29917BBA"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541019B2" w14:textId="77777777" w:rsidR="005C7084" w:rsidRDefault="005C7084" w:rsidP="00E96B1B">
      <w:pPr>
        <w:spacing w:after="0" w:line="240" w:lineRule="auto"/>
        <w:ind w:left="1134" w:hanging="1134"/>
        <w:jc w:val="both"/>
        <w:rPr>
          <w:rFonts w:ascii="Arial" w:hAnsi="Arial" w:cs="Arial"/>
          <w:bCs/>
          <w:sz w:val="24"/>
          <w:szCs w:val="24"/>
        </w:rPr>
      </w:pPr>
    </w:p>
    <w:p w14:paraId="61AEE791" w14:textId="1CAD089F"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A.</w:t>
      </w:r>
    </w:p>
    <w:p w14:paraId="1FDA554E" w14:textId="77777777" w:rsidR="005C7084" w:rsidRDefault="005C7084" w:rsidP="00E96B1B">
      <w:pPr>
        <w:spacing w:after="0" w:line="240" w:lineRule="auto"/>
        <w:ind w:left="1134" w:hanging="1134"/>
        <w:jc w:val="both"/>
        <w:rPr>
          <w:rFonts w:ascii="Arial" w:hAnsi="Arial" w:cs="Arial"/>
          <w:bCs/>
          <w:sz w:val="24"/>
          <w:szCs w:val="24"/>
        </w:rPr>
      </w:pPr>
    </w:p>
    <w:p w14:paraId="34515E69" w14:textId="4CA52098"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from O.</w:t>
      </w:r>
    </w:p>
    <w:p w14:paraId="3688D57E" w14:textId="77777777" w:rsidR="005C7084" w:rsidRDefault="005C7084" w:rsidP="00E96B1B">
      <w:pPr>
        <w:spacing w:after="0" w:line="240" w:lineRule="auto"/>
        <w:ind w:left="1134" w:hanging="1134"/>
        <w:jc w:val="both"/>
        <w:rPr>
          <w:rFonts w:ascii="Arial" w:hAnsi="Arial" w:cs="Arial"/>
          <w:bCs/>
          <w:sz w:val="24"/>
          <w:szCs w:val="24"/>
        </w:rPr>
      </w:pPr>
    </w:p>
    <w:p w14:paraId="6DC43D34" w14:textId="51B09910"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w:t>
      </w:r>
    </w:p>
    <w:p w14:paraId="612D9F3D" w14:textId="77777777" w:rsidR="005C7084" w:rsidRDefault="005C7084" w:rsidP="00E96B1B">
      <w:pPr>
        <w:spacing w:after="0" w:line="240" w:lineRule="auto"/>
        <w:ind w:left="1134" w:hanging="1134"/>
        <w:jc w:val="both"/>
        <w:rPr>
          <w:rFonts w:ascii="Arial" w:hAnsi="Arial" w:cs="Arial"/>
          <w:bCs/>
          <w:sz w:val="24"/>
          <w:szCs w:val="24"/>
        </w:rPr>
      </w:pPr>
    </w:p>
    <w:p w14:paraId="56AA385B" w14:textId="5088A0F6"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Hold on, </w:t>
      </w:r>
      <w:r w:rsidR="00F657F5">
        <w:rPr>
          <w:rFonts w:ascii="Arial" w:hAnsi="Arial" w:cs="Arial"/>
          <w:bCs/>
          <w:sz w:val="24"/>
          <w:szCs w:val="24"/>
        </w:rPr>
        <w:t>one, three, one…</w:t>
      </w:r>
    </w:p>
    <w:p w14:paraId="0BB6F26B" w14:textId="77777777" w:rsidR="005C7084" w:rsidRDefault="005C7084" w:rsidP="00E96B1B">
      <w:pPr>
        <w:spacing w:after="0" w:line="240" w:lineRule="auto"/>
        <w:ind w:left="1134" w:hanging="1134"/>
        <w:jc w:val="both"/>
        <w:rPr>
          <w:rFonts w:ascii="Arial" w:hAnsi="Arial" w:cs="Arial"/>
          <w:bCs/>
          <w:sz w:val="24"/>
          <w:szCs w:val="24"/>
        </w:rPr>
      </w:pPr>
    </w:p>
    <w:p w14:paraId="0B97E0CC" w14:textId="35423203"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This is fun.  </w:t>
      </w:r>
      <w:r w:rsidRPr="00710CF7">
        <w:rPr>
          <w:rFonts w:ascii="Arial" w:hAnsi="Arial" w:cs="Arial"/>
          <w:bCs/>
          <w:sz w:val="24"/>
          <w:szCs w:val="24"/>
          <w:highlight w:val="yellow"/>
        </w:rPr>
        <w:t>[inaudible 02:24:47].</w:t>
      </w:r>
    </w:p>
    <w:p w14:paraId="63C09632" w14:textId="77777777" w:rsidR="005C7084" w:rsidRDefault="005C7084" w:rsidP="00E96B1B">
      <w:pPr>
        <w:spacing w:after="0" w:line="240" w:lineRule="auto"/>
        <w:ind w:left="1134" w:hanging="1134"/>
        <w:jc w:val="both"/>
        <w:rPr>
          <w:rFonts w:ascii="Arial" w:hAnsi="Arial" w:cs="Arial"/>
          <w:bCs/>
          <w:sz w:val="24"/>
          <w:szCs w:val="24"/>
        </w:rPr>
      </w:pPr>
    </w:p>
    <w:p w14:paraId="632C823F" w14:textId="25790BD9"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That’s [</w:t>
      </w:r>
      <w:r w:rsidR="00F657F5">
        <w:rPr>
          <w:rFonts w:ascii="Arial" w:hAnsi="Arial" w:cs="Arial"/>
          <w:bCs/>
          <w:sz w:val="24"/>
          <w:szCs w:val="24"/>
          <w:highlight w:val="yellow"/>
        </w:rPr>
        <w:t>voices overlap</w:t>
      </w:r>
      <w:r w:rsidRPr="00710CF7">
        <w:rPr>
          <w:rFonts w:ascii="Arial" w:hAnsi="Arial" w:cs="Arial"/>
          <w:bCs/>
          <w:sz w:val="24"/>
          <w:szCs w:val="24"/>
          <w:highlight w:val="yellow"/>
        </w:rPr>
        <w:t xml:space="preserve"> 02:24:53].</w:t>
      </w:r>
    </w:p>
    <w:p w14:paraId="7B3C4E16" w14:textId="77777777" w:rsidR="005C7084" w:rsidRDefault="005C7084" w:rsidP="00E96B1B">
      <w:pPr>
        <w:spacing w:after="0" w:line="240" w:lineRule="auto"/>
        <w:ind w:left="1134" w:hanging="1134"/>
        <w:jc w:val="both"/>
        <w:rPr>
          <w:rFonts w:ascii="Arial" w:hAnsi="Arial" w:cs="Arial"/>
          <w:bCs/>
          <w:sz w:val="24"/>
          <w:szCs w:val="24"/>
        </w:rPr>
      </w:pPr>
    </w:p>
    <w:p w14:paraId="54D84E41" w14:textId="539C80BF"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U.</w:t>
      </w:r>
    </w:p>
    <w:p w14:paraId="52E44793" w14:textId="77777777" w:rsidR="005C7084" w:rsidRDefault="005C7084" w:rsidP="00E96B1B">
      <w:pPr>
        <w:spacing w:after="0" w:line="240" w:lineRule="auto"/>
        <w:ind w:left="1134" w:hanging="1134"/>
        <w:jc w:val="both"/>
        <w:rPr>
          <w:rFonts w:ascii="Arial" w:hAnsi="Arial" w:cs="Arial"/>
          <w:bCs/>
          <w:sz w:val="24"/>
          <w:szCs w:val="24"/>
        </w:rPr>
      </w:pPr>
    </w:p>
    <w:p w14:paraId="3E079314" w14:textId="353FE73F" w:rsidR="005C7084" w:rsidRPr="00DA0005" w:rsidRDefault="005C7084" w:rsidP="00E96B1B">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F2:</w:t>
      </w:r>
      <w:r w:rsidRPr="00DA0005">
        <w:rPr>
          <w:rFonts w:ascii="Arial" w:hAnsi="Arial" w:cs="Arial"/>
          <w:bCs/>
          <w:sz w:val="24"/>
          <w:szCs w:val="24"/>
          <w:lang w:val="de-DE"/>
        </w:rPr>
        <w:tab/>
        <w:t>T.</w:t>
      </w:r>
    </w:p>
    <w:p w14:paraId="13AAB823" w14:textId="77777777" w:rsidR="005C7084" w:rsidRPr="00DA0005" w:rsidRDefault="005C7084" w:rsidP="00E96B1B">
      <w:pPr>
        <w:spacing w:after="0" w:line="240" w:lineRule="auto"/>
        <w:ind w:left="1134" w:hanging="1134"/>
        <w:jc w:val="both"/>
        <w:rPr>
          <w:rFonts w:ascii="Arial" w:hAnsi="Arial" w:cs="Arial"/>
          <w:bCs/>
          <w:sz w:val="24"/>
          <w:szCs w:val="24"/>
          <w:lang w:val="de-DE"/>
        </w:rPr>
      </w:pPr>
    </w:p>
    <w:p w14:paraId="6013ACB1" w14:textId="3847F041" w:rsidR="005C7084" w:rsidRPr="00DA0005" w:rsidRDefault="005C7084" w:rsidP="00E96B1B">
      <w:pPr>
        <w:spacing w:after="0" w:line="240" w:lineRule="auto"/>
        <w:ind w:left="1134" w:hanging="1134"/>
        <w:jc w:val="both"/>
        <w:rPr>
          <w:rFonts w:ascii="Arial" w:hAnsi="Arial" w:cs="Arial"/>
          <w:bCs/>
          <w:sz w:val="24"/>
          <w:szCs w:val="24"/>
          <w:lang w:val="de-DE"/>
        </w:rPr>
      </w:pPr>
      <w:r w:rsidRPr="00DA0005">
        <w:rPr>
          <w:rFonts w:ascii="Arial" w:hAnsi="Arial" w:cs="Arial"/>
          <w:bCs/>
          <w:sz w:val="24"/>
          <w:szCs w:val="24"/>
          <w:lang w:val="de-DE"/>
        </w:rPr>
        <w:t>F1:</w:t>
      </w:r>
      <w:r w:rsidRPr="00DA0005">
        <w:rPr>
          <w:rFonts w:ascii="Arial" w:hAnsi="Arial" w:cs="Arial"/>
          <w:bCs/>
          <w:sz w:val="24"/>
          <w:szCs w:val="24"/>
          <w:lang w:val="de-DE"/>
        </w:rPr>
        <w:tab/>
        <w:t>Apostrophe T.</w:t>
      </w:r>
    </w:p>
    <w:p w14:paraId="2A42F4FC" w14:textId="77777777" w:rsidR="005C7084" w:rsidRPr="00DA0005" w:rsidRDefault="005C7084" w:rsidP="00E96B1B">
      <w:pPr>
        <w:spacing w:after="0" w:line="240" w:lineRule="auto"/>
        <w:ind w:left="1134" w:hanging="1134"/>
        <w:jc w:val="both"/>
        <w:rPr>
          <w:rFonts w:ascii="Arial" w:hAnsi="Arial" w:cs="Arial"/>
          <w:bCs/>
          <w:sz w:val="24"/>
          <w:szCs w:val="24"/>
          <w:lang w:val="de-DE"/>
        </w:rPr>
      </w:pPr>
    </w:p>
    <w:p w14:paraId="277F9047" w14:textId="67E8015C"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Can’t.</w:t>
      </w:r>
    </w:p>
    <w:p w14:paraId="07A4BBF1" w14:textId="77777777" w:rsidR="005C7084" w:rsidRDefault="005C7084" w:rsidP="00E96B1B">
      <w:pPr>
        <w:spacing w:after="0" w:line="240" w:lineRule="auto"/>
        <w:ind w:left="1134" w:hanging="1134"/>
        <w:jc w:val="both"/>
        <w:rPr>
          <w:rFonts w:ascii="Arial" w:hAnsi="Arial" w:cs="Arial"/>
          <w:bCs/>
          <w:sz w:val="24"/>
          <w:szCs w:val="24"/>
        </w:rPr>
      </w:pPr>
    </w:p>
    <w:p w14:paraId="60354731" w14:textId="32E75778" w:rsidR="005C7084" w:rsidRDefault="005C7084" w:rsidP="00E96B1B">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Can’t.  Three back from Z.</w:t>
      </w:r>
    </w:p>
    <w:p w14:paraId="324C20D6" w14:textId="77777777" w:rsidR="005C7084" w:rsidRDefault="005C7084" w:rsidP="00E96B1B">
      <w:pPr>
        <w:spacing w:after="0" w:line="240" w:lineRule="auto"/>
        <w:ind w:left="1134" w:hanging="1134"/>
        <w:jc w:val="both"/>
        <w:rPr>
          <w:rFonts w:ascii="Arial" w:hAnsi="Arial" w:cs="Arial"/>
          <w:bCs/>
          <w:sz w:val="24"/>
          <w:szCs w:val="24"/>
        </w:rPr>
      </w:pPr>
    </w:p>
    <w:p w14:paraId="5732B0D2" w14:textId="04EF2AF0" w:rsidR="005C7084" w:rsidRDefault="005C7084"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w:t>
      </w:r>
      <w:r w:rsidR="001F0FD7">
        <w:rPr>
          <w:rFonts w:ascii="Arial" w:hAnsi="Arial" w:cs="Arial"/>
          <w:bCs/>
          <w:sz w:val="24"/>
          <w:szCs w:val="24"/>
        </w:rPr>
        <w:t xml:space="preserve">  [</w:t>
      </w:r>
      <w:r w:rsidR="001F0FD7" w:rsidRPr="00710CF7">
        <w:rPr>
          <w:rFonts w:ascii="Arial" w:hAnsi="Arial" w:cs="Arial"/>
          <w:bCs/>
          <w:sz w:val="24"/>
          <w:szCs w:val="24"/>
          <w:highlight w:val="yellow"/>
        </w:rPr>
        <w:t>inaudible 02:25:08].</w:t>
      </w:r>
    </w:p>
    <w:p w14:paraId="7B5E987F" w14:textId="77777777" w:rsidR="001F0FD7" w:rsidRDefault="001F0FD7" w:rsidP="001F0FD7">
      <w:pPr>
        <w:spacing w:after="0" w:line="240" w:lineRule="auto"/>
        <w:ind w:left="1134" w:hanging="1134"/>
        <w:jc w:val="both"/>
        <w:rPr>
          <w:rFonts w:ascii="Arial" w:hAnsi="Arial" w:cs="Arial"/>
          <w:bCs/>
          <w:sz w:val="24"/>
          <w:szCs w:val="24"/>
        </w:rPr>
      </w:pPr>
    </w:p>
    <w:p w14:paraId="5361503B" w14:textId="44581E80"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710CF7">
        <w:rPr>
          <w:rFonts w:ascii="Arial" w:hAnsi="Arial" w:cs="Arial"/>
          <w:bCs/>
          <w:sz w:val="24"/>
          <w:szCs w:val="24"/>
          <w:highlight w:val="yellow"/>
        </w:rPr>
        <w:t>[inaudible 02:25:09].</w:t>
      </w:r>
    </w:p>
    <w:p w14:paraId="513C6606" w14:textId="77777777" w:rsidR="001F0FD7" w:rsidRDefault="001F0FD7" w:rsidP="001F0FD7">
      <w:pPr>
        <w:spacing w:after="0" w:line="240" w:lineRule="auto"/>
        <w:ind w:left="1134" w:hanging="1134"/>
        <w:jc w:val="both"/>
        <w:rPr>
          <w:rFonts w:ascii="Arial" w:hAnsi="Arial" w:cs="Arial"/>
          <w:bCs/>
          <w:sz w:val="24"/>
          <w:szCs w:val="24"/>
        </w:rPr>
      </w:pPr>
    </w:p>
    <w:p w14:paraId="76F81CF0" w14:textId="2BCE4796"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Right, 131, 131…</w:t>
      </w:r>
    </w:p>
    <w:p w14:paraId="5AAB955F" w14:textId="77777777" w:rsidR="001F0FD7" w:rsidRDefault="001F0FD7" w:rsidP="001F0FD7">
      <w:pPr>
        <w:spacing w:after="0" w:line="240" w:lineRule="auto"/>
        <w:ind w:left="1134" w:hanging="1134"/>
        <w:jc w:val="both"/>
        <w:rPr>
          <w:rFonts w:ascii="Arial" w:hAnsi="Arial" w:cs="Arial"/>
          <w:bCs/>
          <w:sz w:val="24"/>
          <w:szCs w:val="24"/>
        </w:rPr>
      </w:pPr>
    </w:p>
    <w:p w14:paraId="06357819" w14:textId="1F0A9C88"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ab/>
        <w:t>J, one back from J.</w:t>
      </w:r>
    </w:p>
    <w:p w14:paraId="77F06CAB" w14:textId="77777777" w:rsidR="001F0FD7" w:rsidRDefault="001F0FD7" w:rsidP="001F0FD7">
      <w:pPr>
        <w:spacing w:after="0" w:line="240" w:lineRule="auto"/>
        <w:ind w:left="1134" w:hanging="1134"/>
        <w:jc w:val="both"/>
        <w:rPr>
          <w:rFonts w:ascii="Arial" w:hAnsi="Arial" w:cs="Arial"/>
          <w:bCs/>
          <w:sz w:val="24"/>
          <w:szCs w:val="24"/>
        </w:rPr>
      </w:pPr>
    </w:p>
    <w:p w14:paraId="7003D4B2" w14:textId="5D657DC4"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w:t>
      </w:r>
    </w:p>
    <w:p w14:paraId="4668486A" w14:textId="77777777" w:rsidR="001F0FD7" w:rsidRDefault="001F0FD7" w:rsidP="001F0FD7">
      <w:pPr>
        <w:spacing w:after="0" w:line="240" w:lineRule="auto"/>
        <w:ind w:left="1134" w:hanging="1134"/>
        <w:jc w:val="both"/>
        <w:rPr>
          <w:rFonts w:ascii="Arial" w:hAnsi="Arial" w:cs="Arial"/>
          <w:bCs/>
          <w:sz w:val="24"/>
          <w:szCs w:val="24"/>
        </w:rPr>
      </w:pPr>
    </w:p>
    <w:p w14:paraId="33DFEE80" w14:textId="4583BBA4"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ab/>
        <w:t>It’s looking good isn’t it?</w:t>
      </w:r>
    </w:p>
    <w:p w14:paraId="60CAA1C2" w14:textId="77777777" w:rsidR="001F0FD7" w:rsidRDefault="001F0FD7" w:rsidP="001F0FD7">
      <w:pPr>
        <w:spacing w:after="0" w:line="240" w:lineRule="auto"/>
        <w:ind w:left="1134" w:hanging="1134"/>
        <w:jc w:val="both"/>
        <w:rPr>
          <w:rFonts w:ascii="Arial" w:hAnsi="Arial" w:cs="Arial"/>
          <w:bCs/>
          <w:sz w:val="24"/>
          <w:szCs w:val="24"/>
        </w:rPr>
      </w:pPr>
    </w:p>
    <w:p w14:paraId="69653931" w14:textId="05E4CCB6"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Aha.  Three back from W.</w:t>
      </w:r>
    </w:p>
    <w:p w14:paraId="25020F5C" w14:textId="77777777" w:rsidR="001F0FD7" w:rsidRDefault="001F0FD7" w:rsidP="001F0FD7">
      <w:pPr>
        <w:spacing w:after="0" w:line="240" w:lineRule="auto"/>
        <w:ind w:left="1134" w:hanging="1134"/>
        <w:jc w:val="both"/>
        <w:rPr>
          <w:rFonts w:ascii="Arial" w:hAnsi="Arial" w:cs="Arial"/>
          <w:bCs/>
          <w:sz w:val="24"/>
          <w:szCs w:val="24"/>
        </w:rPr>
      </w:pPr>
    </w:p>
    <w:p w14:paraId="2B9E65E9" w14:textId="62027471"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T.</w:t>
      </w:r>
    </w:p>
    <w:p w14:paraId="340D4CCA" w14:textId="77777777" w:rsidR="001F0FD7" w:rsidRDefault="001F0FD7" w:rsidP="001F0FD7">
      <w:pPr>
        <w:spacing w:after="0" w:line="240" w:lineRule="auto"/>
        <w:ind w:left="1134" w:hanging="1134"/>
        <w:jc w:val="both"/>
        <w:rPr>
          <w:rFonts w:ascii="Arial" w:hAnsi="Arial" w:cs="Arial"/>
          <w:bCs/>
          <w:sz w:val="24"/>
          <w:szCs w:val="24"/>
        </w:rPr>
      </w:pPr>
    </w:p>
    <w:p w14:paraId="420EE097" w14:textId="329C430E"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Can’t wait…one from U.</w:t>
      </w:r>
    </w:p>
    <w:p w14:paraId="3D1F6CE0" w14:textId="77777777" w:rsidR="001F0FD7" w:rsidRDefault="001F0FD7" w:rsidP="001F0FD7">
      <w:pPr>
        <w:spacing w:after="0" w:line="240" w:lineRule="auto"/>
        <w:ind w:left="1134" w:hanging="1134"/>
        <w:jc w:val="both"/>
        <w:rPr>
          <w:rFonts w:ascii="Arial" w:hAnsi="Arial" w:cs="Arial"/>
          <w:bCs/>
          <w:sz w:val="24"/>
          <w:szCs w:val="24"/>
        </w:rPr>
      </w:pPr>
    </w:p>
    <w:p w14:paraId="2363F8D8" w14:textId="6D1352D7"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w:t>
      </w:r>
    </w:p>
    <w:p w14:paraId="427AE831" w14:textId="77777777" w:rsidR="001F0FD7" w:rsidRDefault="001F0FD7" w:rsidP="001F0FD7">
      <w:pPr>
        <w:spacing w:after="0" w:line="240" w:lineRule="auto"/>
        <w:ind w:left="1134" w:hanging="1134"/>
        <w:jc w:val="both"/>
        <w:rPr>
          <w:rFonts w:ascii="Arial" w:hAnsi="Arial" w:cs="Arial"/>
          <w:bCs/>
          <w:sz w:val="24"/>
          <w:szCs w:val="24"/>
        </w:rPr>
      </w:pPr>
    </w:p>
    <w:p w14:paraId="7675922C" w14:textId="731D7DC1"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that’s probably to?</w:t>
      </w:r>
    </w:p>
    <w:p w14:paraId="1D50103A" w14:textId="77777777" w:rsidR="001F0FD7" w:rsidRDefault="001F0FD7" w:rsidP="001F0FD7">
      <w:pPr>
        <w:spacing w:after="0" w:line="240" w:lineRule="auto"/>
        <w:ind w:left="1134" w:hanging="1134"/>
        <w:jc w:val="both"/>
        <w:rPr>
          <w:rFonts w:ascii="Arial" w:hAnsi="Arial" w:cs="Arial"/>
          <w:bCs/>
          <w:sz w:val="24"/>
          <w:szCs w:val="24"/>
        </w:rPr>
      </w:pPr>
    </w:p>
    <w:p w14:paraId="2FBC0167" w14:textId="6AC290A8"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w:t>
      </w:r>
    </w:p>
    <w:p w14:paraId="06D279B6" w14:textId="77777777" w:rsidR="001F0FD7" w:rsidRDefault="001F0FD7" w:rsidP="001F0FD7">
      <w:pPr>
        <w:spacing w:after="0" w:line="240" w:lineRule="auto"/>
        <w:ind w:left="1134" w:hanging="1134"/>
        <w:jc w:val="both"/>
        <w:rPr>
          <w:rFonts w:ascii="Arial" w:hAnsi="Arial" w:cs="Arial"/>
          <w:bCs/>
          <w:sz w:val="24"/>
          <w:szCs w:val="24"/>
        </w:rPr>
      </w:pPr>
    </w:p>
    <w:p w14:paraId="6AE209A9" w14:textId="5B227DD8"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To or ‘til.</w:t>
      </w:r>
    </w:p>
    <w:p w14:paraId="79163B27" w14:textId="77777777" w:rsidR="001F0FD7" w:rsidRDefault="001F0FD7" w:rsidP="001F0FD7">
      <w:pPr>
        <w:spacing w:after="0" w:line="240" w:lineRule="auto"/>
        <w:ind w:left="1134" w:hanging="1134"/>
        <w:jc w:val="both"/>
        <w:rPr>
          <w:rFonts w:ascii="Arial" w:hAnsi="Arial" w:cs="Arial"/>
          <w:bCs/>
          <w:sz w:val="24"/>
          <w:szCs w:val="24"/>
        </w:rPr>
      </w:pPr>
    </w:p>
    <w:p w14:paraId="3B29DA2A" w14:textId="70F9D1EE" w:rsidR="001F0FD7" w:rsidRDefault="001F0FD7"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sidR="00C44573">
        <w:rPr>
          <w:rFonts w:ascii="Arial" w:hAnsi="Arial" w:cs="Arial"/>
          <w:bCs/>
          <w:sz w:val="24"/>
          <w:szCs w:val="24"/>
        </w:rPr>
        <w:t>:</w:t>
      </w:r>
      <w:r w:rsidR="00C44573">
        <w:rPr>
          <w:rFonts w:ascii="Arial" w:hAnsi="Arial" w:cs="Arial"/>
          <w:bCs/>
          <w:sz w:val="24"/>
          <w:szCs w:val="24"/>
        </w:rPr>
        <w:tab/>
        <w:t>So 131, 131, 131, 131…1…</w:t>
      </w:r>
    </w:p>
    <w:p w14:paraId="466B5320" w14:textId="77777777" w:rsidR="00C44573" w:rsidRDefault="00C44573" w:rsidP="001F0FD7">
      <w:pPr>
        <w:spacing w:after="0" w:line="240" w:lineRule="auto"/>
        <w:ind w:left="1134" w:hanging="1134"/>
        <w:jc w:val="both"/>
        <w:rPr>
          <w:rFonts w:ascii="Arial" w:hAnsi="Arial" w:cs="Arial"/>
          <w:bCs/>
          <w:sz w:val="24"/>
          <w:szCs w:val="24"/>
        </w:rPr>
      </w:pPr>
    </w:p>
    <w:p w14:paraId="0140720A" w14:textId="2C366A01" w:rsidR="00C44573" w:rsidRDefault="00C44573"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‘til we meet again, ‘til we meet.  Ah.</w:t>
      </w:r>
    </w:p>
    <w:p w14:paraId="553BFCE6" w14:textId="77777777" w:rsidR="00C44573" w:rsidRDefault="00C44573" w:rsidP="001F0FD7">
      <w:pPr>
        <w:spacing w:after="0" w:line="240" w:lineRule="auto"/>
        <w:ind w:left="1134" w:hanging="1134"/>
        <w:jc w:val="both"/>
        <w:rPr>
          <w:rFonts w:ascii="Arial" w:hAnsi="Arial" w:cs="Arial"/>
          <w:bCs/>
          <w:sz w:val="24"/>
          <w:szCs w:val="24"/>
        </w:rPr>
      </w:pPr>
    </w:p>
    <w:p w14:paraId="3BEA0CAE" w14:textId="25E04D31" w:rsidR="00C44573" w:rsidRDefault="00C44573" w:rsidP="001F0FD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Oh yes.</w:t>
      </w:r>
    </w:p>
    <w:p w14:paraId="36CB48E0" w14:textId="77777777" w:rsidR="00C44573" w:rsidRDefault="00C44573" w:rsidP="001F0FD7">
      <w:pPr>
        <w:spacing w:after="0" w:line="240" w:lineRule="auto"/>
        <w:ind w:left="1134" w:hanging="1134"/>
        <w:jc w:val="both"/>
        <w:rPr>
          <w:rFonts w:ascii="Arial" w:hAnsi="Arial" w:cs="Arial"/>
          <w:bCs/>
          <w:sz w:val="24"/>
          <w:szCs w:val="24"/>
        </w:rPr>
      </w:pPr>
    </w:p>
    <w:p w14:paraId="301EBC16" w14:textId="3CFB70BD" w:rsidR="00C44573" w:rsidRDefault="00C44573" w:rsidP="001F0FD7">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Can’t wait to…I think it will be see you, three back from V.</w:t>
      </w:r>
    </w:p>
    <w:p w14:paraId="6F00375E" w14:textId="77777777" w:rsidR="00C44573" w:rsidRDefault="00C44573" w:rsidP="001F0FD7">
      <w:pPr>
        <w:spacing w:after="0" w:line="240" w:lineRule="auto"/>
        <w:ind w:left="1134" w:hanging="1134"/>
        <w:jc w:val="both"/>
        <w:rPr>
          <w:rFonts w:ascii="Arial" w:hAnsi="Arial" w:cs="Arial"/>
          <w:bCs/>
          <w:sz w:val="24"/>
          <w:szCs w:val="24"/>
        </w:rPr>
      </w:pPr>
    </w:p>
    <w:p w14:paraId="5191204D" w14:textId="0F946831" w:rsidR="00C44573" w:rsidRDefault="00C44573" w:rsidP="001F0FD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yeah it is.</w:t>
      </w:r>
    </w:p>
    <w:p w14:paraId="50B0AC8F" w14:textId="77777777" w:rsidR="00C44573" w:rsidRDefault="00C44573" w:rsidP="001F0FD7">
      <w:pPr>
        <w:spacing w:after="0" w:line="240" w:lineRule="auto"/>
        <w:ind w:left="1134" w:hanging="1134"/>
        <w:jc w:val="both"/>
        <w:rPr>
          <w:rFonts w:ascii="Arial" w:hAnsi="Arial" w:cs="Arial"/>
          <w:bCs/>
          <w:sz w:val="24"/>
          <w:szCs w:val="24"/>
        </w:rPr>
      </w:pPr>
    </w:p>
    <w:p w14:paraId="5EB8BE6E" w14:textId="0C447913" w:rsidR="00C44573" w:rsidRDefault="00C44573"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F, one. It will be E.</w:t>
      </w:r>
    </w:p>
    <w:p w14:paraId="367E6271" w14:textId="77777777" w:rsidR="00C44573" w:rsidRDefault="00C44573" w:rsidP="00C44573">
      <w:pPr>
        <w:spacing w:after="0" w:line="240" w:lineRule="auto"/>
        <w:ind w:left="1134" w:hanging="1134"/>
        <w:jc w:val="both"/>
        <w:rPr>
          <w:rFonts w:ascii="Arial" w:hAnsi="Arial" w:cs="Arial"/>
          <w:bCs/>
          <w:sz w:val="24"/>
          <w:szCs w:val="24"/>
        </w:rPr>
      </w:pPr>
    </w:p>
    <w:p w14:paraId="172B8C28" w14:textId="2971AFF5" w:rsidR="00C44573" w:rsidRDefault="00C44573" w:rsidP="00C44573">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E.</w:t>
      </w:r>
    </w:p>
    <w:p w14:paraId="6148FB0A" w14:textId="77777777" w:rsidR="00C44573" w:rsidRDefault="00C44573" w:rsidP="00C44573">
      <w:pPr>
        <w:spacing w:after="0" w:line="240" w:lineRule="auto"/>
        <w:ind w:left="1134" w:hanging="1134"/>
        <w:jc w:val="both"/>
        <w:rPr>
          <w:rFonts w:ascii="Arial" w:hAnsi="Arial" w:cs="Arial"/>
          <w:bCs/>
          <w:sz w:val="24"/>
          <w:szCs w:val="24"/>
        </w:rPr>
      </w:pPr>
    </w:p>
    <w:p w14:paraId="1A27301F" w14:textId="722F29BB" w:rsidR="00C44573" w:rsidRDefault="00C44573"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E, E, 1, 1…131</w:t>
      </w:r>
      <w:r w:rsidR="00E57513">
        <w:rPr>
          <w:rFonts w:ascii="Arial" w:hAnsi="Arial" w:cs="Arial"/>
          <w:bCs/>
          <w:sz w:val="24"/>
          <w:szCs w:val="24"/>
        </w:rPr>
        <w:t>…three back from B.</w:t>
      </w:r>
    </w:p>
    <w:p w14:paraId="1DB3C047" w14:textId="77777777" w:rsidR="00E57513" w:rsidRDefault="00E57513" w:rsidP="00C44573">
      <w:pPr>
        <w:spacing w:after="0" w:line="240" w:lineRule="auto"/>
        <w:ind w:left="1134" w:hanging="1134"/>
        <w:jc w:val="both"/>
        <w:rPr>
          <w:rFonts w:ascii="Arial" w:hAnsi="Arial" w:cs="Arial"/>
          <w:bCs/>
          <w:sz w:val="24"/>
          <w:szCs w:val="24"/>
        </w:rPr>
      </w:pPr>
    </w:p>
    <w:p w14:paraId="3123DAD1" w14:textId="5E366A3A"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Three back from B, one, two, three, Y.</w:t>
      </w:r>
    </w:p>
    <w:p w14:paraId="6034EFE9" w14:textId="77777777" w:rsidR="00E57513" w:rsidRDefault="00E57513" w:rsidP="00C44573">
      <w:pPr>
        <w:spacing w:after="0" w:line="240" w:lineRule="auto"/>
        <w:ind w:left="1134" w:hanging="1134"/>
        <w:jc w:val="both"/>
        <w:rPr>
          <w:rFonts w:ascii="Arial" w:hAnsi="Arial" w:cs="Arial"/>
          <w:bCs/>
          <w:sz w:val="24"/>
          <w:szCs w:val="24"/>
        </w:rPr>
      </w:pPr>
    </w:p>
    <w:p w14:paraId="019CE156" w14:textId="08ED336E"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I’m just going to say that that’s U.</w:t>
      </w:r>
    </w:p>
    <w:p w14:paraId="77E074FE" w14:textId="77777777" w:rsidR="00E57513" w:rsidRDefault="00E57513" w:rsidP="00C44573">
      <w:pPr>
        <w:spacing w:after="0" w:line="240" w:lineRule="auto"/>
        <w:ind w:left="1134" w:hanging="1134"/>
        <w:jc w:val="both"/>
        <w:rPr>
          <w:rFonts w:ascii="Arial" w:hAnsi="Arial" w:cs="Arial"/>
          <w:bCs/>
          <w:sz w:val="24"/>
          <w:szCs w:val="24"/>
        </w:rPr>
      </w:pPr>
    </w:p>
    <w:p w14:paraId="730A7122" w14:textId="3347C5C0"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5D3A557B" w14:textId="77777777" w:rsidR="00E57513" w:rsidRDefault="00E57513" w:rsidP="00C44573">
      <w:pPr>
        <w:spacing w:after="0" w:line="240" w:lineRule="auto"/>
        <w:ind w:left="1134" w:hanging="1134"/>
        <w:jc w:val="both"/>
        <w:rPr>
          <w:rFonts w:ascii="Arial" w:hAnsi="Arial" w:cs="Arial"/>
          <w:bCs/>
          <w:sz w:val="24"/>
          <w:szCs w:val="24"/>
        </w:rPr>
      </w:pPr>
    </w:p>
    <w:p w14:paraId="4A87B6A9" w14:textId="2739DC71"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Erm, 131, 13…three back from P.</w:t>
      </w:r>
    </w:p>
    <w:p w14:paraId="047F8F10" w14:textId="77777777" w:rsidR="00E57513" w:rsidRDefault="00E57513" w:rsidP="00C44573">
      <w:pPr>
        <w:spacing w:after="0" w:line="240" w:lineRule="auto"/>
        <w:ind w:left="1134" w:hanging="1134"/>
        <w:jc w:val="both"/>
        <w:rPr>
          <w:rFonts w:ascii="Arial" w:hAnsi="Arial" w:cs="Arial"/>
          <w:bCs/>
          <w:sz w:val="24"/>
          <w:szCs w:val="24"/>
        </w:rPr>
      </w:pPr>
    </w:p>
    <w:p w14:paraId="1115DACD" w14:textId="5641E9BC"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M.</w:t>
      </w:r>
    </w:p>
    <w:p w14:paraId="4C626FB4" w14:textId="77777777" w:rsidR="00E57513" w:rsidRDefault="00E57513" w:rsidP="00C44573">
      <w:pPr>
        <w:spacing w:after="0" w:line="240" w:lineRule="auto"/>
        <w:ind w:left="1134" w:hanging="1134"/>
        <w:jc w:val="both"/>
        <w:rPr>
          <w:rFonts w:ascii="Arial" w:hAnsi="Arial" w:cs="Arial"/>
          <w:bCs/>
          <w:sz w:val="24"/>
          <w:szCs w:val="24"/>
        </w:rPr>
      </w:pPr>
    </w:p>
    <w:p w14:paraId="5635ACF6" w14:textId="57D7E6DA"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ab/>
        <w:t>My darling, is it going to be?</w:t>
      </w:r>
    </w:p>
    <w:p w14:paraId="34F1A312" w14:textId="77777777" w:rsidR="00E57513" w:rsidRDefault="00E57513" w:rsidP="00C44573">
      <w:pPr>
        <w:spacing w:after="0" w:line="240" w:lineRule="auto"/>
        <w:ind w:left="1134" w:hanging="1134"/>
        <w:jc w:val="both"/>
        <w:rPr>
          <w:rFonts w:ascii="Arial" w:hAnsi="Arial" w:cs="Arial"/>
          <w:bCs/>
          <w:sz w:val="24"/>
          <w:szCs w:val="24"/>
        </w:rPr>
      </w:pPr>
    </w:p>
    <w:p w14:paraId="507FAA18" w14:textId="7A6C8731"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710CF7">
        <w:rPr>
          <w:rFonts w:ascii="Arial" w:hAnsi="Arial" w:cs="Arial"/>
          <w:bCs/>
          <w:sz w:val="24"/>
          <w:szCs w:val="24"/>
          <w:highlight w:val="yellow"/>
        </w:rPr>
        <w:t>[</w:t>
      </w:r>
      <w:r w:rsidR="00F657F5">
        <w:rPr>
          <w:rFonts w:ascii="Arial" w:hAnsi="Arial" w:cs="Arial"/>
          <w:bCs/>
          <w:sz w:val="24"/>
          <w:szCs w:val="24"/>
          <w:highlight w:val="yellow"/>
        </w:rPr>
        <w:t xml:space="preserve">No, it’s four </w:t>
      </w:r>
      <w:r w:rsidRPr="00710CF7">
        <w:rPr>
          <w:rFonts w:ascii="Arial" w:hAnsi="Arial" w:cs="Arial"/>
          <w:bCs/>
          <w:sz w:val="24"/>
          <w:szCs w:val="24"/>
          <w:highlight w:val="yellow"/>
        </w:rPr>
        <w:t>02:26:16].</w:t>
      </w:r>
    </w:p>
    <w:p w14:paraId="7B0AE578" w14:textId="77777777" w:rsidR="00E57513" w:rsidRDefault="00E57513" w:rsidP="00C44573">
      <w:pPr>
        <w:spacing w:after="0" w:line="240" w:lineRule="auto"/>
        <w:ind w:left="1134" w:hanging="1134"/>
        <w:jc w:val="both"/>
        <w:rPr>
          <w:rFonts w:ascii="Arial" w:hAnsi="Arial" w:cs="Arial"/>
          <w:bCs/>
          <w:sz w:val="24"/>
          <w:szCs w:val="24"/>
        </w:rPr>
      </w:pPr>
    </w:p>
    <w:p w14:paraId="11AEF007" w14:textId="76F802F6"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J.</w:t>
      </w:r>
    </w:p>
    <w:p w14:paraId="619DE0AA" w14:textId="77777777" w:rsidR="00E57513" w:rsidRDefault="00E57513" w:rsidP="00C44573">
      <w:pPr>
        <w:spacing w:after="0" w:line="240" w:lineRule="auto"/>
        <w:ind w:left="1134" w:hanging="1134"/>
        <w:jc w:val="both"/>
        <w:rPr>
          <w:rFonts w:ascii="Arial" w:hAnsi="Arial" w:cs="Arial"/>
          <w:bCs/>
          <w:sz w:val="24"/>
          <w:szCs w:val="24"/>
        </w:rPr>
      </w:pPr>
    </w:p>
    <w:p w14:paraId="009EEDBE" w14:textId="353B2C35"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r>
      <w:proofErr w:type="gramStart"/>
      <w:r>
        <w:rPr>
          <w:rFonts w:ascii="Arial" w:hAnsi="Arial" w:cs="Arial"/>
          <w:bCs/>
          <w:sz w:val="24"/>
          <w:szCs w:val="24"/>
        </w:rPr>
        <w:t>Oh</w:t>
      </w:r>
      <w:proofErr w:type="gramEnd"/>
      <w:r>
        <w:rPr>
          <w:rFonts w:ascii="Arial" w:hAnsi="Arial" w:cs="Arial"/>
          <w:bCs/>
          <w:sz w:val="24"/>
          <w:szCs w:val="24"/>
        </w:rPr>
        <w:t xml:space="preserve"> one back from J, so it’s </w:t>
      </w:r>
      <w:r w:rsidR="00F657F5">
        <w:rPr>
          <w:rFonts w:ascii="Arial" w:hAnsi="Arial" w:cs="Arial"/>
          <w:bCs/>
          <w:sz w:val="24"/>
          <w:szCs w:val="24"/>
        </w:rPr>
        <w:t>blown that out the window.  I.</w:t>
      </w:r>
    </w:p>
    <w:p w14:paraId="6A70988D" w14:textId="77777777" w:rsidR="00E57513" w:rsidRDefault="00E57513" w:rsidP="00C44573">
      <w:pPr>
        <w:spacing w:after="0" w:line="240" w:lineRule="auto"/>
        <w:ind w:left="1134" w:hanging="1134"/>
        <w:jc w:val="both"/>
        <w:rPr>
          <w:rFonts w:ascii="Arial" w:hAnsi="Arial" w:cs="Arial"/>
          <w:bCs/>
          <w:sz w:val="24"/>
          <w:szCs w:val="24"/>
        </w:rPr>
      </w:pPr>
    </w:p>
    <w:p w14:paraId="1E1D4968" w14:textId="1047C7BA" w:rsidR="00E57513" w:rsidRDefault="00E57513"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Meet…</w:t>
      </w:r>
    </w:p>
    <w:p w14:paraId="4195F97C" w14:textId="77777777" w:rsidR="00E57513" w:rsidRDefault="00E57513" w:rsidP="00C44573">
      <w:pPr>
        <w:spacing w:after="0" w:line="240" w:lineRule="auto"/>
        <w:ind w:left="1134" w:hanging="1134"/>
        <w:jc w:val="both"/>
        <w:rPr>
          <w:rFonts w:ascii="Arial" w:hAnsi="Arial" w:cs="Arial"/>
          <w:bCs/>
          <w:sz w:val="24"/>
          <w:szCs w:val="24"/>
        </w:rPr>
      </w:pPr>
    </w:p>
    <w:p w14:paraId="0DA3BA2A" w14:textId="3071147D" w:rsidR="00E57513" w:rsidRDefault="00E57513" w:rsidP="00F657F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w:t>
      </w:r>
      <w:r w:rsidR="00F657F5">
        <w:rPr>
          <w:rFonts w:ascii="Arial" w:hAnsi="Arial" w:cs="Arial"/>
          <w:bCs/>
          <w:sz w:val="24"/>
          <w:szCs w:val="24"/>
        </w:rPr>
        <w:t xml:space="preserve">  </w:t>
      </w:r>
      <w:r w:rsidR="00B136E0">
        <w:rPr>
          <w:rFonts w:ascii="Arial" w:hAnsi="Arial" w:cs="Arial"/>
          <w:bCs/>
          <w:sz w:val="24"/>
          <w:szCs w:val="24"/>
        </w:rPr>
        <w:t>One back from O?</w:t>
      </w:r>
    </w:p>
    <w:p w14:paraId="47BE10B3" w14:textId="77777777" w:rsidR="00B136E0" w:rsidRDefault="00B136E0" w:rsidP="00C44573">
      <w:pPr>
        <w:spacing w:after="0" w:line="240" w:lineRule="auto"/>
        <w:ind w:left="1134" w:hanging="1134"/>
        <w:jc w:val="both"/>
        <w:rPr>
          <w:rFonts w:ascii="Arial" w:hAnsi="Arial" w:cs="Arial"/>
          <w:bCs/>
          <w:sz w:val="24"/>
          <w:szCs w:val="24"/>
        </w:rPr>
      </w:pPr>
    </w:p>
    <w:p w14:paraId="73215732" w14:textId="5EA93752"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w:t>
      </w:r>
    </w:p>
    <w:p w14:paraId="7976C692" w14:textId="77777777" w:rsidR="00B136E0" w:rsidRDefault="00B136E0" w:rsidP="00C44573">
      <w:pPr>
        <w:spacing w:after="0" w:line="240" w:lineRule="auto"/>
        <w:ind w:left="1134" w:hanging="1134"/>
        <w:jc w:val="both"/>
        <w:rPr>
          <w:rFonts w:ascii="Arial" w:hAnsi="Arial" w:cs="Arial"/>
          <w:bCs/>
          <w:sz w:val="24"/>
          <w:szCs w:val="24"/>
        </w:rPr>
      </w:pPr>
    </w:p>
    <w:p w14:paraId="69053865" w14:textId="1A3D60C5"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710CF7">
        <w:rPr>
          <w:rFonts w:ascii="Arial" w:hAnsi="Arial" w:cs="Arial"/>
          <w:bCs/>
          <w:sz w:val="24"/>
          <w:szCs w:val="24"/>
          <w:highlight w:val="yellow"/>
        </w:rPr>
        <w:t>[</w:t>
      </w:r>
      <w:r w:rsidR="00F657F5">
        <w:rPr>
          <w:rFonts w:ascii="Arial" w:hAnsi="Arial" w:cs="Arial"/>
          <w:bCs/>
          <w:sz w:val="24"/>
          <w:szCs w:val="24"/>
          <w:highlight w:val="yellow"/>
        </w:rPr>
        <w:t>Mine</w:t>
      </w:r>
      <w:r w:rsidRPr="00710CF7">
        <w:rPr>
          <w:rFonts w:ascii="Arial" w:hAnsi="Arial" w:cs="Arial"/>
          <w:bCs/>
          <w:sz w:val="24"/>
          <w:szCs w:val="24"/>
          <w:highlight w:val="yellow"/>
        </w:rPr>
        <w:t xml:space="preserve"> 02:26:26].</w:t>
      </w:r>
    </w:p>
    <w:p w14:paraId="7FE22311" w14:textId="77777777" w:rsidR="00B136E0" w:rsidRDefault="00B136E0" w:rsidP="00C44573">
      <w:pPr>
        <w:spacing w:after="0" w:line="240" w:lineRule="auto"/>
        <w:ind w:left="1134" w:hanging="1134"/>
        <w:jc w:val="both"/>
        <w:rPr>
          <w:rFonts w:ascii="Arial" w:hAnsi="Arial" w:cs="Arial"/>
          <w:bCs/>
          <w:sz w:val="24"/>
          <w:szCs w:val="24"/>
        </w:rPr>
      </w:pPr>
    </w:p>
    <w:p w14:paraId="3A439716" w14:textId="7E4B5768"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back from G.</w:t>
      </w:r>
    </w:p>
    <w:p w14:paraId="634EAE4A" w14:textId="77777777" w:rsidR="00B136E0" w:rsidRDefault="00B136E0" w:rsidP="00C44573">
      <w:pPr>
        <w:spacing w:after="0" w:line="240" w:lineRule="auto"/>
        <w:ind w:left="1134" w:hanging="1134"/>
        <w:jc w:val="both"/>
        <w:rPr>
          <w:rFonts w:ascii="Arial" w:hAnsi="Arial" w:cs="Arial"/>
          <w:bCs/>
          <w:sz w:val="24"/>
          <w:szCs w:val="24"/>
        </w:rPr>
      </w:pPr>
    </w:p>
    <w:p w14:paraId="661B464F" w14:textId="6BC3154F"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two, three, D.</w:t>
      </w:r>
    </w:p>
    <w:p w14:paraId="70C2695E" w14:textId="77777777" w:rsidR="00B136E0" w:rsidRDefault="00B136E0" w:rsidP="00C44573">
      <w:pPr>
        <w:spacing w:after="0" w:line="240" w:lineRule="auto"/>
        <w:ind w:left="1134" w:hanging="1134"/>
        <w:jc w:val="both"/>
        <w:rPr>
          <w:rFonts w:ascii="Arial" w:hAnsi="Arial" w:cs="Arial"/>
          <w:bCs/>
          <w:sz w:val="24"/>
          <w:szCs w:val="24"/>
        </w:rPr>
      </w:pPr>
    </w:p>
    <w:p w14:paraId="60EB9707" w14:textId="4C110F7F"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sidR="00C13DFB">
        <w:rPr>
          <w:rFonts w:ascii="Arial" w:hAnsi="Arial" w:cs="Arial"/>
          <w:bCs/>
          <w:sz w:val="24"/>
          <w:szCs w:val="24"/>
        </w:rPr>
        <w:t>:</w:t>
      </w:r>
      <w:r>
        <w:rPr>
          <w:rFonts w:ascii="Arial" w:hAnsi="Arial" w:cs="Arial"/>
          <w:bCs/>
          <w:sz w:val="24"/>
          <w:szCs w:val="24"/>
        </w:rPr>
        <w:t xml:space="preserve">  </w:t>
      </w:r>
      <w:r>
        <w:rPr>
          <w:rFonts w:ascii="Arial" w:hAnsi="Arial" w:cs="Arial"/>
          <w:bCs/>
          <w:sz w:val="24"/>
          <w:szCs w:val="24"/>
        </w:rPr>
        <w:tab/>
        <w:t>Mind, oh okay.</w:t>
      </w:r>
    </w:p>
    <w:p w14:paraId="6B60D9B6" w14:textId="77777777" w:rsidR="00B136E0" w:rsidRDefault="00B136E0" w:rsidP="00C44573">
      <w:pPr>
        <w:spacing w:after="0" w:line="240" w:lineRule="auto"/>
        <w:ind w:left="1134" w:hanging="1134"/>
        <w:jc w:val="both"/>
        <w:rPr>
          <w:rFonts w:ascii="Arial" w:hAnsi="Arial" w:cs="Arial"/>
          <w:bCs/>
          <w:sz w:val="24"/>
          <w:szCs w:val="24"/>
        </w:rPr>
      </w:pPr>
    </w:p>
    <w:p w14:paraId="253EF9ED" w14:textId="2143F0F6"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Mind.</w:t>
      </w:r>
    </w:p>
    <w:p w14:paraId="300CF983" w14:textId="77777777" w:rsidR="00B136E0" w:rsidRDefault="00B136E0" w:rsidP="00C44573">
      <w:pPr>
        <w:spacing w:after="0" w:line="240" w:lineRule="auto"/>
        <w:ind w:left="1134" w:hanging="1134"/>
        <w:jc w:val="both"/>
        <w:rPr>
          <w:rFonts w:ascii="Arial" w:hAnsi="Arial" w:cs="Arial"/>
          <w:bCs/>
          <w:sz w:val="24"/>
          <w:szCs w:val="24"/>
        </w:rPr>
      </w:pPr>
    </w:p>
    <w:p w14:paraId="5887934D" w14:textId="3B4E78C9"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Mind the gap.</w:t>
      </w:r>
    </w:p>
    <w:p w14:paraId="5F6F94E1" w14:textId="77777777" w:rsidR="00B136E0" w:rsidRDefault="00B136E0" w:rsidP="00C44573">
      <w:pPr>
        <w:spacing w:after="0" w:line="240" w:lineRule="auto"/>
        <w:ind w:left="1134" w:hanging="1134"/>
        <w:jc w:val="both"/>
        <w:rPr>
          <w:rFonts w:ascii="Arial" w:hAnsi="Arial" w:cs="Arial"/>
          <w:bCs/>
          <w:sz w:val="24"/>
          <w:szCs w:val="24"/>
        </w:rPr>
      </w:pPr>
    </w:p>
    <w:p w14:paraId="2335D51E" w14:textId="11F1B614"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J.</w:t>
      </w:r>
    </w:p>
    <w:p w14:paraId="1AE45E60" w14:textId="77777777" w:rsidR="00B136E0" w:rsidRDefault="00B136E0" w:rsidP="00C44573">
      <w:pPr>
        <w:spacing w:after="0" w:line="240" w:lineRule="auto"/>
        <w:ind w:left="1134" w:hanging="1134"/>
        <w:jc w:val="both"/>
        <w:rPr>
          <w:rFonts w:ascii="Arial" w:hAnsi="Arial" w:cs="Arial"/>
          <w:bCs/>
          <w:sz w:val="24"/>
          <w:szCs w:val="24"/>
        </w:rPr>
      </w:pPr>
    </w:p>
    <w:p w14:paraId="54926738" w14:textId="4CDCE73B"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w:t>
      </w:r>
    </w:p>
    <w:p w14:paraId="74D048DD" w14:textId="77777777" w:rsidR="00B136E0" w:rsidRDefault="00B136E0" w:rsidP="00C44573">
      <w:pPr>
        <w:spacing w:after="0" w:line="240" w:lineRule="auto"/>
        <w:ind w:left="1134" w:hanging="1134"/>
        <w:jc w:val="both"/>
        <w:rPr>
          <w:rFonts w:ascii="Arial" w:hAnsi="Arial" w:cs="Arial"/>
          <w:bCs/>
          <w:sz w:val="24"/>
          <w:szCs w:val="24"/>
        </w:rPr>
      </w:pPr>
    </w:p>
    <w:p w14:paraId="071C25B6" w14:textId="776FD4FD"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ab/>
        <w:t>If it’s love, [</w:t>
      </w:r>
      <w:r w:rsidRPr="00710CF7">
        <w:rPr>
          <w:rFonts w:ascii="Arial" w:hAnsi="Arial" w:cs="Arial"/>
          <w:bCs/>
          <w:sz w:val="24"/>
          <w:szCs w:val="24"/>
          <w:highlight w:val="yellow"/>
        </w:rPr>
        <w:t>inaudible 02:26:48].</w:t>
      </w:r>
    </w:p>
    <w:p w14:paraId="0BEE73AF" w14:textId="77777777" w:rsidR="00B136E0" w:rsidRDefault="00B136E0" w:rsidP="00C44573">
      <w:pPr>
        <w:spacing w:after="0" w:line="240" w:lineRule="auto"/>
        <w:ind w:left="1134" w:hanging="1134"/>
        <w:jc w:val="both"/>
        <w:rPr>
          <w:rFonts w:ascii="Arial" w:hAnsi="Arial" w:cs="Arial"/>
          <w:bCs/>
          <w:sz w:val="24"/>
          <w:szCs w:val="24"/>
        </w:rPr>
      </w:pPr>
    </w:p>
    <w:p w14:paraId="7720F5A4" w14:textId="7EF2F9E1"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G.</w:t>
      </w:r>
    </w:p>
    <w:p w14:paraId="4171F9EA" w14:textId="77777777" w:rsidR="00B136E0" w:rsidRDefault="00B136E0" w:rsidP="00C44573">
      <w:pPr>
        <w:spacing w:after="0" w:line="240" w:lineRule="auto"/>
        <w:ind w:left="1134" w:hanging="1134"/>
        <w:jc w:val="both"/>
        <w:rPr>
          <w:rFonts w:ascii="Arial" w:hAnsi="Arial" w:cs="Arial"/>
          <w:bCs/>
          <w:sz w:val="24"/>
          <w:szCs w:val="24"/>
        </w:rPr>
      </w:pPr>
    </w:p>
    <w:p w14:paraId="65C58376" w14:textId="226C2EDA"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back…F, oh.</w:t>
      </w:r>
    </w:p>
    <w:p w14:paraId="6EB80DEE" w14:textId="77777777" w:rsidR="00B136E0" w:rsidRDefault="00B136E0" w:rsidP="00C44573">
      <w:pPr>
        <w:spacing w:after="0" w:line="240" w:lineRule="auto"/>
        <w:ind w:left="1134" w:hanging="1134"/>
        <w:jc w:val="both"/>
        <w:rPr>
          <w:rFonts w:ascii="Arial" w:hAnsi="Arial" w:cs="Arial"/>
          <w:bCs/>
          <w:sz w:val="24"/>
          <w:szCs w:val="24"/>
        </w:rPr>
      </w:pPr>
    </w:p>
    <w:p w14:paraId="33687957" w14:textId="2459C136" w:rsidR="00B136E0" w:rsidRDefault="00B136E0" w:rsidP="00C44573">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Three back from L.</w:t>
      </w:r>
    </w:p>
    <w:p w14:paraId="563F80AC" w14:textId="77777777" w:rsidR="00B136E0" w:rsidRDefault="00B136E0" w:rsidP="00C44573">
      <w:pPr>
        <w:spacing w:after="0" w:line="240" w:lineRule="auto"/>
        <w:ind w:left="1134" w:hanging="1134"/>
        <w:jc w:val="both"/>
        <w:rPr>
          <w:rFonts w:ascii="Arial" w:hAnsi="Arial" w:cs="Arial"/>
          <w:bCs/>
          <w:sz w:val="24"/>
          <w:szCs w:val="24"/>
        </w:rPr>
      </w:pPr>
    </w:p>
    <w:p w14:paraId="4ECC6FD9" w14:textId="3D9E4B9D" w:rsidR="00B136E0"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w:t>
      </w:r>
    </w:p>
    <w:p w14:paraId="11C5E09E" w14:textId="77777777" w:rsidR="00F40787" w:rsidRDefault="00F40787" w:rsidP="00C44573">
      <w:pPr>
        <w:spacing w:after="0" w:line="240" w:lineRule="auto"/>
        <w:ind w:left="1134" w:hanging="1134"/>
        <w:jc w:val="both"/>
        <w:rPr>
          <w:rFonts w:ascii="Arial" w:hAnsi="Arial" w:cs="Arial"/>
          <w:bCs/>
          <w:sz w:val="24"/>
          <w:szCs w:val="24"/>
        </w:rPr>
      </w:pPr>
    </w:p>
    <w:p w14:paraId="0B1F837F" w14:textId="0F358E0B"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this is weird, did I mess this code up?</w:t>
      </w:r>
    </w:p>
    <w:p w14:paraId="7E707AFC" w14:textId="77777777" w:rsidR="00F40787" w:rsidRDefault="00F40787" w:rsidP="00C44573">
      <w:pPr>
        <w:spacing w:after="0" w:line="240" w:lineRule="auto"/>
        <w:ind w:left="1134" w:hanging="1134"/>
        <w:jc w:val="both"/>
        <w:rPr>
          <w:rFonts w:ascii="Arial" w:hAnsi="Arial" w:cs="Arial"/>
          <w:bCs/>
          <w:sz w:val="24"/>
          <w:szCs w:val="24"/>
        </w:rPr>
      </w:pPr>
    </w:p>
    <w:p w14:paraId="5DC5A349" w14:textId="762723A3"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Some of those letters are a bit weird, I mean, some of the letters are ambiguous.</w:t>
      </w:r>
    </w:p>
    <w:p w14:paraId="496FB17B" w14:textId="77777777" w:rsidR="00F40787" w:rsidRDefault="00F40787" w:rsidP="00C44573">
      <w:pPr>
        <w:spacing w:after="0" w:line="240" w:lineRule="auto"/>
        <w:ind w:left="1134" w:hanging="1134"/>
        <w:jc w:val="both"/>
        <w:rPr>
          <w:rFonts w:ascii="Arial" w:hAnsi="Arial" w:cs="Arial"/>
          <w:bCs/>
          <w:sz w:val="24"/>
          <w:szCs w:val="24"/>
        </w:rPr>
      </w:pPr>
    </w:p>
    <w:p w14:paraId="48FA16ED" w14:textId="0A6A0AD1"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F657F5">
        <w:rPr>
          <w:rFonts w:ascii="Arial" w:hAnsi="Arial" w:cs="Arial"/>
          <w:bCs/>
          <w:sz w:val="24"/>
          <w:szCs w:val="24"/>
        </w:rPr>
        <w:t>One, three, one, one, three, one, one, three.</w:t>
      </w:r>
    </w:p>
    <w:p w14:paraId="215AD8CD" w14:textId="77777777" w:rsidR="00F40787" w:rsidRDefault="00F40787" w:rsidP="00C44573">
      <w:pPr>
        <w:spacing w:after="0" w:line="240" w:lineRule="auto"/>
        <w:ind w:left="1134" w:hanging="1134"/>
        <w:jc w:val="both"/>
        <w:rPr>
          <w:rFonts w:ascii="Arial" w:hAnsi="Arial" w:cs="Arial"/>
          <w:bCs/>
          <w:sz w:val="24"/>
          <w:szCs w:val="24"/>
        </w:rPr>
      </w:pPr>
    </w:p>
    <w:p w14:paraId="57623EE7" w14:textId="5993F6BE"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ab/>
        <w:t>Hold on, did I say this right?  One back from J.</w:t>
      </w:r>
    </w:p>
    <w:p w14:paraId="391B0974" w14:textId="77777777" w:rsidR="00F40787" w:rsidRDefault="00F40787" w:rsidP="00C44573">
      <w:pPr>
        <w:spacing w:after="0" w:line="240" w:lineRule="auto"/>
        <w:ind w:left="1134" w:hanging="1134"/>
        <w:jc w:val="both"/>
        <w:rPr>
          <w:rFonts w:ascii="Arial" w:hAnsi="Arial" w:cs="Arial"/>
          <w:bCs/>
          <w:sz w:val="24"/>
          <w:szCs w:val="24"/>
        </w:rPr>
      </w:pPr>
    </w:p>
    <w:p w14:paraId="7683DB32" w14:textId="28595741"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back from J?  I.</w:t>
      </w:r>
    </w:p>
    <w:p w14:paraId="5928DD4B" w14:textId="77777777" w:rsidR="00F40787" w:rsidRDefault="00F40787" w:rsidP="00C44573">
      <w:pPr>
        <w:spacing w:after="0" w:line="240" w:lineRule="auto"/>
        <w:ind w:left="1134" w:hanging="1134"/>
        <w:jc w:val="both"/>
        <w:rPr>
          <w:rFonts w:ascii="Arial" w:hAnsi="Arial" w:cs="Arial"/>
          <w:bCs/>
          <w:sz w:val="24"/>
          <w:szCs w:val="24"/>
        </w:rPr>
      </w:pPr>
    </w:p>
    <w:p w14:paraId="18AF18AE" w14:textId="212A3381"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G.</w:t>
      </w:r>
    </w:p>
    <w:p w14:paraId="7A8F9668" w14:textId="77777777" w:rsidR="00F40787" w:rsidRDefault="00F40787" w:rsidP="00C44573">
      <w:pPr>
        <w:spacing w:after="0" w:line="240" w:lineRule="auto"/>
        <w:ind w:left="1134" w:hanging="1134"/>
        <w:jc w:val="both"/>
        <w:rPr>
          <w:rFonts w:ascii="Arial" w:hAnsi="Arial" w:cs="Arial"/>
          <w:bCs/>
          <w:sz w:val="24"/>
          <w:szCs w:val="24"/>
        </w:rPr>
      </w:pPr>
    </w:p>
    <w:p w14:paraId="56CC17B6" w14:textId="58081AE0"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w:t>
      </w:r>
    </w:p>
    <w:p w14:paraId="5E6258A7" w14:textId="245E2500" w:rsidR="00F40787" w:rsidRDefault="00F40787" w:rsidP="00C44573">
      <w:pPr>
        <w:spacing w:after="0" w:line="240" w:lineRule="auto"/>
        <w:ind w:left="1134" w:hanging="1134"/>
        <w:jc w:val="both"/>
        <w:rPr>
          <w:rFonts w:ascii="Arial" w:hAnsi="Arial" w:cs="Arial"/>
          <w:bCs/>
          <w:sz w:val="24"/>
          <w:szCs w:val="24"/>
        </w:rPr>
      </w:pPr>
    </w:p>
    <w:p w14:paraId="7DA3B5CE" w14:textId="79058F1A"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three back from L.</w:t>
      </w:r>
    </w:p>
    <w:p w14:paraId="3F77153F" w14:textId="77777777" w:rsidR="00F40787" w:rsidRDefault="00F40787" w:rsidP="00C44573">
      <w:pPr>
        <w:spacing w:after="0" w:line="240" w:lineRule="auto"/>
        <w:ind w:left="1134" w:hanging="1134"/>
        <w:jc w:val="both"/>
        <w:rPr>
          <w:rFonts w:ascii="Arial" w:hAnsi="Arial" w:cs="Arial"/>
          <w:bCs/>
          <w:sz w:val="24"/>
          <w:szCs w:val="24"/>
        </w:rPr>
      </w:pPr>
    </w:p>
    <w:p w14:paraId="2B85ED03" w14:textId="335A85A0" w:rsidR="00F40787" w:rsidRDefault="00F40787"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w:t>
      </w:r>
    </w:p>
    <w:p w14:paraId="0FA7221B" w14:textId="77777777" w:rsidR="00E648AE" w:rsidRDefault="00E648AE" w:rsidP="00C44573">
      <w:pPr>
        <w:spacing w:after="0" w:line="240" w:lineRule="auto"/>
        <w:ind w:left="1134" w:hanging="1134"/>
        <w:jc w:val="both"/>
        <w:rPr>
          <w:rFonts w:ascii="Arial" w:hAnsi="Arial" w:cs="Arial"/>
          <w:bCs/>
          <w:sz w:val="24"/>
          <w:szCs w:val="24"/>
        </w:rPr>
      </w:pPr>
    </w:p>
    <w:p w14:paraId="7C83ED07" w14:textId="3F4588C0" w:rsidR="00E648AE" w:rsidRDefault="00E648AE"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Okay.  </w:t>
      </w:r>
      <w:r w:rsidR="0074618E">
        <w:rPr>
          <w:rFonts w:ascii="Arial" w:hAnsi="Arial" w:cs="Arial"/>
          <w:bCs/>
          <w:sz w:val="24"/>
          <w:szCs w:val="24"/>
        </w:rPr>
        <w:t>Whatever, let’s see.</w:t>
      </w:r>
    </w:p>
    <w:p w14:paraId="1F5AFA5F" w14:textId="77777777" w:rsidR="0074618E" w:rsidRDefault="0074618E" w:rsidP="00C44573">
      <w:pPr>
        <w:spacing w:after="0" w:line="240" w:lineRule="auto"/>
        <w:ind w:left="1134" w:hanging="1134"/>
        <w:jc w:val="both"/>
        <w:rPr>
          <w:rFonts w:ascii="Arial" w:hAnsi="Arial" w:cs="Arial"/>
          <w:bCs/>
          <w:sz w:val="24"/>
          <w:szCs w:val="24"/>
        </w:rPr>
      </w:pPr>
    </w:p>
    <w:p w14:paraId="42227C55" w14:textId="0A6E81C6"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I think so, ‘cause some of the letters are a bit ambiguous, and they might have tried to trick us.</w:t>
      </w:r>
    </w:p>
    <w:p w14:paraId="486495E9" w14:textId="77777777" w:rsidR="0074618E" w:rsidRDefault="0074618E" w:rsidP="00C44573">
      <w:pPr>
        <w:spacing w:after="0" w:line="240" w:lineRule="auto"/>
        <w:ind w:left="1134" w:hanging="1134"/>
        <w:jc w:val="both"/>
        <w:rPr>
          <w:rFonts w:ascii="Arial" w:hAnsi="Arial" w:cs="Arial"/>
          <w:bCs/>
          <w:sz w:val="24"/>
          <w:szCs w:val="24"/>
        </w:rPr>
      </w:pPr>
    </w:p>
    <w:p w14:paraId="56B6B5C7" w14:textId="0831418A"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they might have made a mistake with their stupid codes, that is horrible.</w:t>
      </w:r>
    </w:p>
    <w:p w14:paraId="35A9B477" w14:textId="77777777" w:rsidR="0074618E" w:rsidRDefault="0074618E" w:rsidP="00C44573">
      <w:pPr>
        <w:spacing w:after="0" w:line="240" w:lineRule="auto"/>
        <w:ind w:left="1134" w:hanging="1134"/>
        <w:jc w:val="both"/>
        <w:rPr>
          <w:rFonts w:ascii="Arial" w:hAnsi="Arial" w:cs="Arial"/>
          <w:bCs/>
          <w:sz w:val="24"/>
          <w:szCs w:val="24"/>
        </w:rPr>
      </w:pPr>
    </w:p>
    <w:p w14:paraId="39F87ABB" w14:textId="39264857"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710CF7">
        <w:rPr>
          <w:rFonts w:ascii="Arial" w:hAnsi="Arial" w:cs="Arial"/>
          <w:bCs/>
          <w:sz w:val="24"/>
          <w:szCs w:val="24"/>
          <w:highlight w:val="yellow"/>
        </w:rPr>
        <w:t>[inaudible 02:27:30].</w:t>
      </w:r>
    </w:p>
    <w:p w14:paraId="23545E46" w14:textId="77777777" w:rsidR="0074618E" w:rsidRDefault="0074618E" w:rsidP="00C44573">
      <w:pPr>
        <w:spacing w:after="0" w:line="240" w:lineRule="auto"/>
        <w:ind w:left="1134" w:hanging="1134"/>
        <w:jc w:val="both"/>
        <w:rPr>
          <w:rFonts w:ascii="Arial" w:hAnsi="Arial" w:cs="Arial"/>
          <w:bCs/>
          <w:sz w:val="24"/>
          <w:szCs w:val="24"/>
        </w:rPr>
      </w:pPr>
    </w:p>
    <w:p w14:paraId="0CCFEEEA" w14:textId="5CAA6A4B"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C, so it’s B.</w:t>
      </w:r>
    </w:p>
    <w:p w14:paraId="2F3E07AC" w14:textId="77777777" w:rsidR="0074618E" w:rsidRDefault="0074618E" w:rsidP="00C44573">
      <w:pPr>
        <w:spacing w:after="0" w:line="240" w:lineRule="auto"/>
        <w:ind w:left="1134" w:hanging="1134"/>
        <w:jc w:val="both"/>
        <w:rPr>
          <w:rFonts w:ascii="Arial" w:hAnsi="Arial" w:cs="Arial"/>
          <w:bCs/>
          <w:sz w:val="24"/>
          <w:szCs w:val="24"/>
        </w:rPr>
      </w:pPr>
    </w:p>
    <w:p w14:paraId="4EEE0A44" w14:textId="381624D7"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w:t>
      </w:r>
    </w:p>
    <w:p w14:paraId="68F5879E" w14:textId="77777777" w:rsidR="0074618E" w:rsidRDefault="0074618E" w:rsidP="00C44573">
      <w:pPr>
        <w:spacing w:after="0" w:line="240" w:lineRule="auto"/>
        <w:ind w:left="1134" w:hanging="1134"/>
        <w:jc w:val="both"/>
        <w:rPr>
          <w:rFonts w:ascii="Arial" w:hAnsi="Arial" w:cs="Arial"/>
          <w:bCs/>
          <w:sz w:val="24"/>
          <w:szCs w:val="24"/>
        </w:rPr>
      </w:pPr>
    </w:p>
    <w:p w14:paraId="4EB687B4" w14:textId="74C21A7E"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back from P.</w:t>
      </w:r>
    </w:p>
    <w:p w14:paraId="1188E6C7" w14:textId="77777777" w:rsidR="0074618E" w:rsidRDefault="0074618E" w:rsidP="00C44573">
      <w:pPr>
        <w:spacing w:after="0" w:line="240" w:lineRule="auto"/>
        <w:ind w:left="1134" w:hanging="1134"/>
        <w:jc w:val="both"/>
        <w:rPr>
          <w:rFonts w:ascii="Arial" w:hAnsi="Arial" w:cs="Arial"/>
          <w:bCs/>
          <w:sz w:val="24"/>
          <w:szCs w:val="24"/>
        </w:rPr>
      </w:pPr>
    </w:p>
    <w:p w14:paraId="38DEE72A" w14:textId="3BDD395D" w:rsidR="0074618E" w:rsidRDefault="0074618E" w:rsidP="00C44573">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One, two three, M.  Is it going to be my? </w:t>
      </w:r>
    </w:p>
    <w:p w14:paraId="0E3AD39E" w14:textId="77777777" w:rsidR="00D012F7" w:rsidRDefault="00D012F7" w:rsidP="00C44573">
      <w:pPr>
        <w:spacing w:after="0" w:line="240" w:lineRule="auto"/>
        <w:ind w:left="1134" w:hanging="1134"/>
        <w:jc w:val="both"/>
        <w:rPr>
          <w:rFonts w:ascii="Arial" w:hAnsi="Arial" w:cs="Arial"/>
          <w:bCs/>
          <w:sz w:val="24"/>
          <w:szCs w:val="24"/>
        </w:rPr>
      </w:pPr>
    </w:p>
    <w:p w14:paraId="46744934" w14:textId="7D030749" w:rsidR="00D012F7" w:rsidRDefault="00D012F7" w:rsidP="00C44573">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messed this  up somewhere, B, M?</w:t>
      </w:r>
    </w:p>
    <w:p w14:paraId="79B533A3" w14:textId="77777777" w:rsidR="00DA0238" w:rsidRDefault="00DA0238" w:rsidP="00F657F5">
      <w:pPr>
        <w:spacing w:after="0" w:line="240" w:lineRule="auto"/>
        <w:jc w:val="both"/>
        <w:rPr>
          <w:rFonts w:ascii="Arial" w:hAnsi="Arial" w:cs="Arial"/>
          <w:bCs/>
          <w:sz w:val="24"/>
          <w:szCs w:val="24"/>
        </w:rPr>
      </w:pPr>
    </w:p>
    <w:p w14:paraId="41A268C8" w14:textId="36DFCB53" w:rsidR="00DA0238" w:rsidRDefault="00DA0238" w:rsidP="00DA0238">
      <w:pPr>
        <w:spacing w:after="0" w:line="240" w:lineRule="auto"/>
        <w:ind w:left="1134" w:hanging="1134"/>
        <w:jc w:val="both"/>
        <w:rPr>
          <w:rFonts w:ascii="Arial" w:hAnsi="Arial" w:cs="Arial"/>
          <w:bCs/>
          <w:sz w:val="24"/>
          <w:szCs w:val="24"/>
        </w:rPr>
      </w:pPr>
      <w:r>
        <w:rPr>
          <w:rFonts w:ascii="Arial" w:hAnsi="Arial" w:cs="Arial"/>
          <w:bCs/>
          <w:sz w:val="24"/>
          <w:szCs w:val="24"/>
        </w:rPr>
        <w:t>F3:</w:t>
      </w:r>
      <w:r w:rsidR="00D012F7">
        <w:rPr>
          <w:rFonts w:ascii="Arial" w:hAnsi="Arial" w:cs="Arial"/>
          <w:bCs/>
          <w:sz w:val="24"/>
          <w:szCs w:val="24"/>
        </w:rPr>
        <w:tab/>
        <w:t>Is it not making sense?</w:t>
      </w:r>
    </w:p>
    <w:p w14:paraId="34D665B8" w14:textId="77777777" w:rsidR="00DA0238" w:rsidRDefault="00DA0238" w:rsidP="00DA0238">
      <w:pPr>
        <w:spacing w:after="0" w:line="240" w:lineRule="auto"/>
        <w:ind w:left="1134" w:hanging="1134"/>
        <w:jc w:val="both"/>
        <w:rPr>
          <w:rFonts w:ascii="Arial" w:hAnsi="Arial" w:cs="Arial"/>
          <w:bCs/>
          <w:sz w:val="24"/>
          <w:szCs w:val="24"/>
        </w:rPr>
      </w:pPr>
    </w:p>
    <w:p w14:paraId="15521BF4" w14:textId="5C4054FD" w:rsidR="00DA0238" w:rsidRDefault="00DA0238" w:rsidP="00DA0238">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back from U.</w:t>
      </w:r>
    </w:p>
    <w:p w14:paraId="1E8B1CFE" w14:textId="77777777" w:rsidR="00DA0238" w:rsidRDefault="00DA0238" w:rsidP="00DA0238">
      <w:pPr>
        <w:spacing w:after="0" w:line="240" w:lineRule="auto"/>
        <w:ind w:left="1134" w:hanging="1134"/>
        <w:jc w:val="both"/>
        <w:rPr>
          <w:rFonts w:ascii="Arial" w:hAnsi="Arial" w:cs="Arial"/>
          <w:bCs/>
          <w:sz w:val="24"/>
          <w:szCs w:val="24"/>
        </w:rPr>
      </w:pPr>
    </w:p>
    <w:p w14:paraId="1B2ECADE" w14:textId="29D65349" w:rsidR="00DA0238" w:rsidRDefault="00DA0238" w:rsidP="00DA0238">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w:t>
      </w:r>
    </w:p>
    <w:p w14:paraId="7A2420CB" w14:textId="77777777" w:rsidR="00DA0238" w:rsidRDefault="00DA0238" w:rsidP="00DA0238">
      <w:pPr>
        <w:spacing w:after="0" w:line="240" w:lineRule="auto"/>
        <w:ind w:left="1134" w:hanging="1134"/>
        <w:jc w:val="both"/>
        <w:rPr>
          <w:rFonts w:ascii="Arial" w:hAnsi="Arial" w:cs="Arial"/>
          <w:bCs/>
          <w:sz w:val="24"/>
          <w:szCs w:val="24"/>
        </w:rPr>
      </w:pPr>
    </w:p>
    <w:p w14:paraId="341E8178" w14:textId="5A538485" w:rsidR="00DA0238" w:rsidRDefault="00DA0238" w:rsidP="00F657F5">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F1:</w:t>
      </w:r>
      <w:r>
        <w:rPr>
          <w:rFonts w:ascii="Arial" w:hAnsi="Arial" w:cs="Arial"/>
          <w:bCs/>
          <w:sz w:val="24"/>
          <w:szCs w:val="24"/>
        </w:rPr>
        <w:tab/>
        <w:t xml:space="preserve">Okay, this </w:t>
      </w:r>
      <w:r w:rsidR="00376DBD">
        <w:rPr>
          <w:rFonts w:ascii="Arial" w:hAnsi="Arial" w:cs="Arial"/>
          <w:bCs/>
          <w:sz w:val="24"/>
          <w:szCs w:val="24"/>
        </w:rPr>
        <w:t>has stopped</w:t>
      </w:r>
      <w:r>
        <w:rPr>
          <w:rFonts w:ascii="Arial" w:hAnsi="Arial" w:cs="Arial"/>
          <w:bCs/>
          <w:sz w:val="24"/>
          <w:szCs w:val="24"/>
        </w:rPr>
        <w:t xml:space="preserve"> making sense, I must have made a mistake somewhere</w:t>
      </w:r>
      <w:r w:rsidR="00F657F5">
        <w:rPr>
          <w:rFonts w:ascii="Arial" w:hAnsi="Arial" w:cs="Arial"/>
          <w:bCs/>
          <w:sz w:val="24"/>
          <w:szCs w:val="24"/>
        </w:rPr>
        <w:t xml:space="preserve">, </w:t>
      </w:r>
      <w:r>
        <w:rPr>
          <w:rFonts w:ascii="Arial" w:hAnsi="Arial" w:cs="Arial"/>
          <w:bCs/>
          <w:sz w:val="24"/>
          <w:szCs w:val="24"/>
        </w:rPr>
        <w:t>131, 131, 131, 131, 131, 131, 131, 131,</w:t>
      </w:r>
      <w:r w:rsidR="00376DBD">
        <w:rPr>
          <w:rFonts w:ascii="Arial" w:hAnsi="Arial" w:cs="Arial"/>
          <w:bCs/>
          <w:sz w:val="24"/>
          <w:szCs w:val="24"/>
        </w:rPr>
        <w:t xml:space="preserve"> </w:t>
      </w:r>
      <w:r>
        <w:rPr>
          <w:rFonts w:ascii="Arial" w:hAnsi="Arial" w:cs="Arial"/>
          <w:bCs/>
          <w:sz w:val="24"/>
          <w:szCs w:val="24"/>
        </w:rPr>
        <w:t>so this should be 1</w:t>
      </w:r>
      <w:r w:rsidR="00F657F5">
        <w:rPr>
          <w:rFonts w:ascii="Arial" w:hAnsi="Arial" w:cs="Arial"/>
          <w:bCs/>
          <w:sz w:val="24"/>
          <w:szCs w:val="24"/>
        </w:rPr>
        <w:t>31.  Where were we?</w:t>
      </w:r>
    </w:p>
    <w:p w14:paraId="1D2B1579" w14:textId="77777777" w:rsidR="00376DBD" w:rsidRDefault="00376DBD" w:rsidP="00DA0238">
      <w:pPr>
        <w:spacing w:after="0" w:line="240" w:lineRule="auto"/>
        <w:ind w:left="1134" w:hanging="1134"/>
        <w:jc w:val="both"/>
        <w:rPr>
          <w:rFonts w:ascii="Arial" w:hAnsi="Arial" w:cs="Arial"/>
          <w:bCs/>
          <w:sz w:val="24"/>
          <w:szCs w:val="24"/>
        </w:rPr>
      </w:pPr>
    </w:p>
    <w:p w14:paraId="6DB59EC8" w14:textId="4F80CCB1" w:rsidR="00376DBD" w:rsidRDefault="00376DBD" w:rsidP="00DA0238">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Where do we stop, where is this…?  Is this J?</w:t>
      </w:r>
    </w:p>
    <w:p w14:paraId="0978AA71" w14:textId="77777777" w:rsidR="00376DBD" w:rsidRDefault="00376DBD" w:rsidP="00DA0238">
      <w:pPr>
        <w:spacing w:after="0" w:line="240" w:lineRule="auto"/>
        <w:ind w:left="1134" w:hanging="1134"/>
        <w:jc w:val="both"/>
        <w:rPr>
          <w:rFonts w:ascii="Arial" w:hAnsi="Arial" w:cs="Arial"/>
          <w:bCs/>
          <w:sz w:val="24"/>
          <w:szCs w:val="24"/>
        </w:rPr>
      </w:pPr>
    </w:p>
    <w:p w14:paraId="34FFAE6D" w14:textId="21470B0D" w:rsidR="00376DBD" w:rsidRDefault="00376DBD" w:rsidP="00DA0238">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you want me to find three forward from F, do you want to go through…?</w:t>
      </w:r>
    </w:p>
    <w:p w14:paraId="697AB2F3" w14:textId="77777777" w:rsidR="00376DBD" w:rsidRDefault="00376DBD" w:rsidP="00DA0238">
      <w:pPr>
        <w:spacing w:after="0" w:line="240" w:lineRule="auto"/>
        <w:ind w:left="1134" w:hanging="1134"/>
        <w:jc w:val="both"/>
        <w:rPr>
          <w:rFonts w:ascii="Arial" w:hAnsi="Arial" w:cs="Arial"/>
          <w:bCs/>
          <w:sz w:val="24"/>
          <w:szCs w:val="24"/>
        </w:rPr>
      </w:pPr>
    </w:p>
    <w:p w14:paraId="0432DF85" w14:textId="7791EFAE" w:rsidR="00376DBD" w:rsidRDefault="00376DBD" w:rsidP="00DA0238">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So one from C.</w:t>
      </w:r>
    </w:p>
    <w:p w14:paraId="36059839" w14:textId="77777777" w:rsidR="00376DBD" w:rsidRDefault="00376DBD" w:rsidP="00DA0238">
      <w:pPr>
        <w:spacing w:after="0" w:line="240" w:lineRule="auto"/>
        <w:ind w:left="1134" w:hanging="1134"/>
        <w:jc w:val="both"/>
        <w:rPr>
          <w:rFonts w:ascii="Arial" w:hAnsi="Arial" w:cs="Arial"/>
          <w:bCs/>
          <w:sz w:val="24"/>
          <w:szCs w:val="24"/>
        </w:rPr>
      </w:pPr>
    </w:p>
    <w:p w14:paraId="4854112D" w14:textId="3521819C" w:rsidR="00376DBD" w:rsidRDefault="00376DBD"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C, back is B.</w:t>
      </w:r>
    </w:p>
    <w:p w14:paraId="76FED341" w14:textId="77777777" w:rsidR="00D012F7" w:rsidRDefault="00D012F7" w:rsidP="00376DBD">
      <w:pPr>
        <w:spacing w:after="0" w:line="240" w:lineRule="auto"/>
        <w:ind w:left="1134" w:hanging="1134"/>
        <w:jc w:val="both"/>
        <w:rPr>
          <w:rFonts w:ascii="Arial" w:hAnsi="Arial" w:cs="Arial"/>
          <w:bCs/>
          <w:sz w:val="24"/>
          <w:szCs w:val="24"/>
        </w:rPr>
      </w:pPr>
    </w:p>
    <w:p w14:paraId="4DBF4A09" w14:textId="68BF7764"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then one from P.</w:t>
      </w:r>
    </w:p>
    <w:p w14:paraId="78D88824" w14:textId="77777777" w:rsidR="00D012F7" w:rsidRDefault="00D012F7" w:rsidP="00376DBD">
      <w:pPr>
        <w:spacing w:after="0" w:line="240" w:lineRule="auto"/>
        <w:ind w:left="1134" w:hanging="1134"/>
        <w:jc w:val="both"/>
        <w:rPr>
          <w:rFonts w:ascii="Arial" w:hAnsi="Arial" w:cs="Arial"/>
          <w:bCs/>
          <w:sz w:val="24"/>
          <w:szCs w:val="24"/>
        </w:rPr>
      </w:pPr>
    </w:p>
    <w:p w14:paraId="6373E636" w14:textId="35F3C44C"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P is O.</w:t>
      </w:r>
    </w:p>
    <w:p w14:paraId="183C06AE" w14:textId="77777777" w:rsidR="00D012F7" w:rsidRDefault="00D012F7" w:rsidP="00376DBD">
      <w:pPr>
        <w:spacing w:after="0" w:line="240" w:lineRule="auto"/>
        <w:ind w:left="1134" w:hanging="1134"/>
        <w:jc w:val="both"/>
        <w:rPr>
          <w:rFonts w:ascii="Arial" w:hAnsi="Arial" w:cs="Arial"/>
          <w:bCs/>
          <w:sz w:val="24"/>
          <w:szCs w:val="24"/>
        </w:rPr>
      </w:pPr>
    </w:p>
    <w:p w14:paraId="0F5D2581" w14:textId="440E0DF0"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from U.</w:t>
      </w:r>
    </w:p>
    <w:p w14:paraId="3CB8DCFB" w14:textId="77777777" w:rsidR="00D012F7" w:rsidRDefault="00D012F7" w:rsidP="00376DBD">
      <w:pPr>
        <w:spacing w:after="0" w:line="240" w:lineRule="auto"/>
        <w:ind w:left="1134" w:hanging="1134"/>
        <w:jc w:val="both"/>
        <w:rPr>
          <w:rFonts w:ascii="Arial" w:hAnsi="Arial" w:cs="Arial"/>
          <w:bCs/>
          <w:sz w:val="24"/>
          <w:szCs w:val="24"/>
        </w:rPr>
      </w:pPr>
    </w:p>
    <w:p w14:paraId="475B3ACE" w14:textId="392ED9FB"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w:t>
      </w:r>
    </w:p>
    <w:p w14:paraId="5AEDEC2A" w14:textId="77777777" w:rsidR="00D012F7" w:rsidRDefault="00D012F7" w:rsidP="00376DBD">
      <w:pPr>
        <w:spacing w:after="0" w:line="240" w:lineRule="auto"/>
        <w:ind w:left="1134" w:hanging="1134"/>
        <w:jc w:val="both"/>
        <w:rPr>
          <w:rFonts w:ascii="Arial" w:hAnsi="Arial" w:cs="Arial"/>
          <w:bCs/>
          <w:sz w:val="24"/>
          <w:szCs w:val="24"/>
        </w:rPr>
      </w:pPr>
    </w:p>
    <w:p w14:paraId="699B8198" w14:textId="7E35444D"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from S.</w:t>
      </w:r>
    </w:p>
    <w:p w14:paraId="3FD90693" w14:textId="77777777" w:rsidR="00D012F7" w:rsidRDefault="00D012F7" w:rsidP="00376DBD">
      <w:pPr>
        <w:spacing w:after="0" w:line="240" w:lineRule="auto"/>
        <w:ind w:left="1134" w:hanging="1134"/>
        <w:jc w:val="both"/>
        <w:rPr>
          <w:rFonts w:ascii="Arial" w:hAnsi="Arial" w:cs="Arial"/>
          <w:bCs/>
          <w:sz w:val="24"/>
          <w:szCs w:val="24"/>
        </w:rPr>
      </w:pPr>
    </w:p>
    <w:p w14:paraId="7A969CB3" w14:textId="427B48C1" w:rsidR="00D012F7" w:rsidRDefault="00D012F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w:t>
      </w:r>
      <w:r w:rsidR="00B03227">
        <w:rPr>
          <w:rFonts w:ascii="Arial" w:hAnsi="Arial" w:cs="Arial"/>
          <w:bCs/>
          <w:sz w:val="24"/>
          <w:szCs w:val="24"/>
        </w:rPr>
        <w:t>.</w:t>
      </w:r>
    </w:p>
    <w:p w14:paraId="1D6CA5D9" w14:textId="77777777" w:rsidR="00B03227" w:rsidRDefault="00B03227" w:rsidP="00376DBD">
      <w:pPr>
        <w:spacing w:after="0" w:line="240" w:lineRule="auto"/>
        <w:ind w:left="1134" w:hanging="1134"/>
        <w:jc w:val="both"/>
        <w:rPr>
          <w:rFonts w:ascii="Arial" w:hAnsi="Arial" w:cs="Arial"/>
          <w:bCs/>
          <w:sz w:val="24"/>
          <w:szCs w:val="24"/>
        </w:rPr>
      </w:pPr>
    </w:p>
    <w:p w14:paraId="1CDA8307" w14:textId="5B746846"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This is weird, one from P.</w:t>
      </w:r>
    </w:p>
    <w:p w14:paraId="4244793F" w14:textId="77777777" w:rsidR="00B03227" w:rsidRDefault="00B03227" w:rsidP="00376DBD">
      <w:pPr>
        <w:spacing w:after="0" w:line="240" w:lineRule="auto"/>
        <w:ind w:left="1134" w:hanging="1134"/>
        <w:jc w:val="both"/>
        <w:rPr>
          <w:rFonts w:ascii="Arial" w:hAnsi="Arial" w:cs="Arial"/>
          <w:bCs/>
          <w:sz w:val="24"/>
          <w:szCs w:val="24"/>
        </w:rPr>
      </w:pPr>
    </w:p>
    <w:p w14:paraId="1B308CF2" w14:textId="1E49C95A"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w:t>
      </w:r>
    </w:p>
    <w:p w14:paraId="13D053B2" w14:textId="77777777" w:rsidR="00B03227" w:rsidRDefault="00B03227" w:rsidP="00376DBD">
      <w:pPr>
        <w:spacing w:after="0" w:line="240" w:lineRule="auto"/>
        <w:ind w:left="1134" w:hanging="1134"/>
        <w:jc w:val="both"/>
        <w:rPr>
          <w:rFonts w:ascii="Arial" w:hAnsi="Arial" w:cs="Arial"/>
          <w:bCs/>
          <w:sz w:val="24"/>
          <w:szCs w:val="24"/>
        </w:rPr>
      </w:pPr>
    </w:p>
    <w:p w14:paraId="1B63CBA3" w14:textId="76148AAF"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from Z, borrow.</w:t>
      </w:r>
    </w:p>
    <w:p w14:paraId="1F6FE3CD" w14:textId="77777777" w:rsidR="00B03227" w:rsidRDefault="00B03227" w:rsidP="00376DBD">
      <w:pPr>
        <w:spacing w:after="0" w:line="240" w:lineRule="auto"/>
        <w:ind w:left="1134" w:hanging="1134"/>
        <w:jc w:val="both"/>
        <w:rPr>
          <w:rFonts w:ascii="Arial" w:hAnsi="Arial" w:cs="Arial"/>
          <w:bCs/>
          <w:sz w:val="24"/>
          <w:szCs w:val="24"/>
        </w:rPr>
      </w:pPr>
    </w:p>
    <w:p w14:paraId="137CE81D" w14:textId="523664D9"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Three from Z, W, yeah, you’re right.</w:t>
      </w:r>
    </w:p>
    <w:p w14:paraId="0726E1C6" w14:textId="77777777" w:rsidR="00B03227" w:rsidRDefault="00B03227" w:rsidP="00376DBD">
      <w:pPr>
        <w:spacing w:after="0" w:line="240" w:lineRule="auto"/>
        <w:ind w:left="1134" w:hanging="1134"/>
        <w:jc w:val="both"/>
        <w:rPr>
          <w:rFonts w:ascii="Arial" w:hAnsi="Arial" w:cs="Arial"/>
          <w:bCs/>
          <w:sz w:val="24"/>
          <w:szCs w:val="24"/>
        </w:rPr>
      </w:pPr>
    </w:p>
    <w:p w14:paraId="72530991" w14:textId="510FD75B"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ab/>
        <w:t>We’re back on track</w:t>
      </w:r>
      <w:r w:rsidR="00F657F5">
        <w:rPr>
          <w:rFonts w:ascii="Arial" w:hAnsi="Arial" w:cs="Arial"/>
          <w:bCs/>
          <w:sz w:val="24"/>
          <w:szCs w:val="24"/>
        </w:rPr>
        <w:t>,</w:t>
      </w:r>
      <w:r>
        <w:rPr>
          <w:rFonts w:ascii="Arial" w:hAnsi="Arial" w:cs="Arial"/>
          <w:bCs/>
          <w:sz w:val="24"/>
          <w:szCs w:val="24"/>
        </w:rPr>
        <w:t xml:space="preserve"> aren’t we?</w:t>
      </w:r>
    </w:p>
    <w:p w14:paraId="420C7A66" w14:textId="77777777" w:rsidR="00B03227" w:rsidRDefault="00B03227" w:rsidP="00376DBD">
      <w:pPr>
        <w:spacing w:after="0" w:line="240" w:lineRule="auto"/>
        <w:ind w:left="1134" w:hanging="1134"/>
        <w:jc w:val="both"/>
        <w:rPr>
          <w:rFonts w:ascii="Arial" w:hAnsi="Arial" w:cs="Arial"/>
          <w:bCs/>
          <w:sz w:val="24"/>
          <w:szCs w:val="24"/>
        </w:rPr>
      </w:pPr>
    </w:p>
    <w:p w14:paraId="37E9F708" w14:textId="4B7A9876"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29D4BDD8" w14:textId="77777777" w:rsidR="00B03227" w:rsidRDefault="00B03227" w:rsidP="00376DBD">
      <w:pPr>
        <w:spacing w:after="0" w:line="240" w:lineRule="auto"/>
        <w:ind w:left="1134" w:hanging="1134"/>
        <w:jc w:val="both"/>
        <w:rPr>
          <w:rFonts w:ascii="Arial" w:hAnsi="Arial" w:cs="Arial"/>
          <w:bCs/>
          <w:sz w:val="24"/>
          <w:szCs w:val="24"/>
        </w:rPr>
      </w:pPr>
    </w:p>
    <w:p w14:paraId="176253AC" w14:textId="373B7C0D"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 but if it’s weird?</w:t>
      </w:r>
    </w:p>
    <w:p w14:paraId="6F7DAD4C" w14:textId="77777777" w:rsidR="00B03227" w:rsidRDefault="00B03227" w:rsidP="00376DBD">
      <w:pPr>
        <w:spacing w:after="0" w:line="240" w:lineRule="auto"/>
        <w:ind w:left="1134" w:hanging="1134"/>
        <w:jc w:val="both"/>
        <w:rPr>
          <w:rFonts w:ascii="Arial" w:hAnsi="Arial" w:cs="Arial"/>
          <w:bCs/>
          <w:sz w:val="24"/>
          <w:szCs w:val="24"/>
        </w:rPr>
      </w:pPr>
    </w:p>
    <w:p w14:paraId="77E06E5A" w14:textId="573D1DC9"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 can backtrack and see [</w:t>
      </w:r>
      <w:r w:rsidRPr="00670CB7">
        <w:rPr>
          <w:rFonts w:ascii="Arial" w:hAnsi="Arial" w:cs="Arial"/>
          <w:bCs/>
          <w:sz w:val="24"/>
          <w:szCs w:val="24"/>
          <w:highlight w:val="yellow"/>
        </w:rPr>
        <w:t>inaudible 02:29:03]</w:t>
      </w:r>
      <w:r>
        <w:rPr>
          <w:rFonts w:ascii="Arial" w:hAnsi="Arial" w:cs="Arial"/>
          <w:bCs/>
          <w:sz w:val="24"/>
          <w:szCs w:val="24"/>
        </w:rPr>
        <w:t xml:space="preserve"> 131, one from U.</w:t>
      </w:r>
    </w:p>
    <w:p w14:paraId="1A972B41" w14:textId="77777777" w:rsidR="00B03227" w:rsidRDefault="00B03227" w:rsidP="00376DBD">
      <w:pPr>
        <w:spacing w:after="0" w:line="240" w:lineRule="auto"/>
        <w:ind w:left="1134" w:hanging="1134"/>
        <w:jc w:val="both"/>
        <w:rPr>
          <w:rFonts w:ascii="Arial" w:hAnsi="Arial" w:cs="Arial"/>
          <w:bCs/>
          <w:sz w:val="24"/>
          <w:szCs w:val="24"/>
        </w:rPr>
      </w:pPr>
    </w:p>
    <w:p w14:paraId="56985D99" w14:textId="3C8AE001"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U, T.</w:t>
      </w:r>
    </w:p>
    <w:p w14:paraId="0A409EB5" w14:textId="77777777" w:rsidR="00B03227" w:rsidRDefault="00B03227" w:rsidP="00376DBD">
      <w:pPr>
        <w:spacing w:after="0" w:line="240" w:lineRule="auto"/>
        <w:ind w:left="1134" w:hanging="1134"/>
        <w:jc w:val="both"/>
        <w:rPr>
          <w:rFonts w:ascii="Arial" w:hAnsi="Arial" w:cs="Arial"/>
          <w:bCs/>
          <w:sz w:val="24"/>
          <w:szCs w:val="24"/>
        </w:rPr>
      </w:pPr>
    </w:p>
    <w:p w14:paraId="07410717" w14:textId="44D1DAF9"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from I.</w:t>
      </w:r>
    </w:p>
    <w:p w14:paraId="0A356D71" w14:textId="77777777" w:rsidR="00B03227" w:rsidRDefault="00B03227" w:rsidP="00376DBD">
      <w:pPr>
        <w:spacing w:after="0" w:line="240" w:lineRule="auto"/>
        <w:ind w:left="1134" w:hanging="1134"/>
        <w:jc w:val="both"/>
        <w:rPr>
          <w:rFonts w:ascii="Arial" w:hAnsi="Arial" w:cs="Arial"/>
          <w:bCs/>
          <w:sz w:val="24"/>
          <w:szCs w:val="24"/>
        </w:rPr>
      </w:pPr>
    </w:p>
    <w:p w14:paraId="23DAF607" w14:textId="6F94F2EF"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I, H.</w:t>
      </w:r>
    </w:p>
    <w:p w14:paraId="57F954EB" w14:textId="77777777" w:rsidR="00B03227" w:rsidRDefault="00B03227" w:rsidP="00376DBD">
      <w:pPr>
        <w:spacing w:after="0" w:line="240" w:lineRule="auto"/>
        <w:ind w:left="1134" w:hanging="1134"/>
        <w:jc w:val="both"/>
        <w:rPr>
          <w:rFonts w:ascii="Arial" w:hAnsi="Arial" w:cs="Arial"/>
          <w:bCs/>
          <w:sz w:val="24"/>
          <w:szCs w:val="24"/>
        </w:rPr>
      </w:pPr>
    </w:p>
    <w:p w14:paraId="6FA72C7C" w14:textId="0999A1DD"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from H, so that’ll be E.</w:t>
      </w:r>
    </w:p>
    <w:p w14:paraId="5F455E7F" w14:textId="77777777" w:rsidR="00B03227" w:rsidRDefault="00B03227" w:rsidP="00376DBD">
      <w:pPr>
        <w:spacing w:after="0" w:line="240" w:lineRule="auto"/>
        <w:ind w:left="1134" w:hanging="1134"/>
        <w:jc w:val="both"/>
        <w:rPr>
          <w:rFonts w:ascii="Arial" w:hAnsi="Arial" w:cs="Arial"/>
          <w:bCs/>
          <w:sz w:val="24"/>
          <w:szCs w:val="24"/>
        </w:rPr>
      </w:pPr>
    </w:p>
    <w:p w14:paraId="5B4582BC" w14:textId="75992892" w:rsidR="00B03227" w:rsidRDefault="00B03227"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316F5C">
        <w:rPr>
          <w:rFonts w:ascii="Arial" w:hAnsi="Arial" w:cs="Arial"/>
          <w:bCs/>
          <w:sz w:val="24"/>
          <w:szCs w:val="24"/>
        </w:rPr>
        <w:t>2:</w:t>
      </w:r>
      <w:r w:rsidR="00316F5C">
        <w:rPr>
          <w:rFonts w:ascii="Arial" w:hAnsi="Arial" w:cs="Arial"/>
          <w:bCs/>
          <w:sz w:val="24"/>
          <w:szCs w:val="24"/>
        </w:rPr>
        <w:tab/>
        <w:t>E.</w:t>
      </w:r>
    </w:p>
    <w:p w14:paraId="648B7A49" w14:textId="77777777" w:rsidR="00316F5C" w:rsidRDefault="00316F5C" w:rsidP="00376DBD">
      <w:pPr>
        <w:spacing w:after="0" w:line="240" w:lineRule="auto"/>
        <w:ind w:left="1134" w:hanging="1134"/>
        <w:jc w:val="both"/>
        <w:rPr>
          <w:rFonts w:ascii="Arial" w:hAnsi="Arial" w:cs="Arial"/>
          <w:bCs/>
          <w:sz w:val="24"/>
          <w:szCs w:val="24"/>
        </w:rPr>
      </w:pPr>
    </w:p>
    <w:p w14:paraId="6D6F0EA6" w14:textId="28901468"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Can’t wait to see you, and mind if I borrow, never mind, there must have been a space here, borrow the…</w:t>
      </w:r>
    </w:p>
    <w:p w14:paraId="4FEDD6E9" w14:textId="77777777" w:rsidR="00316F5C" w:rsidRDefault="00316F5C" w:rsidP="00376DBD">
      <w:pPr>
        <w:spacing w:after="0" w:line="240" w:lineRule="auto"/>
        <w:ind w:left="1134" w:hanging="1134"/>
        <w:jc w:val="both"/>
        <w:rPr>
          <w:rFonts w:ascii="Arial" w:hAnsi="Arial" w:cs="Arial"/>
          <w:bCs/>
          <w:sz w:val="24"/>
          <w:szCs w:val="24"/>
        </w:rPr>
      </w:pPr>
    </w:p>
    <w:p w14:paraId="13839549" w14:textId="184977BA"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Boots.</w:t>
      </w:r>
    </w:p>
    <w:p w14:paraId="16B16DD4" w14:textId="77777777" w:rsidR="00316F5C" w:rsidRDefault="00316F5C" w:rsidP="00376DBD">
      <w:pPr>
        <w:spacing w:after="0" w:line="240" w:lineRule="auto"/>
        <w:ind w:left="1134" w:hanging="1134"/>
        <w:jc w:val="both"/>
        <w:rPr>
          <w:rFonts w:ascii="Arial" w:hAnsi="Arial" w:cs="Arial"/>
          <w:bCs/>
          <w:sz w:val="24"/>
          <w:szCs w:val="24"/>
        </w:rPr>
      </w:pPr>
    </w:p>
    <w:p w14:paraId="34E7AB91" w14:textId="34B1A5DB"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Ooh…where were we, is it this one we just did?  Borrow the…yeah.</w:t>
      </w:r>
    </w:p>
    <w:p w14:paraId="63A2E3C0" w14:textId="77777777" w:rsidR="00316F5C" w:rsidRDefault="00316F5C" w:rsidP="00376DBD">
      <w:pPr>
        <w:spacing w:after="0" w:line="240" w:lineRule="auto"/>
        <w:ind w:left="1134" w:hanging="1134"/>
        <w:jc w:val="both"/>
        <w:rPr>
          <w:rFonts w:ascii="Arial" w:hAnsi="Arial" w:cs="Arial"/>
          <w:bCs/>
          <w:sz w:val="24"/>
          <w:szCs w:val="24"/>
        </w:rPr>
      </w:pPr>
    </w:p>
    <w:p w14:paraId="03512E43" w14:textId="279F4C69"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 was it F?</w:t>
      </w:r>
    </w:p>
    <w:p w14:paraId="1AA58778" w14:textId="77777777" w:rsidR="00316F5C" w:rsidRDefault="00316F5C" w:rsidP="00376DBD">
      <w:pPr>
        <w:spacing w:after="0" w:line="240" w:lineRule="auto"/>
        <w:ind w:left="1134" w:hanging="1134"/>
        <w:jc w:val="both"/>
        <w:rPr>
          <w:rFonts w:ascii="Arial" w:hAnsi="Arial" w:cs="Arial"/>
          <w:bCs/>
          <w:sz w:val="24"/>
          <w:szCs w:val="24"/>
        </w:rPr>
      </w:pPr>
    </w:p>
    <w:p w14:paraId="5C63DB20" w14:textId="040CD634"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ab/>
        <w:t>I’m pointing to it, E, what would it be?</w:t>
      </w:r>
    </w:p>
    <w:p w14:paraId="4CF9C357" w14:textId="77777777" w:rsidR="00316F5C" w:rsidRDefault="00316F5C" w:rsidP="00376DBD">
      <w:pPr>
        <w:spacing w:after="0" w:line="240" w:lineRule="auto"/>
        <w:ind w:left="1134" w:hanging="1134"/>
        <w:jc w:val="both"/>
        <w:rPr>
          <w:rFonts w:ascii="Arial" w:hAnsi="Arial" w:cs="Arial"/>
          <w:bCs/>
          <w:sz w:val="24"/>
          <w:szCs w:val="24"/>
        </w:rPr>
      </w:pPr>
    </w:p>
    <w:p w14:paraId="1C9C00D9" w14:textId="2146CB1B"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F657F5">
        <w:rPr>
          <w:rFonts w:ascii="Arial" w:hAnsi="Arial" w:cs="Arial"/>
          <w:bCs/>
          <w:sz w:val="24"/>
          <w:szCs w:val="24"/>
        </w:rPr>
        <w:t>Yeah, it was H…it was an E. One, three, one…</w:t>
      </w:r>
    </w:p>
    <w:p w14:paraId="0C96E4BC" w14:textId="77777777" w:rsidR="00316F5C" w:rsidRDefault="00316F5C" w:rsidP="00376DBD">
      <w:pPr>
        <w:spacing w:after="0" w:line="240" w:lineRule="auto"/>
        <w:ind w:left="1134" w:hanging="1134"/>
        <w:jc w:val="both"/>
        <w:rPr>
          <w:rFonts w:ascii="Arial" w:hAnsi="Arial" w:cs="Arial"/>
          <w:bCs/>
          <w:sz w:val="24"/>
          <w:szCs w:val="24"/>
        </w:rPr>
      </w:pPr>
    </w:p>
    <w:p w14:paraId="6E74A9E7" w14:textId="26D42D01"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t>
      </w:r>
      <w:r w:rsidRPr="00670CB7">
        <w:rPr>
          <w:rFonts w:ascii="Arial" w:hAnsi="Arial" w:cs="Arial"/>
          <w:bCs/>
          <w:sz w:val="24"/>
          <w:szCs w:val="24"/>
          <w:highlight w:val="yellow"/>
        </w:rPr>
        <w:t>inaudible 02:29:42].</w:t>
      </w:r>
    </w:p>
    <w:p w14:paraId="0FACA7F0" w14:textId="77777777" w:rsidR="00316F5C" w:rsidRDefault="00316F5C" w:rsidP="00376DBD">
      <w:pPr>
        <w:spacing w:after="0" w:line="240" w:lineRule="auto"/>
        <w:ind w:left="1134" w:hanging="1134"/>
        <w:jc w:val="both"/>
        <w:rPr>
          <w:rFonts w:ascii="Arial" w:hAnsi="Arial" w:cs="Arial"/>
          <w:bCs/>
          <w:sz w:val="24"/>
          <w:szCs w:val="24"/>
        </w:rPr>
      </w:pPr>
    </w:p>
    <w:p w14:paraId="1734668A" w14:textId="115874A6" w:rsidR="00316F5C" w:rsidRDefault="00316F5C"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from D</w:t>
      </w:r>
      <w:r w:rsidR="00817C89">
        <w:rPr>
          <w:rFonts w:ascii="Arial" w:hAnsi="Arial" w:cs="Arial"/>
          <w:bCs/>
          <w:sz w:val="24"/>
          <w:szCs w:val="24"/>
        </w:rPr>
        <w:t>.</w:t>
      </w:r>
    </w:p>
    <w:p w14:paraId="05807C66" w14:textId="77777777" w:rsidR="00817C89" w:rsidRDefault="00817C89" w:rsidP="00376DBD">
      <w:pPr>
        <w:spacing w:after="0" w:line="240" w:lineRule="auto"/>
        <w:ind w:left="1134" w:hanging="1134"/>
        <w:jc w:val="both"/>
        <w:rPr>
          <w:rFonts w:ascii="Arial" w:hAnsi="Arial" w:cs="Arial"/>
          <w:bCs/>
          <w:sz w:val="24"/>
          <w:szCs w:val="24"/>
        </w:rPr>
      </w:pPr>
    </w:p>
    <w:p w14:paraId="4F6A10C2" w14:textId="33749007"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D is C.</w:t>
      </w:r>
    </w:p>
    <w:p w14:paraId="617ABDCB" w14:textId="77777777" w:rsidR="00817C89" w:rsidRDefault="00817C89" w:rsidP="00376DBD">
      <w:pPr>
        <w:spacing w:after="0" w:line="240" w:lineRule="auto"/>
        <w:ind w:left="1134" w:hanging="1134"/>
        <w:jc w:val="both"/>
        <w:rPr>
          <w:rFonts w:ascii="Arial" w:hAnsi="Arial" w:cs="Arial"/>
          <w:bCs/>
          <w:sz w:val="24"/>
          <w:szCs w:val="24"/>
        </w:rPr>
      </w:pPr>
    </w:p>
    <w:p w14:paraId="11F4EBAA" w14:textId="7C7AD4AA"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ab/>
        <w:t>Oh car.</w:t>
      </w:r>
    </w:p>
    <w:p w14:paraId="44022488" w14:textId="77777777" w:rsidR="00817C89" w:rsidRDefault="00817C89" w:rsidP="00376DBD">
      <w:pPr>
        <w:spacing w:after="0" w:line="240" w:lineRule="auto"/>
        <w:ind w:left="1134" w:hanging="1134"/>
        <w:jc w:val="both"/>
        <w:rPr>
          <w:rFonts w:ascii="Arial" w:hAnsi="Arial" w:cs="Arial"/>
          <w:bCs/>
          <w:sz w:val="24"/>
          <w:szCs w:val="24"/>
        </w:rPr>
      </w:pPr>
    </w:p>
    <w:p w14:paraId="383337D5" w14:textId="21260E1E"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One from B.</w:t>
      </w:r>
    </w:p>
    <w:p w14:paraId="10C947DC" w14:textId="77777777" w:rsidR="00817C89" w:rsidRDefault="00817C89" w:rsidP="00376DBD">
      <w:pPr>
        <w:spacing w:after="0" w:line="240" w:lineRule="auto"/>
        <w:ind w:left="1134" w:hanging="1134"/>
        <w:jc w:val="both"/>
        <w:rPr>
          <w:rFonts w:ascii="Arial" w:hAnsi="Arial" w:cs="Arial"/>
          <w:bCs/>
          <w:sz w:val="24"/>
          <w:szCs w:val="24"/>
        </w:rPr>
      </w:pPr>
    </w:p>
    <w:p w14:paraId="0163C5EC" w14:textId="23EF41E4"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w:t>
      </w:r>
    </w:p>
    <w:p w14:paraId="4CDE037C" w14:textId="77777777" w:rsidR="00817C89" w:rsidRDefault="00817C89" w:rsidP="00376DBD">
      <w:pPr>
        <w:spacing w:after="0" w:line="240" w:lineRule="auto"/>
        <w:ind w:left="1134" w:hanging="1134"/>
        <w:jc w:val="both"/>
        <w:rPr>
          <w:rFonts w:ascii="Arial" w:hAnsi="Arial" w:cs="Arial"/>
          <w:bCs/>
          <w:sz w:val="24"/>
          <w:szCs w:val="24"/>
        </w:rPr>
      </w:pPr>
    </w:p>
    <w:p w14:paraId="00D29615" w14:textId="6054A4C7" w:rsidR="00817C89" w:rsidRDefault="00817C89" w:rsidP="00A728FA">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Maybe car boots or something.  Three from U. </w:t>
      </w:r>
    </w:p>
    <w:p w14:paraId="4D0C456D" w14:textId="77777777" w:rsidR="00817C89" w:rsidRDefault="00817C89" w:rsidP="00376DBD">
      <w:pPr>
        <w:spacing w:after="0" w:line="240" w:lineRule="auto"/>
        <w:ind w:left="1134" w:hanging="1134"/>
        <w:jc w:val="both"/>
        <w:rPr>
          <w:rFonts w:ascii="Arial" w:hAnsi="Arial" w:cs="Arial"/>
          <w:bCs/>
          <w:sz w:val="24"/>
          <w:szCs w:val="24"/>
        </w:rPr>
      </w:pPr>
    </w:p>
    <w:p w14:paraId="5594D435" w14:textId="47580DCB"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A728FA">
        <w:rPr>
          <w:rFonts w:ascii="Arial" w:hAnsi="Arial" w:cs="Arial"/>
          <w:bCs/>
          <w:sz w:val="24"/>
          <w:szCs w:val="24"/>
        </w:rPr>
        <w:t>2</w:t>
      </w:r>
      <w:r>
        <w:rPr>
          <w:rFonts w:ascii="Arial" w:hAnsi="Arial" w:cs="Arial"/>
          <w:bCs/>
          <w:sz w:val="24"/>
          <w:szCs w:val="24"/>
        </w:rPr>
        <w:t>:</w:t>
      </w:r>
      <w:r>
        <w:rPr>
          <w:rFonts w:ascii="Arial" w:hAnsi="Arial" w:cs="Arial"/>
          <w:bCs/>
          <w:sz w:val="24"/>
          <w:szCs w:val="24"/>
        </w:rPr>
        <w:tab/>
        <w:t>Three from U, is R, as we predicted.</w:t>
      </w:r>
      <w:r w:rsidR="00A728FA">
        <w:rPr>
          <w:rFonts w:ascii="Arial" w:hAnsi="Arial" w:cs="Arial"/>
          <w:bCs/>
          <w:sz w:val="24"/>
          <w:szCs w:val="24"/>
        </w:rPr>
        <w:t xml:space="preserve"> </w:t>
      </w:r>
    </w:p>
    <w:p w14:paraId="0B07E112" w14:textId="77777777" w:rsidR="00817C89" w:rsidRDefault="00817C89" w:rsidP="00376DBD">
      <w:pPr>
        <w:spacing w:after="0" w:line="240" w:lineRule="auto"/>
        <w:ind w:left="1134" w:hanging="1134"/>
        <w:jc w:val="both"/>
        <w:rPr>
          <w:rFonts w:ascii="Arial" w:hAnsi="Arial" w:cs="Arial"/>
          <w:bCs/>
          <w:sz w:val="24"/>
          <w:szCs w:val="24"/>
        </w:rPr>
      </w:pPr>
    </w:p>
    <w:p w14:paraId="1DC389EB" w14:textId="77777777" w:rsidR="00A728FA"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A728FA">
        <w:rPr>
          <w:rFonts w:ascii="Arial" w:hAnsi="Arial" w:cs="Arial"/>
          <w:bCs/>
          <w:sz w:val="24"/>
          <w:szCs w:val="24"/>
        </w:rPr>
        <w:t>1</w:t>
      </w:r>
      <w:r>
        <w:rPr>
          <w:rFonts w:ascii="Arial" w:hAnsi="Arial" w:cs="Arial"/>
          <w:bCs/>
          <w:sz w:val="24"/>
          <w:szCs w:val="24"/>
        </w:rPr>
        <w:t>:</w:t>
      </w:r>
      <w:r>
        <w:rPr>
          <w:rFonts w:ascii="Arial" w:hAnsi="Arial" w:cs="Arial"/>
          <w:bCs/>
          <w:sz w:val="24"/>
          <w:szCs w:val="24"/>
        </w:rPr>
        <w:tab/>
        <w:t xml:space="preserve">Car. </w:t>
      </w:r>
    </w:p>
    <w:p w14:paraId="09E5EA8B" w14:textId="77777777" w:rsidR="00A728FA" w:rsidRDefault="00A728FA" w:rsidP="00376DBD">
      <w:pPr>
        <w:spacing w:after="0" w:line="240" w:lineRule="auto"/>
        <w:ind w:left="1134" w:hanging="1134"/>
        <w:jc w:val="both"/>
        <w:rPr>
          <w:rFonts w:ascii="Arial" w:hAnsi="Arial" w:cs="Arial"/>
          <w:bCs/>
          <w:sz w:val="24"/>
          <w:szCs w:val="24"/>
        </w:rPr>
      </w:pPr>
    </w:p>
    <w:p w14:paraId="08D670F6" w14:textId="6FD68B39" w:rsidR="00A728FA" w:rsidRDefault="00A728FA" w:rsidP="00376DBD">
      <w:pPr>
        <w:spacing w:after="0" w:line="240" w:lineRule="auto"/>
        <w:ind w:left="1134" w:hanging="1134"/>
        <w:jc w:val="both"/>
        <w:rPr>
          <w:rFonts w:ascii="Arial" w:hAnsi="Arial" w:cs="Arial"/>
          <w:bCs/>
          <w:sz w:val="24"/>
          <w:szCs w:val="24"/>
        </w:rPr>
      </w:pPr>
      <w:r>
        <w:rPr>
          <w:rFonts w:ascii="Arial" w:hAnsi="Arial" w:cs="Arial"/>
          <w:bCs/>
          <w:sz w:val="24"/>
          <w:szCs w:val="24"/>
        </w:rPr>
        <w:t>[02:30:00]</w:t>
      </w:r>
    </w:p>
    <w:p w14:paraId="0D910165" w14:textId="77777777" w:rsidR="00A728FA" w:rsidRDefault="00A728FA" w:rsidP="00376DBD">
      <w:pPr>
        <w:spacing w:after="0" w:line="240" w:lineRule="auto"/>
        <w:ind w:left="1134" w:hanging="1134"/>
        <w:jc w:val="both"/>
        <w:rPr>
          <w:rFonts w:ascii="Arial" w:hAnsi="Arial" w:cs="Arial"/>
          <w:bCs/>
          <w:sz w:val="24"/>
          <w:szCs w:val="24"/>
        </w:rPr>
      </w:pPr>
    </w:p>
    <w:p w14:paraId="107E0226" w14:textId="33EA8C39" w:rsidR="00817C89" w:rsidRDefault="00A728FA"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r>
      <w:r w:rsidR="00817C89">
        <w:rPr>
          <w:rFonts w:ascii="Arial" w:hAnsi="Arial" w:cs="Arial"/>
          <w:bCs/>
          <w:sz w:val="24"/>
          <w:szCs w:val="24"/>
        </w:rPr>
        <w:t>One from B.</w:t>
      </w:r>
    </w:p>
    <w:p w14:paraId="0180CC38" w14:textId="77777777" w:rsidR="00817C89" w:rsidRDefault="00817C89" w:rsidP="00376DBD">
      <w:pPr>
        <w:spacing w:after="0" w:line="240" w:lineRule="auto"/>
        <w:ind w:left="1134" w:hanging="1134"/>
        <w:jc w:val="both"/>
        <w:rPr>
          <w:rFonts w:ascii="Arial" w:hAnsi="Arial" w:cs="Arial"/>
          <w:bCs/>
          <w:sz w:val="24"/>
          <w:szCs w:val="24"/>
        </w:rPr>
      </w:pPr>
    </w:p>
    <w:p w14:paraId="0E0F990A" w14:textId="5B42295F"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A728FA">
        <w:rPr>
          <w:rFonts w:ascii="Arial" w:hAnsi="Arial" w:cs="Arial"/>
          <w:bCs/>
          <w:sz w:val="24"/>
          <w:szCs w:val="24"/>
        </w:rPr>
        <w:t>2</w:t>
      </w:r>
      <w:r>
        <w:rPr>
          <w:rFonts w:ascii="Arial" w:hAnsi="Arial" w:cs="Arial"/>
          <w:bCs/>
          <w:sz w:val="24"/>
          <w:szCs w:val="24"/>
        </w:rPr>
        <w:t>:</w:t>
      </w:r>
      <w:r>
        <w:rPr>
          <w:rFonts w:ascii="Arial" w:hAnsi="Arial" w:cs="Arial"/>
          <w:bCs/>
          <w:sz w:val="24"/>
          <w:szCs w:val="24"/>
        </w:rPr>
        <w:tab/>
        <w:t>One from…A.</w:t>
      </w:r>
    </w:p>
    <w:p w14:paraId="16C896A1" w14:textId="77777777" w:rsidR="00817C89" w:rsidRDefault="00817C89" w:rsidP="00376DBD">
      <w:pPr>
        <w:spacing w:after="0" w:line="240" w:lineRule="auto"/>
        <w:ind w:left="1134" w:hanging="1134"/>
        <w:jc w:val="both"/>
        <w:rPr>
          <w:rFonts w:ascii="Arial" w:hAnsi="Arial" w:cs="Arial"/>
          <w:bCs/>
          <w:sz w:val="24"/>
          <w:szCs w:val="24"/>
        </w:rPr>
      </w:pPr>
    </w:p>
    <w:p w14:paraId="54FA8D10" w14:textId="0ED1445B"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A728FA">
        <w:rPr>
          <w:rFonts w:ascii="Arial" w:hAnsi="Arial" w:cs="Arial"/>
          <w:bCs/>
          <w:sz w:val="24"/>
          <w:szCs w:val="24"/>
        </w:rPr>
        <w:t>1</w:t>
      </w:r>
      <w:r>
        <w:rPr>
          <w:rFonts w:ascii="Arial" w:hAnsi="Arial" w:cs="Arial"/>
          <w:bCs/>
          <w:sz w:val="24"/>
          <w:szCs w:val="24"/>
        </w:rPr>
        <w:t>:</w:t>
      </w:r>
      <w:r>
        <w:rPr>
          <w:rFonts w:ascii="Arial" w:hAnsi="Arial" w:cs="Arial"/>
          <w:bCs/>
          <w:sz w:val="24"/>
          <w:szCs w:val="24"/>
        </w:rPr>
        <w:tab/>
        <w:t>One from H.</w:t>
      </w:r>
    </w:p>
    <w:p w14:paraId="77A652D5" w14:textId="77777777" w:rsidR="00817C89" w:rsidRDefault="00817C89" w:rsidP="00376DBD">
      <w:pPr>
        <w:spacing w:after="0" w:line="240" w:lineRule="auto"/>
        <w:ind w:left="1134" w:hanging="1134"/>
        <w:jc w:val="both"/>
        <w:rPr>
          <w:rFonts w:ascii="Arial" w:hAnsi="Arial" w:cs="Arial"/>
          <w:bCs/>
          <w:sz w:val="24"/>
          <w:szCs w:val="24"/>
        </w:rPr>
      </w:pPr>
    </w:p>
    <w:p w14:paraId="0B6C1570" w14:textId="29A97C63"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60338C">
        <w:rPr>
          <w:rFonts w:ascii="Arial" w:hAnsi="Arial" w:cs="Arial"/>
          <w:bCs/>
          <w:sz w:val="24"/>
          <w:szCs w:val="24"/>
        </w:rPr>
        <w:t>2</w:t>
      </w:r>
      <w:r>
        <w:rPr>
          <w:rFonts w:ascii="Arial" w:hAnsi="Arial" w:cs="Arial"/>
          <w:bCs/>
          <w:sz w:val="24"/>
          <w:szCs w:val="24"/>
        </w:rPr>
        <w:t>:</w:t>
      </w:r>
      <w:r>
        <w:rPr>
          <w:rFonts w:ascii="Arial" w:hAnsi="Arial" w:cs="Arial"/>
          <w:bCs/>
          <w:sz w:val="24"/>
          <w:szCs w:val="24"/>
        </w:rPr>
        <w:tab/>
        <w:t>H…G.</w:t>
      </w:r>
    </w:p>
    <w:p w14:paraId="51BCFD4C" w14:textId="77777777" w:rsidR="00817C89" w:rsidRDefault="00817C89" w:rsidP="00376DBD">
      <w:pPr>
        <w:spacing w:after="0" w:line="240" w:lineRule="auto"/>
        <w:ind w:left="1134" w:hanging="1134"/>
        <w:jc w:val="both"/>
        <w:rPr>
          <w:rFonts w:ascii="Arial" w:hAnsi="Arial" w:cs="Arial"/>
          <w:bCs/>
          <w:sz w:val="24"/>
          <w:szCs w:val="24"/>
        </w:rPr>
      </w:pPr>
    </w:p>
    <w:p w14:paraId="0436EF2B" w14:textId="6A09688F"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60338C">
        <w:rPr>
          <w:rFonts w:ascii="Arial" w:hAnsi="Arial" w:cs="Arial"/>
          <w:bCs/>
          <w:sz w:val="24"/>
          <w:szCs w:val="24"/>
        </w:rPr>
        <w:t>1</w:t>
      </w:r>
      <w:r>
        <w:rPr>
          <w:rFonts w:ascii="Arial" w:hAnsi="Arial" w:cs="Arial"/>
          <w:bCs/>
          <w:sz w:val="24"/>
          <w:szCs w:val="24"/>
        </w:rPr>
        <w:tab/>
        <w:t>Three from D.</w:t>
      </w:r>
    </w:p>
    <w:p w14:paraId="678BA38F" w14:textId="77777777" w:rsidR="00817C89" w:rsidRDefault="00817C89" w:rsidP="00376DBD">
      <w:pPr>
        <w:spacing w:after="0" w:line="240" w:lineRule="auto"/>
        <w:ind w:left="1134" w:hanging="1134"/>
        <w:jc w:val="both"/>
        <w:rPr>
          <w:rFonts w:ascii="Arial" w:hAnsi="Arial" w:cs="Arial"/>
          <w:bCs/>
          <w:sz w:val="24"/>
          <w:szCs w:val="24"/>
        </w:rPr>
      </w:pPr>
    </w:p>
    <w:p w14:paraId="125BAC6E" w14:textId="5FC92F61"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Again. </w:t>
      </w:r>
    </w:p>
    <w:p w14:paraId="56D2DB98" w14:textId="77777777" w:rsidR="00817C89" w:rsidRDefault="00817C89" w:rsidP="00376DBD">
      <w:pPr>
        <w:spacing w:after="0" w:line="240" w:lineRule="auto"/>
        <w:ind w:left="1134" w:hanging="1134"/>
        <w:jc w:val="both"/>
        <w:rPr>
          <w:rFonts w:ascii="Arial" w:hAnsi="Arial" w:cs="Arial"/>
          <w:bCs/>
          <w:sz w:val="24"/>
          <w:szCs w:val="24"/>
        </w:rPr>
      </w:pPr>
    </w:p>
    <w:p w14:paraId="7F1A8A7C" w14:textId="2DCDF12D"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60338C">
        <w:rPr>
          <w:rFonts w:ascii="Arial" w:hAnsi="Arial" w:cs="Arial"/>
          <w:bCs/>
          <w:sz w:val="24"/>
          <w:szCs w:val="24"/>
        </w:rPr>
        <w:t>1</w:t>
      </w:r>
      <w:r>
        <w:rPr>
          <w:rFonts w:ascii="Arial" w:hAnsi="Arial" w:cs="Arial"/>
          <w:bCs/>
          <w:sz w:val="24"/>
          <w:szCs w:val="24"/>
        </w:rPr>
        <w:t>:</w:t>
      </w:r>
      <w:r>
        <w:rPr>
          <w:rFonts w:ascii="Arial" w:hAnsi="Arial" w:cs="Arial"/>
          <w:bCs/>
          <w:sz w:val="24"/>
          <w:szCs w:val="24"/>
        </w:rPr>
        <w:tab/>
        <w:t>Yeah, I think it will be.</w:t>
      </w:r>
    </w:p>
    <w:p w14:paraId="4EE2E641" w14:textId="77777777" w:rsidR="00817C89" w:rsidRDefault="00817C89" w:rsidP="00376DBD">
      <w:pPr>
        <w:spacing w:after="0" w:line="240" w:lineRule="auto"/>
        <w:ind w:left="1134" w:hanging="1134"/>
        <w:jc w:val="both"/>
        <w:rPr>
          <w:rFonts w:ascii="Arial" w:hAnsi="Arial" w:cs="Arial"/>
          <w:bCs/>
          <w:sz w:val="24"/>
          <w:szCs w:val="24"/>
        </w:rPr>
      </w:pPr>
    </w:p>
    <w:p w14:paraId="59B4B031" w14:textId="5B3EE86E"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60338C">
        <w:rPr>
          <w:rFonts w:ascii="Arial" w:hAnsi="Arial" w:cs="Arial"/>
          <w:bCs/>
          <w:sz w:val="24"/>
          <w:szCs w:val="24"/>
        </w:rPr>
        <w:t>2</w:t>
      </w:r>
      <w:r>
        <w:rPr>
          <w:rFonts w:ascii="Arial" w:hAnsi="Arial" w:cs="Arial"/>
          <w:bCs/>
          <w:sz w:val="24"/>
          <w:szCs w:val="24"/>
        </w:rPr>
        <w:t>:</w:t>
      </w:r>
      <w:r>
        <w:rPr>
          <w:rFonts w:ascii="Arial" w:hAnsi="Arial" w:cs="Arial"/>
          <w:bCs/>
          <w:sz w:val="24"/>
          <w:szCs w:val="24"/>
        </w:rPr>
        <w:tab/>
        <w:t>Three from D.  A.</w:t>
      </w:r>
    </w:p>
    <w:p w14:paraId="7D95368C" w14:textId="77777777" w:rsidR="00817C89" w:rsidRDefault="00817C89" w:rsidP="00376DBD">
      <w:pPr>
        <w:spacing w:after="0" w:line="240" w:lineRule="auto"/>
        <w:ind w:left="1134" w:hanging="1134"/>
        <w:jc w:val="both"/>
        <w:rPr>
          <w:rFonts w:ascii="Arial" w:hAnsi="Arial" w:cs="Arial"/>
          <w:bCs/>
          <w:sz w:val="24"/>
          <w:szCs w:val="24"/>
        </w:rPr>
      </w:pPr>
    </w:p>
    <w:p w14:paraId="0BEE8C53" w14:textId="0B7F3E4D" w:rsidR="00817C89" w:rsidRDefault="00817C89" w:rsidP="00376DBD">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w:t>
      </w:r>
      <w:r w:rsidR="0060338C">
        <w:rPr>
          <w:rFonts w:ascii="Arial" w:hAnsi="Arial" w:cs="Arial"/>
          <w:bCs/>
          <w:sz w:val="24"/>
          <w:szCs w:val="24"/>
        </w:rPr>
        <w:t>1:</w:t>
      </w:r>
      <w:r w:rsidR="0060338C">
        <w:rPr>
          <w:rFonts w:ascii="Arial" w:hAnsi="Arial" w:cs="Arial"/>
          <w:bCs/>
          <w:sz w:val="24"/>
          <w:szCs w:val="24"/>
        </w:rPr>
        <w:tab/>
        <w:t>One from J.</w:t>
      </w:r>
    </w:p>
    <w:p w14:paraId="47657067" w14:textId="77777777" w:rsidR="0060338C" w:rsidRDefault="0060338C" w:rsidP="00376DBD">
      <w:pPr>
        <w:spacing w:after="0" w:line="240" w:lineRule="auto"/>
        <w:ind w:left="1134" w:hanging="1134"/>
        <w:jc w:val="both"/>
        <w:rPr>
          <w:rFonts w:ascii="Arial" w:hAnsi="Arial" w:cs="Arial"/>
          <w:bCs/>
          <w:sz w:val="24"/>
          <w:szCs w:val="24"/>
        </w:rPr>
      </w:pPr>
    </w:p>
    <w:p w14:paraId="2B797447" w14:textId="60889F5F" w:rsidR="0060338C" w:rsidRDefault="0060338C"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J.  I.</w:t>
      </w:r>
    </w:p>
    <w:p w14:paraId="454A076F" w14:textId="77777777" w:rsidR="0060338C" w:rsidRDefault="0060338C" w:rsidP="00376DBD">
      <w:pPr>
        <w:spacing w:after="0" w:line="240" w:lineRule="auto"/>
        <w:ind w:left="1134" w:hanging="1134"/>
        <w:jc w:val="both"/>
        <w:rPr>
          <w:rFonts w:ascii="Arial" w:hAnsi="Arial" w:cs="Arial"/>
          <w:bCs/>
          <w:sz w:val="24"/>
          <w:szCs w:val="24"/>
        </w:rPr>
      </w:pPr>
    </w:p>
    <w:p w14:paraId="1B4535E6" w14:textId="07A2AAB6" w:rsidR="0060338C" w:rsidRDefault="0060338C"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three from O.</w:t>
      </w:r>
    </w:p>
    <w:p w14:paraId="550EF9EC" w14:textId="77777777" w:rsidR="0060338C" w:rsidRDefault="0060338C" w:rsidP="00376DBD">
      <w:pPr>
        <w:spacing w:after="0" w:line="240" w:lineRule="auto"/>
        <w:ind w:left="1134" w:hanging="1134"/>
        <w:jc w:val="both"/>
        <w:rPr>
          <w:rFonts w:ascii="Arial" w:hAnsi="Arial" w:cs="Arial"/>
          <w:bCs/>
          <w:sz w:val="24"/>
          <w:szCs w:val="24"/>
        </w:rPr>
      </w:pPr>
    </w:p>
    <w:p w14:paraId="43A07B78" w14:textId="0B422E8B" w:rsidR="0060338C" w:rsidRDefault="0060338C"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Three from O.  L.  One, two, three, L.</w:t>
      </w:r>
      <w:r w:rsidR="00C712B0">
        <w:rPr>
          <w:rFonts w:ascii="Arial" w:hAnsi="Arial" w:cs="Arial"/>
          <w:bCs/>
          <w:sz w:val="24"/>
          <w:szCs w:val="24"/>
        </w:rPr>
        <w:t xml:space="preserve"> </w:t>
      </w:r>
    </w:p>
    <w:p w14:paraId="789505C0" w14:textId="77777777" w:rsidR="00C712B0" w:rsidRDefault="00C712B0" w:rsidP="00376DBD">
      <w:pPr>
        <w:spacing w:after="0" w:line="240" w:lineRule="auto"/>
        <w:ind w:left="1134" w:hanging="1134"/>
        <w:jc w:val="both"/>
        <w:rPr>
          <w:rFonts w:ascii="Arial" w:hAnsi="Arial" w:cs="Arial"/>
          <w:bCs/>
          <w:sz w:val="24"/>
          <w:szCs w:val="24"/>
        </w:rPr>
      </w:pPr>
    </w:p>
    <w:p w14:paraId="18FA8437" w14:textId="074BAB85"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ab/>
        <w:t>Is that the signature, the person who signed off?</w:t>
      </w:r>
    </w:p>
    <w:p w14:paraId="78831536" w14:textId="77777777" w:rsidR="00C712B0" w:rsidRDefault="00C712B0" w:rsidP="00376DBD">
      <w:pPr>
        <w:spacing w:after="0" w:line="240" w:lineRule="auto"/>
        <w:ind w:left="1134" w:hanging="1134"/>
        <w:jc w:val="both"/>
        <w:rPr>
          <w:rFonts w:ascii="Arial" w:hAnsi="Arial" w:cs="Arial"/>
          <w:bCs/>
          <w:sz w:val="24"/>
          <w:szCs w:val="24"/>
        </w:rPr>
      </w:pPr>
    </w:p>
    <w:p w14:paraId="2247B213" w14:textId="49F38E7D"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No.</w:t>
      </w:r>
    </w:p>
    <w:p w14:paraId="75C41EAE" w14:textId="77777777" w:rsidR="00C712B0" w:rsidRDefault="00C712B0" w:rsidP="00376DBD">
      <w:pPr>
        <w:spacing w:after="0" w:line="240" w:lineRule="auto"/>
        <w:ind w:left="1134" w:hanging="1134"/>
        <w:jc w:val="both"/>
        <w:rPr>
          <w:rFonts w:ascii="Arial" w:hAnsi="Arial" w:cs="Arial"/>
          <w:bCs/>
          <w:sz w:val="24"/>
          <w:szCs w:val="24"/>
        </w:rPr>
      </w:pPr>
    </w:p>
    <w:p w14:paraId="67A6F03C" w14:textId="350CFAED"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Okay.</w:t>
      </w:r>
    </w:p>
    <w:p w14:paraId="670BAD21" w14:textId="77777777" w:rsidR="00C712B0" w:rsidRDefault="00C712B0" w:rsidP="00376DBD">
      <w:pPr>
        <w:spacing w:after="0" w:line="240" w:lineRule="auto"/>
        <w:ind w:left="1134" w:hanging="1134"/>
        <w:jc w:val="both"/>
        <w:rPr>
          <w:rFonts w:ascii="Arial" w:hAnsi="Arial" w:cs="Arial"/>
          <w:bCs/>
          <w:sz w:val="24"/>
          <w:szCs w:val="24"/>
        </w:rPr>
      </w:pPr>
    </w:p>
    <w:p w14:paraId="33ED4E09" w14:textId="48C9F66C"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It’s </w:t>
      </w:r>
      <w:r w:rsidRPr="00670CB7">
        <w:rPr>
          <w:rFonts w:ascii="Arial" w:hAnsi="Arial" w:cs="Arial"/>
          <w:bCs/>
          <w:sz w:val="24"/>
          <w:szCs w:val="24"/>
          <w:highlight w:val="yellow"/>
        </w:rPr>
        <w:t>[inaudible 02:30:32].</w:t>
      </w:r>
    </w:p>
    <w:p w14:paraId="0F8990EC" w14:textId="77777777" w:rsidR="00C712B0" w:rsidRDefault="00C712B0" w:rsidP="00376DBD">
      <w:pPr>
        <w:spacing w:after="0" w:line="240" w:lineRule="auto"/>
        <w:ind w:left="1134" w:hanging="1134"/>
        <w:jc w:val="both"/>
        <w:rPr>
          <w:rFonts w:ascii="Arial" w:hAnsi="Arial" w:cs="Arial"/>
          <w:bCs/>
          <w:sz w:val="24"/>
          <w:szCs w:val="24"/>
        </w:rPr>
      </w:pPr>
    </w:p>
    <w:p w14:paraId="51155E45" w14:textId="414306EA"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And a one from O, was there was meant to be one.</w:t>
      </w:r>
    </w:p>
    <w:p w14:paraId="4AEC13AD" w14:textId="77777777" w:rsidR="00C712B0" w:rsidRDefault="00C712B0" w:rsidP="00376DBD">
      <w:pPr>
        <w:spacing w:after="0" w:line="240" w:lineRule="auto"/>
        <w:ind w:left="1134" w:hanging="1134"/>
        <w:jc w:val="both"/>
        <w:rPr>
          <w:rFonts w:ascii="Arial" w:hAnsi="Arial" w:cs="Arial"/>
          <w:bCs/>
          <w:sz w:val="24"/>
          <w:szCs w:val="24"/>
        </w:rPr>
      </w:pPr>
    </w:p>
    <w:p w14:paraId="05A6B7BB" w14:textId="5C3A71D1"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One from O, N.</w:t>
      </w:r>
    </w:p>
    <w:p w14:paraId="6AA4BDCF" w14:textId="77777777" w:rsidR="00C712B0" w:rsidRDefault="00C712B0" w:rsidP="00376DBD">
      <w:pPr>
        <w:spacing w:after="0" w:line="240" w:lineRule="auto"/>
        <w:ind w:left="1134" w:hanging="1134"/>
        <w:jc w:val="both"/>
        <w:rPr>
          <w:rFonts w:ascii="Arial" w:hAnsi="Arial" w:cs="Arial"/>
          <w:bCs/>
          <w:sz w:val="24"/>
          <w:szCs w:val="24"/>
        </w:rPr>
      </w:pPr>
    </w:p>
    <w:p w14:paraId="5C38CAF3" w14:textId="43B9CB07"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Oh yeah.</w:t>
      </w:r>
    </w:p>
    <w:p w14:paraId="4BC0B5A3" w14:textId="77777777" w:rsidR="00C712B0" w:rsidRDefault="00C712B0" w:rsidP="00376DBD">
      <w:pPr>
        <w:spacing w:after="0" w:line="240" w:lineRule="auto"/>
        <w:ind w:left="1134" w:hanging="1134"/>
        <w:jc w:val="both"/>
        <w:rPr>
          <w:rFonts w:ascii="Arial" w:hAnsi="Arial" w:cs="Arial"/>
          <w:bCs/>
          <w:sz w:val="24"/>
          <w:szCs w:val="24"/>
        </w:rPr>
      </w:pPr>
    </w:p>
    <w:p w14:paraId="49D0E13E" w14:textId="118534FB"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then three from F.</w:t>
      </w:r>
    </w:p>
    <w:p w14:paraId="5BD38BB5" w14:textId="77777777" w:rsidR="00C712B0" w:rsidRDefault="00C712B0" w:rsidP="00376DBD">
      <w:pPr>
        <w:spacing w:after="0" w:line="240" w:lineRule="auto"/>
        <w:ind w:left="1134" w:hanging="1134"/>
        <w:jc w:val="both"/>
        <w:rPr>
          <w:rFonts w:ascii="Arial" w:hAnsi="Arial" w:cs="Arial"/>
          <w:bCs/>
          <w:sz w:val="24"/>
          <w:szCs w:val="24"/>
        </w:rPr>
      </w:pPr>
    </w:p>
    <w:p w14:paraId="66CE68ED" w14:textId="79BF5A78"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Three from F.  C.</w:t>
      </w:r>
    </w:p>
    <w:p w14:paraId="110AE0AF" w14:textId="77777777" w:rsidR="00C712B0" w:rsidRDefault="00C712B0" w:rsidP="00376DBD">
      <w:pPr>
        <w:spacing w:after="0" w:line="240" w:lineRule="auto"/>
        <w:ind w:left="1134" w:hanging="1134"/>
        <w:jc w:val="both"/>
        <w:rPr>
          <w:rFonts w:ascii="Arial" w:hAnsi="Arial" w:cs="Arial"/>
          <w:bCs/>
          <w:sz w:val="24"/>
          <w:szCs w:val="24"/>
        </w:rPr>
      </w:pPr>
    </w:p>
    <w:p w14:paraId="4AF9BE7C" w14:textId="787655CE"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C.  Can’t wait to see you, mind if I borrow the car again?</w:t>
      </w:r>
    </w:p>
    <w:p w14:paraId="5A8E2845" w14:textId="77777777" w:rsidR="00C712B0" w:rsidRDefault="00C712B0" w:rsidP="00376DBD">
      <w:pPr>
        <w:spacing w:after="0" w:line="240" w:lineRule="auto"/>
        <w:ind w:left="1134" w:hanging="1134"/>
        <w:jc w:val="both"/>
        <w:rPr>
          <w:rFonts w:ascii="Arial" w:hAnsi="Arial" w:cs="Arial"/>
          <w:bCs/>
          <w:sz w:val="24"/>
          <w:szCs w:val="24"/>
        </w:rPr>
      </w:pPr>
    </w:p>
    <w:p w14:paraId="4D0EBDD8" w14:textId="37A239A3"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09614A">
        <w:rPr>
          <w:rFonts w:ascii="Arial" w:hAnsi="Arial" w:cs="Arial"/>
          <w:bCs/>
          <w:sz w:val="24"/>
          <w:szCs w:val="24"/>
        </w:rPr>
        <w:t>2</w:t>
      </w:r>
      <w:r>
        <w:rPr>
          <w:rFonts w:ascii="Arial" w:hAnsi="Arial" w:cs="Arial"/>
          <w:bCs/>
          <w:sz w:val="24"/>
          <w:szCs w:val="24"/>
        </w:rPr>
        <w:t>:</w:t>
      </w:r>
      <w:r>
        <w:rPr>
          <w:rFonts w:ascii="Arial" w:hAnsi="Arial" w:cs="Arial"/>
          <w:bCs/>
          <w:sz w:val="24"/>
          <w:szCs w:val="24"/>
        </w:rPr>
        <w:tab/>
        <w:t>So he’s borrowed his car, so she’s got…?</w:t>
      </w:r>
    </w:p>
    <w:p w14:paraId="2FABDB4C" w14:textId="77777777" w:rsidR="00C712B0" w:rsidRDefault="00C712B0" w:rsidP="00376DBD">
      <w:pPr>
        <w:spacing w:after="0" w:line="240" w:lineRule="auto"/>
        <w:ind w:left="1134" w:hanging="1134"/>
        <w:jc w:val="both"/>
        <w:rPr>
          <w:rFonts w:ascii="Arial" w:hAnsi="Arial" w:cs="Arial"/>
          <w:bCs/>
          <w:sz w:val="24"/>
          <w:szCs w:val="24"/>
        </w:rPr>
      </w:pPr>
    </w:p>
    <w:p w14:paraId="40084468" w14:textId="0221585E" w:rsidR="00C712B0" w:rsidRDefault="00C712B0" w:rsidP="00376DBD">
      <w:pPr>
        <w:spacing w:after="0" w:line="240" w:lineRule="auto"/>
        <w:ind w:left="1134" w:hanging="1134"/>
        <w:jc w:val="both"/>
        <w:rPr>
          <w:rFonts w:ascii="Arial" w:hAnsi="Arial" w:cs="Arial"/>
          <w:bCs/>
          <w:sz w:val="24"/>
          <w:szCs w:val="24"/>
        </w:rPr>
      </w:pPr>
      <w:r>
        <w:rPr>
          <w:rFonts w:ascii="Arial" w:hAnsi="Arial" w:cs="Arial"/>
          <w:bCs/>
          <w:sz w:val="24"/>
          <w:szCs w:val="24"/>
        </w:rPr>
        <w:t>F</w:t>
      </w:r>
      <w:r w:rsidR="0009614A">
        <w:rPr>
          <w:rFonts w:ascii="Arial" w:hAnsi="Arial" w:cs="Arial"/>
          <w:bCs/>
          <w:sz w:val="24"/>
          <w:szCs w:val="24"/>
        </w:rPr>
        <w:t>3:</w:t>
      </w:r>
      <w:r w:rsidR="0009614A">
        <w:rPr>
          <w:rFonts w:ascii="Arial" w:hAnsi="Arial" w:cs="Arial"/>
          <w:bCs/>
          <w:sz w:val="24"/>
          <w:szCs w:val="24"/>
        </w:rPr>
        <w:tab/>
        <w:t xml:space="preserve">No, </w:t>
      </w:r>
      <w:r w:rsidR="00AB7497">
        <w:rPr>
          <w:rFonts w:ascii="Arial" w:hAnsi="Arial" w:cs="Arial"/>
          <w:bCs/>
          <w:sz w:val="24"/>
          <w:szCs w:val="24"/>
        </w:rPr>
        <w:t>Sheri</w:t>
      </w:r>
      <w:r w:rsidR="0009614A">
        <w:rPr>
          <w:rFonts w:ascii="Arial" w:hAnsi="Arial" w:cs="Arial"/>
          <w:bCs/>
          <w:sz w:val="24"/>
          <w:szCs w:val="24"/>
        </w:rPr>
        <w:t xml:space="preserve"> got the car, right?</w:t>
      </w:r>
    </w:p>
    <w:p w14:paraId="1193619C" w14:textId="77777777" w:rsidR="0009614A" w:rsidRDefault="0009614A" w:rsidP="00376DBD">
      <w:pPr>
        <w:spacing w:after="0" w:line="240" w:lineRule="auto"/>
        <w:ind w:left="1134" w:hanging="1134"/>
        <w:jc w:val="both"/>
        <w:rPr>
          <w:rFonts w:ascii="Arial" w:hAnsi="Arial" w:cs="Arial"/>
          <w:bCs/>
          <w:sz w:val="24"/>
          <w:szCs w:val="24"/>
        </w:rPr>
      </w:pPr>
    </w:p>
    <w:p w14:paraId="500C075A" w14:textId="57AA774C" w:rsidR="0009614A" w:rsidRDefault="0009614A" w:rsidP="00376DBD">
      <w:pPr>
        <w:spacing w:after="0" w:line="240" w:lineRule="auto"/>
        <w:ind w:left="1134" w:hanging="1134"/>
        <w:jc w:val="both"/>
        <w:rPr>
          <w:rFonts w:ascii="Arial" w:hAnsi="Arial" w:cs="Arial"/>
          <w:bCs/>
          <w:sz w:val="24"/>
          <w:szCs w:val="24"/>
        </w:rPr>
      </w:pPr>
      <w:r>
        <w:rPr>
          <w:rFonts w:ascii="Arial" w:hAnsi="Arial" w:cs="Arial"/>
          <w:bCs/>
          <w:sz w:val="24"/>
          <w:szCs w:val="24"/>
        </w:rPr>
        <w:tab/>
        <w:t>Because there’s two Chris.</w:t>
      </w:r>
    </w:p>
    <w:p w14:paraId="5EBCCFEE" w14:textId="77777777" w:rsidR="0009614A" w:rsidRDefault="0009614A" w:rsidP="00376DBD">
      <w:pPr>
        <w:spacing w:after="0" w:line="240" w:lineRule="auto"/>
        <w:ind w:left="1134" w:hanging="1134"/>
        <w:jc w:val="both"/>
        <w:rPr>
          <w:rFonts w:ascii="Arial" w:hAnsi="Arial" w:cs="Arial"/>
          <w:bCs/>
          <w:sz w:val="24"/>
          <w:szCs w:val="24"/>
        </w:rPr>
      </w:pPr>
    </w:p>
    <w:p w14:paraId="6972BED9" w14:textId="5CBCCCC0" w:rsidR="0009614A" w:rsidRDefault="0009614A"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There’s two Chris, yeah, </w:t>
      </w:r>
      <w:r w:rsidR="00AB7497">
        <w:rPr>
          <w:rFonts w:ascii="Arial" w:hAnsi="Arial" w:cs="Arial"/>
          <w:bCs/>
          <w:sz w:val="24"/>
          <w:szCs w:val="24"/>
        </w:rPr>
        <w:t>Sheri</w:t>
      </w:r>
      <w:r>
        <w:rPr>
          <w:rFonts w:ascii="Arial" w:hAnsi="Arial" w:cs="Arial"/>
          <w:bCs/>
          <w:sz w:val="24"/>
          <w:szCs w:val="24"/>
        </w:rPr>
        <w:t>.</w:t>
      </w:r>
    </w:p>
    <w:p w14:paraId="0FDBD6FE" w14:textId="77777777" w:rsidR="0009614A" w:rsidRDefault="0009614A" w:rsidP="00376DBD">
      <w:pPr>
        <w:spacing w:after="0" w:line="240" w:lineRule="auto"/>
        <w:ind w:left="1134" w:hanging="1134"/>
        <w:jc w:val="both"/>
        <w:rPr>
          <w:rFonts w:ascii="Arial" w:hAnsi="Arial" w:cs="Arial"/>
          <w:bCs/>
          <w:sz w:val="24"/>
          <w:szCs w:val="24"/>
        </w:rPr>
      </w:pPr>
    </w:p>
    <w:p w14:paraId="6F33FF48" w14:textId="104C63A8" w:rsidR="0009614A" w:rsidRDefault="0009614A"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they both put C, that’s annoying.  So </w:t>
      </w:r>
      <w:r w:rsidR="00AB7497">
        <w:rPr>
          <w:rFonts w:ascii="Arial" w:hAnsi="Arial" w:cs="Arial"/>
          <w:bCs/>
          <w:sz w:val="24"/>
          <w:szCs w:val="24"/>
        </w:rPr>
        <w:t>Sheri</w:t>
      </w:r>
      <w:r>
        <w:rPr>
          <w:rFonts w:ascii="Arial" w:hAnsi="Arial" w:cs="Arial"/>
          <w:bCs/>
          <w:sz w:val="24"/>
          <w:szCs w:val="24"/>
        </w:rPr>
        <w:t xml:space="preserve"> is, who’s borrowed who’s car?</w:t>
      </w:r>
    </w:p>
    <w:p w14:paraId="077689FA" w14:textId="77777777" w:rsidR="0009614A" w:rsidRDefault="0009614A" w:rsidP="00376DBD">
      <w:pPr>
        <w:spacing w:after="0" w:line="240" w:lineRule="auto"/>
        <w:ind w:left="1134" w:hanging="1134"/>
        <w:jc w:val="both"/>
        <w:rPr>
          <w:rFonts w:ascii="Arial" w:hAnsi="Arial" w:cs="Arial"/>
          <w:bCs/>
          <w:sz w:val="24"/>
          <w:szCs w:val="24"/>
        </w:rPr>
      </w:pPr>
    </w:p>
    <w:p w14:paraId="04D82761" w14:textId="2DD558F2" w:rsidR="0009614A" w:rsidRDefault="0009614A"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She borrowed Chris’s car.</w:t>
      </w:r>
    </w:p>
    <w:p w14:paraId="1B5102C9" w14:textId="77777777" w:rsidR="0009614A" w:rsidRDefault="0009614A" w:rsidP="00376DBD">
      <w:pPr>
        <w:spacing w:after="0" w:line="240" w:lineRule="auto"/>
        <w:ind w:left="1134" w:hanging="1134"/>
        <w:jc w:val="both"/>
        <w:rPr>
          <w:rFonts w:ascii="Arial" w:hAnsi="Arial" w:cs="Arial"/>
          <w:bCs/>
          <w:sz w:val="24"/>
          <w:szCs w:val="24"/>
        </w:rPr>
      </w:pPr>
    </w:p>
    <w:p w14:paraId="15AF21A3" w14:textId="46445665" w:rsidR="0009614A" w:rsidRDefault="0009614A"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So Chris’s car is a Toyota </w:t>
      </w:r>
      <w:r w:rsidR="003B5378">
        <w:rPr>
          <w:rFonts w:ascii="Arial" w:hAnsi="Arial" w:cs="Arial"/>
          <w:bCs/>
          <w:sz w:val="24"/>
          <w:szCs w:val="24"/>
        </w:rPr>
        <w:t>Prius</w:t>
      </w:r>
      <w:r>
        <w:rPr>
          <w:rFonts w:ascii="Arial" w:hAnsi="Arial" w:cs="Arial"/>
          <w:bCs/>
          <w:sz w:val="24"/>
          <w:szCs w:val="24"/>
        </w:rPr>
        <w:t xml:space="preserve"> </w:t>
      </w:r>
      <w:r w:rsidR="008174C1">
        <w:rPr>
          <w:rFonts w:ascii="Arial" w:hAnsi="Arial" w:cs="Arial"/>
          <w:bCs/>
          <w:sz w:val="24"/>
          <w:szCs w:val="24"/>
        </w:rPr>
        <w:t>2018.  It doesn’t say what colour it is.</w:t>
      </w:r>
    </w:p>
    <w:p w14:paraId="05CE4176" w14:textId="77777777" w:rsidR="008174C1" w:rsidRDefault="008174C1" w:rsidP="00376DBD">
      <w:pPr>
        <w:spacing w:after="0" w:line="240" w:lineRule="auto"/>
        <w:ind w:left="1134" w:hanging="1134"/>
        <w:jc w:val="both"/>
        <w:rPr>
          <w:rFonts w:ascii="Arial" w:hAnsi="Arial" w:cs="Arial"/>
          <w:bCs/>
          <w:sz w:val="24"/>
          <w:szCs w:val="24"/>
        </w:rPr>
      </w:pPr>
    </w:p>
    <w:p w14:paraId="48CF04F9" w14:textId="2E35B25F"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But, it doesn’t matter, then if she borrowed his car, she might have…</w:t>
      </w:r>
    </w:p>
    <w:p w14:paraId="33FEABE9" w14:textId="77777777" w:rsidR="008174C1" w:rsidRDefault="008174C1" w:rsidP="00376DBD">
      <w:pPr>
        <w:spacing w:after="0" w:line="240" w:lineRule="auto"/>
        <w:ind w:left="1134" w:hanging="1134"/>
        <w:jc w:val="both"/>
        <w:rPr>
          <w:rFonts w:ascii="Arial" w:hAnsi="Arial" w:cs="Arial"/>
          <w:bCs/>
          <w:sz w:val="24"/>
          <w:szCs w:val="24"/>
        </w:rPr>
      </w:pPr>
    </w:p>
    <w:p w14:paraId="7E774135" w14:textId="7D2C5A3E"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Got his boots.  Oh, if she’s borrowed his car, it’s not his…</w:t>
      </w:r>
    </w:p>
    <w:p w14:paraId="6EC14F09" w14:textId="77777777" w:rsidR="008174C1" w:rsidRDefault="008174C1" w:rsidP="00376DBD">
      <w:pPr>
        <w:spacing w:after="0" w:line="240" w:lineRule="auto"/>
        <w:ind w:left="1134" w:hanging="1134"/>
        <w:jc w:val="both"/>
        <w:rPr>
          <w:rFonts w:ascii="Arial" w:hAnsi="Arial" w:cs="Arial"/>
          <w:bCs/>
          <w:sz w:val="24"/>
          <w:szCs w:val="24"/>
        </w:rPr>
      </w:pPr>
    </w:p>
    <w:p w14:paraId="2B5B15AC" w14:textId="3249A5BA"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She might have driven back to the place, right?  If she borrowed the car, that means she wanted to have the car for like, a reason, right?  So she might have driven back.</w:t>
      </w:r>
    </w:p>
    <w:p w14:paraId="77D0C908" w14:textId="77777777" w:rsidR="008174C1" w:rsidRDefault="008174C1" w:rsidP="00376DBD">
      <w:pPr>
        <w:spacing w:after="0" w:line="240" w:lineRule="auto"/>
        <w:ind w:left="1134" w:hanging="1134"/>
        <w:jc w:val="both"/>
        <w:rPr>
          <w:rFonts w:ascii="Arial" w:hAnsi="Arial" w:cs="Arial"/>
          <w:bCs/>
          <w:sz w:val="24"/>
          <w:szCs w:val="24"/>
        </w:rPr>
      </w:pPr>
    </w:p>
    <w:p w14:paraId="38BF8043" w14:textId="35DF0378"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Well </w:t>
      </w:r>
      <w:r w:rsidR="00670CB7" w:rsidRPr="00896B6E">
        <w:rPr>
          <w:rFonts w:ascii="Arial" w:hAnsi="Arial" w:cs="Arial"/>
          <w:bCs/>
          <w:sz w:val="24"/>
          <w:szCs w:val="24"/>
          <w:highlight w:val="yellow"/>
        </w:rPr>
        <w:t>[</w:t>
      </w:r>
      <w:r w:rsidR="00896B6E" w:rsidRPr="00896B6E">
        <w:rPr>
          <w:rFonts w:ascii="Arial" w:hAnsi="Arial" w:cs="Arial"/>
          <w:bCs/>
          <w:sz w:val="24"/>
          <w:szCs w:val="24"/>
          <w:highlight w:val="yellow"/>
        </w:rPr>
        <w:t>i</w:t>
      </w:r>
      <w:r w:rsidRPr="00896B6E">
        <w:rPr>
          <w:rFonts w:ascii="Arial" w:hAnsi="Arial" w:cs="Arial"/>
          <w:bCs/>
          <w:sz w:val="24"/>
          <w:szCs w:val="24"/>
          <w:highlight w:val="yellow"/>
        </w:rPr>
        <w:t>naudible 02:31:26]</w:t>
      </w:r>
      <w:r>
        <w:rPr>
          <w:rFonts w:ascii="Arial" w:hAnsi="Arial" w:cs="Arial"/>
          <w:bCs/>
          <w:sz w:val="24"/>
          <w:szCs w:val="24"/>
        </w:rPr>
        <w:t xml:space="preserve"> if she had the car, he couldn’t have had his boots on.  So that is her.</w:t>
      </w:r>
    </w:p>
    <w:p w14:paraId="2E931483" w14:textId="77777777" w:rsidR="008174C1" w:rsidRDefault="008174C1" w:rsidP="00376DBD">
      <w:pPr>
        <w:spacing w:after="0" w:line="240" w:lineRule="auto"/>
        <w:ind w:left="1134" w:hanging="1134"/>
        <w:jc w:val="both"/>
        <w:rPr>
          <w:rFonts w:ascii="Arial" w:hAnsi="Arial" w:cs="Arial"/>
          <w:bCs/>
          <w:sz w:val="24"/>
          <w:szCs w:val="24"/>
        </w:rPr>
      </w:pPr>
    </w:p>
    <w:p w14:paraId="5ACC97BF" w14:textId="3EFA7225"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Ooh.</w:t>
      </w:r>
    </w:p>
    <w:p w14:paraId="14243CBA" w14:textId="77777777" w:rsidR="008174C1" w:rsidRDefault="008174C1" w:rsidP="00376DBD">
      <w:pPr>
        <w:spacing w:after="0" w:line="240" w:lineRule="auto"/>
        <w:ind w:left="1134" w:hanging="1134"/>
        <w:jc w:val="both"/>
        <w:rPr>
          <w:rFonts w:ascii="Arial" w:hAnsi="Arial" w:cs="Arial"/>
          <w:bCs/>
          <w:sz w:val="24"/>
          <w:szCs w:val="24"/>
        </w:rPr>
      </w:pPr>
    </w:p>
    <w:p w14:paraId="53126465" w14:textId="6C5A66FC"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EA0F242" w14:textId="77777777" w:rsidR="008174C1" w:rsidRDefault="008174C1" w:rsidP="00376DBD">
      <w:pPr>
        <w:spacing w:after="0" w:line="240" w:lineRule="auto"/>
        <w:ind w:left="1134" w:hanging="1134"/>
        <w:jc w:val="both"/>
        <w:rPr>
          <w:rFonts w:ascii="Arial" w:hAnsi="Arial" w:cs="Arial"/>
          <w:bCs/>
          <w:sz w:val="24"/>
          <w:szCs w:val="24"/>
        </w:rPr>
      </w:pPr>
    </w:p>
    <w:p w14:paraId="124ACECF" w14:textId="00E5A76E"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he didn’t have the boots that night, if she’s got, oh when’s the date on this?</w:t>
      </w:r>
    </w:p>
    <w:p w14:paraId="23E245A3" w14:textId="77777777" w:rsidR="008174C1" w:rsidRDefault="008174C1" w:rsidP="00376DBD">
      <w:pPr>
        <w:spacing w:after="0" w:line="240" w:lineRule="auto"/>
        <w:ind w:left="1134" w:hanging="1134"/>
        <w:jc w:val="both"/>
        <w:rPr>
          <w:rFonts w:ascii="Arial" w:hAnsi="Arial" w:cs="Arial"/>
          <w:bCs/>
          <w:sz w:val="24"/>
          <w:szCs w:val="24"/>
        </w:rPr>
      </w:pPr>
    </w:p>
    <w:p w14:paraId="3306587A" w14:textId="268EF50D" w:rsidR="008174C1" w:rsidRDefault="008174C1"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wait, I mean, he could have added the boots later.  There’s no date.  He could have added the boots in the car later, right</w:t>
      </w:r>
      <w:r w:rsidR="003B5378">
        <w:rPr>
          <w:rFonts w:ascii="Arial" w:hAnsi="Arial" w:cs="Arial"/>
          <w:bCs/>
          <w:sz w:val="24"/>
          <w:szCs w:val="24"/>
        </w:rPr>
        <w:t>, you know what I mean, when the photo was taken?</w:t>
      </w:r>
    </w:p>
    <w:p w14:paraId="3D79C407" w14:textId="77777777" w:rsidR="003B5378" w:rsidRDefault="003B5378" w:rsidP="00376DBD">
      <w:pPr>
        <w:spacing w:after="0" w:line="240" w:lineRule="auto"/>
        <w:ind w:left="1134" w:hanging="1134"/>
        <w:jc w:val="both"/>
        <w:rPr>
          <w:rFonts w:ascii="Arial" w:hAnsi="Arial" w:cs="Arial"/>
          <w:bCs/>
          <w:sz w:val="24"/>
          <w:szCs w:val="24"/>
        </w:rPr>
      </w:pPr>
    </w:p>
    <w:p w14:paraId="66A08781" w14:textId="455D34A7" w:rsidR="003B5378" w:rsidRDefault="003B5378" w:rsidP="00376DBD">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what’s the significance of her borrowing the car?</w:t>
      </w:r>
    </w:p>
    <w:p w14:paraId="6654B401" w14:textId="77777777" w:rsidR="003B5378" w:rsidRDefault="003B5378" w:rsidP="00376DBD">
      <w:pPr>
        <w:spacing w:after="0" w:line="240" w:lineRule="auto"/>
        <w:ind w:left="1134" w:hanging="1134"/>
        <w:jc w:val="both"/>
        <w:rPr>
          <w:rFonts w:ascii="Arial" w:hAnsi="Arial" w:cs="Arial"/>
          <w:bCs/>
          <w:sz w:val="24"/>
          <w:szCs w:val="24"/>
        </w:rPr>
      </w:pPr>
    </w:p>
    <w:p w14:paraId="0ED8FB06" w14:textId="51171B30" w:rsidR="003B5378" w:rsidRDefault="003B5378"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it’s a Toyota Prius.  It doesn’t say the colour.  Collision?</w:t>
      </w:r>
    </w:p>
    <w:p w14:paraId="4B901665" w14:textId="77777777" w:rsidR="003B5378" w:rsidRDefault="003B5378" w:rsidP="00376DBD">
      <w:pPr>
        <w:spacing w:after="0" w:line="240" w:lineRule="auto"/>
        <w:ind w:left="1134" w:hanging="1134"/>
        <w:jc w:val="both"/>
        <w:rPr>
          <w:rFonts w:ascii="Arial" w:hAnsi="Arial" w:cs="Arial"/>
          <w:bCs/>
          <w:sz w:val="24"/>
          <w:szCs w:val="24"/>
        </w:rPr>
      </w:pPr>
    </w:p>
    <w:p w14:paraId="38FF117F" w14:textId="07BE7E36" w:rsidR="003B5378" w:rsidRDefault="003B5378" w:rsidP="00376DBD">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Personal.  Yeah, so he had his official vehicle probably, the Dodge, and then he had this.</w:t>
      </w:r>
    </w:p>
    <w:p w14:paraId="42038FA2" w14:textId="77777777" w:rsidR="003B5378" w:rsidRDefault="003B5378" w:rsidP="00376DBD">
      <w:pPr>
        <w:spacing w:after="0" w:line="240" w:lineRule="auto"/>
        <w:ind w:left="1134" w:hanging="1134"/>
        <w:jc w:val="both"/>
        <w:rPr>
          <w:rFonts w:ascii="Arial" w:hAnsi="Arial" w:cs="Arial"/>
          <w:bCs/>
          <w:sz w:val="24"/>
          <w:szCs w:val="24"/>
        </w:rPr>
      </w:pPr>
    </w:p>
    <w:p w14:paraId="1E219D3D" w14:textId="5B3F05FF" w:rsidR="003B5378" w:rsidRDefault="003B5378" w:rsidP="00376DBD">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7A9B47D3" w14:textId="77777777" w:rsidR="00303801" w:rsidRDefault="00303801" w:rsidP="00376DBD">
      <w:pPr>
        <w:spacing w:after="0" w:line="240" w:lineRule="auto"/>
        <w:ind w:left="1134" w:hanging="1134"/>
        <w:jc w:val="both"/>
        <w:rPr>
          <w:rFonts w:ascii="Arial" w:hAnsi="Arial" w:cs="Arial"/>
          <w:bCs/>
          <w:sz w:val="24"/>
          <w:szCs w:val="24"/>
        </w:rPr>
      </w:pPr>
    </w:p>
    <w:p w14:paraId="604A6262" w14:textId="1F7D80BE"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Registration.</w:t>
      </w:r>
    </w:p>
    <w:p w14:paraId="7683FDB9" w14:textId="77777777" w:rsidR="00303801" w:rsidRDefault="00303801" w:rsidP="00303801">
      <w:pPr>
        <w:spacing w:after="0" w:line="240" w:lineRule="auto"/>
        <w:ind w:left="1134" w:hanging="1134"/>
        <w:jc w:val="both"/>
        <w:rPr>
          <w:rFonts w:ascii="Arial" w:hAnsi="Arial" w:cs="Arial"/>
          <w:bCs/>
          <w:sz w:val="24"/>
          <w:szCs w:val="24"/>
        </w:rPr>
      </w:pPr>
    </w:p>
    <w:p w14:paraId="42A0D7BE" w14:textId="0EDA239B"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this kind of indicates that she might have wanted to go back to, like she was staying with her friends, but she didn’t really stay the whole night.</w:t>
      </w:r>
    </w:p>
    <w:p w14:paraId="1F099E9E" w14:textId="77777777" w:rsidR="00303801" w:rsidRDefault="00303801" w:rsidP="00303801">
      <w:pPr>
        <w:spacing w:after="0" w:line="240" w:lineRule="auto"/>
        <w:ind w:left="1134" w:hanging="1134"/>
        <w:jc w:val="both"/>
        <w:rPr>
          <w:rFonts w:ascii="Arial" w:hAnsi="Arial" w:cs="Arial"/>
          <w:bCs/>
          <w:sz w:val="24"/>
          <w:szCs w:val="24"/>
        </w:rPr>
      </w:pPr>
    </w:p>
    <w:p w14:paraId="377F350F" w14:textId="1ABF6375"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has she got a car?</w:t>
      </w:r>
    </w:p>
    <w:p w14:paraId="1EC0F107" w14:textId="77777777" w:rsidR="00303801" w:rsidRDefault="00303801" w:rsidP="00303801">
      <w:pPr>
        <w:spacing w:after="0" w:line="240" w:lineRule="auto"/>
        <w:ind w:left="1134" w:hanging="1134"/>
        <w:jc w:val="both"/>
        <w:rPr>
          <w:rFonts w:ascii="Arial" w:hAnsi="Arial" w:cs="Arial"/>
          <w:bCs/>
          <w:sz w:val="24"/>
          <w:szCs w:val="24"/>
        </w:rPr>
      </w:pPr>
    </w:p>
    <w:p w14:paraId="5F66D0F4" w14:textId="2F3D9920"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896B6E">
        <w:rPr>
          <w:rFonts w:ascii="Arial" w:hAnsi="Arial" w:cs="Arial"/>
          <w:bCs/>
          <w:sz w:val="24"/>
          <w:szCs w:val="24"/>
          <w:highlight w:val="yellow"/>
        </w:rPr>
        <w:t>[inaudible 02:32:07].</w:t>
      </w:r>
    </w:p>
    <w:p w14:paraId="47211B5C" w14:textId="77777777" w:rsidR="00303801" w:rsidRDefault="00303801" w:rsidP="00303801">
      <w:pPr>
        <w:spacing w:after="0" w:line="240" w:lineRule="auto"/>
        <w:ind w:left="1134" w:hanging="1134"/>
        <w:jc w:val="both"/>
        <w:rPr>
          <w:rFonts w:ascii="Arial" w:hAnsi="Arial" w:cs="Arial"/>
          <w:bCs/>
          <w:sz w:val="24"/>
          <w:szCs w:val="24"/>
        </w:rPr>
      </w:pPr>
    </w:p>
    <w:p w14:paraId="570E6412" w14:textId="1DFDDDD9"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He replied, yes, right, he said, ‘Anytime.’</w:t>
      </w:r>
    </w:p>
    <w:p w14:paraId="0FD53CE5" w14:textId="77777777" w:rsidR="00303801" w:rsidRDefault="00303801" w:rsidP="00303801">
      <w:pPr>
        <w:spacing w:after="0" w:line="240" w:lineRule="auto"/>
        <w:ind w:left="1134" w:hanging="1134"/>
        <w:jc w:val="both"/>
        <w:rPr>
          <w:rFonts w:ascii="Arial" w:hAnsi="Arial" w:cs="Arial"/>
          <w:bCs/>
          <w:sz w:val="24"/>
          <w:szCs w:val="24"/>
        </w:rPr>
      </w:pPr>
    </w:p>
    <w:p w14:paraId="17A4899D" w14:textId="3B0DE969"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so her silver Mercedes, maybe she’s trying to get him nicked rather than her, maybe, she’s a clever woman, they said she’s quite cool and calculating.</w:t>
      </w:r>
    </w:p>
    <w:p w14:paraId="2A7E9FEC" w14:textId="77777777" w:rsidR="00303801" w:rsidRDefault="00303801" w:rsidP="00303801">
      <w:pPr>
        <w:spacing w:after="0" w:line="240" w:lineRule="auto"/>
        <w:ind w:left="1134" w:hanging="1134"/>
        <w:jc w:val="both"/>
        <w:rPr>
          <w:rFonts w:ascii="Arial" w:hAnsi="Arial" w:cs="Arial"/>
          <w:bCs/>
          <w:sz w:val="24"/>
          <w:szCs w:val="24"/>
        </w:rPr>
      </w:pPr>
    </w:p>
    <w:p w14:paraId="1AC76BCC" w14:textId="01443861"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was…</w:t>
      </w:r>
    </w:p>
    <w:p w14:paraId="227E266C" w14:textId="77777777" w:rsidR="00303801" w:rsidRDefault="00303801" w:rsidP="00303801">
      <w:pPr>
        <w:spacing w:after="0" w:line="240" w:lineRule="auto"/>
        <w:ind w:left="1134" w:hanging="1134"/>
        <w:jc w:val="both"/>
        <w:rPr>
          <w:rFonts w:ascii="Arial" w:hAnsi="Arial" w:cs="Arial"/>
          <w:bCs/>
          <w:sz w:val="24"/>
          <w:szCs w:val="24"/>
        </w:rPr>
      </w:pPr>
    </w:p>
    <w:p w14:paraId="541600A1" w14:textId="38919101" w:rsidR="00303801" w:rsidRDefault="00303801" w:rsidP="00303801">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I think she wanted to get out of the small town.  I think she…she’s polished, and </w:t>
      </w:r>
      <w:r w:rsidR="00392A54">
        <w:rPr>
          <w:rFonts w:ascii="Arial" w:hAnsi="Arial" w:cs="Arial"/>
          <w:bCs/>
          <w:sz w:val="24"/>
          <w:szCs w:val="24"/>
        </w:rPr>
        <w:t xml:space="preserve">I think she was taking everybody for a ride.  I think once she got that think sold, she </w:t>
      </w:r>
      <w:r w:rsidR="00392A54" w:rsidRPr="00896B6E">
        <w:rPr>
          <w:rFonts w:ascii="Arial" w:hAnsi="Arial" w:cs="Arial"/>
          <w:bCs/>
          <w:sz w:val="24"/>
          <w:szCs w:val="24"/>
          <w:highlight w:val="yellow"/>
        </w:rPr>
        <w:t>[inaudible 02:32:35</w:t>
      </w:r>
      <w:r w:rsidR="00392A54">
        <w:rPr>
          <w:rFonts w:ascii="Arial" w:hAnsi="Arial" w:cs="Arial"/>
          <w:bCs/>
          <w:sz w:val="24"/>
          <w:szCs w:val="24"/>
        </w:rPr>
        <w:t>] Mercedes…</w:t>
      </w:r>
    </w:p>
    <w:p w14:paraId="6AEF5A8C" w14:textId="77777777" w:rsidR="00392A54" w:rsidRDefault="00392A54" w:rsidP="00303801">
      <w:pPr>
        <w:spacing w:after="0" w:line="240" w:lineRule="auto"/>
        <w:ind w:left="1134" w:hanging="1134"/>
        <w:jc w:val="both"/>
        <w:rPr>
          <w:rFonts w:ascii="Arial" w:hAnsi="Arial" w:cs="Arial"/>
          <w:bCs/>
          <w:sz w:val="24"/>
          <w:szCs w:val="24"/>
        </w:rPr>
      </w:pPr>
    </w:p>
    <w:p w14:paraId="515FA3B3" w14:textId="3C3BA743" w:rsidR="00392A54" w:rsidRDefault="00392A54" w:rsidP="00303801">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What are you looking for?</w:t>
      </w:r>
    </w:p>
    <w:p w14:paraId="4688C771" w14:textId="77777777" w:rsidR="00392A54" w:rsidRDefault="00392A54" w:rsidP="00303801">
      <w:pPr>
        <w:spacing w:after="0" w:line="240" w:lineRule="auto"/>
        <w:ind w:left="1134" w:hanging="1134"/>
        <w:jc w:val="both"/>
        <w:rPr>
          <w:rFonts w:ascii="Arial" w:hAnsi="Arial" w:cs="Arial"/>
          <w:bCs/>
          <w:sz w:val="24"/>
          <w:szCs w:val="24"/>
        </w:rPr>
      </w:pPr>
    </w:p>
    <w:p w14:paraId="3948AF88" w14:textId="632F6986"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What did he say.</w:t>
      </w:r>
    </w:p>
    <w:p w14:paraId="14824074" w14:textId="77777777" w:rsidR="00392A54" w:rsidRDefault="00392A54" w:rsidP="00392A54">
      <w:pPr>
        <w:spacing w:after="0" w:line="240" w:lineRule="auto"/>
        <w:ind w:left="1134" w:hanging="1134"/>
        <w:jc w:val="both"/>
        <w:rPr>
          <w:rFonts w:ascii="Arial" w:hAnsi="Arial" w:cs="Arial"/>
          <w:bCs/>
          <w:sz w:val="24"/>
          <w:szCs w:val="24"/>
        </w:rPr>
      </w:pPr>
    </w:p>
    <w:p w14:paraId="6F91E19F" w14:textId="4BA4FE51"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‘Anytime, I wish it were just us without your old man in the way.’</w:t>
      </w:r>
    </w:p>
    <w:p w14:paraId="5E547EAD" w14:textId="77777777" w:rsidR="00392A54" w:rsidRDefault="00392A54" w:rsidP="00392A54">
      <w:pPr>
        <w:spacing w:after="0" w:line="240" w:lineRule="auto"/>
        <w:ind w:left="1134" w:hanging="1134"/>
        <w:jc w:val="both"/>
        <w:rPr>
          <w:rFonts w:ascii="Arial" w:hAnsi="Arial" w:cs="Arial"/>
          <w:bCs/>
          <w:sz w:val="24"/>
          <w:szCs w:val="24"/>
        </w:rPr>
      </w:pPr>
    </w:p>
    <w:p w14:paraId="2F3FD39E" w14:textId="6CE1DF4E"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Ah, aha, okay.  Yeah.  So I kind of think he didn’t kill anyone.  It kind of changes my mind.  But then I agree with what Suzanne is saying.  </w:t>
      </w:r>
    </w:p>
    <w:p w14:paraId="3CF829AC" w14:textId="77777777" w:rsidR="00392A54" w:rsidRDefault="00392A54" w:rsidP="00392A54">
      <w:pPr>
        <w:spacing w:after="0" w:line="240" w:lineRule="auto"/>
        <w:ind w:left="1134" w:hanging="1134"/>
        <w:jc w:val="both"/>
        <w:rPr>
          <w:rFonts w:ascii="Arial" w:hAnsi="Arial" w:cs="Arial"/>
          <w:bCs/>
          <w:sz w:val="24"/>
          <w:szCs w:val="24"/>
        </w:rPr>
      </w:pPr>
    </w:p>
    <w:p w14:paraId="5DBCCCD1" w14:textId="69B85957"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don’t think this is enough of an alibi to say that she actually did go away.</w:t>
      </w:r>
    </w:p>
    <w:p w14:paraId="50679F88" w14:textId="77777777" w:rsidR="00392A54" w:rsidRDefault="00392A54" w:rsidP="00392A54">
      <w:pPr>
        <w:spacing w:after="0" w:line="240" w:lineRule="auto"/>
        <w:ind w:left="1134" w:hanging="1134"/>
        <w:jc w:val="both"/>
        <w:rPr>
          <w:rFonts w:ascii="Arial" w:hAnsi="Arial" w:cs="Arial"/>
          <w:bCs/>
          <w:sz w:val="24"/>
          <w:szCs w:val="24"/>
        </w:rPr>
      </w:pPr>
    </w:p>
    <w:p w14:paraId="2661D74E" w14:textId="48B7569E"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No, I think her alibi is, she has no alibi.</w:t>
      </w:r>
    </w:p>
    <w:p w14:paraId="02D2246F" w14:textId="77777777" w:rsidR="00392A54" w:rsidRDefault="00392A54" w:rsidP="00392A54">
      <w:pPr>
        <w:spacing w:after="0" w:line="240" w:lineRule="auto"/>
        <w:ind w:left="1134" w:hanging="1134"/>
        <w:jc w:val="both"/>
        <w:rPr>
          <w:rFonts w:ascii="Arial" w:hAnsi="Arial" w:cs="Arial"/>
          <w:bCs/>
          <w:sz w:val="24"/>
          <w:szCs w:val="24"/>
        </w:rPr>
      </w:pPr>
    </w:p>
    <w:p w14:paraId="096513BC" w14:textId="0D4499F4"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05EE0266" w14:textId="77777777" w:rsidR="00392A54" w:rsidRDefault="00392A54" w:rsidP="00392A54">
      <w:pPr>
        <w:spacing w:after="0" w:line="240" w:lineRule="auto"/>
        <w:ind w:left="1134" w:hanging="1134"/>
        <w:jc w:val="both"/>
        <w:rPr>
          <w:rFonts w:ascii="Arial" w:hAnsi="Arial" w:cs="Arial"/>
          <w:bCs/>
          <w:sz w:val="24"/>
          <w:szCs w:val="24"/>
        </w:rPr>
      </w:pPr>
    </w:p>
    <w:p w14:paraId="77BA2056" w14:textId="7B38F21E" w:rsidR="00392A54" w:rsidRDefault="00392A54" w:rsidP="00392A54">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r w:rsidR="00B47F67">
        <w:rPr>
          <w:rFonts w:ascii="Arial" w:hAnsi="Arial" w:cs="Arial"/>
          <w:bCs/>
          <w:sz w:val="24"/>
          <w:szCs w:val="24"/>
        </w:rPr>
        <w:t xml:space="preserve">  Okay so she had the opportunity, because she’s got no alibi.</w:t>
      </w:r>
    </w:p>
    <w:p w14:paraId="622A163E" w14:textId="77777777" w:rsidR="00B47F67" w:rsidRDefault="00B47F67" w:rsidP="00392A54">
      <w:pPr>
        <w:spacing w:after="0" w:line="240" w:lineRule="auto"/>
        <w:ind w:left="1134" w:hanging="1134"/>
        <w:jc w:val="both"/>
        <w:rPr>
          <w:rFonts w:ascii="Arial" w:hAnsi="Arial" w:cs="Arial"/>
          <w:bCs/>
          <w:sz w:val="24"/>
          <w:szCs w:val="24"/>
        </w:rPr>
      </w:pPr>
    </w:p>
    <w:p w14:paraId="30A50C28" w14:textId="78E8E34F" w:rsidR="00B47F67" w:rsidRDefault="00B47F67" w:rsidP="00B47F6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does ballet classes, she’s quite fit.  She’s a gym person, she’s quite fit.</w:t>
      </w:r>
    </w:p>
    <w:p w14:paraId="5C9B9D8F" w14:textId="77777777" w:rsidR="00B47F67" w:rsidRDefault="00B47F67" w:rsidP="00B47F67">
      <w:pPr>
        <w:spacing w:after="0" w:line="240" w:lineRule="auto"/>
        <w:ind w:left="1134" w:hanging="1134"/>
        <w:jc w:val="both"/>
        <w:rPr>
          <w:rFonts w:ascii="Arial" w:hAnsi="Arial" w:cs="Arial"/>
          <w:bCs/>
          <w:sz w:val="24"/>
          <w:szCs w:val="24"/>
        </w:rPr>
      </w:pPr>
    </w:p>
    <w:p w14:paraId="4CF79C3F" w14:textId="7F1254B3" w:rsidR="00B47F67" w:rsidRDefault="00B47F67" w:rsidP="00B47F6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Had a car.  What’s…</w:t>
      </w:r>
    </w:p>
    <w:p w14:paraId="5B8C4113" w14:textId="77777777" w:rsidR="00B47F67" w:rsidRDefault="00B47F67" w:rsidP="00B47F67">
      <w:pPr>
        <w:spacing w:after="0" w:line="240" w:lineRule="auto"/>
        <w:ind w:left="1134" w:hanging="1134"/>
        <w:jc w:val="both"/>
        <w:rPr>
          <w:rFonts w:ascii="Arial" w:hAnsi="Arial" w:cs="Arial"/>
          <w:bCs/>
          <w:sz w:val="24"/>
          <w:szCs w:val="24"/>
        </w:rPr>
      </w:pPr>
    </w:p>
    <w:p w14:paraId="33CED662" w14:textId="33AC873F" w:rsidR="00B47F67" w:rsidRDefault="00B47F67" w:rsidP="00B47F67">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She’s a gym person, she’s quite fit, she can run a lot.</w:t>
      </w:r>
    </w:p>
    <w:p w14:paraId="686D9FA2" w14:textId="77777777" w:rsidR="00B47F67" w:rsidRDefault="00B47F67" w:rsidP="00B47F67">
      <w:pPr>
        <w:spacing w:after="0" w:line="240" w:lineRule="auto"/>
        <w:ind w:left="1134" w:hanging="1134"/>
        <w:jc w:val="both"/>
        <w:rPr>
          <w:rFonts w:ascii="Arial" w:hAnsi="Arial" w:cs="Arial"/>
          <w:bCs/>
          <w:sz w:val="24"/>
          <w:szCs w:val="24"/>
        </w:rPr>
      </w:pPr>
    </w:p>
    <w:p w14:paraId="0BD820F0" w14:textId="5F4F43CF" w:rsidR="00B47F67" w:rsidRDefault="00B47F67" w:rsidP="00B47F67">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Aha…so…</w:t>
      </w:r>
    </w:p>
    <w:p w14:paraId="577F9017" w14:textId="77777777" w:rsidR="00B47F67" w:rsidRDefault="00B47F67" w:rsidP="00B47F67">
      <w:pPr>
        <w:spacing w:after="0" w:line="240" w:lineRule="auto"/>
        <w:ind w:left="1134" w:hanging="1134"/>
        <w:jc w:val="both"/>
        <w:rPr>
          <w:rFonts w:ascii="Arial" w:hAnsi="Arial" w:cs="Arial"/>
          <w:bCs/>
          <w:sz w:val="24"/>
          <w:szCs w:val="24"/>
        </w:rPr>
      </w:pPr>
    </w:p>
    <w:p w14:paraId="2DA8A5DA" w14:textId="1A92DA8A" w:rsidR="00B47F67" w:rsidRDefault="001E516F" w:rsidP="00B47F67">
      <w:pPr>
        <w:spacing w:after="0" w:line="240" w:lineRule="auto"/>
        <w:ind w:left="1134" w:hanging="1134"/>
        <w:jc w:val="both"/>
        <w:rPr>
          <w:rFonts w:ascii="Arial" w:hAnsi="Arial" w:cs="Arial"/>
          <w:bCs/>
          <w:sz w:val="24"/>
          <w:szCs w:val="24"/>
        </w:rPr>
      </w:pPr>
      <w:r>
        <w:rPr>
          <w:rFonts w:ascii="Arial" w:hAnsi="Arial" w:cs="Arial"/>
          <w:bCs/>
          <w:sz w:val="24"/>
          <w:szCs w:val="24"/>
        </w:rPr>
        <w:t>F</w:t>
      </w:r>
      <w:r w:rsidR="00B47F67">
        <w:rPr>
          <w:rFonts w:ascii="Arial" w:hAnsi="Arial" w:cs="Arial"/>
          <w:bCs/>
          <w:sz w:val="24"/>
          <w:szCs w:val="24"/>
        </w:rPr>
        <w:t>2:</w:t>
      </w:r>
      <w:r w:rsidR="00B47F67">
        <w:rPr>
          <w:rFonts w:ascii="Arial" w:hAnsi="Arial" w:cs="Arial"/>
          <w:bCs/>
          <w:sz w:val="24"/>
          <w:szCs w:val="24"/>
        </w:rPr>
        <w:tab/>
        <w:t>She’s a perfectionist.  I think if she’s a perfectionist she would not trust her sloppy boyfriend in a murder, I think she did it all herself.</w:t>
      </w:r>
      <w:r>
        <w:rPr>
          <w:rFonts w:ascii="Arial" w:hAnsi="Arial" w:cs="Arial"/>
          <w:bCs/>
          <w:sz w:val="24"/>
          <w:szCs w:val="24"/>
        </w:rPr>
        <w:t xml:space="preserve">  And she did study ballet in Indianapolis when she was 14.</w:t>
      </w:r>
    </w:p>
    <w:p w14:paraId="683863B6" w14:textId="77777777" w:rsidR="001E516F" w:rsidRDefault="001E516F" w:rsidP="00B47F67">
      <w:pPr>
        <w:spacing w:after="0" w:line="240" w:lineRule="auto"/>
        <w:ind w:left="1134" w:hanging="1134"/>
        <w:jc w:val="both"/>
        <w:rPr>
          <w:rFonts w:ascii="Arial" w:hAnsi="Arial" w:cs="Arial"/>
          <w:bCs/>
          <w:sz w:val="24"/>
          <w:szCs w:val="24"/>
        </w:rPr>
      </w:pPr>
    </w:p>
    <w:p w14:paraId="7764ECB5" w14:textId="75D9C6AC"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This is good, I like what you’re saying.  </w:t>
      </w:r>
    </w:p>
    <w:p w14:paraId="5D7E6494" w14:textId="77777777" w:rsidR="001E516F" w:rsidRDefault="001E516F" w:rsidP="001E516F">
      <w:pPr>
        <w:spacing w:after="0" w:line="240" w:lineRule="auto"/>
        <w:ind w:left="1134" w:hanging="1134"/>
        <w:jc w:val="both"/>
        <w:rPr>
          <w:rFonts w:ascii="Arial" w:hAnsi="Arial" w:cs="Arial"/>
          <w:bCs/>
          <w:sz w:val="24"/>
          <w:szCs w:val="24"/>
        </w:rPr>
      </w:pPr>
    </w:p>
    <w:p w14:paraId="7EE3D05F" w14:textId="1FC885ED"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60076354" w14:textId="77777777" w:rsidR="001E516F" w:rsidRDefault="001E516F" w:rsidP="001E516F">
      <w:pPr>
        <w:spacing w:after="0" w:line="240" w:lineRule="auto"/>
        <w:ind w:left="1134" w:hanging="1134"/>
        <w:jc w:val="both"/>
        <w:rPr>
          <w:rFonts w:ascii="Arial" w:hAnsi="Arial" w:cs="Arial"/>
          <w:bCs/>
          <w:sz w:val="24"/>
          <w:szCs w:val="24"/>
        </w:rPr>
      </w:pPr>
    </w:p>
    <w:p w14:paraId="7279CD1B" w14:textId="4254D570"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So what was her car, her car was a silver Mercedes Benz, but that doesn’t matter, and she borrowed the Toyota?</w:t>
      </w:r>
    </w:p>
    <w:p w14:paraId="7CFDE178" w14:textId="77777777" w:rsidR="001E516F" w:rsidRDefault="001E516F" w:rsidP="001E516F">
      <w:pPr>
        <w:spacing w:after="0" w:line="240" w:lineRule="auto"/>
        <w:ind w:left="1134" w:hanging="1134"/>
        <w:jc w:val="both"/>
        <w:rPr>
          <w:rFonts w:ascii="Arial" w:hAnsi="Arial" w:cs="Arial"/>
          <w:bCs/>
          <w:sz w:val="24"/>
          <w:szCs w:val="24"/>
        </w:rPr>
      </w:pPr>
    </w:p>
    <w:p w14:paraId="7CA34400" w14:textId="647C4A35"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 definitely has no plans to re-open Old Scratch, so she made that clear.</w:t>
      </w:r>
    </w:p>
    <w:p w14:paraId="6B33C71F" w14:textId="77777777" w:rsidR="001E516F" w:rsidRDefault="001E516F" w:rsidP="001E516F">
      <w:pPr>
        <w:spacing w:after="0" w:line="240" w:lineRule="auto"/>
        <w:ind w:left="1134" w:hanging="1134"/>
        <w:jc w:val="both"/>
        <w:rPr>
          <w:rFonts w:ascii="Arial" w:hAnsi="Arial" w:cs="Arial"/>
          <w:bCs/>
          <w:sz w:val="24"/>
          <w:szCs w:val="24"/>
        </w:rPr>
      </w:pPr>
    </w:p>
    <w:p w14:paraId="6D305BA1" w14:textId="6A825A06"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E42855F" w14:textId="77777777" w:rsidR="001E516F" w:rsidRDefault="001E516F" w:rsidP="001E516F">
      <w:pPr>
        <w:spacing w:after="0" w:line="240" w:lineRule="auto"/>
        <w:ind w:left="1134" w:hanging="1134"/>
        <w:jc w:val="both"/>
        <w:rPr>
          <w:rFonts w:ascii="Arial" w:hAnsi="Arial" w:cs="Arial"/>
          <w:bCs/>
          <w:sz w:val="24"/>
          <w:szCs w:val="24"/>
        </w:rPr>
      </w:pPr>
    </w:p>
    <w:p w14:paraId="762FF05E" w14:textId="6C73335E" w:rsidR="001E516F" w:rsidRDefault="001E516F" w:rsidP="001E516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So she feels, ah, she still thinks she owns it.  At the funeral she said</w:t>
      </w:r>
      <w:r w:rsidR="00492977">
        <w:rPr>
          <w:rFonts w:ascii="Arial" w:hAnsi="Arial" w:cs="Arial"/>
          <w:bCs/>
          <w:sz w:val="24"/>
          <w:szCs w:val="24"/>
        </w:rPr>
        <w:t xml:space="preserve"> she has no plans to reopen it, so she thinks she still owns it.</w:t>
      </w:r>
    </w:p>
    <w:p w14:paraId="37BA09C1" w14:textId="77777777" w:rsidR="00492977" w:rsidRDefault="00492977" w:rsidP="001E516F">
      <w:pPr>
        <w:spacing w:after="0" w:line="240" w:lineRule="auto"/>
        <w:ind w:left="1134" w:hanging="1134"/>
        <w:jc w:val="both"/>
        <w:rPr>
          <w:rFonts w:ascii="Arial" w:hAnsi="Arial" w:cs="Arial"/>
          <w:bCs/>
          <w:sz w:val="24"/>
          <w:szCs w:val="24"/>
        </w:rPr>
      </w:pPr>
    </w:p>
    <w:p w14:paraId="7A6F458C" w14:textId="1BDDC038" w:rsidR="00492977" w:rsidRDefault="00492977" w:rsidP="001E516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Aha.</w:t>
      </w:r>
    </w:p>
    <w:p w14:paraId="6B520280" w14:textId="77777777" w:rsidR="00492977" w:rsidRDefault="00492977" w:rsidP="001E516F">
      <w:pPr>
        <w:spacing w:after="0" w:line="240" w:lineRule="auto"/>
        <w:ind w:left="1134" w:hanging="1134"/>
        <w:jc w:val="both"/>
        <w:rPr>
          <w:rFonts w:ascii="Arial" w:hAnsi="Arial" w:cs="Arial"/>
          <w:bCs/>
          <w:sz w:val="24"/>
          <w:szCs w:val="24"/>
        </w:rPr>
      </w:pPr>
    </w:p>
    <w:p w14:paraId="093C768F" w14:textId="4FE89421" w:rsidR="00492977" w:rsidRDefault="00492977" w:rsidP="001E516F">
      <w:pPr>
        <w:spacing w:after="0" w:line="240" w:lineRule="auto"/>
        <w:ind w:left="1134" w:hanging="1134"/>
        <w:jc w:val="both"/>
        <w:rPr>
          <w:rFonts w:ascii="Arial" w:hAnsi="Arial" w:cs="Arial"/>
          <w:bCs/>
          <w:sz w:val="24"/>
          <w:szCs w:val="24"/>
        </w:rPr>
      </w:pPr>
      <w:r>
        <w:rPr>
          <w:rFonts w:ascii="Arial" w:hAnsi="Arial" w:cs="Arial"/>
          <w:bCs/>
          <w:sz w:val="24"/>
          <w:szCs w:val="24"/>
        </w:rPr>
        <w:t>F</w:t>
      </w:r>
      <w:r w:rsidR="00FA00ED">
        <w:rPr>
          <w:rFonts w:ascii="Arial" w:hAnsi="Arial" w:cs="Arial"/>
          <w:bCs/>
          <w:sz w:val="24"/>
          <w:szCs w:val="24"/>
        </w:rPr>
        <w:t>2</w:t>
      </w:r>
      <w:r>
        <w:rPr>
          <w:rFonts w:ascii="Arial" w:hAnsi="Arial" w:cs="Arial"/>
          <w:bCs/>
          <w:sz w:val="24"/>
          <w:szCs w:val="24"/>
        </w:rPr>
        <w:t>:</w:t>
      </w:r>
      <w:r>
        <w:rPr>
          <w:rFonts w:ascii="Arial" w:hAnsi="Arial" w:cs="Arial"/>
          <w:bCs/>
          <w:sz w:val="24"/>
          <w:szCs w:val="24"/>
        </w:rPr>
        <w:tab/>
        <w:t>‘I don’t know how I could bear it, not when there’s a memory of poor Nick around every corner.’  So she thinks she’s still, she doesn’t know about the will.</w:t>
      </w:r>
      <w:r w:rsidR="00FA00ED">
        <w:rPr>
          <w:rFonts w:ascii="Arial" w:hAnsi="Arial" w:cs="Arial"/>
          <w:bCs/>
          <w:sz w:val="24"/>
          <w:szCs w:val="24"/>
        </w:rPr>
        <w:t xml:space="preserve">  And she was just staying at friends.  I don’t think </w:t>
      </w:r>
      <w:r w:rsidR="00F657F5">
        <w:rPr>
          <w:rFonts w:ascii="Arial" w:hAnsi="Arial" w:cs="Arial"/>
          <w:bCs/>
          <w:sz w:val="24"/>
          <w:szCs w:val="24"/>
        </w:rPr>
        <w:t>our lass</w:t>
      </w:r>
      <w:r w:rsidR="00FA00ED">
        <w:rPr>
          <w:rFonts w:ascii="Arial" w:hAnsi="Arial" w:cs="Arial"/>
          <w:bCs/>
          <w:sz w:val="24"/>
          <w:szCs w:val="24"/>
        </w:rPr>
        <w:t xml:space="preserve"> believes the staying with friends, ‘</w:t>
      </w:r>
      <w:proofErr w:type="gramStart"/>
      <w:r w:rsidR="00FA00ED">
        <w:rPr>
          <w:rFonts w:ascii="Arial" w:hAnsi="Arial" w:cs="Arial"/>
          <w:bCs/>
          <w:sz w:val="24"/>
          <w:szCs w:val="24"/>
        </w:rPr>
        <w:t>cause</w:t>
      </w:r>
      <w:proofErr w:type="gramEnd"/>
      <w:r w:rsidR="00FA00ED">
        <w:rPr>
          <w:rFonts w:ascii="Arial" w:hAnsi="Arial" w:cs="Arial"/>
          <w:bCs/>
          <w:sz w:val="24"/>
          <w:szCs w:val="24"/>
        </w:rPr>
        <w:t xml:space="preserve"> she puts it in inverted commas.  </w:t>
      </w:r>
    </w:p>
    <w:p w14:paraId="160543FB" w14:textId="77777777" w:rsidR="00FA00ED" w:rsidRDefault="00FA00ED" w:rsidP="001E516F">
      <w:pPr>
        <w:spacing w:after="0" w:line="240" w:lineRule="auto"/>
        <w:ind w:left="1134" w:hanging="1134"/>
        <w:jc w:val="both"/>
        <w:rPr>
          <w:rFonts w:ascii="Arial" w:hAnsi="Arial" w:cs="Arial"/>
          <w:bCs/>
          <w:sz w:val="24"/>
          <w:szCs w:val="24"/>
        </w:rPr>
      </w:pPr>
    </w:p>
    <w:p w14:paraId="1EB4C6C2" w14:textId="06E5CA09" w:rsidR="00FA00ED" w:rsidRDefault="00FA00ED" w:rsidP="001E516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DEC6C4A" w14:textId="77777777" w:rsidR="00FA00ED" w:rsidRDefault="00FA00ED" w:rsidP="001E516F">
      <w:pPr>
        <w:spacing w:after="0" w:line="240" w:lineRule="auto"/>
        <w:ind w:left="1134" w:hanging="1134"/>
        <w:jc w:val="both"/>
        <w:rPr>
          <w:rFonts w:ascii="Arial" w:hAnsi="Arial" w:cs="Arial"/>
          <w:bCs/>
          <w:sz w:val="24"/>
          <w:szCs w:val="24"/>
        </w:rPr>
      </w:pPr>
    </w:p>
    <w:p w14:paraId="4D6A774E" w14:textId="5B30E8C7" w:rsidR="00FA00ED" w:rsidRDefault="00FA00ED" w:rsidP="001E516F">
      <w:pPr>
        <w:spacing w:after="0" w:line="240" w:lineRule="auto"/>
        <w:ind w:left="1134" w:hanging="1134"/>
        <w:jc w:val="both"/>
        <w:rPr>
          <w:rFonts w:ascii="Arial" w:hAnsi="Arial" w:cs="Arial"/>
          <w:bCs/>
          <w:sz w:val="24"/>
          <w:szCs w:val="24"/>
        </w:rPr>
      </w:pPr>
      <w:r>
        <w:rPr>
          <w:rFonts w:ascii="Arial" w:hAnsi="Arial" w:cs="Arial"/>
          <w:bCs/>
          <w:sz w:val="24"/>
          <w:szCs w:val="24"/>
        </w:rPr>
        <w:lastRenderedPageBreak/>
        <w:t>F2:</w:t>
      </w:r>
      <w:r>
        <w:rPr>
          <w:rFonts w:ascii="Arial" w:hAnsi="Arial" w:cs="Arial"/>
          <w:bCs/>
          <w:sz w:val="24"/>
          <w:szCs w:val="24"/>
        </w:rPr>
        <w:tab/>
        <w:t xml:space="preserve">‘And when I brought up the possibility of foul play, she absolutely refused to consider it.’  Well, you think a wife would have said, oh, I want to know what’s happened to my husband.  </w:t>
      </w:r>
      <w:r w:rsidR="00174525">
        <w:rPr>
          <w:rFonts w:ascii="Arial" w:hAnsi="Arial" w:cs="Arial"/>
          <w:bCs/>
          <w:sz w:val="24"/>
          <w:szCs w:val="24"/>
        </w:rPr>
        <w:t>It’s almost like an insurance policy coming through story isn’t it?</w:t>
      </w:r>
    </w:p>
    <w:p w14:paraId="1C5E074D" w14:textId="77777777" w:rsidR="00174525" w:rsidRDefault="00174525" w:rsidP="001E516F">
      <w:pPr>
        <w:spacing w:after="0" w:line="240" w:lineRule="auto"/>
        <w:ind w:left="1134" w:hanging="1134"/>
        <w:jc w:val="both"/>
        <w:rPr>
          <w:rFonts w:ascii="Arial" w:hAnsi="Arial" w:cs="Arial"/>
          <w:bCs/>
          <w:sz w:val="24"/>
          <w:szCs w:val="24"/>
        </w:rPr>
      </w:pPr>
    </w:p>
    <w:p w14:paraId="784E9A8C" w14:textId="2C9D4CF1" w:rsidR="00174525" w:rsidRDefault="00174525" w:rsidP="001E516F">
      <w:pPr>
        <w:spacing w:after="0" w:line="240" w:lineRule="auto"/>
        <w:ind w:left="1134" w:hanging="1134"/>
        <w:jc w:val="both"/>
        <w:rPr>
          <w:rFonts w:ascii="Arial" w:hAnsi="Arial" w:cs="Arial"/>
          <w:bCs/>
          <w:sz w:val="24"/>
          <w:szCs w:val="24"/>
        </w:rPr>
      </w:pPr>
      <w:r>
        <w:rPr>
          <w:rFonts w:ascii="Arial" w:hAnsi="Arial" w:cs="Arial"/>
          <w:bCs/>
          <w:sz w:val="24"/>
          <w:szCs w:val="24"/>
        </w:rPr>
        <w:tab/>
        <w:t>And she said, ‘Nick has been behaving so strangely, seeing things that weren’t there, drinking too much</w:t>
      </w:r>
      <w:r w:rsidR="00F657F5">
        <w:rPr>
          <w:rFonts w:ascii="Arial" w:hAnsi="Arial" w:cs="Arial"/>
          <w:bCs/>
          <w:sz w:val="24"/>
          <w:szCs w:val="24"/>
        </w:rPr>
        <w:t>’</w:t>
      </w:r>
      <w:r>
        <w:rPr>
          <w:rFonts w:ascii="Arial" w:hAnsi="Arial" w:cs="Arial"/>
          <w:bCs/>
          <w:sz w:val="24"/>
          <w:szCs w:val="24"/>
        </w:rPr>
        <w:t xml:space="preserve">.  Now, he hasn’t been drinking, she’s the one that also puts </w:t>
      </w:r>
      <w:r w:rsidR="00F657F5">
        <w:rPr>
          <w:rFonts w:ascii="Arial" w:hAnsi="Arial" w:cs="Arial"/>
          <w:bCs/>
          <w:sz w:val="24"/>
          <w:szCs w:val="24"/>
        </w:rPr>
        <w:t>the, drinking too much,</w:t>
      </w:r>
      <w:r>
        <w:rPr>
          <w:rFonts w:ascii="Arial" w:hAnsi="Arial" w:cs="Arial"/>
          <w:bCs/>
          <w:sz w:val="24"/>
          <w:szCs w:val="24"/>
        </w:rPr>
        <w:t xml:space="preserve"> and he wasn’t</w:t>
      </w:r>
      <w:r w:rsidR="00F657F5">
        <w:rPr>
          <w:rFonts w:ascii="Arial" w:hAnsi="Arial" w:cs="Arial"/>
          <w:bCs/>
          <w:sz w:val="24"/>
          <w:szCs w:val="24"/>
        </w:rPr>
        <w:t>,</w:t>
      </w:r>
      <w:r>
        <w:rPr>
          <w:rFonts w:ascii="Arial" w:hAnsi="Arial" w:cs="Arial"/>
          <w:bCs/>
          <w:sz w:val="24"/>
          <w:szCs w:val="24"/>
        </w:rPr>
        <w:t xml:space="preserve"> it was only a minor bit of </w:t>
      </w:r>
      <w:r w:rsidRPr="00896B6E">
        <w:rPr>
          <w:rFonts w:ascii="Arial" w:hAnsi="Arial" w:cs="Arial"/>
          <w:bCs/>
          <w:sz w:val="24"/>
          <w:szCs w:val="24"/>
          <w:highlight w:val="yellow"/>
        </w:rPr>
        <w:t>[inaudible 02:34:39].</w:t>
      </w:r>
      <w:r>
        <w:rPr>
          <w:rFonts w:ascii="Arial" w:hAnsi="Arial" w:cs="Arial"/>
          <w:bCs/>
          <w:sz w:val="24"/>
          <w:szCs w:val="24"/>
        </w:rPr>
        <w:t xml:space="preserve">  ‘I’m sure he didn’t even realise what he was doing.’</w:t>
      </w:r>
    </w:p>
    <w:p w14:paraId="0B7CC022" w14:textId="77777777" w:rsidR="00174525" w:rsidRDefault="00174525" w:rsidP="001E516F">
      <w:pPr>
        <w:spacing w:after="0" w:line="240" w:lineRule="auto"/>
        <w:ind w:left="1134" w:hanging="1134"/>
        <w:jc w:val="both"/>
        <w:rPr>
          <w:rFonts w:ascii="Arial" w:hAnsi="Arial" w:cs="Arial"/>
          <w:bCs/>
          <w:sz w:val="24"/>
          <w:szCs w:val="24"/>
        </w:rPr>
      </w:pPr>
    </w:p>
    <w:p w14:paraId="75861E05" w14:textId="52FF00E4" w:rsidR="00174525" w:rsidRDefault="00174525" w:rsidP="001E516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 seems like it could have been here doing it.</w:t>
      </w:r>
    </w:p>
    <w:p w14:paraId="6534ACD5" w14:textId="77777777" w:rsidR="00174525" w:rsidRDefault="00174525" w:rsidP="001E516F">
      <w:pPr>
        <w:spacing w:after="0" w:line="240" w:lineRule="auto"/>
        <w:ind w:left="1134" w:hanging="1134"/>
        <w:jc w:val="both"/>
        <w:rPr>
          <w:rFonts w:ascii="Arial" w:hAnsi="Arial" w:cs="Arial"/>
          <w:bCs/>
          <w:sz w:val="24"/>
          <w:szCs w:val="24"/>
        </w:rPr>
      </w:pPr>
    </w:p>
    <w:p w14:paraId="4E666213" w14:textId="3B87FF9E" w:rsidR="00174525" w:rsidRDefault="00174525" w:rsidP="001E516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She’s made him look a bit flaky.</w:t>
      </w:r>
    </w:p>
    <w:p w14:paraId="486C8379" w14:textId="77777777" w:rsidR="00174525" w:rsidRDefault="00174525" w:rsidP="001E516F">
      <w:pPr>
        <w:spacing w:after="0" w:line="240" w:lineRule="auto"/>
        <w:ind w:left="1134" w:hanging="1134"/>
        <w:jc w:val="both"/>
        <w:rPr>
          <w:rFonts w:ascii="Arial" w:hAnsi="Arial" w:cs="Arial"/>
          <w:bCs/>
          <w:sz w:val="24"/>
          <w:szCs w:val="24"/>
        </w:rPr>
      </w:pPr>
    </w:p>
    <w:p w14:paraId="4F44692D" w14:textId="318784C5" w:rsidR="00174525" w:rsidRDefault="00174525" w:rsidP="00174525">
      <w:pPr>
        <w:spacing w:after="0" w:line="240" w:lineRule="auto"/>
        <w:ind w:left="1134" w:hanging="1134"/>
        <w:jc w:val="both"/>
        <w:rPr>
          <w:rFonts w:ascii="Arial" w:hAnsi="Arial" w:cs="Arial"/>
          <w:bCs/>
          <w:sz w:val="24"/>
          <w:szCs w:val="24"/>
        </w:rPr>
      </w:pPr>
      <w:r>
        <w:rPr>
          <w:rFonts w:ascii="Arial" w:hAnsi="Arial" w:cs="Arial"/>
          <w:bCs/>
          <w:sz w:val="24"/>
          <w:szCs w:val="24"/>
        </w:rPr>
        <w:t>F</w:t>
      </w:r>
      <w:r w:rsidR="00B9343A">
        <w:rPr>
          <w:rFonts w:ascii="Arial" w:hAnsi="Arial" w:cs="Arial"/>
          <w:bCs/>
          <w:sz w:val="24"/>
          <w:szCs w:val="24"/>
        </w:rPr>
        <w:t>1</w:t>
      </w:r>
      <w:r>
        <w:rPr>
          <w:rFonts w:ascii="Arial" w:hAnsi="Arial" w:cs="Arial"/>
          <w:bCs/>
          <w:sz w:val="24"/>
          <w:szCs w:val="24"/>
        </w:rPr>
        <w:t>:</w:t>
      </w:r>
      <w:r>
        <w:rPr>
          <w:rFonts w:ascii="Arial" w:hAnsi="Arial" w:cs="Arial"/>
          <w:bCs/>
          <w:sz w:val="24"/>
          <w:szCs w:val="24"/>
        </w:rPr>
        <w:tab/>
        <w:t>Yeah.  She did all this to make him less believable and then killed him.</w:t>
      </w:r>
    </w:p>
    <w:p w14:paraId="170E8F9F" w14:textId="77777777" w:rsidR="00174525" w:rsidRDefault="00174525" w:rsidP="00174525">
      <w:pPr>
        <w:spacing w:after="0" w:line="240" w:lineRule="auto"/>
        <w:ind w:left="1134" w:hanging="1134"/>
        <w:jc w:val="both"/>
        <w:rPr>
          <w:rFonts w:ascii="Arial" w:hAnsi="Arial" w:cs="Arial"/>
          <w:bCs/>
          <w:sz w:val="24"/>
          <w:szCs w:val="24"/>
        </w:rPr>
      </w:pPr>
    </w:p>
    <w:p w14:paraId="7151A634" w14:textId="70D19856" w:rsidR="00174525" w:rsidRDefault="00174525"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w:t>
      </w:r>
    </w:p>
    <w:p w14:paraId="2F218DFE" w14:textId="77777777" w:rsidR="00B9343A" w:rsidRDefault="00B9343A" w:rsidP="00174525">
      <w:pPr>
        <w:spacing w:after="0" w:line="240" w:lineRule="auto"/>
        <w:ind w:left="1134" w:hanging="1134"/>
        <w:jc w:val="both"/>
        <w:rPr>
          <w:rFonts w:ascii="Arial" w:hAnsi="Arial" w:cs="Arial"/>
          <w:bCs/>
          <w:sz w:val="24"/>
          <w:szCs w:val="24"/>
        </w:rPr>
      </w:pPr>
    </w:p>
    <w:p w14:paraId="048EE348" w14:textId="6A7D497B"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Well, are we in agreement?</w:t>
      </w:r>
    </w:p>
    <w:p w14:paraId="2B95DB12" w14:textId="77777777" w:rsidR="00B9343A" w:rsidRDefault="00B9343A" w:rsidP="00174525">
      <w:pPr>
        <w:spacing w:after="0" w:line="240" w:lineRule="auto"/>
        <w:ind w:left="1134" w:hanging="1134"/>
        <w:jc w:val="both"/>
        <w:rPr>
          <w:rFonts w:ascii="Arial" w:hAnsi="Arial" w:cs="Arial"/>
          <w:bCs/>
          <w:sz w:val="24"/>
          <w:szCs w:val="24"/>
        </w:rPr>
      </w:pPr>
    </w:p>
    <w:p w14:paraId="7F2906AC" w14:textId="02814F13"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Wait a second, so she fit, </w:t>
      </w:r>
      <w:r w:rsidRPr="00896B6E">
        <w:rPr>
          <w:rFonts w:ascii="Arial" w:hAnsi="Arial" w:cs="Arial"/>
          <w:bCs/>
          <w:sz w:val="24"/>
          <w:szCs w:val="24"/>
          <w:highlight w:val="yellow"/>
        </w:rPr>
        <w:t>[inaudible 02:35:06]</w:t>
      </w:r>
      <w:r>
        <w:rPr>
          <w:rFonts w:ascii="Arial" w:hAnsi="Arial" w:cs="Arial"/>
          <w:bCs/>
          <w:sz w:val="24"/>
          <w:szCs w:val="24"/>
        </w:rPr>
        <w:t xml:space="preserve"> who could run far.</w:t>
      </w:r>
    </w:p>
    <w:p w14:paraId="1B60E093" w14:textId="77777777" w:rsidR="00B9343A" w:rsidRDefault="00B9343A" w:rsidP="00174525">
      <w:pPr>
        <w:spacing w:after="0" w:line="240" w:lineRule="auto"/>
        <w:ind w:left="1134" w:hanging="1134"/>
        <w:jc w:val="both"/>
        <w:rPr>
          <w:rFonts w:ascii="Arial" w:hAnsi="Arial" w:cs="Arial"/>
          <w:bCs/>
          <w:sz w:val="24"/>
          <w:szCs w:val="24"/>
        </w:rPr>
      </w:pPr>
    </w:p>
    <w:p w14:paraId="4502C273" w14:textId="3C4DC462"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She tried to ruin like, his…</w:t>
      </w:r>
    </w:p>
    <w:p w14:paraId="62CB7104" w14:textId="77777777" w:rsidR="00B9343A" w:rsidRDefault="00B9343A" w:rsidP="00174525">
      <w:pPr>
        <w:spacing w:after="0" w:line="240" w:lineRule="auto"/>
        <w:ind w:left="1134" w:hanging="1134"/>
        <w:jc w:val="both"/>
        <w:rPr>
          <w:rFonts w:ascii="Arial" w:hAnsi="Arial" w:cs="Arial"/>
          <w:bCs/>
          <w:sz w:val="24"/>
          <w:szCs w:val="24"/>
        </w:rPr>
      </w:pPr>
    </w:p>
    <w:p w14:paraId="01AE497E" w14:textId="2BEB5B92"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Credibility.</w:t>
      </w:r>
    </w:p>
    <w:p w14:paraId="082935E2" w14:textId="77777777" w:rsidR="000B6AB6" w:rsidRDefault="000B6AB6" w:rsidP="00174525">
      <w:pPr>
        <w:spacing w:after="0" w:line="240" w:lineRule="auto"/>
        <w:ind w:left="1134" w:hanging="1134"/>
        <w:jc w:val="both"/>
        <w:rPr>
          <w:rFonts w:ascii="Arial" w:hAnsi="Arial" w:cs="Arial"/>
          <w:bCs/>
          <w:sz w:val="24"/>
          <w:szCs w:val="24"/>
        </w:rPr>
      </w:pPr>
    </w:p>
    <w:p w14:paraId="448DC3BF" w14:textId="26EC1F71" w:rsidR="000B6AB6" w:rsidRDefault="000B6AB6"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Yes, that’s the word.</w:t>
      </w:r>
    </w:p>
    <w:p w14:paraId="3DA73959" w14:textId="77777777" w:rsidR="00B9343A" w:rsidRDefault="00B9343A" w:rsidP="00174525">
      <w:pPr>
        <w:spacing w:after="0" w:line="240" w:lineRule="auto"/>
        <w:ind w:left="1134" w:hanging="1134"/>
        <w:jc w:val="both"/>
        <w:rPr>
          <w:rFonts w:ascii="Arial" w:hAnsi="Arial" w:cs="Arial"/>
          <w:bCs/>
          <w:sz w:val="24"/>
          <w:szCs w:val="24"/>
        </w:rPr>
      </w:pPr>
    </w:p>
    <w:p w14:paraId="391DB16B" w14:textId="7F3AB50C"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I think that…well we don’t know when she took the car, but I think if it’s meant to be a clue</w:t>
      </w:r>
      <w:r w:rsidR="000B6AB6">
        <w:rPr>
          <w:rFonts w:ascii="Arial" w:hAnsi="Arial" w:cs="Arial"/>
          <w:bCs/>
          <w:sz w:val="24"/>
          <w:szCs w:val="24"/>
        </w:rPr>
        <w:t>…  She sent…s</w:t>
      </w:r>
      <w:r>
        <w:rPr>
          <w:rFonts w:ascii="Arial" w:hAnsi="Arial" w:cs="Arial"/>
          <w:bCs/>
          <w:sz w:val="24"/>
          <w:szCs w:val="24"/>
        </w:rPr>
        <w:t>he kept sending him notes, so they had a [</w:t>
      </w:r>
      <w:r w:rsidRPr="00896B6E">
        <w:rPr>
          <w:rFonts w:ascii="Arial" w:hAnsi="Arial" w:cs="Arial"/>
          <w:bCs/>
          <w:sz w:val="24"/>
          <w:szCs w:val="24"/>
          <w:highlight w:val="yellow"/>
        </w:rPr>
        <w:t>clandestine 02:35:22]</w:t>
      </w:r>
      <w:r>
        <w:rPr>
          <w:rFonts w:ascii="Arial" w:hAnsi="Arial" w:cs="Arial"/>
          <w:bCs/>
          <w:sz w:val="24"/>
          <w:szCs w:val="24"/>
        </w:rPr>
        <w:t xml:space="preserve"> relationship.  That’s the only thing we’ve proved, none of the notes said, ‘</w:t>
      </w:r>
      <w:r w:rsidR="000B6AB6">
        <w:rPr>
          <w:rFonts w:ascii="Arial" w:hAnsi="Arial" w:cs="Arial"/>
          <w:bCs/>
          <w:sz w:val="24"/>
          <w:szCs w:val="24"/>
        </w:rPr>
        <w:t>o</w:t>
      </w:r>
      <w:r>
        <w:rPr>
          <w:rFonts w:ascii="Arial" w:hAnsi="Arial" w:cs="Arial"/>
          <w:bCs/>
          <w:sz w:val="24"/>
          <w:szCs w:val="24"/>
        </w:rPr>
        <w:t>h, we must run away tonight,’ which is what I thought he was going to say.</w:t>
      </w:r>
    </w:p>
    <w:p w14:paraId="7D6DE515" w14:textId="77777777" w:rsidR="00B9343A" w:rsidRDefault="00B9343A" w:rsidP="00174525">
      <w:pPr>
        <w:spacing w:after="0" w:line="240" w:lineRule="auto"/>
        <w:ind w:left="1134" w:hanging="1134"/>
        <w:jc w:val="both"/>
        <w:rPr>
          <w:rFonts w:ascii="Arial" w:hAnsi="Arial" w:cs="Arial"/>
          <w:bCs/>
          <w:sz w:val="24"/>
          <w:szCs w:val="24"/>
        </w:rPr>
      </w:pPr>
    </w:p>
    <w:p w14:paraId="4F016E31" w14:textId="347C8E17"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409B673" w14:textId="77777777" w:rsidR="00B9343A" w:rsidRDefault="00B9343A" w:rsidP="00174525">
      <w:pPr>
        <w:spacing w:after="0" w:line="240" w:lineRule="auto"/>
        <w:ind w:left="1134" w:hanging="1134"/>
        <w:jc w:val="both"/>
        <w:rPr>
          <w:rFonts w:ascii="Arial" w:hAnsi="Arial" w:cs="Arial"/>
          <w:bCs/>
          <w:sz w:val="24"/>
          <w:szCs w:val="24"/>
        </w:rPr>
      </w:pPr>
    </w:p>
    <w:p w14:paraId="0335A0A0" w14:textId="3FCC1F71" w:rsidR="00B9343A" w:rsidRDefault="00B9343A"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proofErr w:type="gramStart"/>
      <w:r>
        <w:rPr>
          <w:rFonts w:ascii="Arial" w:hAnsi="Arial" w:cs="Arial"/>
          <w:bCs/>
          <w:sz w:val="24"/>
          <w:szCs w:val="24"/>
        </w:rPr>
        <w:t>So</w:t>
      </w:r>
      <w:proofErr w:type="gramEnd"/>
      <w:r>
        <w:rPr>
          <w:rFonts w:ascii="Arial" w:hAnsi="Arial" w:cs="Arial"/>
          <w:bCs/>
          <w:sz w:val="24"/>
          <w:szCs w:val="24"/>
        </w:rPr>
        <w:t xml:space="preserve"> this is </w:t>
      </w:r>
      <w:r w:rsidR="000B6AB6">
        <w:rPr>
          <w:rFonts w:ascii="Arial" w:hAnsi="Arial" w:cs="Arial"/>
          <w:bCs/>
          <w:sz w:val="24"/>
          <w:szCs w:val="24"/>
          <w:highlight w:val="yellow"/>
        </w:rPr>
        <w:t>[mean</w:t>
      </w:r>
      <w:r w:rsidRPr="00896B6E">
        <w:rPr>
          <w:rFonts w:ascii="Arial" w:hAnsi="Arial" w:cs="Arial"/>
          <w:bCs/>
          <w:sz w:val="24"/>
          <w:szCs w:val="24"/>
          <w:highlight w:val="yellow"/>
        </w:rPr>
        <w:t xml:space="preserve"> 02:35:31]</w:t>
      </w:r>
    </w:p>
    <w:p w14:paraId="6F5D21A0" w14:textId="77777777" w:rsidR="0081452F" w:rsidRDefault="0081452F" w:rsidP="00174525">
      <w:pPr>
        <w:spacing w:after="0" w:line="240" w:lineRule="auto"/>
        <w:ind w:left="1134" w:hanging="1134"/>
        <w:jc w:val="both"/>
        <w:rPr>
          <w:rFonts w:ascii="Arial" w:hAnsi="Arial" w:cs="Arial"/>
          <w:bCs/>
          <w:sz w:val="24"/>
          <w:szCs w:val="24"/>
        </w:rPr>
      </w:pPr>
    </w:p>
    <w:p w14:paraId="45B59C8A" w14:textId="4E37F366"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Do you even want to know how long we’ve been at this?</w:t>
      </w:r>
    </w:p>
    <w:p w14:paraId="2929AC73" w14:textId="77777777" w:rsidR="0081452F" w:rsidRDefault="0081452F" w:rsidP="00174525">
      <w:pPr>
        <w:spacing w:after="0" w:line="240" w:lineRule="auto"/>
        <w:ind w:left="1134" w:hanging="1134"/>
        <w:jc w:val="both"/>
        <w:rPr>
          <w:rFonts w:ascii="Arial" w:hAnsi="Arial" w:cs="Arial"/>
          <w:bCs/>
          <w:sz w:val="24"/>
          <w:szCs w:val="24"/>
        </w:rPr>
      </w:pPr>
    </w:p>
    <w:p w14:paraId="5160A00F" w14:textId="7B7B7604"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Five minutes?  Tell us…</w:t>
      </w:r>
    </w:p>
    <w:p w14:paraId="17B21285" w14:textId="77777777" w:rsidR="0081452F" w:rsidRDefault="0081452F" w:rsidP="00174525">
      <w:pPr>
        <w:spacing w:after="0" w:line="240" w:lineRule="auto"/>
        <w:ind w:left="1134" w:hanging="1134"/>
        <w:jc w:val="both"/>
        <w:rPr>
          <w:rFonts w:ascii="Arial" w:hAnsi="Arial" w:cs="Arial"/>
          <w:bCs/>
          <w:sz w:val="24"/>
          <w:szCs w:val="24"/>
        </w:rPr>
      </w:pPr>
    </w:p>
    <w:p w14:paraId="4F7E6B7A" w14:textId="256AD4C3"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You don’t want to know.</w:t>
      </w:r>
    </w:p>
    <w:p w14:paraId="222FA905" w14:textId="77777777" w:rsidR="0081452F" w:rsidRDefault="0081452F" w:rsidP="00174525">
      <w:pPr>
        <w:spacing w:after="0" w:line="240" w:lineRule="auto"/>
        <w:ind w:left="1134" w:hanging="1134"/>
        <w:jc w:val="both"/>
        <w:rPr>
          <w:rFonts w:ascii="Arial" w:hAnsi="Arial" w:cs="Arial"/>
          <w:bCs/>
          <w:sz w:val="24"/>
          <w:szCs w:val="24"/>
        </w:rPr>
      </w:pPr>
    </w:p>
    <w:p w14:paraId="0E14F1B6" w14:textId="18D0FE09"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It’s, I checked, I know,</w:t>
      </w:r>
    </w:p>
    <w:p w14:paraId="4DD1A4C2" w14:textId="77777777" w:rsidR="0081452F" w:rsidRDefault="0081452F" w:rsidP="00174525">
      <w:pPr>
        <w:spacing w:after="0" w:line="240" w:lineRule="auto"/>
        <w:ind w:left="1134" w:hanging="1134"/>
        <w:jc w:val="both"/>
        <w:rPr>
          <w:rFonts w:ascii="Arial" w:hAnsi="Arial" w:cs="Arial"/>
          <w:bCs/>
          <w:sz w:val="24"/>
          <w:szCs w:val="24"/>
        </w:rPr>
      </w:pPr>
    </w:p>
    <w:p w14:paraId="6E4B921F" w14:textId="683A3901"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 xml:space="preserve">Almost three hours.  </w:t>
      </w:r>
    </w:p>
    <w:p w14:paraId="3B5EDB17" w14:textId="77777777" w:rsidR="0081452F" w:rsidRDefault="0081452F" w:rsidP="00174525">
      <w:pPr>
        <w:spacing w:after="0" w:line="240" w:lineRule="auto"/>
        <w:ind w:left="1134" w:hanging="1134"/>
        <w:jc w:val="both"/>
        <w:rPr>
          <w:rFonts w:ascii="Arial" w:hAnsi="Arial" w:cs="Arial"/>
          <w:bCs/>
          <w:sz w:val="24"/>
          <w:szCs w:val="24"/>
        </w:rPr>
      </w:pPr>
    </w:p>
    <w:p w14:paraId="64236DD6" w14:textId="7FBBEEEE"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ab/>
        <w:t>And then borrowed the car?  Nobody…</w:t>
      </w:r>
    </w:p>
    <w:p w14:paraId="4D93AB44" w14:textId="77777777" w:rsidR="0081452F" w:rsidRDefault="0081452F" w:rsidP="00174525">
      <w:pPr>
        <w:spacing w:after="0" w:line="240" w:lineRule="auto"/>
        <w:ind w:left="1134" w:hanging="1134"/>
        <w:jc w:val="both"/>
        <w:rPr>
          <w:rFonts w:ascii="Arial" w:hAnsi="Arial" w:cs="Arial"/>
          <w:bCs/>
          <w:sz w:val="24"/>
          <w:szCs w:val="24"/>
        </w:rPr>
      </w:pPr>
    </w:p>
    <w:p w14:paraId="5F46C106" w14:textId="4DB0F0AA"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All we could have saved is a stupid clue, back and forwards, that’s the only thing we’ve done, that has been a waste of time.</w:t>
      </w:r>
    </w:p>
    <w:p w14:paraId="57A9CB55" w14:textId="77777777" w:rsidR="0081452F" w:rsidRDefault="0081452F" w:rsidP="00174525">
      <w:pPr>
        <w:spacing w:after="0" w:line="240" w:lineRule="auto"/>
        <w:ind w:left="1134" w:hanging="1134"/>
        <w:jc w:val="both"/>
        <w:rPr>
          <w:rFonts w:ascii="Arial" w:hAnsi="Arial" w:cs="Arial"/>
          <w:bCs/>
          <w:sz w:val="24"/>
          <w:szCs w:val="24"/>
        </w:rPr>
      </w:pPr>
    </w:p>
    <w:p w14:paraId="66C44489" w14:textId="2CB1680E"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know, I think we’ve spent at least an hour on the stupid codes.</w:t>
      </w:r>
    </w:p>
    <w:p w14:paraId="4CF0F20F" w14:textId="77777777" w:rsidR="0081452F" w:rsidRDefault="0081452F" w:rsidP="00174525">
      <w:pPr>
        <w:spacing w:after="0" w:line="240" w:lineRule="auto"/>
        <w:ind w:left="1134" w:hanging="1134"/>
        <w:jc w:val="both"/>
        <w:rPr>
          <w:rFonts w:ascii="Arial" w:hAnsi="Arial" w:cs="Arial"/>
          <w:bCs/>
          <w:sz w:val="24"/>
          <w:szCs w:val="24"/>
        </w:rPr>
      </w:pPr>
    </w:p>
    <w:p w14:paraId="07CB97EE" w14:textId="57938442"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those codes, I would like to have my life back on that really, but I think the rest was legit, we couldn’t have done it any quicker, we wrote them all slowly, we did it thoroughly.</w:t>
      </w:r>
    </w:p>
    <w:p w14:paraId="797B93D4" w14:textId="77777777" w:rsidR="0081452F" w:rsidRDefault="0081452F" w:rsidP="00174525">
      <w:pPr>
        <w:spacing w:after="0" w:line="240" w:lineRule="auto"/>
        <w:ind w:left="1134" w:hanging="1134"/>
        <w:jc w:val="both"/>
        <w:rPr>
          <w:rFonts w:ascii="Arial" w:hAnsi="Arial" w:cs="Arial"/>
          <w:bCs/>
          <w:sz w:val="24"/>
          <w:szCs w:val="24"/>
        </w:rPr>
      </w:pPr>
    </w:p>
    <w:p w14:paraId="6844279C" w14:textId="55387946"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I don’t care, I mean it’s fine.</w:t>
      </w:r>
    </w:p>
    <w:p w14:paraId="4C27993A" w14:textId="77777777" w:rsidR="0081452F" w:rsidRDefault="0081452F" w:rsidP="00174525">
      <w:pPr>
        <w:spacing w:after="0" w:line="240" w:lineRule="auto"/>
        <w:ind w:left="1134" w:hanging="1134"/>
        <w:jc w:val="both"/>
        <w:rPr>
          <w:rFonts w:ascii="Arial" w:hAnsi="Arial" w:cs="Arial"/>
          <w:bCs/>
          <w:sz w:val="24"/>
          <w:szCs w:val="24"/>
        </w:rPr>
      </w:pPr>
    </w:p>
    <w:p w14:paraId="550362DD" w14:textId="7AECCD7F"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Well, we could have done it quicker, if we split up jobs, but then you’ve got to keep the data together</w:t>
      </w:r>
      <w:r w:rsidR="00CA2465">
        <w:rPr>
          <w:rFonts w:ascii="Arial" w:hAnsi="Arial" w:cs="Arial"/>
          <w:bCs/>
          <w:sz w:val="24"/>
          <w:szCs w:val="24"/>
        </w:rPr>
        <w:t>, so then we could have done it.</w:t>
      </w:r>
    </w:p>
    <w:p w14:paraId="5EF66D50" w14:textId="77777777" w:rsidR="0081452F" w:rsidRDefault="0081452F" w:rsidP="00174525">
      <w:pPr>
        <w:spacing w:after="0" w:line="240" w:lineRule="auto"/>
        <w:ind w:left="1134" w:hanging="1134"/>
        <w:jc w:val="both"/>
        <w:rPr>
          <w:rFonts w:ascii="Arial" w:hAnsi="Arial" w:cs="Arial"/>
          <w:bCs/>
          <w:sz w:val="24"/>
          <w:szCs w:val="24"/>
        </w:rPr>
      </w:pPr>
    </w:p>
    <w:p w14:paraId="780133A4" w14:textId="41FD24D0" w:rsidR="0081452F" w:rsidRDefault="0081452F"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 yeah, exactly.</w:t>
      </w:r>
      <w:r w:rsidR="00CA2465">
        <w:rPr>
          <w:rFonts w:ascii="Arial" w:hAnsi="Arial" w:cs="Arial"/>
          <w:bCs/>
          <w:sz w:val="24"/>
          <w:szCs w:val="24"/>
        </w:rPr>
        <w:t xml:space="preserve">  So, she’s got the motive, right?  She has the means.  And she already did some things beforehand, like trying to ruin her husband’s credibility.  She borrowed a car for some reason.</w:t>
      </w:r>
    </w:p>
    <w:p w14:paraId="10BA86C7" w14:textId="77777777" w:rsidR="00CA2465" w:rsidRDefault="00CA2465" w:rsidP="00174525">
      <w:pPr>
        <w:spacing w:after="0" w:line="240" w:lineRule="auto"/>
        <w:ind w:left="1134" w:hanging="1134"/>
        <w:jc w:val="both"/>
        <w:rPr>
          <w:rFonts w:ascii="Arial" w:hAnsi="Arial" w:cs="Arial"/>
          <w:bCs/>
          <w:sz w:val="24"/>
          <w:szCs w:val="24"/>
        </w:rPr>
      </w:pPr>
    </w:p>
    <w:p w14:paraId="19D8C875" w14:textId="733FCB25" w:rsidR="00CA2465" w:rsidRDefault="00CA2465"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Yeah, we don’t really know from the envelope, what time of day it is, but it’s a clue, so we’ll go with it.</w:t>
      </w:r>
    </w:p>
    <w:p w14:paraId="3909D543" w14:textId="77777777" w:rsidR="00CA2465" w:rsidRDefault="00CA2465" w:rsidP="00174525">
      <w:pPr>
        <w:spacing w:after="0" w:line="240" w:lineRule="auto"/>
        <w:ind w:left="1134" w:hanging="1134"/>
        <w:jc w:val="both"/>
        <w:rPr>
          <w:rFonts w:ascii="Arial" w:hAnsi="Arial" w:cs="Arial"/>
          <w:bCs/>
          <w:sz w:val="24"/>
          <w:szCs w:val="24"/>
        </w:rPr>
      </w:pPr>
    </w:p>
    <w:p w14:paraId="4E750489" w14:textId="726820FC" w:rsidR="00CA2465" w:rsidRDefault="00CA2465"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Nobody to support her alibi, that’s opportunity.  And she’s fit, so she could run, and make her husband follow her.</w:t>
      </w:r>
    </w:p>
    <w:p w14:paraId="19270BEA" w14:textId="77777777" w:rsidR="00CA2465" w:rsidRDefault="00CA2465" w:rsidP="00174525">
      <w:pPr>
        <w:spacing w:after="0" w:line="240" w:lineRule="auto"/>
        <w:ind w:left="1134" w:hanging="1134"/>
        <w:jc w:val="both"/>
        <w:rPr>
          <w:rFonts w:ascii="Arial" w:hAnsi="Arial" w:cs="Arial"/>
          <w:bCs/>
          <w:sz w:val="24"/>
          <w:szCs w:val="24"/>
        </w:rPr>
      </w:pPr>
    </w:p>
    <w:p w14:paraId="5A77DC4B" w14:textId="039D69A8" w:rsidR="00CA2465" w:rsidRDefault="00CA2465"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7DDCDFC3" w14:textId="77777777" w:rsidR="00CA2465" w:rsidRDefault="00CA2465" w:rsidP="00174525">
      <w:pPr>
        <w:spacing w:after="0" w:line="240" w:lineRule="auto"/>
        <w:ind w:left="1134" w:hanging="1134"/>
        <w:jc w:val="both"/>
        <w:rPr>
          <w:rFonts w:ascii="Arial" w:hAnsi="Arial" w:cs="Arial"/>
          <w:bCs/>
          <w:sz w:val="24"/>
          <w:szCs w:val="24"/>
        </w:rPr>
      </w:pPr>
    </w:p>
    <w:p w14:paraId="01ACE68A" w14:textId="21993DFF" w:rsidR="00CA2465" w:rsidRDefault="00CA2465"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And the other chap was working that night, he was pretty busy really, the boyfriend.</w:t>
      </w:r>
    </w:p>
    <w:p w14:paraId="0F3BE090" w14:textId="77777777" w:rsidR="00F00B5D" w:rsidRDefault="00F00B5D" w:rsidP="00174525">
      <w:pPr>
        <w:spacing w:after="0" w:line="240" w:lineRule="auto"/>
        <w:ind w:left="1134" w:hanging="1134"/>
        <w:jc w:val="both"/>
        <w:rPr>
          <w:rFonts w:ascii="Arial" w:hAnsi="Arial" w:cs="Arial"/>
          <w:bCs/>
          <w:sz w:val="24"/>
          <w:szCs w:val="24"/>
        </w:rPr>
      </w:pPr>
    </w:p>
    <w:p w14:paraId="5769439B" w14:textId="16819B61"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010107D1" w14:textId="77777777" w:rsidR="00F00B5D" w:rsidRDefault="00F00B5D" w:rsidP="00174525">
      <w:pPr>
        <w:spacing w:after="0" w:line="240" w:lineRule="auto"/>
        <w:ind w:left="1134" w:hanging="1134"/>
        <w:jc w:val="both"/>
        <w:rPr>
          <w:rFonts w:ascii="Arial" w:hAnsi="Arial" w:cs="Arial"/>
          <w:bCs/>
          <w:sz w:val="24"/>
          <w:szCs w:val="24"/>
        </w:rPr>
      </w:pPr>
    </w:p>
    <w:p w14:paraId="49559FA2" w14:textId="468EEDA3"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give us the envelope, we’re done.</w:t>
      </w:r>
    </w:p>
    <w:p w14:paraId="3FD5F96E" w14:textId="77777777" w:rsidR="00F00B5D" w:rsidRDefault="00F00B5D" w:rsidP="00174525">
      <w:pPr>
        <w:spacing w:after="0" w:line="240" w:lineRule="auto"/>
        <w:ind w:left="1134" w:hanging="1134"/>
        <w:jc w:val="both"/>
        <w:rPr>
          <w:rFonts w:ascii="Arial" w:hAnsi="Arial" w:cs="Arial"/>
          <w:bCs/>
          <w:sz w:val="24"/>
          <w:szCs w:val="24"/>
        </w:rPr>
      </w:pPr>
    </w:p>
    <w:p w14:paraId="2BF1070C" w14:textId="5235F9EB"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 xml:space="preserve">Okay, so is that your final answer?  </w:t>
      </w:r>
    </w:p>
    <w:p w14:paraId="4E150B72" w14:textId="77777777" w:rsidR="00F00B5D" w:rsidRDefault="00F00B5D" w:rsidP="00174525">
      <w:pPr>
        <w:spacing w:after="0" w:line="240" w:lineRule="auto"/>
        <w:ind w:left="1134" w:hanging="1134"/>
        <w:jc w:val="both"/>
        <w:rPr>
          <w:rFonts w:ascii="Arial" w:hAnsi="Arial" w:cs="Arial"/>
          <w:bCs/>
          <w:sz w:val="24"/>
          <w:szCs w:val="24"/>
        </w:rPr>
      </w:pPr>
    </w:p>
    <w:p w14:paraId="76621F43" w14:textId="1D481758"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 so we’re saying Chris is not involved.</w:t>
      </w:r>
    </w:p>
    <w:p w14:paraId="2AC0ED9B" w14:textId="77777777" w:rsidR="00F00B5D" w:rsidRDefault="00F00B5D" w:rsidP="00174525">
      <w:pPr>
        <w:spacing w:after="0" w:line="240" w:lineRule="auto"/>
        <w:ind w:left="1134" w:hanging="1134"/>
        <w:jc w:val="both"/>
        <w:rPr>
          <w:rFonts w:ascii="Arial" w:hAnsi="Arial" w:cs="Arial"/>
          <w:bCs/>
          <w:sz w:val="24"/>
          <w:szCs w:val="24"/>
        </w:rPr>
      </w:pPr>
    </w:p>
    <w:p w14:paraId="224602C2" w14:textId="0392EA4C"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I think so.  I think she’s going to just, I don’t think she’s happy in that small town, she could have wiped her husband off, and is buggering off somewhere else.</w:t>
      </w:r>
    </w:p>
    <w:p w14:paraId="6075FCC0" w14:textId="77777777" w:rsidR="00F00B5D" w:rsidRDefault="00F00B5D" w:rsidP="00174525">
      <w:pPr>
        <w:spacing w:after="0" w:line="240" w:lineRule="auto"/>
        <w:ind w:left="1134" w:hanging="1134"/>
        <w:jc w:val="both"/>
        <w:rPr>
          <w:rFonts w:ascii="Arial" w:hAnsi="Arial" w:cs="Arial"/>
          <w:bCs/>
          <w:sz w:val="24"/>
          <w:szCs w:val="24"/>
        </w:rPr>
      </w:pPr>
    </w:p>
    <w:p w14:paraId="04A77938" w14:textId="0A90DDEE" w:rsidR="00F00B5D" w:rsidRDefault="00F00B5D" w:rsidP="00174525">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Okay.</w:t>
      </w:r>
    </w:p>
    <w:p w14:paraId="519A0161" w14:textId="77777777" w:rsidR="00922046" w:rsidRDefault="00922046" w:rsidP="00174525">
      <w:pPr>
        <w:spacing w:after="0" w:line="240" w:lineRule="auto"/>
        <w:ind w:left="1134" w:hanging="1134"/>
        <w:jc w:val="both"/>
        <w:rPr>
          <w:rFonts w:ascii="Arial" w:hAnsi="Arial" w:cs="Arial"/>
          <w:bCs/>
          <w:sz w:val="24"/>
          <w:szCs w:val="24"/>
        </w:rPr>
      </w:pPr>
    </w:p>
    <w:p w14:paraId="0B2B309C" w14:textId="2D34FA94" w:rsidR="00922046" w:rsidRDefault="00922046"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w:t>
      </w:r>
    </w:p>
    <w:p w14:paraId="469414B6" w14:textId="77777777" w:rsidR="00922046" w:rsidRDefault="00922046" w:rsidP="00174525">
      <w:pPr>
        <w:spacing w:after="0" w:line="240" w:lineRule="auto"/>
        <w:ind w:left="1134" w:hanging="1134"/>
        <w:jc w:val="both"/>
        <w:rPr>
          <w:rFonts w:ascii="Arial" w:hAnsi="Arial" w:cs="Arial"/>
          <w:bCs/>
          <w:sz w:val="24"/>
          <w:szCs w:val="24"/>
        </w:rPr>
      </w:pPr>
    </w:p>
    <w:p w14:paraId="16274286" w14:textId="4076A749" w:rsidR="00922046" w:rsidRDefault="00922046" w:rsidP="00174525">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 xml:space="preserve">Okay.  </w:t>
      </w:r>
    </w:p>
    <w:p w14:paraId="4923C81F" w14:textId="77777777" w:rsidR="00922046" w:rsidRDefault="00922046" w:rsidP="00174525">
      <w:pPr>
        <w:spacing w:after="0" w:line="240" w:lineRule="auto"/>
        <w:ind w:left="1134" w:hanging="1134"/>
        <w:jc w:val="both"/>
        <w:rPr>
          <w:rFonts w:ascii="Arial" w:hAnsi="Arial" w:cs="Arial"/>
          <w:bCs/>
          <w:sz w:val="24"/>
          <w:szCs w:val="24"/>
        </w:rPr>
      </w:pPr>
    </w:p>
    <w:p w14:paraId="18E6438B" w14:textId="01D56BE0" w:rsidR="00922046" w:rsidRDefault="00922046" w:rsidP="00174525">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That looks satisfying, do we not get to do it?</w:t>
      </w:r>
    </w:p>
    <w:p w14:paraId="2D84C0CE" w14:textId="77777777" w:rsidR="00922046" w:rsidRDefault="00922046" w:rsidP="00174525">
      <w:pPr>
        <w:spacing w:after="0" w:line="240" w:lineRule="auto"/>
        <w:ind w:left="1134" w:hanging="1134"/>
        <w:jc w:val="both"/>
        <w:rPr>
          <w:rFonts w:ascii="Arial" w:hAnsi="Arial" w:cs="Arial"/>
          <w:bCs/>
          <w:sz w:val="24"/>
          <w:szCs w:val="24"/>
        </w:rPr>
      </w:pPr>
    </w:p>
    <w:p w14:paraId="1457F2D1" w14:textId="10F6108E" w:rsidR="00BC402F" w:rsidRPr="00DA0005" w:rsidRDefault="00BC402F" w:rsidP="00BC402F">
      <w:pPr>
        <w:spacing w:after="0" w:line="240" w:lineRule="auto"/>
        <w:ind w:left="1134" w:hanging="1134"/>
        <w:jc w:val="both"/>
        <w:rPr>
          <w:rFonts w:ascii="Arial" w:hAnsi="Arial" w:cs="Arial"/>
          <w:b/>
          <w:sz w:val="24"/>
          <w:szCs w:val="24"/>
        </w:rPr>
      </w:pPr>
      <w:r w:rsidRPr="00DA0005">
        <w:rPr>
          <w:rFonts w:ascii="Arial" w:hAnsi="Arial" w:cs="Arial"/>
          <w:b/>
          <w:sz w:val="24"/>
          <w:szCs w:val="24"/>
        </w:rPr>
        <w:lastRenderedPageBreak/>
        <w:t>F2:</w:t>
      </w:r>
      <w:r w:rsidRPr="00DA0005">
        <w:rPr>
          <w:rFonts w:ascii="Arial" w:hAnsi="Arial" w:cs="Arial"/>
          <w:b/>
          <w:sz w:val="24"/>
          <w:szCs w:val="24"/>
        </w:rPr>
        <w:tab/>
        <w:t>I’m going to cry if we’re wrong.</w:t>
      </w:r>
    </w:p>
    <w:p w14:paraId="6CAED65A" w14:textId="77777777" w:rsidR="00BC402F" w:rsidRDefault="00BC402F" w:rsidP="00BC402F">
      <w:pPr>
        <w:spacing w:after="0" w:line="240" w:lineRule="auto"/>
        <w:ind w:left="1134" w:hanging="1134"/>
        <w:jc w:val="both"/>
        <w:rPr>
          <w:rFonts w:ascii="Arial" w:hAnsi="Arial" w:cs="Arial"/>
          <w:bCs/>
          <w:sz w:val="24"/>
          <w:szCs w:val="24"/>
        </w:rPr>
      </w:pPr>
    </w:p>
    <w:p w14:paraId="74CB0343" w14:textId="081064D5"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r>
      <w:r w:rsidRPr="00896B6E">
        <w:rPr>
          <w:rFonts w:ascii="Arial" w:hAnsi="Arial" w:cs="Arial"/>
          <w:bCs/>
          <w:sz w:val="24"/>
          <w:szCs w:val="24"/>
          <w:highlight w:val="yellow"/>
        </w:rPr>
        <w:t>[inaudible 02:37:20]</w:t>
      </w:r>
    </w:p>
    <w:p w14:paraId="22FFBEF3" w14:textId="77777777" w:rsidR="00BC402F" w:rsidRDefault="00BC402F" w:rsidP="00BC402F">
      <w:pPr>
        <w:spacing w:after="0" w:line="240" w:lineRule="auto"/>
        <w:ind w:left="1134" w:hanging="1134"/>
        <w:jc w:val="both"/>
        <w:rPr>
          <w:rFonts w:ascii="Arial" w:hAnsi="Arial" w:cs="Arial"/>
          <w:bCs/>
          <w:sz w:val="24"/>
          <w:szCs w:val="24"/>
        </w:rPr>
      </w:pPr>
    </w:p>
    <w:p w14:paraId="567205F8" w14:textId="26E0E2D1"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I think we’ve earned it.</w:t>
      </w:r>
    </w:p>
    <w:p w14:paraId="32E6AEAE" w14:textId="77777777" w:rsidR="00BC402F" w:rsidRDefault="00BC402F" w:rsidP="00BC402F">
      <w:pPr>
        <w:spacing w:after="0" w:line="240" w:lineRule="auto"/>
        <w:ind w:left="1134" w:hanging="1134"/>
        <w:jc w:val="both"/>
        <w:rPr>
          <w:rFonts w:ascii="Arial" w:hAnsi="Arial" w:cs="Arial"/>
          <w:bCs/>
          <w:sz w:val="24"/>
          <w:szCs w:val="24"/>
        </w:rPr>
      </w:pPr>
    </w:p>
    <w:p w14:paraId="54CAB45A" w14:textId="19D6CA6F" w:rsidR="00BC402F" w:rsidRPr="00DA0005" w:rsidRDefault="00BC402F" w:rsidP="00BC402F">
      <w:pPr>
        <w:spacing w:after="0" w:line="240" w:lineRule="auto"/>
        <w:ind w:left="1134" w:hanging="1134"/>
        <w:jc w:val="both"/>
        <w:rPr>
          <w:rFonts w:ascii="Arial" w:hAnsi="Arial" w:cs="Arial"/>
          <w:b/>
          <w:sz w:val="24"/>
          <w:szCs w:val="24"/>
        </w:rPr>
      </w:pPr>
      <w:r w:rsidRPr="00DA0005">
        <w:rPr>
          <w:rFonts w:ascii="Arial" w:hAnsi="Arial" w:cs="Arial"/>
          <w:b/>
          <w:sz w:val="24"/>
          <w:szCs w:val="24"/>
        </w:rPr>
        <w:t>F3:</w:t>
      </w:r>
      <w:r w:rsidRPr="00DA0005">
        <w:rPr>
          <w:rFonts w:ascii="Arial" w:hAnsi="Arial" w:cs="Arial"/>
          <w:b/>
          <w:sz w:val="24"/>
          <w:szCs w:val="24"/>
        </w:rPr>
        <w:tab/>
        <w:t>We need to take like a photograph.</w:t>
      </w:r>
    </w:p>
    <w:p w14:paraId="631B1AED" w14:textId="77777777" w:rsidR="00BC402F" w:rsidRDefault="00BC402F" w:rsidP="00BC402F">
      <w:pPr>
        <w:spacing w:after="0" w:line="240" w:lineRule="auto"/>
        <w:ind w:left="1134" w:hanging="1134"/>
        <w:jc w:val="both"/>
        <w:rPr>
          <w:rFonts w:ascii="Arial" w:hAnsi="Arial" w:cs="Arial"/>
          <w:bCs/>
          <w:sz w:val="24"/>
          <w:szCs w:val="24"/>
        </w:rPr>
      </w:pPr>
    </w:p>
    <w:p w14:paraId="64ECBA9F" w14:textId="058D055B"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nice, you’re going to let…you should open it, because breaking that code on the envelope was inspiring.</w:t>
      </w:r>
    </w:p>
    <w:p w14:paraId="0D03856C" w14:textId="77777777" w:rsidR="00BC402F" w:rsidRDefault="00BC402F" w:rsidP="00BC402F">
      <w:pPr>
        <w:spacing w:after="0" w:line="240" w:lineRule="auto"/>
        <w:ind w:left="1134" w:hanging="1134"/>
        <w:jc w:val="both"/>
        <w:rPr>
          <w:rFonts w:ascii="Arial" w:hAnsi="Arial" w:cs="Arial"/>
          <w:bCs/>
          <w:sz w:val="24"/>
          <w:szCs w:val="24"/>
        </w:rPr>
      </w:pPr>
    </w:p>
    <w:p w14:paraId="7821B00E" w14:textId="3F6C0099"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Ready.  </w:t>
      </w:r>
    </w:p>
    <w:p w14:paraId="4CD45E87" w14:textId="77777777" w:rsidR="00BC402F" w:rsidRDefault="00BC402F" w:rsidP="00BC402F">
      <w:pPr>
        <w:spacing w:after="0" w:line="240" w:lineRule="auto"/>
        <w:ind w:left="1134" w:hanging="1134"/>
        <w:jc w:val="both"/>
        <w:rPr>
          <w:rFonts w:ascii="Arial" w:hAnsi="Arial" w:cs="Arial"/>
          <w:bCs/>
          <w:sz w:val="24"/>
          <w:szCs w:val="24"/>
        </w:rPr>
      </w:pPr>
    </w:p>
    <w:p w14:paraId="1E05EDBB" w14:textId="647DD1F5"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 yeah, that’s right, we need a photograph, or it depends if it’s right.  Or at least…</w:t>
      </w:r>
    </w:p>
    <w:p w14:paraId="14A6CAF9" w14:textId="77777777" w:rsidR="00BC402F" w:rsidRDefault="00BC402F" w:rsidP="00BC402F">
      <w:pPr>
        <w:spacing w:after="0" w:line="240" w:lineRule="auto"/>
        <w:ind w:left="1134" w:hanging="1134"/>
        <w:jc w:val="both"/>
        <w:rPr>
          <w:rFonts w:ascii="Arial" w:hAnsi="Arial" w:cs="Arial"/>
          <w:bCs/>
          <w:sz w:val="24"/>
          <w:szCs w:val="24"/>
        </w:rPr>
      </w:pPr>
    </w:p>
    <w:p w14:paraId="7C904934" w14:textId="29051D7B"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You’ll need to read it out.</w:t>
      </w:r>
    </w:p>
    <w:p w14:paraId="3464E3DA" w14:textId="77777777" w:rsidR="00BC402F" w:rsidRDefault="00BC402F" w:rsidP="00BC402F">
      <w:pPr>
        <w:spacing w:after="0" w:line="240" w:lineRule="auto"/>
        <w:ind w:left="1134" w:hanging="1134"/>
        <w:jc w:val="both"/>
        <w:rPr>
          <w:rFonts w:ascii="Arial" w:hAnsi="Arial" w:cs="Arial"/>
          <w:bCs/>
          <w:sz w:val="24"/>
          <w:szCs w:val="24"/>
        </w:rPr>
      </w:pPr>
    </w:p>
    <w:p w14:paraId="33F2872E" w14:textId="4CA93311"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Oh.</w:t>
      </w:r>
    </w:p>
    <w:p w14:paraId="60D6894C" w14:textId="77777777" w:rsidR="00BC402F" w:rsidRDefault="00BC402F" w:rsidP="00BC402F">
      <w:pPr>
        <w:spacing w:after="0" w:line="240" w:lineRule="auto"/>
        <w:ind w:left="1134" w:hanging="1134"/>
        <w:jc w:val="both"/>
        <w:rPr>
          <w:rFonts w:ascii="Arial" w:hAnsi="Arial" w:cs="Arial"/>
          <w:bCs/>
          <w:sz w:val="24"/>
          <w:szCs w:val="24"/>
        </w:rPr>
      </w:pPr>
    </w:p>
    <w:p w14:paraId="30347492" w14:textId="22633675"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Yeah, do I read this first?</w:t>
      </w:r>
    </w:p>
    <w:p w14:paraId="7ADE61EA" w14:textId="77777777" w:rsidR="00BC402F" w:rsidRDefault="00BC402F" w:rsidP="00BC402F">
      <w:pPr>
        <w:spacing w:after="0" w:line="240" w:lineRule="auto"/>
        <w:ind w:left="1134" w:hanging="1134"/>
        <w:jc w:val="both"/>
        <w:rPr>
          <w:rFonts w:ascii="Arial" w:hAnsi="Arial" w:cs="Arial"/>
          <w:bCs/>
          <w:sz w:val="24"/>
          <w:szCs w:val="24"/>
        </w:rPr>
      </w:pPr>
    </w:p>
    <w:p w14:paraId="1FB3488C" w14:textId="189FAEF3"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Yes.</w:t>
      </w:r>
    </w:p>
    <w:p w14:paraId="53470C36" w14:textId="77777777" w:rsidR="00BC402F" w:rsidRDefault="00BC402F" w:rsidP="00BC402F">
      <w:pPr>
        <w:spacing w:after="0" w:line="240" w:lineRule="auto"/>
        <w:ind w:left="1134" w:hanging="1134"/>
        <w:jc w:val="both"/>
        <w:rPr>
          <w:rFonts w:ascii="Arial" w:hAnsi="Arial" w:cs="Arial"/>
          <w:bCs/>
          <w:sz w:val="24"/>
          <w:szCs w:val="24"/>
        </w:rPr>
      </w:pPr>
    </w:p>
    <w:p w14:paraId="5B772CE5" w14:textId="0A9781C4" w:rsidR="00BC402F" w:rsidRDefault="00BC402F" w:rsidP="00BC402F">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No, the paper.</w:t>
      </w:r>
    </w:p>
    <w:p w14:paraId="21A03FA5" w14:textId="77777777" w:rsidR="00BC402F" w:rsidRDefault="00BC402F" w:rsidP="00BC402F">
      <w:pPr>
        <w:spacing w:after="0" w:line="240" w:lineRule="auto"/>
        <w:ind w:left="1134" w:hanging="1134"/>
        <w:jc w:val="both"/>
        <w:rPr>
          <w:rFonts w:ascii="Arial" w:hAnsi="Arial" w:cs="Arial"/>
          <w:bCs/>
          <w:sz w:val="24"/>
          <w:szCs w:val="24"/>
        </w:rPr>
      </w:pPr>
    </w:p>
    <w:p w14:paraId="3EBBCD93" w14:textId="26333C64" w:rsidR="00BC402F" w:rsidRDefault="00B95732" w:rsidP="00BC402F">
      <w:pPr>
        <w:spacing w:after="0" w:line="240" w:lineRule="auto"/>
        <w:ind w:left="1134" w:hanging="1134"/>
        <w:jc w:val="both"/>
        <w:rPr>
          <w:rFonts w:ascii="Arial" w:hAnsi="Arial" w:cs="Arial"/>
          <w:bCs/>
          <w:sz w:val="24"/>
          <w:szCs w:val="24"/>
        </w:rPr>
      </w:pPr>
      <w:r>
        <w:rPr>
          <w:rFonts w:ascii="Arial" w:hAnsi="Arial" w:cs="Arial"/>
          <w:bCs/>
          <w:sz w:val="24"/>
          <w:szCs w:val="24"/>
        </w:rPr>
        <w:t>F1:</w:t>
      </w:r>
      <w:r>
        <w:rPr>
          <w:rFonts w:ascii="Arial" w:hAnsi="Arial" w:cs="Arial"/>
          <w:bCs/>
          <w:sz w:val="24"/>
          <w:szCs w:val="24"/>
        </w:rPr>
        <w:tab/>
        <w:t xml:space="preserve">The paper, okay.  Right, Webster’s death, a murder suspect arrested.  Are you ready?  The death of Old Scratch Tavern owner, Nicholas Webster has been reclassified as a murder, according to official paperwork filed this week.  Webster’s December 7th death, was initially ruled an accident.  The case was recently reopened, as a homicide.  Sheriff Paul McGinty confirmed a suspected is now in custody in connection with Webster’s death.  </w:t>
      </w:r>
      <w:r w:rsidR="00AB7497">
        <w:rPr>
          <w:rFonts w:ascii="Arial" w:hAnsi="Arial" w:cs="Arial"/>
          <w:bCs/>
          <w:sz w:val="24"/>
          <w:szCs w:val="24"/>
        </w:rPr>
        <w:t>Sheri</w:t>
      </w:r>
      <w:r w:rsidR="00907F82">
        <w:rPr>
          <w:rFonts w:ascii="Arial" w:hAnsi="Arial" w:cs="Arial"/>
          <w:bCs/>
          <w:sz w:val="24"/>
          <w:szCs w:val="24"/>
        </w:rPr>
        <w:t xml:space="preserve"> Webster, the victim’s widow, has been charged with the murder of her husband, the motive of which is believed to be financial gain.</w:t>
      </w:r>
    </w:p>
    <w:p w14:paraId="3EFB38C9" w14:textId="77777777" w:rsidR="00907F82" w:rsidRDefault="00907F82" w:rsidP="00BC402F">
      <w:pPr>
        <w:spacing w:after="0" w:line="240" w:lineRule="auto"/>
        <w:ind w:left="1134" w:hanging="1134"/>
        <w:jc w:val="both"/>
        <w:rPr>
          <w:rFonts w:ascii="Arial" w:hAnsi="Arial" w:cs="Arial"/>
          <w:bCs/>
          <w:sz w:val="24"/>
          <w:szCs w:val="24"/>
        </w:rPr>
      </w:pPr>
    </w:p>
    <w:p w14:paraId="0CF1C7F4" w14:textId="4ECFBCE4"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Yeah.</w:t>
      </w:r>
    </w:p>
    <w:p w14:paraId="78C7E125" w14:textId="77777777" w:rsidR="00907F82" w:rsidRDefault="00907F82" w:rsidP="00BC402F">
      <w:pPr>
        <w:spacing w:after="0" w:line="240" w:lineRule="auto"/>
        <w:ind w:left="1134" w:hanging="1134"/>
        <w:jc w:val="both"/>
        <w:rPr>
          <w:rFonts w:ascii="Arial" w:hAnsi="Arial" w:cs="Arial"/>
          <w:bCs/>
          <w:sz w:val="24"/>
          <w:szCs w:val="24"/>
        </w:rPr>
      </w:pPr>
    </w:p>
    <w:p w14:paraId="7368F81A" w14:textId="1BBFBA30"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Yeah.</w:t>
      </w:r>
    </w:p>
    <w:p w14:paraId="0275B12A" w14:textId="77777777" w:rsidR="00907F82" w:rsidRDefault="00907F82" w:rsidP="00BC402F">
      <w:pPr>
        <w:spacing w:after="0" w:line="240" w:lineRule="auto"/>
        <w:ind w:left="1134" w:hanging="1134"/>
        <w:jc w:val="both"/>
        <w:rPr>
          <w:rFonts w:ascii="Arial" w:hAnsi="Arial" w:cs="Arial"/>
          <w:bCs/>
          <w:sz w:val="24"/>
          <w:szCs w:val="24"/>
        </w:rPr>
      </w:pPr>
    </w:p>
    <w:p w14:paraId="2467F682" w14:textId="1A6CDC81"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Do you want to take a photo of the victorious team?</w:t>
      </w:r>
    </w:p>
    <w:p w14:paraId="7D5ACB07" w14:textId="77777777" w:rsidR="00907F82" w:rsidRDefault="00907F82" w:rsidP="00BC402F">
      <w:pPr>
        <w:spacing w:after="0" w:line="240" w:lineRule="auto"/>
        <w:ind w:left="1134" w:hanging="1134"/>
        <w:jc w:val="both"/>
        <w:rPr>
          <w:rFonts w:ascii="Arial" w:hAnsi="Arial" w:cs="Arial"/>
          <w:bCs/>
          <w:sz w:val="24"/>
          <w:szCs w:val="24"/>
        </w:rPr>
      </w:pPr>
    </w:p>
    <w:p w14:paraId="6BD88B4A" w14:textId="0C58A140"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Yeah.</w:t>
      </w:r>
    </w:p>
    <w:p w14:paraId="7F4C8C46" w14:textId="77777777" w:rsidR="00907F82" w:rsidRDefault="00907F82" w:rsidP="00BC402F">
      <w:pPr>
        <w:spacing w:after="0" w:line="240" w:lineRule="auto"/>
        <w:ind w:left="1134" w:hanging="1134"/>
        <w:jc w:val="both"/>
        <w:rPr>
          <w:rFonts w:ascii="Arial" w:hAnsi="Arial" w:cs="Arial"/>
          <w:bCs/>
          <w:sz w:val="24"/>
          <w:szCs w:val="24"/>
        </w:rPr>
      </w:pPr>
    </w:p>
    <w:p w14:paraId="5B77992A" w14:textId="14DF1A81"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F3:</w:t>
      </w:r>
      <w:r>
        <w:rPr>
          <w:rFonts w:ascii="Arial" w:hAnsi="Arial" w:cs="Arial"/>
          <w:bCs/>
          <w:sz w:val="24"/>
          <w:szCs w:val="24"/>
        </w:rPr>
        <w:tab/>
        <w:t>And like with the screens</w:t>
      </w:r>
      <w:r w:rsidR="000B6AB6">
        <w:rPr>
          <w:rFonts w:ascii="Arial" w:hAnsi="Arial" w:cs="Arial"/>
          <w:bCs/>
          <w:sz w:val="24"/>
          <w:szCs w:val="24"/>
        </w:rPr>
        <w:t>,</w:t>
      </w:r>
      <w:r>
        <w:rPr>
          <w:rFonts w:ascii="Arial" w:hAnsi="Arial" w:cs="Arial"/>
          <w:bCs/>
          <w:sz w:val="24"/>
          <w:szCs w:val="24"/>
        </w:rPr>
        <w:t xml:space="preserve"> please.</w:t>
      </w:r>
    </w:p>
    <w:p w14:paraId="163D4DB4" w14:textId="77777777" w:rsidR="00907F82" w:rsidRDefault="00907F82" w:rsidP="00BC402F">
      <w:pPr>
        <w:spacing w:after="0" w:line="240" w:lineRule="auto"/>
        <w:ind w:left="1134" w:hanging="1134"/>
        <w:jc w:val="both"/>
        <w:rPr>
          <w:rFonts w:ascii="Arial" w:hAnsi="Arial" w:cs="Arial"/>
          <w:bCs/>
          <w:sz w:val="24"/>
          <w:szCs w:val="24"/>
        </w:rPr>
      </w:pPr>
    </w:p>
    <w:p w14:paraId="09E5C71F" w14:textId="6DDE622C" w:rsidR="00907F82" w:rsidRDefault="00907F82" w:rsidP="00BC402F">
      <w:pPr>
        <w:spacing w:after="0" w:line="240" w:lineRule="auto"/>
        <w:ind w:left="1134" w:hanging="1134"/>
        <w:jc w:val="both"/>
        <w:rPr>
          <w:rFonts w:ascii="Arial" w:hAnsi="Arial" w:cs="Arial"/>
          <w:bCs/>
          <w:sz w:val="24"/>
          <w:szCs w:val="24"/>
        </w:rPr>
      </w:pPr>
      <w:r>
        <w:rPr>
          <w:rFonts w:ascii="Arial" w:hAnsi="Arial" w:cs="Arial"/>
          <w:bCs/>
          <w:sz w:val="24"/>
          <w:szCs w:val="24"/>
        </w:rPr>
        <w:t>F4:</w:t>
      </w:r>
      <w:r>
        <w:rPr>
          <w:rFonts w:ascii="Arial" w:hAnsi="Arial" w:cs="Arial"/>
          <w:bCs/>
          <w:sz w:val="24"/>
          <w:szCs w:val="24"/>
        </w:rPr>
        <w:tab/>
        <w:t>Oh absolutely, I</w:t>
      </w:r>
      <w:r w:rsidR="000B6AB6">
        <w:rPr>
          <w:rFonts w:ascii="Arial" w:hAnsi="Arial" w:cs="Arial"/>
          <w:bCs/>
          <w:sz w:val="24"/>
          <w:szCs w:val="24"/>
        </w:rPr>
        <w:t>’ve got to take a photo of the screens.</w:t>
      </w:r>
      <w:r>
        <w:rPr>
          <w:rFonts w:ascii="Arial" w:hAnsi="Arial" w:cs="Arial"/>
          <w:bCs/>
          <w:sz w:val="24"/>
          <w:szCs w:val="24"/>
        </w:rPr>
        <w:t xml:space="preserve"> </w:t>
      </w:r>
    </w:p>
    <w:p w14:paraId="778C341B" w14:textId="77777777" w:rsidR="00907F82" w:rsidRDefault="00907F82" w:rsidP="00BC402F">
      <w:pPr>
        <w:spacing w:after="0" w:line="240" w:lineRule="auto"/>
        <w:ind w:left="1134" w:hanging="1134"/>
        <w:jc w:val="both"/>
        <w:rPr>
          <w:rFonts w:ascii="Arial" w:hAnsi="Arial" w:cs="Arial"/>
          <w:bCs/>
          <w:sz w:val="24"/>
          <w:szCs w:val="24"/>
        </w:rPr>
      </w:pPr>
    </w:p>
    <w:p w14:paraId="0266F74E" w14:textId="2612DF81" w:rsidR="00CE1C07" w:rsidRPr="00907F82" w:rsidRDefault="00907F82" w:rsidP="00907F82">
      <w:pPr>
        <w:spacing w:after="0" w:line="240" w:lineRule="auto"/>
        <w:ind w:left="1134" w:hanging="1134"/>
        <w:jc w:val="both"/>
        <w:rPr>
          <w:rFonts w:ascii="Arial" w:hAnsi="Arial" w:cs="Arial"/>
          <w:bCs/>
          <w:sz w:val="24"/>
          <w:szCs w:val="24"/>
        </w:rPr>
      </w:pPr>
      <w:r>
        <w:rPr>
          <w:rFonts w:ascii="Arial" w:hAnsi="Arial" w:cs="Arial"/>
          <w:bCs/>
          <w:sz w:val="24"/>
          <w:szCs w:val="24"/>
        </w:rPr>
        <w:t>F2:</w:t>
      </w:r>
      <w:r>
        <w:rPr>
          <w:rFonts w:ascii="Arial" w:hAnsi="Arial" w:cs="Arial"/>
          <w:bCs/>
          <w:sz w:val="24"/>
          <w:szCs w:val="24"/>
        </w:rPr>
        <w:tab/>
        <w:t xml:space="preserve">With all the clues </w:t>
      </w:r>
      <w:r w:rsidR="000B6AB6">
        <w:rPr>
          <w:rFonts w:ascii="Arial" w:hAnsi="Arial" w:cs="Arial"/>
          <w:bCs/>
          <w:sz w:val="24"/>
          <w:szCs w:val="24"/>
        </w:rPr>
        <w:t>and then someone can</w:t>
      </w:r>
      <w:r w:rsidR="006505C7">
        <w:rPr>
          <w:rFonts w:ascii="Arial" w:hAnsi="Arial" w:cs="Arial"/>
          <w:bCs/>
          <w:sz w:val="24"/>
          <w:szCs w:val="24"/>
        </w:rPr>
        <w:t xml:space="preserve"> work it out.</w:t>
      </w:r>
    </w:p>
    <w:p w14:paraId="42304CE6" w14:textId="77777777" w:rsidR="00CE1C07" w:rsidRDefault="00CE1C07" w:rsidP="00764B6E">
      <w:pPr>
        <w:spacing w:after="0" w:line="240" w:lineRule="auto"/>
        <w:jc w:val="both"/>
        <w:rPr>
          <w:rFonts w:ascii="Arial" w:hAnsi="Arial" w:cs="Arial"/>
          <w:b/>
          <w:sz w:val="24"/>
          <w:szCs w:val="24"/>
        </w:rPr>
      </w:pPr>
    </w:p>
    <w:p w14:paraId="14F67C3C" w14:textId="7196D32D" w:rsidR="003F4170" w:rsidRPr="003F4170" w:rsidRDefault="00967398" w:rsidP="00764B6E">
      <w:pPr>
        <w:spacing w:after="0" w:line="240" w:lineRule="auto"/>
        <w:jc w:val="both"/>
        <w:rPr>
          <w:rFonts w:ascii="Arial" w:hAnsi="Arial" w:cs="Arial"/>
          <w:b/>
          <w:sz w:val="24"/>
          <w:szCs w:val="24"/>
        </w:rPr>
      </w:pPr>
      <w:r>
        <w:rPr>
          <w:rFonts w:ascii="Arial" w:hAnsi="Arial" w:cs="Arial"/>
          <w:b/>
          <w:sz w:val="24"/>
          <w:szCs w:val="24"/>
        </w:rPr>
        <w:lastRenderedPageBreak/>
        <w:t>E</w:t>
      </w:r>
      <w:r w:rsidR="003F4170" w:rsidRPr="003F4170">
        <w:rPr>
          <w:rFonts w:ascii="Arial" w:hAnsi="Arial" w:cs="Arial"/>
          <w:b/>
          <w:sz w:val="24"/>
          <w:szCs w:val="24"/>
        </w:rPr>
        <w:t>nd of transcrip</w:t>
      </w:r>
      <w:r w:rsidR="009B1E47">
        <w:rPr>
          <w:rFonts w:ascii="Arial" w:hAnsi="Arial" w:cs="Arial"/>
          <w:b/>
          <w:sz w:val="24"/>
          <w:szCs w:val="24"/>
        </w:rPr>
        <w:t>t</w:t>
      </w:r>
    </w:p>
    <w:sectPr w:rsidR="003F4170" w:rsidRPr="003F417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D446A" w14:textId="77777777" w:rsidR="00042132" w:rsidRDefault="00042132" w:rsidP="00B75E20">
      <w:pPr>
        <w:spacing w:after="0" w:line="240" w:lineRule="auto"/>
      </w:pPr>
      <w:r>
        <w:separator/>
      </w:r>
    </w:p>
  </w:endnote>
  <w:endnote w:type="continuationSeparator" w:id="0">
    <w:p w14:paraId="41CC7271" w14:textId="77777777" w:rsidR="00042132" w:rsidRDefault="00042132"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l Suit">
    <w:altName w:val="Franklin Gothic Medium Cond"/>
    <w:panose1 w:val="020B0604020202020204"/>
    <w:charset w:val="00"/>
    <w:family w:val="auto"/>
    <w:pitch w:val="variable"/>
    <w:sig w:usb0="8000002F" w:usb1="0000000A"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849B" w14:textId="77777777" w:rsidR="00271F53" w:rsidRPr="00A549D8" w:rsidRDefault="00271F53" w:rsidP="00A549D8">
    <w:pPr>
      <w:spacing w:after="0" w:line="240" w:lineRule="auto"/>
      <w:jc w:val="right"/>
      <w:rPr>
        <w:rFonts w:ascii="Libel Suit" w:hAnsi="Libel Suit"/>
        <w:color w:val="12BD77"/>
      </w:rPr>
    </w:pPr>
    <w:r w:rsidRPr="00A549D8">
      <w:rPr>
        <w:rFonts w:ascii="Libel Suit" w:hAnsi="Libel Suit"/>
        <w:color w:val="12BD77"/>
      </w:rPr>
      <w:t xml:space="preserve">PO Box 28956, Gorebridge, Midlothian, EH22 9BP, 0131 510 5105, </w:t>
    </w:r>
    <w:hyperlink r:id="rId1" w:history="1">
      <w:r w:rsidRPr="00A549D8">
        <w:rPr>
          <w:rFonts w:ascii="Libel Suit" w:hAnsi="Libel Suit"/>
          <w:color w:val="12BD77"/>
        </w:rPr>
        <w:t>enquiries@1stclass.uk.com</w:t>
      </w:r>
    </w:hyperlink>
    <w:r w:rsidRPr="00A549D8">
      <w:rPr>
        <w:rFonts w:ascii="Libel Suit" w:hAnsi="Libel Suit"/>
        <w:color w:val="12BD77"/>
      </w:rPr>
      <w:t xml:space="preserve"> www.1stclass.uk.com</w:t>
    </w:r>
  </w:p>
  <w:p w14:paraId="4C68FB42" w14:textId="77777777" w:rsidR="00271F53" w:rsidRPr="00A549D8" w:rsidRDefault="00271F53" w:rsidP="00A549D8">
    <w:pPr>
      <w:spacing w:after="0" w:line="240" w:lineRule="auto"/>
      <w:jc w:val="right"/>
      <w:rPr>
        <w:rFonts w:ascii="Libel Suit" w:hAnsi="Libel Suit"/>
        <w:color w:val="12BD77"/>
      </w:rPr>
    </w:pPr>
    <w:r w:rsidRPr="00A549D8">
      <w:rPr>
        <w:rFonts w:ascii="Libel Suit" w:hAnsi="Libel Suit"/>
        <w:color w:val="12BD77"/>
      </w:rPr>
      <w:t>1st Class is the trading name of Lawson Hardwick Limited</w:t>
    </w:r>
  </w:p>
  <w:p w14:paraId="727C01B8" w14:textId="77777777" w:rsidR="00271F53" w:rsidRPr="00A549D8" w:rsidRDefault="00271F53" w:rsidP="00A549D8">
    <w:pPr>
      <w:spacing w:after="0" w:line="240" w:lineRule="auto"/>
      <w:jc w:val="right"/>
      <w:rPr>
        <w:rFonts w:ascii="Libel Suit" w:hAnsi="Libel Suit"/>
        <w:color w:val="12BD77"/>
        <w:sz w:val="20"/>
        <w:szCs w:val="20"/>
      </w:rPr>
    </w:pPr>
    <w:r w:rsidRPr="00A549D8">
      <w:rPr>
        <w:rFonts w:ascii="Libel Suit" w:hAnsi="Libel Suit"/>
        <w:color w:val="12BD77"/>
      </w:rPr>
      <w:t>Registered in Scotland, number SC311027</w:t>
    </w:r>
  </w:p>
  <w:p w14:paraId="1A5ADB85" w14:textId="77777777" w:rsidR="00271F53" w:rsidRPr="00A549D8" w:rsidRDefault="00271F53" w:rsidP="008E7595">
    <w:pPr>
      <w:spacing w:after="0"/>
      <w:rPr>
        <w:color w:val="085033"/>
      </w:rPr>
    </w:pPr>
    <w:r w:rsidRPr="00A549D8">
      <w:rPr>
        <w:color w:val="085033"/>
      </w:rPr>
      <w:t>__________________________________________________________________________________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CE9AB" w14:textId="77777777" w:rsidR="00271F53" w:rsidRPr="00703A2A" w:rsidRDefault="00271F53">
    <w:pPr>
      <w:pStyle w:val="Footer"/>
      <w:jc w:val="center"/>
      <w:rPr>
        <w:rFonts w:ascii="Arial" w:hAnsi="Arial" w:cs="Arial"/>
        <w:sz w:val="20"/>
        <w:szCs w:val="20"/>
      </w:rPr>
    </w:pPr>
    <w:r w:rsidRPr="00703A2A">
      <w:rPr>
        <w:rFonts w:ascii="Arial" w:hAnsi="Arial" w:cs="Arial"/>
        <w:sz w:val="20"/>
        <w:szCs w:val="20"/>
      </w:rPr>
      <w:fldChar w:fldCharType="begin"/>
    </w:r>
    <w:r w:rsidRPr="00703A2A">
      <w:rPr>
        <w:rFonts w:ascii="Arial" w:hAnsi="Arial" w:cs="Arial"/>
        <w:sz w:val="20"/>
        <w:szCs w:val="20"/>
      </w:rPr>
      <w:instrText xml:space="preserve"> PAGE   \* MERGEFORMAT </w:instrText>
    </w:r>
    <w:r w:rsidRPr="00703A2A">
      <w:rPr>
        <w:rFonts w:ascii="Arial" w:hAnsi="Arial" w:cs="Arial"/>
        <w:sz w:val="20"/>
        <w:szCs w:val="20"/>
      </w:rPr>
      <w:fldChar w:fldCharType="separate"/>
    </w:r>
    <w:r>
      <w:rPr>
        <w:rFonts w:ascii="Arial" w:hAnsi="Arial" w:cs="Arial"/>
        <w:noProof/>
        <w:sz w:val="20"/>
        <w:szCs w:val="20"/>
      </w:rPr>
      <w:t>2</w:t>
    </w:r>
    <w:r w:rsidRPr="00703A2A">
      <w:rPr>
        <w:rFonts w:ascii="Arial" w:hAnsi="Arial" w:cs="Arial"/>
        <w:noProof/>
        <w:sz w:val="20"/>
        <w:szCs w:val="20"/>
      </w:rPr>
      <w:fldChar w:fldCharType="end"/>
    </w:r>
  </w:p>
  <w:p w14:paraId="492D1AFD" w14:textId="77777777" w:rsidR="00271F53" w:rsidRPr="00A549D8" w:rsidRDefault="00271F53" w:rsidP="00A549D8">
    <w:pPr>
      <w:spacing w:after="0" w:line="240" w:lineRule="auto"/>
      <w:jc w:val="right"/>
      <w:rPr>
        <w:rFonts w:ascii="Libel Suit" w:hAnsi="Libel Suit"/>
        <w:color w:val="12BD77"/>
      </w:rPr>
    </w:pPr>
    <w:r w:rsidRPr="00A549D8">
      <w:rPr>
        <w:rFonts w:ascii="Libel Suit" w:hAnsi="Libel Suit"/>
        <w:color w:val="12BD77"/>
      </w:rPr>
      <w:t>1st Class Secretarial Services</w:t>
    </w:r>
  </w:p>
  <w:p w14:paraId="62713BE4" w14:textId="77777777" w:rsidR="00271F53" w:rsidRPr="00A549D8" w:rsidRDefault="00271F53" w:rsidP="00A549D8">
    <w:pPr>
      <w:spacing w:after="0"/>
      <w:rPr>
        <w:rFonts w:ascii="Libel Suit" w:hAnsi="Libel Suit"/>
        <w:color w:val="1C4853"/>
      </w:rPr>
    </w:pPr>
    <w:r w:rsidRPr="00A549D8">
      <w:rPr>
        <w:color w:val="085033"/>
      </w:rPr>
      <w:t>__________________________________________________________________________________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E692F" w14:textId="77777777" w:rsidR="00042132" w:rsidRDefault="00042132" w:rsidP="00B75E20">
      <w:pPr>
        <w:spacing w:after="0" w:line="240" w:lineRule="auto"/>
      </w:pPr>
      <w:r>
        <w:separator/>
      </w:r>
    </w:p>
  </w:footnote>
  <w:footnote w:type="continuationSeparator" w:id="0">
    <w:p w14:paraId="184561AD" w14:textId="77777777" w:rsidR="00042132" w:rsidRDefault="00042132"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D3E44" w14:textId="77777777" w:rsidR="00271F53" w:rsidRPr="00A549D8" w:rsidRDefault="00271F53" w:rsidP="000C1915">
    <w:pPr>
      <w:spacing w:after="0" w:line="240" w:lineRule="auto"/>
      <w:jc w:val="right"/>
      <w:rPr>
        <w:rFonts w:ascii="Libel Suit" w:hAnsi="Libel Suit"/>
        <w:color w:val="12BD77"/>
        <w:sz w:val="56"/>
        <w:szCs w:val="56"/>
      </w:rPr>
    </w:pPr>
    <w:r w:rsidRPr="00A549D8">
      <w:rPr>
        <w:rFonts w:ascii="Libel Suit" w:hAnsi="Libel Suit"/>
        <w:color w:val="12BD77"/>
        <w:sz w:val="56"/>
        <w:szCs w:val="56"/>
      </w:rPr>
      <w:t>Transcribed by:</w:t>
    </w:r>
  </w:p>
  <w:p w14:paraId="7EAAA8AB" w14:textId="77777777" w:rsidR="00271F53" w:rsidRPr="00A549D8" w:rsidRDefault="00271F53" w:rsidP="000C1915">
    <w:pPr>
      <w:spacing w:after="0" w:line="240" w:lineRule="auto"/>
      <w:jc w:val="right"/>
      <w:rPr>
        <w:rFonts w:ascii="Libel Suit" w:hAnsi="Libel Suit"/>
        <w:color w:val="12BD77"/>
        <w:sz w:val="56"/>
        <w:szCs w:val="56"/>
      </w:rPr>
    </w:pPr>
    <w:r w:rsidRPr="00A549D8">
      <w:rPr>
        <w:rFonts w:ascii="Libel Suit" w:hAnsi="Libel Suit"/>
        <w:color w:val="12BD77"/>
        <w:sz w:val="56"/>
        <w:szCs w:val="56"/>
      </w:rPr>
      <w:t>1st Class Secretarial Services</w:t>
    </w:r>
  </w:p>
  <w:p w14:paraId="74159823" w14:textId="77777777" w:rsidR="00271F53" w:rsidRPr="00A549D8" w:rsidRDefault="00271F53" w:rsidP="000C1915">
    <w:pPr>
      <w:rPr>
        <w:color w:val="085033"/>
      </w:rPr>
    </w:pPr>
    <w:r w:rsidRPr="00A549D8">
      <w:rPr>
        <w:color w:val="085033"/>
      </w:rPr>
      <w:t>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D6C1F" w14:textId="77777777" w:rsidR="00271F53" w:rsidRPr="000C1915" w:rsidRDefault="00271F53"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attachedTemplate r:id="rId1"/>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3A98"/>
    <w:rsid w:val="000020E7"/>
    <w:rsid w:val="00003AF0"/>
    <w:rsid w:val="00014928"/>
    <w:rsid w:val="00015A2A"/>
    <w:rsid w:val="00015A9F"/>
    <w:rsid w:val="00017799"/>
    <w:rsid w:val="00020DA6"/>
    <w:rsid w:val="0002498B"/>
    <w:rsid w:val="00025CC3"/>
    <w:rsid w:val="00030FDE"/>
    <w:rsid w:val="000322C3"/>
    <w:rsid w:val="000325E8"/>
    <w:rsid w:val="00042132"/>
    <w:rsid w:val="00043995"/>
    <w:rsid w:val="00046797"/>
    <w:rsid w:val="000518AE"/>
    <w:rsid w:val="00052316"/>
    <w:rsid w:val="0005743B"/>
    <w:rsid w:val="0006399C"/>
    <w:rsid w:val="00063FBE"/>
    <w:rsid w:val="00064137"/>
    <w:rsid w:val="00066F0D"/>
    <w:rsid w:val="0007250B"/>
    <w:rsid w:val="000738CB"/>
    <w:rsid w:val="00074017"/>
    <w:rsid w:val="00074494"/>
    <w:rsid w:val="00075156"/>
    <w:rsid w:val="00077DBA"/>
    <w:rsid w:val="00081A43"/>
    <w:rsid w:val="00082FA9"/>
    <w:rsid w:val="00091B0D"/>
    <w:rsid w:val="00091DE4"/>
    <w:rsid w:val="000929C5"/>
    <w:rsid w:val="00092FA1"/>
    <w:rsid w:val="00095385"/>
    <w:rsid w:val="00095B8D"/>
    <w:rsid w:val="0009614A"/>
    <w:rsid w:val="00097405"/>
    <w:rsid w:val="00097ABB"/>
    <w:rsid w:val="000A0B90"/>
    <w:rsid w:val="000A532D"/>
    <w:rsid w:val="000A7EC1"/>
    <w:rsid w:val="000B05CC"/>
    <w:rsid w:val="000B6AB6"/>
    <w:rsid w:val="000C0510"/>
    <w:rsid w:val="000C17C7"/>
    <w:rsid w:val="000C1915"/>
    <w:rsid w:val="000C3308"/>
    <w:rsid w:val="000C4999"/>
    <w:rsid w:val="000D3600"/>
    <w:rsid w:val="000D5720"/>
    <w:rsid w:val="000D795A"/>
    <w:rsid w:val="000E2A53"/>
    <w:rsid w:val="000F4A80"/>
    <w:rsid w:val="000F5614"/>
    <w:rsid w:val="000F6DCD"/>
    <w:rsid w:val="001060A8"/>
    <w:rsid w:val="001065B8"/>
    <w:rsid w:val="001105AA"/>
    <w:rsid w:val="0011514B"/>
    <w:rsid w:val="00115BA8"/>
    <w:rsid w:val="00116823"/>
    <w:rsid w:val="001168A8"/>
    <w:rsid w:val="00117989"/>
    <w:rsid w:val="00121BAA"/>
    <w:rsid w:val="00123AF3"/>
    <w:rsid w:val="00125393"/>
    <w:rsid w:val="00127550"/>
    <w:rsid w:val="00127807"/>
    <w:rsid w:val="00131D74"/>
    <w:rsid w:val="00132E92"/>
    <w:rsid w:val="00133E92"/>
    <w:rsid w:val="001367C6"/>
    <w:rsid w:val="00141BDF"/>
    <w:rsid w:val="00141E4F"/>
    <w:rsid w:val="00144BB0"/>
    <w:rsid w:val="00146422"/>
    <w:rsid w:val="001466F4"/>
    <w:rsid w:val="001506BD"/>
    <w:rsid w:val="00150A43"/>
    <w:rsid w:val="001536EC"/>
    <w:rsid w:val="00153B62"/>
    <w:rsid w:val="001555A2"/>
    <w:rsid w:val="0015606E"/>
    <w:rsid w:val="00156269"/>
    <w:rsid w:val="00157112"/>
    <w:rsid w:val="00161818"/>
    <w:rsid w:val="0016341E"/>
    <w:rsid w:val="00163A98"/>
    <w:rsid w:val="001656D6"/>
    <w:rsid w:val="001731AF"/>
    <w:rsid w:val="00173802"/>
    <w:rsid w:val="00174525"/>
    <w:rsid w:val="001749B7"/>
    <w:rsid w:val="00180906"/>
    <w:rsid w:val="00181EB0"/>
    <w:rsid w:val="00190CC5"/>
    <w:rsid w:val="00192C97"/>
    <w:rsid w:val="00197077"/>
    <w:rsid w:val="001A3027"/>
    <w:rsid w:val="001A3586"/>
    <w:rsid w:val="001A4786"/>
    <w:rsid w:val="001B0D31"/>
    <w:rsid w:val="001B13A4"/>
    <w:rsid w:val="001B3468"/>
    <w:rsid w:val="001C19AA"/>
    <w:rsid w:val="001C4C9D"/>
    <w:rsid w:val="001D07B6"/>
    <w:rsid w:val="001D0CEB"/>
    <w:rsid w:val="001D1A8F"/>
    <w:rsid w:val="001D29A9"/>
    <w:rsid w:val="001D496B"/>
    <w:rsid w:val="001D6874"/>
    <w:rsid w:val="001D69B6"/>
    <w:rsid w:val="001D70EC"/>
    <w:rsid w:val="001D72E9"/>
    <w:rsid w:val="001D76D0"/>
    <w:rsid w:val="001E244D"/>
    <w:rsid w:val="001E3FFD"/>
    <w:rsid w:val="001E516F"/>
    <w:rsid w:val="001F0FD7"/>
    <w:rsid w:val="001F14A6"/>
    <w:rsid w:val="001F158F"/>
    <w:rsid w:val="001F64C3"/>
    <w:rsid w:val="00204E74"/>
    <w:rsid w:val="00205BAF"/>
    <w:rsid w:val="00205F6A"/>
    <w:rsid w:val="00206320"/>
    <w:rsid w:val="00206B6C"/>
    <w:rsid w:val="00211F6B"/>
    <w:rsid w:val="0021307B"/>
    <w:rsid w:val="0021360A"/>
    <w:rsid w:val="00213DF1"/>
    <w:rsid w:val="00215C9B"/>
    <w:rsid w:val="00217351"/>
    <w:rsid w:val="0022182E"/>
    <w:rsid w:val="00222793"/>
    <w:rsid w:val="00222AA7"/>
    <w:rsid w:val="00223E08"/>
    <w:rsid w:val="00224990"/>
    <w:rsid w:val="00224A64"/>
    <w:rsid w:val="00225809"/>
    <w:rsid w:val="00231220"/>
    <w:rsid w:val="00231B06"/>
    <w:rsid w:val="0023441E"/>
    <w:rsid w:val="002364A2"/>
    <w:rsid w:val="002402A2"/>
    <w:rsid w:val="00240ACE"/>
    <w:rsid w:val="00242A95"/>
    <w:rsid w:val="002430A9"/>
    <w:rsid w:val="0024604A"/>
    <w:rsid w:val="002470DA"/>
    <w:rsid w:val="00250EFD"/>
    <w:rsid w:val="00251285"/>
    <w:rsid w:val="00256C55"/>
    <w:rsid w:val="00262637"/>
    <w:rsid w:val="00262EE5"/>
    <w:rsid w:val="0026513F"/>
    <w:rsid w:val="0026585B"/>
    <w:rsid w:val="00265AD4"/>
    <w:rsid w:val="00266D23"/>
    <w:rsid w:val="0026778F"/>
    <w:rsid w:val="00271F53"/>
    <w:rsid w:val="00273BBA"/>
    <w:rsid w:val="00277A3B"/>
    <w:rsid w:val="00282FF6"/>
    <w:rsid w:val="00283CE5"/>
    <w:rsid w:val="00285735"/>
    <w:rsid w:val="00285CE2"/>
    <w:rsid w:val="00286F36"/>
    <w:rsid w:val="00291AA6"/>
    <w:rsid w:val="00291CC6"/>
    <w:rsid w:val="002928E2"/>
    <w:rsid w:val="00293C5A"/>
    <w:rsid w:val="002943A1"/>
    <w:rsid w:val="002947C7"/>
    <w:rsid w:val="0029669E"/>
    <w:rsid w:val="00297C61"/>
    <w:rsid w:val="002A0BE9"/>
    <w:rsid w:val="002A195A"/>
    <w:rsid w:val="002A3D71"/>
    <w:rsid w:val="002A3F7E"/>
    <w:rsid w:val="002A4B62"/>
    <w:rsid w:val="002A5847"/>
    <w:rsid w:val="002A66F6"/>
    <w:rsid w:val="002B14D0"/>
    <w:rsid w:val="002B34CC"/>
    <w:rsid w:val="002B486C"/>
    <w:rsid w:val="002B534A"/>
    <w:rsid w:val="002B586E"/>
    <w:rsid w:val="002C1811"/>
    <w:rsid w:val="002C29A4"/>
    <w:rsid w:val="002C4F4F"/>
    <w:rsid w:val="002C6D7A"/>
    <w:rsid w:val="002C7BDF"/>
    <w:rsid w:val="002C7FD6"/>
    <w:rsid w:val="002D0C83"/>
    <w:rsid w:val="002D3FE4"/>
    <w:rsid w:val="002D690E"/>
    <w:rsid w:val="002D74A7"/>
    <w:rsid w:val="002D7C61"/>
    <w:rsid w:val="002E11F0"/>
    <w:rsid w:val="002E1BCF"/>
    <w:rsid w:val="002E704E"/>
    <w:rsid w:val="002F1CEE"/>
    <w:rsid w:val="002F4176"/>
    <w:rsid w:val="002F76C9"/>
    <w:rsid w:val="0030184B"/>
    <w:rsid w:val="00303801"/>
    <w:rsid w:val="00304167"/>
    <w:rsid w:val="0030483D"/>
    <w:rsid w:val="00305D93"/>
    <w:rsid w:val="00307179"/>
    <w:rsid w:val="0031064A"/>
    <w:rsid w:val="00312289"/>
    <w:rsid w:val="00312F4B"/>
    <w:rsid w:val="00313D15"/>
    <w:rsid w:val="00316F5C"/>
    <w:rsid w:val="00324B47"/>
    <w:rsid w:val="00330345"/>
    <w:rsid w:val="003349FD"/>
    <w:rsid w:val="00336542"/>
    <w:rsid w:val="00337181"/>
    <w:rsid w:val="0033768D"/>
    <w:rsid w:val="00340B8F"/>
    <w:rsid w:val="0034117F"/>
    <w:rsid w:val="00343D48"/>
    <w:rsid w:val="00345DB2"/>
    <w:rsid w:val="00347928"/>
    <w:rsid w:val="00347D1D"/>
    <w:rsid w:val="003500BC"/>
    <w:rsid w:val="00350589"/>
    <w:rsid w:val="003508F1"/>
    <w:rsid w:val="003532EE"/>
    <w:rsid w:val="0035422B"/>
    <w:rsid w:val="00354876"/>
    <w:rsid w:val="003562A2"/>
    <w:rsid w:val="003600C2"/>
    <w:rsid w:val="00360B1C"/>
    <w:rsid w:val="00365407"/>
    <w:rsid w:val="00365801"/>
    <w:rsid w:val="00371DC1"/>
    <w:rsid w:val="003721DB"/>
    <w:rsid w:val="00374DE9"/>
    <w:rsid w:val="00375564"/>
    <w:rsid w:val="00376027"/>
    <w:rsid w:val="00376DBD"/>
    <w:rsid w:val="00380844"/>
    <w:rsid w:val="003814BE"/>
    <w:rsid w:val="0038470D"/>
    <w:rsid w:val="00384C50"/>
    <w:rsid w:val="003863AE"/>
    <w:rsid w:val="00390758"/>
    <w:rsid w:val="00392A54"/>
    <w:rsid w:val="00395AA2"/>
    <w:rsid w:val="003A1B1E"/>
    <w:rsid w:val="003A3572"/>
    <w:rsid w:val="003A36D4"/>
    <w:rsid w:val="003A7D5B"/>
    <w:rsid w:val="003B1704"/>
    <w:rsid w:val="003B5378"/>
    <w:rsid w:val="003B6978"/>
    <w:rsid w:val="003B719E"/>
    <w:rsid w:val="003C0297"/>
    <w:rsid w:val="003C2BDB"/>
    <w:rsid w:val="003C403F"/>
    <w:rsid w:val="003D0706"/>
    <w:rsid w:val="003D12E7"/>
    <w:rsid w:val="003D2000"/>
    <w:rsid w:val="003D6F5D"/>
    <w:rsid w:val="003E0E90"/>
    <w:rsid w:val="003E10A7"/>
    <w:rsid w:val="003E2324"/>
    <w:rsid w:val="003E2F53"/>
    <w:rsid w:val="003E3FBC"/>
    <w:rsid w:val="003E483D"/>
    <w:rsid w:val="003E5943"/>
    <w:rsid w:val="003F4094"/>
    <w:rsid w:val="003F4170"/>
    <w:rsid w:val="003F49C7"/>
    <w:rsid w:val="00405752"/>
    <w:rsid w:val="00407232"/>
    <w:rsid w:val="00407953"/>
    <w:rsid w:val="004125E5"/>
    <w:rsid w:val="00415716"/>
    <w:rsid w:val="004163B6"/>
    <w:rsid w:val="00416996"/>
    <w:rsid w:val="00420634"/>
    <w:rsid w:val="00421658"/>
    <w:rsid w:val="00424FB2"/>
    <w:rsid w:val="00426E5D"/>
    <w:rsid w:val="0042762F"/>
    <w:rsid w:val="00431C12"/>
    <w:rsid w:val="00435A96"/>
    <w:rsid w:val="00436E43"/>
    <w:rsid w:val="0043740D"/>
    <w:rsid w:val="00437924"/>
    <w:rsid w:val="00444693"/>
    <w:rsid w:val="004575CD"/>
    <w:rsid w:val="00461561"/>
    <w:rsid w:val="004620A1"/>
    <w:rsid w:val="00462455"/>
    <w:rsid w:val="00463F73"/>
    <w:rsid w:val="00466293"/>
    <w:rsid w:val="00466417"/>
    <w:rsid w:val="004676A5"/>
    <w:rsid w:val="00471B92"/>
    <w:rsid w:val="0047205F"/>
    <w:rsid w:val="0047598B"/>
    <w:rsid w:val="00477FFA"/>
    <w:rsid w:val="004806B1"/>
    <w:rsid w:val="00483E1E"/>
    <w:rsid w:val="00485FD0"/>
    <w:rsid w:val="00490AFA"/>
    <w:rsid w:val="00491011"/>
    <w:rsid w:val="00491166"/>
    <w:rsid w:val="00492977"/>
    <w:rsid w:val="00495A91"/>
    <w:rsid w:val="0049748B"/>
    <w:rsid w:val="00497F20"/>
    <w:rsid w:val="004A18F3"/>
    <w:rsid w:val="004A1C89"/>
    <w:rsid w:val="004A5150"/>
    <w:rsid w:val="004A52A1"/>
    <w:rsid w:val="004A5757"/>
    <w:rsid w:val="004B285C"/>
    <w:rsid w:val="004B3206"/>
    <w:rsid w:val="004B3400"/>
    <w:rsid w:val="004B4917"/>
    <w:rsid w:val="004B60D9"/>
    <w:rsid w:val="004C435D"/>
    <w:rsid w:val="004C6811"/>
    <w:rsid w:val="004C6A28"/>
    <w:rsid w:val="004D193C"/>
    <w:rsid w:val="004D40EC"/>
    <w:rsid w:val="004D540B"/>
    <w:rsid w:val="004D595E"/>
    <w:rsid w:val="004E6F7C"/>
    <w:rsid w:val="004E7639"/>
    <w:rsid w:val="004F0469"/>
    <w:rsid w:val="004F2261"/>
    <w:rsid w:val="004F245F"/>
    <w:rsid w:val="004F2F7C"/>
    <w:rsid w:val="004F631B"/>
    <w:rsid w:val="004F662E"/>
    <w:rsid w:val="004F6FED"/>
    <w:rsid w:val="0050044B"/>
    <w:rsid w:val="005025DC"/>
    <w:rsid w:val="0051141D"/>
    <w:rsid w:val="00516846"/>
    <w:rsid w:val="0052013E"/>
    <w:rsid w:val="005217B5"/>
    <w:rsid w:val="00521FA4"/>
    <w:rsid w:val="00521FE5"/>
    <w:rsid w:val="00526FEF"/>
    <w:rsid w:val="00533D2E"/>
    <w:rsid w:val="00537B91"/>
    <w:rsid w:val="00540965"/>
    <w:rsid w:val="00540DF9"/>
    <w:rsid w:val="00541F8B"/>
    <w:rsid w:val="0054423F"/>
    <w:rsid w:val="0054442A"/>
    <w:rsid w:val="00547266"/>
    <w:rsid w:val="00547C05"/>
    <w:rsid w:val="00550F6D"/>
    <w:rsid w:val="0055102A"/>
    <w:rsid w:val="00554586"/>
    <w:rsid w:val="00554653"/>
    <w:rsid w:val="00567052"/>
    <w:rsid w:val="005721F7"/>
    <w:rsid w:val="00576031"/>
    <w:rsid w:val="00576458"/>
    <w:rsid w:val="00581882"/>
    <w:rsid w:val="005873C5"/>
    <w:rsid w:val="00587A73"/>
    <w:rsid w:val="005913F8"/>
    <w:rsid w:val="00596B50"/>
    <w:rsid w:val="005971EF"/>
    <w:rsid w:val="005974C6"/>
    <w:rsid w:val="005A5C1B"/>
    <w:rsid w:val="005B0C39"/>
    <w:rsid w:val="005B25B5"/>
    <w:rsid w:val="005B41B2"/>
    <w:rsid w:val="005B7248"/>
    <w:rsid w:val="005C1BE7"/>
    <w:rsid w:val="005C1CB7"/>
    <w:rsid w:val="005C2099"/>
    <w:rsid w:val="005C3C8D"/>
    <w:rsid w:val="005C4303"/>
    <w:rsid w:val="005C47E4"/>
    <w:rsid w:val="005C6F1E"/>
    <w:rsid w:val="005C7084"/>
    <w:rsid w:val="005D01CC"/>
    <w:rsid w:val="005D42EB"/>
    <w:rsid w:val="005D47B3"/>
    <w:rsid w:val="005D5428"/>
    <w:rsid w:val="005D7FFC"/>
    <w:rsid w:val="005E0038"/>
    <w:rsid w:val="005E021C"/>
    <w:rsid w:val="005E13A1"/>
    <w:rsid w:val="005E3FCC"/>
    <w:rsid w:val="005E7433"/>
    <w:rsid w:val="005F5089"/>
    <w:rsid w:val="005F7CDC"/>
    <w:rsid w:val="006003DC"/>
    <w:rsid w:val="00602E16"/>
    <w:rsid w:val="0060338C"/>
    <w:rsid w:val="00603B72"/>
    <w:rsid w:val="00611616"/>
    <w:rsid w:val="00613B42"/>
    <w:rsid w:val="00616984"/>
    <w:rsid w:val="00622313"/>
    <w:rsid w:val="006301BB"/>
    <w:rsid w:val="006306A8"/>
    <w:rsid w:val="00633BA9"/>
    <w:rsid w:val="00640390"/>
    <w:rsid w:val="006418F2"/>
    <w:rsid w:val="00643DE7"/>
    <w:rsid w:val="0064656C"/>
    <w:rsid w:val="00646EE1"/>
    <w:rsid w:val="00646FE4"/>
    <w:rsid w:val="006505C7"/>
    <w:rsid w:val="0065194B"/>
    <w:rsid w:val="006519A1"/>
    <w:rsid w:val="00651F1D"/>
    <w:rsid w:val="006531A3"/>
    <w:rsid w:val="00654644"/>
    <w:rsid w:val="006554AD"/>
    <w:rsid w:val="00656CDC"/>
    <w:rsid w:val="00662110"/>
    <w:rsid w:val="0066757B"/>
    <w:rsid w:val="00670CB7"/>
    <w:rsid w:val="00673416"/>
    <w:rsid w:val="0067404E"/>
    <w:rsid w:val="00674EBA"/>
    <w:rsid w:val="00675FF7"/>
    <w:rsid w:val="00677AF7"/>
    <w:rsid w:val="00680DC6"/>
    <w:rsid w:val="006838FB"/>
    <w:rsid w:val="00684457"/>
    <w:rsid w:val="006847F8"/>
    <w:rsid w:val="006919C0"/>
    <w:rsid w:val="006A0F57"/>
    <w:rsid w:val="006A1B69"/>
    <w:rsid w:val="006A2F3F"/>
    <w:rsid w:val="006A3DB0"/>
    <w:rsid w:val="006A4D61"/>
    <w:rsid w:val="006A6564"/>
    <w:rsid w:val="006A7BA6"/>
    <w:rsid w:val="006A7F48"/>
    <w:rsid w:val="006B0C69"/>
    <w:rsid w:val="006B16CC"/>
    <w:rsid w:val="006B1865"/>
    <w:rsid w:val="006B3F95"/>
    <w:rsid w:val="006B5ADA"/>
    <w:rsid w:val="006B6D32"/>
    <w:rsid w:val="006C0827"/>
    <w:rsid w:val="006C0916"/>
    <w:rsid w:val="006C5446"/>
    <w:rsid w:val="006C6D2F"/>
    <w:rsid w:val="006D027E"/>
    <w:rsid w:val="006D26B3"/>
    <w:rsid w:val="006D4752"/>
    <w:rsid w:val="006D4C61"/>
    <w:rsid w:val="006D4F85"/>
    <w:rsid w:val="006D6ED8"/>
    <w:rsid w:val="006D777B"/>
    <w:rsid w:val="006E0FF3"/>
    <w:rsid w:val="006E1930"/>
    <w:rsid w:val="006E3140"/>
    <w:rsid w:val="006E6082"/>
    <w:rsid w:val="006E63F6"/>
    <w:rsid w:val="006F0ECF"/>
    <w:rsid w:val="006F1CF9"/>
    <w:rsid w:val="006F6188"/>
    <w:rsid w:val="006F6C9C"/>
    <w:rsid w:val="006F79CB"/>
    <w:rsid w:val="00702659"/>
    <w:rsid w:val="00702D77"/>
    <w:rsid w:val="00703A2A"/>
    <w:rsid w:val="00703CF6"/>
    <w:rsid w:val="00704B42"/>
    <w:rsid w:val="0070668F"/>
    <w:rsid w:val="00710CF7"/>
    <w:rsid w:val="00715988"/>
    <w:rsid w:val="00715E9B"/>
    <w:rsid w:val="007172ED"/>
    <w:rsid w:val="00721DD7"/>
    <w:rsid w:val="00724BCE"/>
    <w:rsid w:val="00724DE3"/>
    <w:rsid w:val="00725EC8"/>
    <w:rsid w:val="00726A76"/>
    <w:rsid w:val="00726F79"/>
    <w:rsid w:val="00727C60"/>
    <w:rsid w:val="00732763"/>
    <w:rsid w:val="00732842"/>
    <w:rsid w:val="00735B99"/>
    <w:rsid w:val="00735DCD"/>
    <w:rsid w:val="00737CB5"/>
    <w:rsid w:val="007407F7"/>
    <w:rsid w:val="00742593"/>
    <w:rsid w:val="0074290F"/>
    <w:rsid w:val="00743B51"/>
    <w:rsid w:val="007442D6"/>
    <w:rsid w:val="0074618E"/>
    <w:rsid w:val="007462C6"/>
    <w:rsid w:val="00746D25"/>
    <w:rsid w:val="00750059"/>
    <w:rsid w:val="00750886"/>
    <w:rsid w:val="00757A3B"/>
    <w:rsid w:val="00757DC9"/>
    <w:rsid w:val="00761EEB"/>
    <w:rsid w:val="00763F75"/>
    <w:rsid w:val="007646C5"/>
    <w:rsid w:val="00764A28"/>
    <w:rsid w:val="00764A49"/>
    <w:rsid w:val="00764B6E"/>
    <w:rsid w:val="0076582A"/>
    <w:rsid w:val="00766F67"/>
    <w:rsid w:val="00770163"/>
    <w:rsid w:val="00772A82"/>
    <w:rsid w:val="00776F76"/>
    <w:rsid w:val="0077763F"/>
    <w:rsid w:val="00781E20"/>
    <w:rsid w:val="007824C5"/>
    <w:rsid w:val="00784716"/>
    <w:rsid w:val="0078576C"/>
    <w:rsid w:val="00787050"/>
    <w:rsid w:val="00790744"/>
    <w:rsid w:val="00790B7B"/>
    <w:rsid w:val="00792C0E"/>
    <w:rsid w:val="00795264"/>
    <w:rsid w:val="00797646"/>
    <w:rsid w:val="0079767A"/>
    <w:rsid w:val="007A0099"/>
    <w:rsid w:val="007A2E7B"/>
    <w:rsid w:val="007A64C8"/>
    <w:rsid w:val="007A67FF"/>
    <w:rsid w:val="007B270B"/>
    <w:rsid w:val="007B6E86"/>
    <w:rsid w:val="007B7BE0"/>
    <w:rsid w:val="007C2DBD"/>
    <w:rsid w:val="007C5A1A"/>
    <w:rsid w:val="007C5D0A"/>
    <w:rsid w:val="007C6067"/>
    <w:rsid w:val="007C7A20"/>
    <w:rsid w:val="007C7E32"/>
    <w:rsid w:val="007D0803"/>
    <w:rsid w:val="007D61F7"/>
    <w:rsid w:val="007D6A0D"/>
    <w:rsid w:val="007D75C6"/>
    <w:rsid w:val="007E2812"/>
    <w:rsid w:val="007E3BC6"/>
    <w:rsid w:val="007E6584"/>
    <w:rsid w:val="007E748B"/>
    <w:rsid w:val="007E7BE8"/>
    <w:rsid w:val="007F0834"/>
    <w:rsid w:val="007F087C"/>
    <w:rsid w:val="007F7CE8"/>
    <w:rsid w:val="0080169E"/>
    <w:rsid w:val="00806C66"/>
    <w:rsid w:val="00811590"/>
    <w:rsid w:val="00812A71"/>
    <w:rsid w:val="00813BB2"/>
    <w:rsid w:val="0081452F"/>
    <w:rsid w:val="00816B55"/>
    <w:rsid w:val="008174C1"/>
    <w:rsid w:val="00817C89"/>
    <w:rsid w:val="008231C6"/>
    <w:rsid w:val="00824AB6"/>
    <w:rsid w:val="0082700C"/>
    <w:rsid w:val="0082784E"/>
    <w:rsid w:val="00833D4E"/>
    <w:rsid w:val="00835831"/>
    <w:rsid w:val="00840489"/>
    <w:rsid w:val="00840C65"/>
    <w:rsid w:val="00842E7C"/>
    <w:rsid w:val="0084463E"/>
    <w:rsid w:val="008447D1"/>
    <w:rsid w:val="00844B61"/>
    <w:rsid w:val="008457F1"/>
    <w:rsid w:val="008457FA"/>
    <w:rsid w:val="00851621"/>
    <w:rsid w:val="00852B29"/>
    <w:rsid w:val="00854445"/>
    <w:rsid w:val="00854700"/>
    <w:rsid w:val="00855019"/>
    <w:rsid w:val="00861BA6"/>
    <w:rsid w:val="00863421"/>
    <w:rsid w:val="00866CD4"/>
    <w:rsid w:val="00870D91"/>
    <w:rsid w:val="008742AE"/>
    <w:rsid w:val="0087486B"/>
    <w:rsid w:val="00875CE9"/>
    <w:rsid w:val="008770E2"/>
    <w:rsid w:val="00883763"/>
    <w:rsid w:val="00883FEA"/>
    <w:rsid w:val="00885252"/>
    <w:rsid w:val="00886FEE"/>
    <w:rsid w:val="0089478F"/>
    <w:rsid w:val="00894DFC"/>
    <w:rsid w:val="00895136"/>
    <w:rsid w:val="0089523D"/>
    <w:rsid w:val="008952C1"/>
    <w:rsid w:val="00896B6E"/>
    <w:rsid w:val="0089742F"/>
    <w:rsid w:val="008A1DB5"/>
    <w:rsid w:val="008A442D"/>
    <w:rsid w:val="008B0409"/>
    <w:rsid w:val="008B1BD9"/>
    <w:rsid w:val="008B6B01"/>
    <w:rsid w:val="008B71F5"/>
    <w:rsid w:val="008C701D"/>
    <w:rsid w:val="008D10CF"/>
    <w:rsid w:val="008D128B"/>
    <w:rsid w:val="008D384C"/>
    <w:rsid w:val="008D4D6F"/>
    <w:rsid w:val="008D600F"/>
    <w:rsid w:val="008D6927"/>
    <w:rsid w:val="008D7259"/>
    <w:rsid w:val="008D762B"/>
    <w:rsid w:val="008E571B"/>
    <w:rsid w:val="008E5BE2"/>
    <w:rsid w:val="008E7595"/>
    <w:rsid w:val="008F501F"/>
    <w:rsid w:val="008F7337"/>
    <w:rsid w:val="009009E8"/>
    <w:rsid w:val="00907F82"/>
    <w:rsid w:val="00910525"/>
    <w:rsid w:val="0091545C"/>
    <w:rsid w:val="00916630"/>
    <w:rsid w:val="009169DD"/>
    <w:rsid w:val="00920841"/>
    <w:rsid w:val="00922046"/>
    <w:rsid w:val="009251A5"/>
    <w:rsid w:val="00931C74"/>
    <w:rsid w:val="0093300C"/>
    <w:rsid w:val="009350F3"/>
    <w:rsid w:val="009358F4"/>
    <w:rsid w:val="00942EFA"/>
    <w:rsid w:val="009436AB"/>
    <w:rsid w:val="00947207"/>
    <w:rsid w:val="00955402"/>
    <w:rsid w:val="00955975"/>
    <w:rsid w:val="009562C4"/>
    <w:rsid w:val="00957D90"/>
    <w:rsid w:val="00960AD4"/>
    <w:rsid w:val="00960DAB"/>
    <w:rsid w:val="009654F0"/>
    <w:rsid w:val="00967398"/>
    <w:rsid w:val="00967CD5"/>
    <w:rsid w:val="00970D3C"/>
    <w:rsid w:val="00971185"/>
    <w:rsid w:val="00971A24"/>
    <w:rsid w:val="009723E2"/>
    <w:rsid w:val="00973EBA"/>
    <w:rsid w:val="00974B0F"/>
    <w:rsid w:val="00977833"/>
    <w:rsid w:val="00977AFC"/>
    <w:rsid w:val="00977F18"/>
    <w:rsid w:val="00980274"/>
    <w:rsid w:val="009819F6"/>
    <w:rsid w:val="00991CD6"/>
    <w:rsid w:val="0099210C"/>
    <w:rsid w:val="00995084"/>
    <w:rsid w:val="00997426"/>
    <w:rsid w:val="00997847"/>
    <w:rsid w:val="009A0E4C"/>
    <w:rsid w:val="009A5B41"/>
    <w:rsid w:val="009A6EBA"/>
    <w:rsid w:val="009B1E47"/>
    <w:rsid w:val="009B2543"/>
    <w:rsid w:val="009B4586"/>
    <w:rsid w:val="009B4D9C"/>
    <w:rsid w:val="009B537A"/>
    <w:rsid w:val="009B7399"/>
    <w:rsid w:val="009B7F51"/>
    <w:rsid w:val="009C2415"/>
    <w:rsid w:val="009C3678"/>
    <w:rsid w:val="009C4ED9"/>
    <w:rsid w:val="009C5029"/>
    <w:rsid w:val="009D7FB0"/>
    <w:rsid w:val="009E0524"/>
    <w:rsid w:val="009E0A3D"/>
    <w:rsid w:val="009E4E2D"/>
    <w:rsid w:val="009E5673"/>
    <w:rsid w:val="009E5A2F"/>
    <w:rsid w:val="009E7320"/>
    <w:rsid w:val="009E7333"/>
    <w:rsid w:val="009F0789"/>
    <w:rsid w:val="009F1525"/>
    <w:rsid w:val="009F2EA6"/>
    <w:rsid w:val="009F69D3"/>
    <w:rsid w:val="00A03486"/>
    <w:rsid w:val="00A071DF"/>
    <w:rsid w:val="00A1321D"/>
    <w:rsid w:val="00A16313"/>
    <w:rsid w:val="00A22293"/>
    <w:rsid w:val="00A23CD5"/>
    <w:rsid w:val="00A23EFD"/>
    <w:rsid w:val="00A24359"/>
    <w:rsid w:val="00A3002C"/>
    <w:rsid w:val="00A31F7D"/>
    <w:rsid w:val="00A3376A"/>
    <w:rsid w:val="00A33EDC"/>
    <w:rsid w:val="00A374DC"/>
    <w:rsid w:val="00A421E2"/>
    <w:rsid w:val="00A42859"/>
    <w:rsid w:val="00A428EA"/>
    <w:rsid w:val="00A431EA"/>
    <w:rsid w:val="00A474CD"/>
    <w:rsid w:val="00A47AAD"/>
    <w:rsid w:val="00A549D8"/>
    <w:rsid w:val="00A5710C"/>
    <w:rsid w:val="00A636AF"/>
    <w:rsid w:val="00A63D55"/>
    <w:rsid w:val="00A66812"/>
    <w:rsid w:val="00A710C3"/>
    <w:rsid w:val="00A713B9"/>
    <w:rsid w:val="00A728FA"/>
    <w:rsid w:val="00A7592D"/>
    <w:rsid w:val="00A76875"/>
    <w:rsid w:val="00A80B14"/>
    <w:rsid w:val="00A81E78"/>
    <w:rsid w:val="00A8332D"/>
    <w:rsid w:val="00A83421"/>
    <w:rsid w:val="00A84CAB"/>
    <w:rsid w:val="00A852CC"/>
    <w:rsid w:val="00A85DDD"/>
    <w:rsid w:val="00A85E35"/>
    <w:rsid w:val="00A87ADE"/>
    <w:rsid w:val="00A93171"/>
    <w:rsid w:val="00A93D02"/>
    <w:rsid w:val="00AA2DC6"/>
    <w:rsid w:val="00AA2F91"/>
    <w:rsid w:val="00AA63A5"/>
    <w:rsid w:val="00AB2A0B"/>
    <w:rsid w:val="00AB613D"/>
    <w:rsid w:val="00AB7497"/>
    <w:rsid w:val="00AC3A2D"/>
    <w:rsid w:val="00AD05DE"/>
    <w:rsid w:val="00AD14B5"/>
    <w:rsid w:val="00AD2137"/>
    <w:rsid w:val="00AD7D1D"/>
    <w:rsid w:val="00AE0663"/>
    <w:rsid w:val="00AE4D73"/>
    <w:rsid w:val="00AE5C08"/>
    <w:rsid w:val="00AF12F9"/>
    <w:rsid w:val="00AF417C"/>
    <w:rsid w:val="00AF4FBE"/>
    <w:rsid w:val="00AF5137"/>
    <w:rsid w:val="00AF5786"/>
    <w:rsid w:val="00AF68A9"/>
    <w:rsid w:val="00AF6C90"/>
    <w:rsid w:val="00AF7E96"/>
    <w:rsid w:val="00B00F2E"/>
    <w:rsid w:val="00B022D2"/>
    <w:rsid w:val="00B03210"/>
    <w:rsid w:val="00B03227"/>
    <w:rsid w:val="00B07013"/>
    <w:rsid w:val="00B0701F"/>
    <w:rsid w:val="00B12DA9"/>
    <w:rsid w:val="00B136E0"/>
    <w:rsid w:val="00B154A0"/>
    <w:rsid w:val="00B178AD"/>
    <w:rsid w:val="00B20702"/>
    <w:rsid w:val="00B21B94"/>
    <w:rsid w:val="00B26598"/>
    <w:rsid w:val="00B31E54"/>
    <w:rsid w:val="00B325BE"/>
    <w:rsid w:val="00B32847"/>
    <w:rsid w:val="00B33855"/>
    <w:rsid w:val="00B33E3E"/>
    <w:rsid w:val="00B35F55"/>
    <w:rsid w:val="00B36A21"/>
    <w:rsid w:val="00B3755D"/>
    <w:rsid w:val="00B434D8"/>
    <w:rsid w:val="00B444DB"/>
    <w:rsid w:val="00B44B67"/>
    <w:rsid w:val="00B45715"/>
    <w:rsid w:val="00B457CA"/>
    <w:rsid w:val="00B461DD"/>
    <w:rsid w:val="00B470E3"/>
    <w:rsid w:val="00B4785A"/>
    <w:rsid w:val="00B47F67"/>
    <w:rsid w:val="00B50DB0"/>
    <w:rsid w:val="00B514B4"/>
    <w:rsid w:val="00B52668"/>
    <w:rsid w:val="00B55062"/>
    <w:rsid w:val="00B62DA9"/>
    <w:rsid w:val="00B6318F"/>
    <w:rsid w:val="00B63E11"/>
    <w:rsid w:val="00B66C2E"/>
    <w:rsid w:val="00B66E39"/>
    <w:rsid w:val="00B673E9"/>
    <w:rsid w:val="00B70ADE"/>
    <w:rsid w:val="00B7199F"/>
    <w:rsid w:val="00B71A7E"/>
    <w:rsid w:val="00B75E20"/>
    <w:rsid w:val="00B764E1"/>
    <w:rsid w:val="00B772D9"/>
    <w:rsid w:val="00B77F5C"/>
    <w:rsid w:val="00B8111A"/>
    <w:rsid w:val="00B81439"/>
    <w:rsid w:val="00B8219F"/>
    <w:rsid w:val="00B83EE2"/>
    <w:rsid w:val="00B85D9E"/>
    <w:rsid w:val="00B879D8"/>
    <w:rsid w:val="00B9226C"/>
    <w:rsid w:val="00B9343A"/>
    <w:rsid w:val="00B9423C"/>
    <w:rsid w:val="00B95732"/>
    <w:rsid w:val="00BB0C9E"/>
    <w:rsid w:val="00BB3B53"/>
    <w:rsid w:val="00BB4EA7"/>
    <w:rsid w:val="00BB77A8"/>
    <w:rsid w:val="00BC402F"/>
    <w:rsid w:val="00BC455A"/>
    <w:rsid w:val="00BC5F2C"/>
    <w:rsid w:val="00BC77C8"/>
    <w:rsid w:val="00BD10C0"/>
    <w:rsid w:val="00BD15BF"/>
    <w:rsid w:val="00BD5F90"/>
    <w:rsid w:val="00BE4D81"/>
    <w:rsid w:val="00BE64CD"/>
    <w:rsid w:val="00BE6BE0"/>
    <w:rsid w:val="00BE73EA"/>
    <w:rsid w:val="00BF50AF"/>
    <w:rsid w:val="00BF59AA"/>
    <w:rsid w:val="00BF71B4"/>
    <w:rsid w:val="00C0133C"/>
    <w:rsid w:val="00C013AB"/>
    <w:rsid w:val="00C01B0A"/>
    <w:rsid w:val="00C02952"/>
    <w:rsid w:val="00C02ABD"/>
    <w:rsid w:val="00C042AE"/>
    <w:rsid w:val="00C11664"/>
    <w:rsid w:val="00C13DFB"/>
    <w:rsid w:val="00C14EA8"/>
    <w:rsid w:val="00C2286F"/>
    <w:rsid w:val="00C237B1"/>
    <w:rsid w:val="00C24050"/>
    <w:rsid w:val="00C251C1"/>
    <w:rsid w:val="00C27659"/>
    <w:rsid w:val="00C27DF9"/>
    <w:rsid w:val="00C309C4"/>
    <w:rsid w:val="00C31561"/>
    <w:rsid w:val="00C31E31"/>
    <w:rsid w:val="00C33157"/>
    <w:rsid w:val="00C33636"/>
    <w:rsid w:val="00C344AD"/>
    <w:rsid w:val="00C357B8"/>
    <w:rsid w:val="00C373ED"/>
    <w:rsid w:val="00C37738"/>
    <w:rsid w:val="00C43B53"/>
    <w:rsid w:val="00C44573"/>
    <w:rsid w:val="00C466B6"/>
    <w:rsid w:val="00C47CD4"/>
    <w:rsid w:val="00C50FEC"/>
    <w:rsid w:val="00C52DD9"/>
    <w:rsid w:val="00C5627A"/>
    <w:rsid w:val="00C5668A"/>
    <w:rsid w:val="00C601B8"/>
    <w:rsid w:val="00C60D63"/>
    <w:rsid w:val="00C634D5"/>
    <w:rsid w:val="00C64177"/>
    <w:rsid w:val="00C6708B"/>
    <w:rsid w:val="00C70B96"/>
    <w:rsid w:val="00C70C44"/>
    <w:rsid w:val="00C712B0"/>
    <w:rsid w:val="00C73D05"/>
    <w:rsid w:val="00C773BF"/>
    <w:rsid w:val="00C80A1D"/>
    <w:rsid w:val="00C82AFF"/>
    <w:rsid w:val="00C832FB"/>
    <w:rsid w:val="00C846D9"/>
    <w:rsid w:val="00C860B8"/>
    <w:rsid w:val="00C92B2A"/>
    <w:rsid w:val="00C960FE"/>
    <w:rsid w:val="00CA2465"/>
    <w:rsid w:val="00CA27AF"/>
    <w:rsid w:val="00CA3C01"/>
    <w:rsid w:val="00CB0454"/>
    <w:rsid w:val="00CB2608"/>
    <w:rsid w:val="00CB4A93"/>
    <w:rsid w:val="00CB60D0"/>
    <w:rsid w:val="00CB6436"/>
    <w:rsid w:val="00CB66CC"/>
    <w:rsid w:val="00CB6D5A"/>
    <w:rsid w:val="00CB6EAC"/>
    <w:rsid w:val="00CC01B2"/>
    <w:rsid w:val="00CC3AF2"/>
    <w:rsid w:val="00CC409F"/>
    <w:rsid w:val="00CC5746"/>
    <w:rsid w:val="00CC71D9"/>
    <w:rsid w:val="00CD2CBC"/>
    <w:rsid w:val="00CD446E"/>
    <w:rsid w:val="00CD55EE"/>
    <w:rsid w:val="00CD6212"/>
    <w:rsid w:val="00CE1C07"/>
    <w:rsid w:val="00CE2998"/>
    <w:rsid w:val="00CE450D"/>
    <w:rsid w:val="00CE5718"/>
    <w:rsid w:val="00CE5E5D"/>
    <w:rsid w:val="00CE5F33"/>
    <w:rsid w:val="00CE78EE"/>
    <w:rsid w:val="00CF10D1"/>
    <w:rsid w:val="00CF30D0"/>
    <w:rsid w:val="00CF315B"/>
    <w:rsid w:val="00CF7430"/>
    <w:rsid w:val="00D00DEA"/>
    <w:rsid w:val="00D012F7"/>
    <w:rsid w:val="00D0411B"/>
    <w:rsid w:val="00D06C0D"/>
    <w:rsid w:val="00D12E23"/>
    <w:rsid w:val="00D1658A"/>
    <w:rsid w:val="00D16939"/>
    <w:rsid w:val="00D21BAC"/>
    <w:rsid w:val="00D24FB7"/>
    <w:rsid w:val="00D26053"/>
    <w:rsid w:val="00D326E3"/>
    <w:rsid w:val="00D3496A"/>
    <w:rsid w:val="00D349E2"/>
    <w:rsid w:val="00D42CA9"/>
    <w:rsid w:val="00D42D66"/>
    <w:rsid w:val="00D4562B"/>
    <w:rsid w:val="00D45C71"/>
    <w:rsid w:val="00D45DF6"/>
    <w:rsid w:val="00D45F32"/>
    <w:rsid w:val="00D47307"/>
    <w:rsid w:val="00D47F75"/>
    <w:rsid w:val="00D51252"/>
    <w:rsid w:val="00D536E5"/>
    <w:rsid w:val="00D55676"/>
    <w:rsid w:val="00D569C9"/>
    <w:rsid w:val="00D56F3A"/>
    <w:rsid w:val="00D60605"/>
    <w:rsid w:val="00D61164"/>
    <w:rsid w:val="00D66555"/>
    <w:rsid w:val="00D73259"/>
    <w:rsid w:val="00D7493A"/>
    <w:rsid w:val="00D74FB4"/>
    <w:rsid w:val="00D75B5B"/>
    <w:rsid w:val="00D815D3"/>
    <w:rsid w:val="00D85C65"/>
    <w:rsid w:val="00D937BF"/>
    <w:rsid w:val="00D948FC"/>
    <w:rsid w:val="00D95355"/>
    <w:rsid w:val="00D9694C"/>
    <w:rsid w:val="00D969A9"/>
    <w:rsid w:val="00D97471"/>
    <w:rsid w:val="00DA0005"/>
    <w:rsid w:val="00DA0238"/>
    <w:rsid w:val="00DA1A04"/>
    <w:rsid w:val="00DA5478"/>
    <w:rsid w:val="00DA603B"/>
    <w:rsid w:val="00DB0723"/>
    <w:rsid w:val="00DB3126"/>
    <w:rsid w:val="00DC6815"/>
    <w:rsid w:val="00DD0B9C"/>
    <w:rsid w:val="00DD0D0D"/>
    <w:rsid w:val="00DD10E9"/>
    <w:rsid w:val="00DD3866"/>
    <w:rsid w:val="00DD4413"/>
    <w:rsid w:val="00DD4E1C"/>
    <w:rsid w:val="00DD4FA7"/>
    <w:rsid w:val="00DE1C66"/>
    <w:rsid w:val="00DE27C5"/>
    <w:rsid w:val="00DE3B6B"/>
    <w:rsid w:val="00DE7C73"/>
    <w:rsid w:val="00DF2A3C"/>
    <w:rsid w:val="00DF3144"/>
    <w:rsid w:val="00DF5E06"/>
    <w:rsid w:val="00E00FA9"/>
    <w:rsid w:val="00E04056"/>
    <w:rsid w:val="00E04152"/>
    <w:rsid w:val="00E050CF"/>
    <w:rsid w:val="00E1446C"/>
    <w:rsid w:val="00E15440"/>
    <w:rsid w:val="00E17F7C"/>
    <w:rsid w:val="00E20DE3"/>
    <w:rsid w:val="00E23056"/>
    <w:rsid w:val="00E242B8"/>
    <w:rsid w:val="00E24927"/>
    <w:rsid w:val="00E25E8C"/>
    <w:rsid w:val="00E307B5"/>
    <w:rsid w:val="00E31728"/>
    <w:rsid w:val="00E349F6"/>
    <w:rsid w:val="00E357CF"/>
    <w:rsid w:val="00E358E2"/>
    <w:rsid w:val="00E36913"/>
    <w:rsid w:val="00E3710B"/>
    <w:rsid w:val="00E37E09"/>
    <w:rsid w:val="00E40EEB"/>
    <w:rsid w:val="00E445F9"/>
    <w:rsid w:val="00E455C8"/>
    <w:rsid w:val="00E45656"/>
    <w:rsid w:val="00E45A38"/>
    <w:rsid w:val="00E46D97"/>
    <w:rsid w:val="00E5120B"/>
    <w:rsid w:val="00E54BE3"/>
    <w:rsid w:val="00E56C4C"/>
    <w:rsid w:val="00E572D9"/>
    <w:rsid w:val="00E57513"/>
    <w:rsid w:val="00E617A6"/>
    <w:rsid w:val="00E63198"/>
    <w:rsid w:val="00E648AE"/>
    <w:rsid w:val="00E70494"/>
    <w:rsid w:val="00E70980"/>
    <w:rsid w:val="00E70A5C"/>
    <w:rsid w:val="00E729DB"/>
    <w:rsid w:val="00E72AE9"/>
    <w:rsid w:val="00E7409B"/>
    <w:rsid w:val="00E74B0D"/>
    <w:rsid w:val="00E76461"/>
    <w:rsid w:val="00E81C06"/>
    <w:rsid w:val="00E85CEC"/>
    <w:rsid w:val="00E87923"/>
    <w:rsid w:val="00E94B9F"/>
    <w:rsid w:val="00E94E0B"/>
    <w:rsid w:val="00E96B1B"/>
    <w:rsid w:val="00EA07AF"/>
    <w:rsid w:val="00EA0EC0"/>
    <w:rsid w:val="00EA4927"/>
    <w:rsid w:val="00EA4F89"/>
    <w:rsid w:val="00EA752D"/>
    <w:rsid w:val="00EB448C"/>
    <w:rsid w:val="00EB4C00"/>
    <w:rsid w:val="00EB70E1"/>
    <w:rsid w:val="00EC07A7"/>
    <w:rsid w:val="00EC25C1"/>
    <w:rsid w:val="00EC6653"/>
    <w:rsid w:val="00ED0BAA"/>
    <w:rsid w:val="00ED1BE1"/>
    <w:rsid w:val="00ED207D"/>
    <w:rsid w:val="00ED3D21"/>
    <w:rsid w:val="00ED4614"/>
    <w:rsid w:val="00ED61B7"/>
    <w:rsid w:val="00ED705F"/>
    <w:rsid w:val="00EE15A5"/>
    <w:rsid w:val="00EE6A44"/>
    <w:rsid w:val="00EE74FC"/>
    <w:rsid w:val="00EE7697"/>
    <w:rsid w:val="00EF0C58"/>
    <w:rsid w:val="00EF15FA"/>
    <w:rsid w:val="00EF1DC4"/>
    <w:rsid w:val="00EF5B98"/>
    <w:rsid w:val="00EF661E"/>
    <w:rsid w:val="00EF6FB9"/>
    <w:rsid w:val="00F00B5D"/>
    <w:rsid w:val="00F046A0"/>
    <w:rsid w:val="00F053A5"/>
    <w:rsid w:val="00F13ACB"/>
    <w:rsid w:val="00F14131"/>
    <w:rsid w:val="00F1460F"/>
    <w:rsid w:val="00F16699"/>
    <w:rsid w:val="00F213E2"/>
    <w:rsid w:val="00F221D5"/>
    <w:rsid w:val="00F22F73"/>
    <w:rsid w:val="00F25AE7"/>
    <w:rsid w:val="00F2690B"/>
    <w:rsid w:val="00F30DD3"/>
    <w:rsid w:val="00F32AA5"/>
    <w:rsid w:val="00F37C35"/>
    <w:rsid w:val="00F40787"/>
    <w:rsid w:val="00F40FB8"/>
    <w:rsid w:val="00F4252C"/>
    <w:rsid w:val="00F44A48"/>
    <w:rsid w:val="00F47DC0"/>
    <w:rsid w:val="00F51A91"/>
    <w:rsid w:val="00F51B16"/>
    <w:rsid w:val="00F578F5"/>
    <w:rsid w:val="00F60C48"/>
    <w:rsid w:val="00F61423"/>
    <w:rsid w:val="00F6441F"/>
    <w:rsid w:val="00F656C1"/>
    <w:rsid w:val="00F657F5"/>
    <w:rsid w:val="00F663E8"/>
    <w:rsid w:val="00F66562"/>
    <w:rsid w:val="00F6795B"/>
    <w:rsid w:val="00F73E4B"/>
    <w:rsid w:val="00F74977"/>
    <w:rsid w:val="00F74999"/>
    <w:rsid w:val="00F82BE2"/>
    <w:rsid w:val="00F8503B"/>
    <w:rsid w:val="00F868F5"/>
    <w:rsid w:val="00F949D8"/>
    <w:rsid w:val="00F956F7"/>
    <w:rsid w:val="00F972E0"/>
    <w:rsid w:val="00F978F7"/>
    <w:rsid w:val="00FA00ED"/>
    <w:rsid w:val="00FA2A6F"/>
    <w:rsid w:val="00FA43D8"/>
    <w:rsid w:val="00FA683C"/>
    <w:rsid w:val="00FA690C"/>
    <w:rsid w:val="00FB083D"/>
    <w:rsid w:val="00FB6DA8"/>
    <w:rsid w:val="00FB7459"/>
    <w:rsid w:val="00FB760E"/>
    <w:rsid w:val="00FC256E"/>
    <w:rsid w:val="00FC77BC"/>
    <w:rsid w:val="00FD243A"/>
    <w:rsid w:val="00FD2757"/>
    <w:rsid w:val="00FD401A"/>
    <w:rsid w:val="00FD5F7B"/>
    <w:rsid w:val="00FD7003"/>
    <w:rsid w:val="00FD71C3"/>
    <w:rsid w:val="00FE079A"/>
    <w:rsid w:val="00FE2091"/>
    <w:rsid w:val="00FF7F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66CB5"/>
  <w15:chartTrackingRefBased/>
  <w15:docId w15:val="{1C7AAD51-EB72-48EB-990B-ECDF5FB0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enquiries@1stclass.uk.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j\Downloads\1st%20Class%20Template%20131117%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C:\Users\jillj\Downloads\1st Class Template 131117 (1).dot</Template>
  <TotalTime>2276</TotalTime>
  <Pages>110</Pages>
  <Words>20855</Words>
  <Characters>118878</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139455</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Johnson</dc:creator>
  <cp:keywords/>
  <cp:lastModifiedBy>Ella Schad (PG Research)</cp:lastModifiedBy>
  <cp:revision>98</cp:revision>
  <dcterms:created xsi:type="dcterms:W3CDTF">2023-06-18T18:59:00Z</dcterms:created>
  <dcterms:modified xsi:type="dcterms:W3CDTF">2023-10-16T09:18:00Z</dcterms:modified>
</cp:coreProperties>
</file>